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FADC" w14:textId="77777777" w:rsidR="009D33A2" w:rsidRPr="00B559B5" w:rsidRDefault="00D97C21">
      <w:pPr>
        <w:pBdr>
          <w:top w:val="nil"/>
          <w:left w:val="nil"/>
          <w:bottom w:val="nil"/>
          <w:right w:val="nil"/>
          <w:between w:val="nil"/>
        </w:pBdr>
        <w:spacing w:before="480"/>
        <w:jc w:val="center"/>
        <w:rPr>
          <w:rFonts w:cs="Arial"/>
          <w:b/>
          <w:color w:val="000000"/>
          <w:sz w:val="56"/>
          <w:szCs w:val="56"/>
        </w:rPr>
      </w:pPr>
      <w:r w:rsidRPr="00B559B5">
        <w:rPr>
          <w:rFonts w:cs="Arial"/>
          <w:b/>
          <w:color w:val="000000"/>
          <w:sz w:val="56"/>
          <w:szCs w:val="56"/>
        </w:rPr>
        <w:t>Wycliffe Associates</w:t>
      </w:r>
    </w:p>
    <w:p w14:paraId="0FFCFADD" w14:textId="77777777" w:rsidR="009D33A2" w:rsidRPr="00A3433C" w:rsidRDefault="00D97C21">
      <w:pPr>
        <w:pBdr>
          <w:top w:val="nil"/>
          <w:left w:val="nil"/>
          <w:bottom w:val="nil"/>
          <w:right w:val="nil"/>
          <w:between w:val="nil"/>
        </w:pBdr>
        <w:spacing w:before="240" w:after="240"/>
        <w:jc w:val="center"/>
        <w:rPr>
          <w:rFonts w:cs="Arial"/>
          <w:b/>
          <w:color w:val="000000"/>
          <w:sz w:val="52"/>
          <w:szCs w:val="52"/>
        </w:rPr>
      </w:pPr>
      <w:r w:rsidRPr="00A3433C">
        <w:rPr>
          <w:rFonts w:cs="Arial"/>
          <w:b/>
          <w:color w:val="000000"/>
          <w:sz w:val="52"/>
          <w:szCs w:val="52"/>
        </w:rPr>
        <w:t>Bible Translation Reviewers’ Guide</w:t>
      </w:r>
    </w:p>
    <w:p w14:paraId="0FFCFADE" w14:textId="77777777" w:rsidR="009D33A2" w:rsidRPr="00B559B5" w:rsidRDefault="00D97C21">
      <w:pPr>
        <w:pBdr>
          <w:top w:val="nil"/>
          <w:left w:val="nil"/>
          <w:bottom w:val="nil"/>
          <w:right w:val="nil"/>
          <w:between w:val="nil"/>
        </w:pBdr>
        <w:spacing w:before="480"/>
        <w:jc w:val="center"/>
        <w:rPr>
          <w:rFonts w:cs="Arial"/>
          <w:b/>
          <w:i/>
          <w:color w:val="000000"/>
          <w:sz w:val="48"/>
          <w:szCs w:val="48"/>
        </w:rPr>
      </w:pPr>
      <w:r w:rsidRPr="00B559B5">
        <w:rPr>
          <w:rFonts w:cs="Arial"/>
          <w:b/>
          <w:i/>
          <w:color w:val="000000"/>
          <w:sz w:val="48"/>
          <w:szCs w:val="48"/>
        </w:rPr>
        <w:t>Old Testament Survey</w:t>
      </w:r>
    </w:p>
    <w:p w14:paraId="0FFCFADF" w14:textId="77777777" w:rsidR="009D33A2" w:rsidRPr="00B559B5" w:rsidRDefault="00D97C21">
      <w:pPr>
        <w:pBdr>
          <w:top w:val="nil"/>
          <w:left w:val="nil"/>
          <w:bottom w:val="nil"/>
          <w:right w:val="nil"/>
          <w:between w:val="nil"/>
        </w:pBdr>
        <w:spacing w:before="480"/>
        <w:jc w:val="center"/>
        <w:rPr>
          <w:rFonts w:cs="Arial"/>
          <w:b/>
          <w:i/>
          <w:color w:val="000000"/>
          <w:sz w:val="48"/>
          <w:szCs w:val="48"/>
        </w:rPr>
      </w:pPr>
      <w:r w:rsidRPr="00B559B5">
        <w:rPr>
          <w:rFonts w:cs="Arial"/>
          <w:b/>
          <w:i/>
          <w:color w:val="000000"/>
          <w:sz w:val="48"/>
          <w:szCs w:val="48"/>
        </w:rPr>
        <w:t>Joshua - Esther</w:t>
      </w:r>
    </w:p>
    <w:sdt>
      <w:sdtPr>
        <w:rPr>
          <w:rFonts w:cs="Arial"/>
          <w:b w:val="0"/>
        </w:rPr>
        <w:id w:val="-184833472"/>
        <w:docPartObj>
          <w:docPartGallery w:val="Table of Contents"/>
          <w:docPartUnique/>
        </w:docPartObj>
      </w:sdtPr>
      <w:sdtEndPr>
        <w:rPr>
          <w:b/>
          <w:sz w:val="20"/>
        </w:rPr>
      </w:sdtEndPr>
      <w:sdtContent>
        <w:p w14:paraId="2A558927" w14:textId="643D10F0"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r>
            <w:rPr>
              <w:rFonts w:cs="Arial"/>
              <w:sz w:val="20"/>
            </w:rPr>
            <w:fldChar w:fldCharType="begin"/>
          </w:r>
          <w:r>
            <w:rPr>
              <w:rFonts w:cs="Arial"/>
              <w:sz w:val="20"/>
            </w:rPr>
            <w:instrText xml:space="preserve"> TOC \o "1-3" \h \z \u </w:instrText>
          </w:r>
          <w:r>
            <w:rPr>
              <w:rFonts w:cs="Arial"/>
              <w:sz w:val="20"/>
            </w:rPr>
            <w:fldChar w:fldCharType="separate"/>
          </w:r>
          <w:hyperlink w:anchor="_Toc203574543" w:history="1">
            <w:r w:rsidRPr="00AA5178">
              <w:rPr>
                <w:rStyle w:val="Hyperlink"/>
                <w:noProof/>
              </w:rPr>
              <w:t>Instructions for the Review Leader</w:t>
            </w:r>
            <w:r>
              <w:rPr>
                <w:noProof/>
                <w:webHidden/>
              </w:rPr>
              <w:tab/>
            </w:r>
            <w:r>
              <w:rPr>
                <w:noProof/>
                <w:webHidden/>
              </w:rPr>
              <w:fldChar w:fldCharType="begin"/>
            </w:r>
            <w:r>
              <w:rPr>
                <w:noProof/>
                <w:webHidden/>
              </w:rPr>
              <w:instrText xml:space="preserve"> PAGEREF _Toc203574543 \h </w:instrText>
            </w:r>
            <w:r>
              <w:rPr>
                <w:noProof/>
                <w:webHidden/>
              </w:rPr>
            </w:r>
            <w:r>
              <w:rPr>
                <w:noProof/>
                <w:webHidden/>
              </w:rPr>
              <w:fldChar w:fldCharType="separate"/>
            </w:r>
            <w:r>
              <w:rPr>
                <w:noProof/>
                <w:webHidden/>
              </w:rPr>
              <w:t>4</w:t>
            </w:r>
            <w:r>
              <w:rPr>
                <w:noProof/>
                <w:webHidden/>
              </w:rPr>
              <w:fldChar w:fldCharType="end"/>
            </w:r>
          </w:hyperlink>
        </w:p>
        <w:p w14:paraId="2E7B603B" w14:textId="748E4FD5"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44" w:history="1">
            <w:r w:rsidRPr="00AA5178">
              <w:rPr>
                <w:rStyle w:val="Hyperlink"/>
                <w:noProof/>
              </w:rPr>
              <w:t xml:space="preserve">Joshua 1:1-9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Yahweh’s instructions to Joshua</w:t>
            </w:r>
            <w:r>
              <w:rPr>
                <w:noProof/>
                <w:webHidden/>
              </w:rPr>
              <w:tab/>
            </w:r>
            <w:r>
              <w:rPr>
                <w:noProof/>
                <w:webHidden/>
              </w:rPr>
              <w:fldChar w:fldCharType="begin"/>
            </w:r>
            <w:r>
              <w:rPr>
                <w:noProof/>
                <w:webHidden/>
              </w:rPr>
              <w:instrText xml:space="preserve"> PAGEREF _Toc203574544 \h </w:instrText>
            </w:r>
            <w:r>
              <w:rPr>
                <w:noProof/>
                <w:webHidden/>
              </w:rPr>
            </w:r>
            <w:r>
              <w:rPr>
                <w:noProof/>
                <w:webHidden/>
              </w:rPr>
              <w:fldChar w:fldCharType="separate"/>
            </w:r>
            <w:r>
              <w:rPr>
                <w:noProof/>
                <w:webHidden/>
              </w:rPr>
              <w:t>5</w:t>
            </w:r>
            <w:r>
              <w:rPr>
                <w:noProof/>
                <w:webHidden/>
              </w:rPr>
              <w:fldChar w:fldCharType="end"/>
            </w:r>
          </w:hyperlink>
        </w:p>
        <w:p w14:paraId="4E2780B7" w14:textId="27B96AA8"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45" w:history="1">
            <w:r w:rsidRPr="00AA5178">
              <w:rPr>
                <w:rStyle w:val="Hyperlink"/>
                <w:noProof/>
              </w:rPr>
              <w:t>Joshua 2:1-14</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Rahab hides the spies</w:t>
            </w:r>
            <w:r>
              <w:rPr>
                <w:noProof/>
                <w:webHidden/>
              </w:rPr>
              <w:tab/>
            </w:r>
            <w:r>
              <w:rPr>
                <w:noProof/>
                <w:webHidden/>
              </w:rPr>
              <w:fldChar w:fldCharType="begin"/>
            </w:r>
            <w:r>
              <w:rPr>
                <w:noProof/>
                <w:webHidden/>
              </w:rPr>
              <w:instrText xml:space="preserve"> PAGEREF _Toc203574545 \h </w:instrText>
            </w:r>
            <w:r>
              <w:rPr>
                <w:noProof/>
                <w:webHidden/>
              </w:rPr>
            </w:r>
            <w:r>
              <w:rPr>
                <w:noProof/>
                <w:webHidden/>
              </w:rPr>
              <w:fldChar w:fldCharType="separate"/>
            </w:r>
            <w:r>
              <w:rPr>
                <w:noProof/>
                <w:webHidden/>
              </w:rPr>
              <w:t>7</w:t>
            </w:r>
            <w:r>
              <w:rPr>
                <w:noProof/>
                <w:webHidden/>
              </w:rPr>
              <w:fldChar w:fldCharType="end"/>
            </w:r>
          </w:hyperlink>
        </w:p>
        <w:p w14:paraId="5C81B8AE" w14:textId="45349624"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46" w:history="1">
            <w:r w:rsidRPr="00AA5178">
              <w:rPr>
                <w:rStyle w:val="Hyperlink"/>
                <w:noProof/>
              </w:rPr>
              <w:t>Joshua 5:13-15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Joshua meets the commander of Yahweh’s army</w:t>
            </w:r>
            <w:r>
              <w:rPr>
                <w:noProof/>
                <w:webHidden/>
              </w:rPr>
              <w:tab/>
            </w:r>
            <w:r>
              <w:rPr>
                <w:noProof/>
                <w:webHidden/>
              </w:rPr>
              <w:fldChar w:fldCharType="begin"/>
            </w:r>
            <w:r>
              <w:rPr>
                <w:noProof/>
                <w:webHidden/>
              </w:rPr>
              <w:instrText xml:space="preserve"> PAGEREF _Toc203574546 \h </w:instrText>
            </w:r>
            <w:r>
              <w:rPr>
                <w:noProof/>
                <w:webHidden/>
              </w:rPr>
            </w:r>
            <w:r>
              <w:rPr>
                <w:noProof/>
                <w:webHidden/>
              </w:rPr>
              <w:fldChar w:fldCharType="separate"/>
            </w:r>
            <w:r>
              <w:rPr>
                <w:noProof/>
                <w:webHidden/>
              </w:rPr>
              <w:t>9</w:t>
            </w:r>
            <w:r>
              <w:rPr>
                <w:noProof/>
                <w:webHidden/>
              </w:rPr>
              <w:fldChar w:fldCharType="end"/>
            </w:r>
          </w:hyperlink>
        </w:p>
        <w:p w14:paraId="7796E0FF" w14:textId="3BDDD495"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47" w:history="1">
            <w:r w:rsidRPr="00AA5178">
              <w:rPr>
                <w:rStyle w:val="Hyperlink"/>
                <w:noProof/>
              </w:rPr>
              <w:t>Joshua 6:1-23</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fall of Jericho</w:t>
            </w:r>
            <w:r>
              <w:rPr>
                <w:noProof/>
                <w:webHidden/>
              </w:rPr>
              <w:tab/>
            </w:r>
            <w:r>
              <w:rPr>
                <w:noProof/>
                <w:webHidden/>
              </w:rPr>
              <w:fldChar w:fldCharType="begin"/>
            </w:r>
            <w:r>
              <w:rPr>
                <w:noProof/>
                <w:webHidden/>
              </w:rPr>
              <w:instrText xml:space="preserve"> PAGEREF _Toc203574547 \h </w:instrText>
            </w:r>
            <w:r>
              <w:rPr>
                <w:noProof/>
                <w:webHidden/>
              </w:rPr>
            </w:r>
            <w:r>
              <w:rPr>
                <w:noProof/>
                <w:webHidden/>
              </w:rPr>
              <w:fldChar w:fldCharType="separate"/>
            </w:r>
            <w:r>
              <w:rPr>
                <w:noProof/>
                <w:webHidden/>
              </w:rPr>
              <w:t>11</w:t>
            </w:r>
            <w:r>
              <w:rPr>
                <w:noProof/>
                <w:webHidden/>
              </w:rPr>
              <w:fldChar w:fldCharType="end"/>
            </w:r>
          </w:hyperlink>
        </w:p>
        <w:p w14:paraId="72428527" w14:textId="227C2716"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48" w:history="1">
            <w:r w:rsidRPr="00AA5178">
              <w:rPr>
                <w:rStyle w:val="Hyperlink"/>
                <w:noProof/>
              </w:rPr>
              <w:t>Joshua 7:10-26</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Achan’s sin and God’s judgment</w:t>
            </w:r>
            <w:r>
              <w:rPr>
                <w:noProof/>
                <w:webHidden/>
              </w:rPr>
              <w:tab/>
            </w:r>
            <w:r>
              <w:rPr>
                <w:noProof/>
                <w:webHidden/>
              </w:rPr>
              <w:fldChar w:fldCharType="begin"/>
            </w:r>
            <w:r>
              <w:rPr>
                <w:noProof/>
                <w:webHidden/>
              </w:rPr>
              <w:instrText xml:space="preserve"> PAGEREF _Toc203574548 \h </w:instrText>
            </w:r>
            <w:r>
              <w:rPr>
                <w:noProof/>
                <w:webHidden/>
              </w:rPr>
            </w:r>
            <w:r>
              <w:rPr>
                <w:noProof/>
                <w:webHidden/>
              </w:rPr>
              <w:fldChar w:fldCharType="separate"/>
            </w:r>
            <w:r>
              <w:rPr>
                <w:noProof/>
                <w:webHidden/>
              </w:rPr>
              <w:t>14</w:t>
            </w:r>
            <w:r>
              <w:rPr>
                <w:noProof/>
                <w:webHidden/>
              </w:rPr>
              <w:fldChar w:fldCharType="end"/>
            </w:r>
          </w:hyperlink>
        </w:p>
        <w:p w14:paraId="7CFB265F" w14:textId="28750815"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49" w:history="1">
            <w:r w:rsidRPr="00AA5178">
              <w:rPr>
                <w:rStyle w:val="Hyperlink"/>
                <w:noProof/>
              </w:rPr>
              <w:t>Joshua 10:6-14</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sun stands still over Gibeon</w:t>
            </w:r>
            <w:r>
              <w:rPr>
                <w:noProof/>
                <w:webHidden/>
              </w:rPr>
              <w:tab/>
            </w:r>
            <w:r>
              <w:rPr>
                <w:noProof/>
                <w:webHidden/>
              </w:rPr>
              <w:fldChar w:fldCharType="begin"/>
            </w:r>
            <w:r>
              <w:rPr>
                <w:noProof/>
                <w:webHidden/>
              </w:rPr>
              <w:instrText xml:space="preserve"> PAGEREF _Toc203574549 \h </w:instrText>
            </w:r>
            <w:r>
              <w:rPr>
                <w:noProof/>
                <w:webHidden/>
              </w:rPr>
            </w:r>
            <w:r>
              <w:rPr>
                <w:noProof/>
                <w:webHidden/>
              </w:rPr>
              <w:fldChar w:fldCharType="separate"/>
            </w:r>
            <w:r>
              <w:rPr>
                <w:noProof/>
                <w:webHidden/>
              </w:rPr>
              <w:t>16</w:t>
            </w:r>
            <w:r>
              <w:rPr>
                <w:noProof/>
                <w:webHidden/>
              </w:rPr>
              <w:fldChar w:fldCharType="end"/>
            </w:r>
          </w:hyperlink>
        </w:p>
        <w:p w14:paraId="49FBF86E" w14:textId="6F5ABD61"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0" w:history="1">
            <w:r w:rsidRPr="00AA5178">
              <w:rPr>
                <w:rStyle w:val="Hyperlink"/>
                <w:noProof/>
              </w:rPr>
              <w:t>Judges</w:t>
            </w:r>
            <w:r w:rsidRPr="00AA5178">
              <w:rPr>
                <w:rStyle w:val="Hyperlink"/>
                <w:rFonts w:eastAsia="Arial"/>
                <w:noProof/>
              </w:rPr>
              <w:t xml:space="preserve"> </w:t>
            </w:r>
            <w:r w:rsidRPr="00AA5178">
              <w:rPr>
                <w:rStyle w:val="Hyperlink"/>
                <w:noProof/>
              </w:rPr>
              <w:t>2:1-5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angel of Yahweh speaks to Israel</w:t>
            </w:r>
            <w:r>
              <w:rPr>
                <w:noProof/>
                <w:webHidden/>
              </w:rPr>
              <w:tab/>
            </w:r>
            <w:r>
              <w:rPr>
                <w:noProof/>
                <w:webHidden/>
              </w:rPr>
              <w:fldChar w:fldCharType="begin"/>
            </w:r>
            <w:r>
              <w:rPr>
                <w:noProof/>
                <w:webHidden/>
              </w:rPr>
              <w:instrText xml:space="preserve"> PAGEREF _Toc203574550 \h </w:instrText>
            </w:r>
            <w:r>
              <w:rPr>
                <w:noProof/>
                <w:webHidden/>
              </w:rPr>
            </w:r>
            <w:r>
              <w:rPr>
                <w:noProof/>
                <w:webHidden/>
              </w:rPr>
              <w:fldChar w:fldCharType="separate"/>
            </w:r>
            <w:r>
              <w:rPr>
                <w:noProof/>
                <w:webHidden/>
              </w:rPr>
              <w:t>18</w:t>
            </w:r>
            <w:r>
              <w:rPr>
                <w:noProof/>
                <w:webHidden/>
              </w:rPr>
              <w:fldChar w:fldCharType="end"/>
            </w:r>
          </w:hyperlink>
        </w:p>
        <w:p w14:paraId="62767FC8" w14:textId="783096BF"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1" w:history="1">
            <w:r w:rsidRPr="00AA5178">
              <w:rPr>
                <w:rStyle w:val="Hyperlink"/>
                <w:noProof/>
              </w:rPr>
              <w:t>Judges</w:t>
            </w:r>
            <w:r w:rsidRPr="00AA5178">
              <w:rPr>
                <w:rStyle w:val="Hyperlink"/>
                <w:rFonts w:eastAsia="Arial"/>
                <w:noProof/>
              </w:rPr>
              <w:t xml:space="preserve"> </w:t>
            </w:r>
            <w:r w:rsidRPr="00AA5178">
              <w:rPr>
                <w:rStyle w:val="Hyperlink"/>
                <w:noProof/>
              </w:rPr>
              <w:t>2:16-23</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Yahweh provides judges</w:t>
            </w:r>
            <w:r>
              <w:rPr>
                <w:noProof/>
                <w:webHidden/>
              </w:rPr>
              <w:tab/>
            </w:r>
            <w:r>
              <w:rPr>
                <w:noProof/>
                <w:webHidden/>
              </w:rPr>
              <w:fldChar w:fldCharType="begin"/>
            </w:r>
            <w:r>
              <w:rPr>
                <w:noProof/>
                <w:webHidden/>
              </w:rPr>
              <w:instrText xml:space="preserve"> PAGEREF _Toc203574551 \h </w:instrText>
            </w:r>
            <w:r>
              <w:rPr>
                <w:noProof/>
                <w:webHidden/>
              </w:rPr>
            </w:r>
            <w:r>
              <w:rPr>
                <w:noProof/>
                <w:webHidden/>
              </w:rPr>
              <w:fldChar w:fldCharType="separate"/>
            </w:r>
            <w:r>
              <w:rPr>
                <w:noProof/>
                <w:webHidden/>
              </w:rPr>
              <w:t>20</w:t>
            </w:r>
            <w:r>
              <w:rPr>
                <w:noProof/>
                <w:webHidden/>
              </w:rPr>
              <w:fldChar w:fldCharType="end"/>
            </w:r>
          </w:hyperlink>
        </w:p>
        <w:p w14:paraId="7711041A" w14:textId="4DA05CF3"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2" w:history="1">
            <w:r w:rsidRPr="00AA5178">
              <w:rPr>
                <w:rStyle w:val="Hyperlink"/>
                <w:noProof/>
              </w:rPr>
              <w:t>Judges</w:t>
            </w:r>
            <w:r w:rsidRPr="00AA5178">
              <w:rPr>
                <w:rStyle w:val="Hyperlink"/>
                <w:rFonts w:eastAsia="Arial"/>
                <w:noProof/>
              </w:rPr>
              <w:t xml:space="preserve"> </w:t>
            </w:r>
            <w:r w:rsidRPr="00AA5178">
              <w:rPr>
                <w:rStyle w:val="Hyperlink"/>
                <w:noProof/>
              </w:rPr>
              <w:t>3:7-11</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Othniel is Israel’s first judge</w:t>
            </w:r>
            <w:r>
              <w:rPr>
                <w:noProof/>
                <w:webHidden/>
              </w:rPr>
              <w:tab/>
            </w:r>
            <w:r>
              <w:rPr>
                <w:noProof/>
                <w:webHidden/>
              </w:rPr>
              <w:fldChar w:fldCharType="begin"/>
            </w:r>
            <w:r>
              <w:rPr>
                <w:noProof/>
                <w:webHidden/>
              </w:rPr>
              <w:instrText xml:space="preserve"> PAGEREF _Toc203574552 \h </w:instrText>
            </w:r>
            <w:r>
              <w:rPr>
                <w:noProof/>
                <w:webHidden/>
              </w:rPr>
            </w:r>
            <w:r>
              <w:rPr>
                <w:noProof/>
                <w:webHidden/>
              </w:rPr>
              <w:fldChar w:fldCharType="separate"/>
            </w:r>
            <w:r>
              <w:rPr>
                <w:noProof/>
                <w:webHidden/>
              </w:rPr>
              <w:t>22</w:t>
            </w:r>
            <w:r>
              <w:rPr>
                <w:noProof/>
                <w:webHidden/>
              </w:rPr>
              <w:fldChar w:fldCharType="end"/>
            </w:r>
          </w:hyperlink>
        </w:p>
        <w:p w14:paraId="62D76197" w14:textId="47E03530"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3" w:history="1">
            <w:r w:rsidRPr="00AA5178">
              <w:rPr>
                <w:rStyle w:val="Hyperlink"/>
                <w:noProof/>
              </w:rPr>
              <w:t>Judges</w:t>
            </w:r>
            <w:r w:rsidRPr="00AA5178">
              <w:rPr>
                <w:rStyle w:val="Hyperlink"/>
                <w:rFonts w:eastAsia="Arial"/>
                <w:noProof/>
              </w:rPr>
              <w:t xml:space="preserve"> </w:t>
            </w:r>
            <w:r w:rsidRPr="00AA5178">
              <w:rPr>
                <w:rStyle w:val="Hyperlink"/>
                <w:noProof/>
              </w:rPr>
              <w:t>4:1-16</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Deborah and Barak lead Israel in battle</w:t>
            </w:r>
            <w:r>
              <w:rPr>
                <w:noProof/>
                <w:webHidden/>
              </w:rPr>
              <w:tab/>
            </w:r>
            <w:r>
              <w:rPr>
                <w:noProof/>
                <w:webHidden/>
              </w:rPr>
              <w:fldChar w:fldCharType="begin"/>
            </w:r>
            <w:r>
              <w:rPr>
                <w:noProof/>
                <w:webHidden/>
              </w:rPr>
              <w:instrText xml:space="preserve"> PAGEREF _Toc203574553 \h </w:instrText>
            </w:r>
            <w:r>
              <w:rPr>
                <w:noProof/>
                <w:webHidden/>
              </w:rPr>
            </w:r>
            <w:r>
              <w:rPr>
                <w:noProof/>
                <w:webHidden/>
              </w:rPr>
              <w:fldChar w:fldCharType="separate"/>
            </w:r>
            <w:r>
              <w:rPr>
                <w:noProof/>
                <w:webHidden/>
              </w:rPr>
              <w:t>23</w:t>
            </w:r>
            <w:r>
              <w:rPr>
                <w:noProof/>
                <w:webHidden/>
              </w:rPr>
              <w:fldChar w:fldCharType="end"/>
            </w:r>
          </w:hyperlink>
        </w:p>
        <w:p w14:paraId="7BC7B957" w14:textId="6F3FAE07"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4" w:history="1">
            <w:r w:rsidRPr="00AA5178">
              <w:rPr>
                <w:rStyle w:val="Hyperlink"/>
                <w:noProof/>
              </w:rPr>
              <w:t>Judges</w:t>
            </w:r>
            <w:r w:rsidRPr="00AA5178">
              <w:rPr>
                <w:rStyle w:val="Hyperlink"/>
                <w:rFonts w:eastAsia="Arial"/>
                <w:noProof/>
              </w:rPr>
              <w:t xml:space="preserve"> </w:t>
            </w:r>
            <w:r w:rsidRPr="00AA5178">
              <w:rPr>
                <w:rStyle w:val="Hyperlink"/>
                <w:noProof/>
              </w:rPr>
              <w:t>6:28-35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Gideon destroys the altar of Baal</w:t>
            </w:r>
            <w:r>
              <w:rPr>
                <w:noProof/>
                <w:webHidden/>
              </w:rPr>
              <w:tab/>
            </w:r>
            <w:r>
              <w:rPr>
                <w:noProof/>
                <w:webHidden/>
              </w:rPr>
              <w:fldChar w:fldCharType="begin"/>
            </w:r>
            <w:r>
              <w:rPr>
                <w:noProof/>
                <w:webHidden/>
              </w:rPr>
              <w:instrText xml:space="preserve"> PAGEREF _Toc203574554 \h </w:instrText>
            </w:r>
            <w:r>
              <w:rPr>
                <w:noProof/>
                <w:webHidden/>
              </w:rPr>
            </w:r>
            <w:r>
              <w:rPr>
                <w:noProof/>
                <w:webHidden/>
              </w:rPr>
              <w:fldChar w:fldCharType="separate"/>
            </w:r>
            <w:r>
              <w:rPr>
                <w:noProof/>
                <w:webHidden/>
              </w:rPr>
              <w:t>25</w:t>
            </w:r>
            <w:r>
              <w:rPr>
                <w:noProof/>
                <w:webHidden/>
              </w:rPr>
              <w:fldChar w:fldCharType="end"/>
            </w:r>
          </w:hyperlink>
        </w:p>
        <w:p w14:paraId="381E367E" w14:textId="30F2089F"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5" w:history="1">
            <w:r w:rsidRPr="00AA5178">
              <w:rPr>
                <w:rStyle w:val="Hyperlink"/>
                <w:noProof/>
              </w:rPr>
              <w:t>Judges</w:t>
            </w:r>
            <w:r w:rsidRPr="00AA5178">
              <w:rPr>
                <w:rStyle w:val="Hyperlink"/>
                <w:rFonts w:eastAsia="Arial"/>
                <w:noProof/>
              </w:rPr>
              <w:t xml:space="preserve"> </w:t>
            </w:r>
            <w:r w:rsidRPr="00AA5178">
              <w:rPr>
                <w:rStyle w:val="Hyperlink"/>
                <w:noProof/>
              </w:rPr>
              <w:t>16:23-31</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death of Samson</w:t>
            </w:r>
            <w:r>
              <w:rPr>
                <w:noProof/>
                <w:webHidden/>
              </w:rPr>
              <w:tab/>
            </w:r>
            <w:r>
              <w:rPr>
                <w:noProof/>
                <w:webHidden/>
              </w:rPr>
              <w:fldChar w:fldCharType="begin"/>
            </w:r>
            <w:r>
              <w:rPr>
                <w:noProof/>
                <w:webHidden/>
              </w:rPr>
              <w:instrText xml:space="preserve"> PAGEREF _Toc203574555 \h </w:instrText>
            </w:r>
            <w:r>
              <w:rPr>
                <w:noProof/>
                <w:webHidden/>
              </w:rPr>
            </w:r>
            <w:r>
              <w:rPr>
                <w:noProof/>
                <w:webHidden/>
              </w:rPr>
              <w:fldChar w:fldCharType="separate"/>
            </w:r>
            <w:r>
              <w:rPr>
                <w:noProof/>
                <w:webHidden/>
              </w:rPr>
              <w:t>27</w:t>
            </w:r>
            <w:r>
              <w:rPr>
                <w:noProof/>
                <w:webHidden/>
              </w:rPr>
              <w:fldChar w:fldCharType="end"/>
            </w:r>
          </w:hyperlink>
        </w:p>
        <w:p w14:paraId="7A1D4B39" w14:textId="7D269CDC"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6" w:history="1">
            <w:r w:rsidRPr="00AA5178">
              <w:rPr>
                <w:rStyle w:val="Hyperlink"/>
                <w:noProof/>
              </w:rPr>
              <w:t xml:space="preserve">Ruth 1:1-5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Naomi’s husband and sons die</w:t>
            </w:r>
            <w:r>
              <w:rPr>
                <w:noProof/>
                <w:webHidden/>
              </w:rPr>
              <w:tab/>
            </w:r>
            <w:r>
              <w:rPr>
                <w:noProof/>
                <w:webHidden/>
              </w:rPr>
              <w:fldChar w:fldCharType="begin"/>
            </w:r>
            <w:r>
              <w:rPr>
                <w:noProof/>
                <w:webHidden/>
              </w:rPr>
              <w:instrText xml:space="preserve"> PAGEREF _Toc203574556 \h </w:instrText>
            </w:r>
            <w:r>
              <w:rPr>
                <w:noProof/>
                <w:webHidden/>
              </w:rPr>
            </w:r>
            <w:r>
              <w:rPr>
                <w:noProof/>
                <w:webHidden/>
              </w:rPr>
              <w:fldChar w:fldCharType="separate"/>
            </w:r>
            <w:r>
              <w:rPr>
                <w:noProof/>
                <w:webHidden/>
              </w:rPr>
              <w:t>29</w:t>
            </w:r>
            <w:r>
              <w:rPr>
                <w:noProof/>
                <w:webHidden/>
              </w:rPr>
              <w:fldChar w:fldCharType="end"/>
            </w:r>
          </w:hyperlink>
        </w:p>
        <w:p w14:paraId="50DBC689" w14:textId="72FD94CE"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7" w:history="1">
            <w:r w:rsidRPr="00AA5178">
              <w:rPr>
                <w:rStyle w:val="Hyperlink"/>
                <w:noProof/>
              </w:rPr>
              <w:t>Ruth 1:6-18</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Naomi and Ruth return to Bethlehem</w:t>
            </w:r>
            <w:r>
              <w:rPr>
                <w:noProof/>
                <w:webHidden/>
              </w:rPr>
              <w:tab/>
            </w:r>
            <w:r>
              <w:rPr>
                <w:noProof/>
                <w:webHidden/>
              </w:rPr>
              <w:fldChar w:fldCharType="begin"/>
            </w:r>
            <w:r>
              <w:rPr>
                <w:noProof/>
                <w:webHidden/>
              </w:rPr>
              <w:instrText xml:space="preserve"> PAGEREF _Toc203574557 \h </w:instrText>
            </w:r>
            <w:r>
              <w:rPr>
                <w:noProof/>
                <w:webHidden/>
              </w:rPr>
            </w:r>
            <w:r>
              <w:rPr>
                <w:noProof/>
                <w:webHidden/>
              </w:rPr>
              <w:fldChar w:fldCharType="separate"/>
            </w:r>
            <w:r>
              <w:rPr>
                <w:noProof/>
                <w:webHidden/>
              </w:rPr>
              <w:t>30</w:t>
            </w:r>
            <w:r>
              <w:rPr>
                <w:noProof/>
                <w:webHidden/>
              </w:rPr>
              <w:fldChar w:fldCharType="end"/>
            </w:r>
          </w:hyperlink>
        </w:p>
        <w:p w14:paraId="1A5C6723" w14:textId="662E028E"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8" w:history="1">
            <w:r w:rsidRPr="00AA5178">
              <w:rPr>
                <w:rStyle w:val="Hyperlink"/>
                <w:noProof/>
              </w:rPr>
              <w:t>Ruth 2:19-23</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Ruth and Naomi talk about Boaz</w:t>
            </w:r>
            <w:r>
              <w:rPr>
                <w:noProof/>
                <w:webHidden/>
              </w:rPr>
              <w:tab/>
            </w:r>
            <w:r>
              <w:rPr>
                <w:noProof/>
                <w:webHidden/>
              </w:rPr>
              <w:fldChar w:fldCharType="begin"/>
            </w:r>
            <w:r>
              <w:rPr>
                <w:noProof/>
                <w:webHidden/>
              </w:rPr>
              <w:instrText xml:space="preserve"> PAGEREF _Toc203574558 \h </w:instrText>
            </w:r>
            <w:r>
              <w:rPr>
                <w:noProof/>
                <w:webHidden/>
              </w:rPr>
            </w:r>
            <w:r>
              <w:rPr>
                <w:noProof/>
                <w:webHidden/>
              </w:rPr>
              <w:fldChar w:fldCharType="separate"/>
            </w:r>
            <w:r>
              <w:rPr>
                <w:noProof/>
                <w:webHidden/>
              </w:rPr>
              <w:t>33</w:t>
            </w:r>
            <w:r>
              <w:rPr>
                <w:noProof/>
                <w:webHidden/>
              </w:rPr>
              <w:fldChar w:fldCharType="end"/>
            </w:r>
          </w:hyperlink>
        </w:p>
        <w:p w14:paraId="65ED7CBC" w14:textId="3B94A1A2"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59" w:history="1">
            <w:r w:rsidRPr="00AA5178">
              <w:rPr>
                <w:rStyle w:val="Hyperlink"/>
                <w:noProof/>
              </w:rPr>
              <w:t>Ruth 4:1-10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Boaz redeems Ruth</w:t>
            </w:r>
            <w:r>
              <w:rPr>
                <w:noProof/>
                <w:webHidden/>
              </w:rPr>
              <w:tab/>
            </w:r>
            <w:r>
              <w:rPr>
                <w:noProof/>
                <w:webHidden/>
              </w:rPr>
              <w:fldChar w:fldCharType="begin"/>
            </w:r>
            <w:r>
              <w:rPr>
                <w:noProof/>
                <w:webHidden/>
              </w:rPr>
              <w:instrText xml:space="preserve"> PAGEREF _Toc203574559 \h </w:instrText>
            </w:r>
            <w:r>
              <w:rPr>
                <w:noProof/>
                <w:webHidden/>
              </w:rPr>
            </w:r>
            <w:r>
              <w:rPr>
                <w:noProof/>
                <w:webHidden/>
              </w:rPr>
              <w:fldChar w:fldCharType="separate"/>
            </w:r>
            <w:r>
              <w:rPr>
                <w:noProof/>
                <w:webHidden/>
              </w:rPr>
              <w:t>35</w:t>
            </w:r>
            <w:r>
              <w:rPr>
                <w:noProof/>
                <w:webHidden/>
              </w:rPr>
              <w:fldChar w:fldCharType="end"/>
            </w:r>
          </w:hyperlink>
        </w:p>
        <w:p w14:paraId="62D71C06" w14:textId="1D7D2F42"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0" w:history="1">
            <w:r w:rsidRPr="00AA5178">
              <w:rPr>
                <w:rStyle w:val="Hyperlink"/>
                <w:noProof/>
              </w:rPr>
              <w:t>Ruth 4:13-17</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Ruth bears a son</w:t>
            </w:r>
            <w:r>
              <w:rPr>
                <w:noProof/>
                <w:webHidden/>
              </w:rPr>
              <w:tab/>
            </w:r>
            <w:r>
              <w:rPr>
                <w:noProof/>
                <w:webHidden/>
              </w:rPr>
              <w:fldChar w:fldCharType="begin"/>
            </w:r>
            <w:r>
              <w:rPr>
                <w:noProof/>
                <w:webHidden/>
              </w:rPr>
              <w:instrText xml:space="preserve"> PAGEREF _Toc203574560 \h </w:instrText>
            </w:r>
            <w:r>
              <w:rPr>
                <w:noProof/>
                <w:webHidden/>
              </w:rPr>
            </w:r>
            <w:r>
              <w:rPr>
                <w:noProof/>
                <w:webHidden/>
              </w:rPr>
              <w:fldChar w:fldCharType="separate"/>
            </w:r>
            <w:r>
              <w:rPr>
                <w:noProof/>
                <w:webHidden/>
              </w:rPr>
              <w:t>37</w:t>
            </w:r>
            <w:r>
              <w:rPr>
                <w:noProof/>
                <w:webHidden/>
              </w:rPr>
              <w:fldChar w:fldCharType="end"/>
            </w:r>
          </w:hyperlink>
        </w:p>
        <w:p w14:paraId="715B0950" w14:textId="724983D5"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1" w:history="1">
            <w:r w:rsidRPr="00AA5178">
              <w:rPr>
                <w:rStyle w:val="Hyperlink"/>
                <w:noProof/>
              </w:rPr>
              <w:t>1 Samuel 1:1-20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birth of Samuel</w:t>
            </w:r>
            <w:r>
              <w:rPr>
                <w:noProof/>
                <w:webHidden/>
              </w:rPr>
              <w:tab/>
            </w:r>
            <w:r>
              <w:rPr>
                <w:noProof/>
                <w:webHidden/>
              </w:rPr>
              <w:fldChar w:fldCharType="begin"/>
            </w:r>
            <w:r>
              <w:rPr>
                <w:noProof/>
                <w:webHidden/>
              </w:rPr>
              <w:instrText xml:space="preserve"> PAGEREF _Toc203574561 \h </w:instrText>
            </w:r>
            <w:r>
              <w:rPr>
                <w:noProof/>
                <w:webHidden/>
              </w:rPr>
            </w:r>
            <w:r>
              <w:rPr>
                <w:noProof/>
                <w:webHidden/>
              </w:rPr>
              <w:fldChar w:fldCharType="separate"/>
            </w:r>
            <w:r>
              <w:rPr>
                <w:noProof/>
                <w:webHidden/>
              </w:rPr>
              <w:t>39</w:t>
            </w:r>
            <w:r>
              <w:rPr>
                <w:noProof/>
                <w:webHidden/>
              </w:rPr>
              <w:fldChar w:fldCharType="end"/>
            </w:r>
          </w:hyperlink>
        </w:p>
        <w:p w14:paraId="4C813AEC" w14:textId="6418BC0C"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2" w:history="1">
            <w:r w:rsidRPr="00AA5178">
              <w:rPr>
                <w:rStyle w:val="Hyperlink"/>
                <w:noProof/>
              </w:rPr>
              <w:t xml:space="preserve">1 Samuel 3:10-21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Yahweh speaks to Samuel</w:t>
            </w:r>
            <w:r>
              <w:rPr>
                <w:noProof/>
                <w:webHidden/>
              </w:rPr>
              <w:tab/>
            </w:r>
            <w:r>
              <w:rPr>
                <w:noProof/>
                <w:webHidden/>
              </w:rPr>
              <w:fldChar w:fldCharType="begin"/>
            </w:r>
            <w:r>
              <w:rPr>
                <w:noProof/>
                <w:webHidden/>
              </w:rPr>
              <w:instrText xml:space="preserve"> PAGEREF _Toc203574562 \h </w:instrText>
            </w:r>
            <w:r>
              <w:rPr>
                <w:noProof/>
                <w:webHidden/>
              </w:rPr>
            </w:r>
            <w:r>
              <w:rPr>
                <w:noProof/>
                <w:webHidden/>
              </w:rPr>
              <w:fldChar w:fldCharType="separate"/>
            </w:r>
            <w:r>
              <w:rPr>
                <w:noProof/>
                <w:webHidden/>
              </w:rPr>
              <w:t>42</w:t>
            </w:r>
            <w:r>
              <w:rPr>
                <w:noProof/>
                <w:webHidden/>
              </w:rPr>
              <w:fldChar w:fldCharType="end"/>
            </w:r>
          </w:hyperlink>
        </w:p>
        <w:p w14:paraId="14BE4920" w14:textId="3F474664"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3" w:history="1">
            <w:r w:rsidRPr="00AA5178">
              <w:rPr>
                <w:rStyle w:val="Hyperlink"/>
                <w:noProof/>
              </w:rPr>
              <w:t>1 Samuel 10:1-8</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Samuel anoints Saul to be king</w:t>
            </w:r>
            <w:r>
              <w:rPr>
                <w:noProof/>
                <w:webHidden/>
              </w:rPr>
              <w:tab/>
            </w:r>
            <w:r>
              <w:rPr>
                <w:noProof/>
                <w:webHidden/>
              </w:rPr>
              <w:fldChar w:fldCharType="begin"/>
            </w:r>
            <w:r>
              <w:rPr>
                <w:noProof/>
                <w:webHidden/>
              </w:rPr>
              <w:instrText xml:space="preserve"> PAGEREF _Toc203574563 \h </w:instrText>
            </w:r>
            <w:r>
              <w:rPr>
                <w:noProof/>
                <w:webHidden/>
              </w:rPr>
            </w:r>
            <w:r>
              <w:rPr>
                <w:noProof/>
                <w:webHidden/>
              </w:rPr>
              <w:fldChar w:fldCharType="separate"/>
            </w:r>
            <w:r>
              <w:rPr>
                <w:noProof/>
                <w:webHidden/>
              </w:rPr>
              <w:t>44</w:t>
            </w:r>
            <w:r>
              <w:rPr>
                <w:noProof/>
                <w:webHidden/>
              </w:rPr>
              <w:fldChar w:fldCharType="end"/>
            </w:r>
          </w:hyperlink>
        </w:p>
        <w:p w14:paraId="63081ED9" w14:textId="1D6CD93C"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4" w:history="1">
            <w:r w:rsidRPr="00AA5178">
              <w:rPr>
                <w:rStyle w:val="Hyperlink"/>
                <w:noProof/>
              </w:rPr>
              <w:t xml:space="preserve">1 Samuel 16:6-13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Samuel anoints David to be king</w:t>
            </w:r>
            <w:r>
              <w:rPr>
                <w:noProof/>
                <w:webHidden/>
              </w:rPr>
              <w:tab/>
            </w:r>
            <w:r>
              <w:rPr>
                <w:noProof/>
                <w:webHidden/>
              </w:rPr>
              <w:fldChar w:fldCharType="begin"/>
            </w:r>
            <w:r>
              <w:rPr>
                <w:noProof/>
                <w:webHidden/>
              </w:rPr>
              <w:instrText xml:space="preserve"> PAGEREF _Toc203574564 \h </w:instrText>
            </w:r>
            <w:r>
              <w:rPr>
                <w:noProof/>
                <w:webHidden/>
              </w:rPr>
            </w:r>
            <w:r>
              <w:rPr>
                <w:noProof/>
                <w:webHidden/>
              </w:rPr>
              <w:fldChar w:fldCharType="separate"/>
            </w:r>
            <w:r>
              <w:rPr>
                <w:noProof/>
                <w:webHidden/>
              </w:rPr>
              <w:t>46</w:t>
            </w:r>
            <w:r>
              <w:rPr>
                <w:noProof/>
                <w:webHidden/>
              </w:rPr>
              <w:fldChar w:fldCharType="end"/>
            </w:r>
          </w:hyperlink>
        </w:p>
        <w:p w14:paraId="49945CF3" w14:textId="0B5C7567"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5" w:history="1">
            <w:r w:rsidRPr="00AA5178">
              <w:rPr>
                <w:rStyle w:val="Hyperlink"/>
                <w:noProof/>
              </w:rPr>
              <w:t>1 Samuel 17:41-50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 defeats Goliath</w:t>
            </w:r>
            <w:r>
              <w:rPr>
                <w:noProof/>
                <w:webHidden/>
              </w:rPr>
              <w:tab/>
            </w:r>
            <w:r>
              <w:rPr>
                <w:noProof/>
                <w:webHidden/>
              </w:rPr>
              <w:fldChar w:fldCharType="begin"/>
            </w:r>
            <w:r>
              <w:rPr>
                <w:noProof/>
                <w:webHidden/>
              </w:rPr>
              <w:instrText xml:space="preserve"> PAGEREF _Toc203574565 \h </w:instrText>
            </w:r>
            <w:r>
              <w:rPr>
                <w:noProof/>
                <w:webHidden/>
              </w:rPr>
            </w:r>
            <w:r>
              <w:rPr>
                <w:noProof/>
                <w:webHidden/>
              </w:rPr>
              <w:fldChar w:fldCharType="separate"/>
            </w:r>
            <w:r>
              <w:rPr>
                <w:noProof/>
                <w:webHidden/>
              </w:rPr>
              <w:t>48</w:t>
            </w:r>
            <w:r>
              <w:rPr>
                <w:noProof/>
                <w:webHidden/>
              </w:rPr>
              <w:fldChar w:fldCharType="end"/>
            </w:r>
          </w:hyperlink>
        </w:p>
        <w:p w14:paraId="5BBEA241" w14:textId="1A7D9917"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6" w:history="1">
            <w:r w:rsidRPr="00AA5178">
              <w:rPr>
                <w:rStyle w:val="Hyperlink"/>
                <w:noProof/>
              </w:rPr>
              <w:t>1 Samuel 22:1-5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 in Moab</w:t>
            </w:r>
            <w:r>
              <w:rPr>
                <w:noProof/>
                <w:webHidden/>
              </w:rPr>
              <w:tab/>
            </w:r>
            <w:r>
              <w:rPr>
                <w:noProof/>
                <w:webHidden/>
              </w:rPr>
              <w:fldChar w:fldCharType="begin"/>
            </w:r>
            <w:r>
              <w:rPr>
                <w:noProof/>
                <w:webHidden/>
              </w:rPr>
              <w:instrText xml:space="preserve"> PAGEREF _Toc203574566 \h </w:instrText>
            </w:r>
            <w:r>
              <w:rPr>
                <w:noProof/>
                <w:webHidden/>
              </w:rPr>
            </w:r>
            <w:r>
              <w:rPr>
                <w:noProof/>
                <w:webHidden/>
              </w:rPr>
              <w:fldChar w:fldCharType="separate"/>
            </w:r>
            <w:r>
              <w:rPr>
                <w:noProof/>
                <w:webHidden/>
              </w:rPr>
              <w:t>50</w:t>
            </w:r>
            <w:r>
              <w:rPr>
                <w:noProof/>
                <w:webHidden/>
              </w:rPr>
              <w:fldChar w:fldCharType="end"/>
            </w:r>
          </w:hyperlink>
        </w:p>
        <w:p w14:paraId="3B63787F" w14:textId="0514384B"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7" w:history="1">
            <w:r w:rsidRPr="00AA5178">
              <w:rPr>
                <w:rStyle w:val="Hyperlink"/>
                <w:noProof/>
              </w:rPr>
              <w:t>2 Samuel 1:1-10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 learns of Saul’s death</w:t>
            </w:r>
            <w:r>
              <w:rPr>
                <w:noProof/>
                <w:webHidden/>
              </w:rPr>
              <w:tab/>
            </w:r>
            <w:r>
              <w:rPr>
                <w:noProof/>
                <w:webHidden/>
              </w:rPr>
              <w:fldChar w:fldCharType="begin"/>
            </w:r>
            <w:r>
              <w:rPr>
                <w:noProof/>
                <w:webHidden/>
              </w:rPr>
              <w:instrText xml:space="preserve"> PAGEREF _Toc203574567 \h </w:instrText>
            </w:r>
            <w:r>
              <w:rPr>
                <w:noProof/>
                <w:webHidden/>
              </w:rPr>
            </w:r>
            <w:r>
              <w:rPr>
                <w:noProof/>
                <w:webHidden/>
              </w:rPr>
              <w:fldChar w:fldCharType="separate"/>
            </w:r>
            <w:r>
              <w:rPr>
                <w:noProof/>
                <w:webHidden/>
              </w:rPr>
              <w:t>52</w:t>
            </w:r>
            <w:r>
              <w:rPr>
                <w:noProof/>
                <w:webHidden/>
              </w:rPr>
              <w:fldChar w:fldCharType="end"/>
            </w:r>
          </w:hyperlink>
        </w:p>
        <w:p w14:paraId="721274A7" w14:textId="332B6D73"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8" w:history="1">
            <w:r w:rsidRPr="00AA5178">
              <w:rPr>
                <w:rStyle w:val="Hyperlink"/>
                <w:noProof/>
              </w:rPr>
              <w:t>2 Samuel 2:1-7</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 is anointed king of Judah</w:t>
            </w:r>
            <w:r>
              <w:rPr>
                <w:noProof/>
                <w:webHidden/>
              </w:rPr>
              <w:tab/>
            </w:r>
            <w:r>
              <w:rPr>
                <w:noProof/>
                <w:webHidden/>
              </w:rPr>
              <w:fldChar w:fldCharType="begin"/>
            </w:r>
            <w:r>
              <w:rPr>
                <w:noProof/>
                <w:webHidden/>
              </w:rPr>
              <w:instrText xml:space="preserve"> PAGEREF _Toc203574568 \h </w:instrText>
            </w:r>
            <w:r>
              <w:rPr>
                <w:noProof/>
                <w:webHidden/>
              </w:rPr>
            </w:r>
            <w:r>
              <w:rPr>
                <w:noProof/>
                <w:webHidden/>
              </w:rPr>
              <w:fldChar w:fldCharType="separate"/>
            </w:r>
            <w:r>
              <w:rPr>
                <w:noProof/>
                <w:webHidden/>
              </w:rPr>
              <w:t>54</w:t>
            </w:r>
            <w:r>
              <w:rPr>
                <w:noProof/>
                <w:webHidden/>
              </w:rPr>
              <w:fldChar w:fldCharType="end"/>
            </w:r>
          </w:hyperlink>
        </w:p>
        <w:p w14:paraId="491226AD" w14:textId="78BF57BA"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69" w:history="1">
            <w:r w:rsidRPr="00AA5178">
              <w:rPr>
                <w:rStyle w:val="Hyperlink"/>
                <w:noProof/>
              </w:rPr>
              <w:t>2 Samuel 5:1-5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 xml:space="preserve"> David becomes king of all Israel</w:t>
            </w:r>
            <w:r>
              <w:rPr>
                <w:noProof/>
                <w:webHidden/>
              </w:rPr>
              <w:tab/>
            </w:r>
            <w:r>
              <w:rPr>
                <w:noProof/>
                <w:webHidden/>
              </w:rPr>
              <w:fldChar w:fldCharType="begin"/>
            </w:r>
            <w:r>
              <w:rPr>
                <w:noProof/>
                <w:webHidden/>
              </w:rPr>
              <w:instrText xml:space="preserve"> PAGEREF _Toc203574569 \h </w:instrText>
            </w:r>
            <w:r>
              <w:rPr>
                <w:noProof/>
                <w:webHidden/>
              </w:rPr>
            </w:r>
            <w:r>
              <w:rPr>
                <w:noProof/>
                <w:webHidden/>
              </w:rPr>
              <w:fldChar w:fldCharType="separate"/>
            </w:r>
            <w:r>
              <w:rPr>
                <w:noProof/>
                <w:webHidden/>
              </w:rPr>
              <w:t>56</w:t>
            </w:r>
            <w:r>
              <w:rPr>
                <w:noProof/>
                <w:webHidden/>
              </w:rPr>
              <w:fldChar w:fldCharType="end"/>
            </w:r>
          </w:hyperlink>
        </w:p>
        <w:p w14:paraId="58628600" w14:textId="034C1E6C"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0" w:history="1">
            <w:r w:rsidRPr="00AA5178">
              <w:rPr>
                <w:rStyle w:val="Hyperlink"/>
                <w:noProof/>
              </w:rPr>
              <w:t xml:space="preserve">2 Samuel 7:18-29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David’s prayer of thanks</w:t>
            </w:r>
            <w:r>
              <w:rPr>
                <w:noProof/>
                <w:webHidden/>
              </w:rPr>
              <w:tab/>
            </w:r>
            <w:r>
              <w:rPr>
                <w:noProof/>
                <w:webHidden/>
              </w:rPr>
              <w:fldChar w:fldCharType="begin"/>
            </w:r>
            <w:r>
              <w:rPr>
                <w:noProof/>
                <w:webHidden/>
              </w:rPr>
              <w:instrText xml:space="preserve"> PAGEREF _Toc203574570 \h </w:instrText>
            </w:r>
            <w:r>
              <w:rPr>
                <w:noProof/>
                <w:webHidden/>
              </w:rPr>
            </w:r>
            <w:r>
              <w:rPr>
                <w:noProof/>
                <w:webHidden/>
              </w:rPr>
              <w:fldChar w:fldCharType="separate"/>
            </w:r>
            <w:r>
              <w:rPr>
                <w:noProof/>
                <w:webHidden/>
              </w:rPr>
              <w:t>58</w:t>
            </w:r>
            <w:r>
              <w:rPr>
                <w:noProof/>
                <w:webHidden/>
              </w:rPr>
              <w:fldChar w:fldCharType="end"/>
            </w:r>
          </w:hyperlink>
        </w:p>
        <w:p w14:paraId="56BB8EF5" w14:textId="6B80043E"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1" w:history="1">
            <w:r w:rsidRPr="00AA5178">
              <w:rPr>
                <w:rStyle w:val="Hyperlink"/>
                <w:noProof/>
              </w:rPr>
              <w:t>2 Samuel 11:1-5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 sins with Bathsheba</w:t>
            </w:r>
            <w:r>
              <w:rPr>
                <w:noProof/>
                <w:webHidden/>
              </w:rPr>
              <w:tab/>
            </w:r>
            <w:r>
              <w:rPr>
                <w:noProof/>
                <w:webHidden/>
              </w:rPr>
              <w:fldChar w:fldCharType="begin"/>
            </w:r>
            <w:r>
              <w:rPr>
                <w:noProof/>
                <w:webHidden/>
              </w:rPr>
              <w:instrText xml:space="preserve"> PAGEREF _Toc203574571 \h </w:instrText>
            </w:r>
            <w:r>
              <w:rPr>
                <w:noProof/>
                <w:webHidden/>
              </w:rPr>
            </w:r>
            <w:r>
              <w:rPr>
                <w:noProof/>
                <w:webHidden/>
              </w:rPr>
              <w:fldChar w:fldCharType="separate"/>
            </w:r>
            <w:r>
              <w:rPr>
                <w:noProof/>
                <w:webHidden/>
              </w:rPr>
              <w:t>60</w:t>
            </w:r>
            <w:r>
              <w:rPr>
                <w:noProof/>
                <w:webHidden/>
              </w:rPr>
              <w:fldChar w:fldCharType="end"/>
            </w:r>
          </w:hyperlink>
        </w:p>
        <w:p w14:paraId="7468287D" w14:textId="26058AB8"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2" w:history="1">
            <w:r w:rsidRPr="00AA5178">
              <w:rPr>
                <w:rStyle w:val="Hyperlink"/>
                <w:noProof/>
              </w:rPr>
              <w:t>2 Samuel 12:1-14</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bCs/>
                <w:noProof/>
              </w:rPr>
              <w:t>Nathan confronts David</w:t>
            </w:r>
            <w:r>
              <w:rPr>
                <w:noProof/>
                <w:webHidden/>
              </w:rPr>
              <w:tab/>
            </w:r>
            <w:r>
              <w:rPr>
                <w:noProof/>
                <w:webHidden/>
              </w:rPr>
              <w:fldChar w:fldCharType="begin"/>
            </w:r>
            <w:r>
              <w:rPr>
                <w:noProof/>
                <w:webHidden/>
              </w:rPr>
              <w:instrText xml:space="preserve"> PAGEREF _Toc203574572 \h </w:instrText>
            </w:r>
            <w:r>
              <w:rPr>
                <w:noProof/>
                <w:webHidden/>
              </w:rPr>
            </w:r>
            <w:r>
              <w:rPr>
                <w:noProof/>
                <w:webHidden/>
              </w:rPr>
              <w:fldChar w:fldCharType="separate"/>
            </w:r>
            <w:r>
              <w:rPr>
                <w:noProof/>
                <w:webHidden/>
              </w:rPr>
              <w:t>62</w:t>
            </w:r>
            <w:r>
              <w:rPr>
                <w:noProof/>
                <w:webHidden/>
              </w:rPr>
              <w:fldChar w:fldCharType="end"/>
            </w:r>
          </w:hyperlink>
        </w:p>
        <w:p w14:paraId="5AE63B4B" w14:textId="5BFAB0B5"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3" w:history="1">
            <w:r w:rsidRPr="00AA5178">
              <w:rPr>
                <w:rStyle w:val="Hyperlink"/>
                <w:noProof/>
              </w:rPr>
              <w:t>2 Samuel 23:1-7</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David’s last words</w:t>
            </w:r>
            <w:r>
              <w:rPr>
                <w:noProof/>
                <w:webHidden/>
              </w:rPr>
              <w:tab/>
            </w:r>
            <w:r>
              <w:rPr>
                <w:noProof/>
                <w:webHidden/>
              </w:rPr>
              <w:fldChar w:fldCharType="begin"/>
            </w:r>
            <w:r>
              <w:rPr>
                <w:noProof/>
                <w:webHidden/>
              </w:rPr>
              <w:instrText xml:space="preserve"> PAGEREF _Toc203574573 \h </w:instrText>
            </w:r>
            <w:r>
              <w:rPr>
                <w:noProof/>
                <w:webHidden/>
              </w:rPr>
            </w:r>
            <w:r>
              <w:rPr>
                <w:noProof/>
                <w:webHidden/>
              </w:rPr>
              <w:fldChar w:fldCharType="separate"/>
            </w:r>
            <w:r>
              <w:rPr>
                <w:noProof/>
                <w:webHidden/>
              </w:rPr>
              <w:t>65</w:t>
            </w:r>
            <w:r>
              <w:rPr>
                <w:noProof/>
                <w:webHidden/>
              </w:rPr>
              <w:fldChar w:fldCharType="end"/>
            </w:r>
          </w:hyperlink>
        </w:p>
        <w:p w14:paraId="4D7D9E10" w14:textId="05C1C29B"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4" w:history="1">
            <w:r w:rsidRPr="00AA5178">
              <w:rPr>
                <w:rStyle w:val="Hyperlink"/>
                <w:noProof/>
              </w:rPr>
              <w:t>1 Kings 2:1-12</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David’s final instructions to Solomon</w:t>
            </w:r>
            <w:r>
              <w:rPr>
                <w:noProof/>
                <w:webHidden/>
              </w:rPr>
              <w:tab/>
            </w:r>
            <w:r>
              <w:rPr>
                <w:noProof/>
                <w:webHidden/>
              </w:rPr>
              <w:fldChar w:fldCharType="begin"/>
            </w:r>
            <w:r>
              <w:rPr>
                <w:noProof/>
                <w:webHidden/>
              </w:rPr>
              <w:instrText xml:space="preserve"> PAGEREF _Toc203574574 \h </w:instrText>
            </w:r>
            <w:r>
              <w:rPr>
                <w:noProof/>
                <w:webHidden/>
              </w:rPr>
            </w:r>
            <w:r>
              <w:rPr>
                <w:noProof/>
                <w:webHidden/>
              </w:rPr>
              <w:fldChar w:fldCharType="separate"/>
            </w:r>
            <w:r>
              <w:rPr>
                <w:noProof/>
                <w:webHidden/>
              </w:rPr>
              <w:t>66</w:t>
            </w:r>
            <w:r>
              <w:rPr>
                <w:noProof/>
                <w:webHidden/>
              </w:rPr>
              <w:fldChar w:fldCharType="end"/>
            </w:r>
          </w:hyperlink>
        </w:p>
        <w:p w14:paraId="6725A247" w14:textId="1D9BA65B"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5" w:history="1">
            <w:r w:rsidRPr="00AA5178">
              <w:rPr>
                <w:rStyle w:val="Hyperlink"/>
                <w:noProof/>
              </w:rPr>
              <w:t>1 Kings 3:4-15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Solomon prays for wisdom</w:t>
            </w:r>
            <w:r>
              <w:rPr>
                <w:noProof/>
                <w:webHidden/>
              </w:rPr>
              <w:tab/>
            </w:r>
            <w:r>
              <w:rPr>
                <w:noProof/>
                <w:webHidden/>
              </w:rPr>
              <w:fldChar w:fldCharType="begin"/>
            </w:r>
            <w:r>
              <w:rPr>
                <w:noProof/>
                <w:webHidden/>
              </w:rPr>
              <w:instrText xml:space="preserve"> PAGEREF _Toc203574575 \h </w:instrText>
            </w:r>
            <w:r>
              <w:rPr>
                <w:noProof/>
                <w:webHidden/>
              </w:rPr>
            </w:r>
            <w:r>
              <w:rPr>
                <w:noProof/>
                <w:webHidden/>
              </w:rPr>
              <w:fldChar w:fldCharType="separate"/>
            </w:r>
            <w:r>
              <w:rPr>
                <w:noProof/>
                <w:webHidden/>
              </w:rPr>
              <w:t>68</w:t>
            </w:r>
            <w:r>
              <w:rPr>
                <w:noProof/>
                <w:webHidden/>
              </w:rPr>
              <w:fldChar w:fldCharType="end"/>
            </w:r>
          </w:hyperlink>
        </w:p>
        <w:p w14:paraId="29CF6F29" w14:textId="60C0DBDA"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6" w:history="1">
            <w:r w:rsidRPr="00AA5178">
              <w:rPr>
                <w:rStyle w:val="Hyperlink"/>
                <w:noProof/>
              </w:rPr>
              <w:t>1 Kings 10:1-10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queen of Sheba visits Solomon</w:t>
            </w:r>
            <w:r>
              <w:rPr>
                <w:noProof/>
                <w:webHidden/>
              </w:rPr>
              <w:tab/>
            </w:r>
            <w:r>
              <w:rPr>
                <w:noProof/>
                <w:webHidden/>
              </w:rPr>
              <w:fldChar w:fldCharType="begin"/>
            </w:r>
            <w:r>
              <w:rPr>
                <w:noProof/>
                <w:webHidden/>
              </w:rPr>
              <w:instrText xml:space="preserve"> PAGEREF _Toc203574576 \h </w:instrText>
            </w:r>
            <w:r>
              <w:rPr>
                <w:noProof/>
                <w:webHidden/>
              </w:rPr>
            </w:r>
            <w:r>
              <w:rPr>
                <w:noProof/>
                <w:webHidden/>
              </w:rPr>
              <w:fldChar w:fldCharType="separate"/>
            </w:r>
            <w:r>
              <w:rPr>
                <w:noProof/>
                <w:webHidden/>
              </w:rPr>
              <w:t>70</w:t>
            </w:r>
            <w:r>
              <w:rPr>
                <w:noProof/>
                <w:webHidden/>
              </w:rPr>
              <w:fldChar w:fldCharType="end"/>
            </w:r>
          </w:hyperlink>
        </w:p>
        <w:p w14:paraId="15E84AEB" w14:textId="7C9E15D9"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7" w:history="1">
            <w:r w:rsidRPr="00AA5178">
              <w:rPr>
                <w:rStyle w:val="Hyperlink"/>
                <w:noProof/>
              </w:rPr>
              <w:t xml:space="preserve">1 Kings 16:29-34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Ahab is king over Israel</w:t>
            </w:r>
            <w:r>
              <w:rPr>
                <w:noProof/>
                <w:webHidden/>
              </w:rPr>
              <w:tab/>
            </w:r>
            <w:r>
              <w:rPr>
                <w:noProof/>
                <w:webHidden/>
              </w:rPr>
              <w:fldChar w:fldCharType="begin"/>
            </w:r>
            <w:r>
              <w:rPr>
                <w:noProof/>
                <w:webHidden/>
              </w:rPr>
              <w:instrText xml:space="preserve"> PAGEREF _Toc203574577 \h </w:instrText>
            </w:r>
            <w:r>
              <w:rPr>
                <w:noProof/>
                <w:webHidden/>
              </w:rPr>
            </w:r>
            <w:r>
              <w:rPr>
                <w:noProof/>
                <w:webHidden/>
              </w:rPr>
              <w:fldChar w:fldCharType="separate"/>
            </w:r>
            <w:r>
              <w:rPr>
                <w:noProof/>
                <w:webHidden/>
              </w:rPr>
              <w:t>72</w:t>
            </w:r>
            <w:r>
              <w:rPr>
                <w:noProof/>
                <w:webHidden/>
              </w:rPr>
              <w:fldChar w:fldCharType="end"/>
            </w:r>
          </w:hyperlink>
        </w:p>
        <w:p w14:paraId="0B8ED6BE" w14:textId="75CF6F2F"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8" w:history="1">
            <w:r w:rsidRPr="00AA5178">
              <w:rPr>
                <w:rStyle w:val="Hyperlink"/>
                <w:noProof/>
              </w:rPr>
              <w:t>1 Kings 17:1-16</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God provides for Elijah during a drought</w:t>
            </w:r>
            <w:r>
              <w:rPr>
                <w:noProof/>
                <w:webHidden/>
              </w:rPr>
              <w:tab/>
            </w:r>
            <w:r>
              <w:rPr>
                <w:noProof/>
                <w:webHidden/>
              </w:rPr>
              <w:fldChar w:fldCharType="begin"/>
            </w:r>
            <w:r>
              <w:rPr>
                <w:noProof/>
                <w:webHidden/>
              </w:rPr>
              <w:instrText xml:space="preserve"> PAGEREF _Toc203574578 \h </w:instrText>
            </w:r>
            <w:r>
              <w:rPr>
                <w:noProof/>
                <w:webHidden/>
              </w:rPr>
            </w:r>
            <w:r>
              <w:rPr>
                <w:noProof/>
                <w:webHidden/>
              </w:rPr>
              <w:fldChar w:fldCharType="separate"/>
            </w:r>
            <w:r>
              <w:rPr>
                <w:noProof/>
                <w:webHidden/>
              </w:rPr>
              <w:t>74</w:t>
            </w:r>
            <w:r>
              <w:rPr>
                <w:noProof/>
                <w:webHidden/>
              </w:rPr>
              <w:fldChar w:fldCharType="end"/>
            </w:r>
          </w:hyperlink>
        </w:p>
        <w:p w14:paraId="01D0E170" w14:textId="60DB3B13"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79" w:history="1">
            <w:r w:rsidRPr="00AA5178">
              <w:rPr>
                <w:rStyle w:val="Hyperlink"/>
                <w:noProof/>
              </w:rPr>
              <w:t xml:space="preserve">1 Kings 19:15-21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God tells Elijah to anoint Elisha as prophet</w:t>
            </w:r>
            <w:r>
              <w:rPr>
                <w:noProof/>
                <w:webHidden/>
              </w:rPr>
              <w:tab/>
            </w:r>
            <w:r>
              <w:rPr>
                <w:noProof/>
                <w:webHidden/>
              </w:rPr>
              <w:fldChar w:fldCharType="begin"/>
            </w:r>
            <w:r>
              <w:rPr>
                <w:noProof/>
                <w:webHidden/>
              </w:rPr>
              <w:instrText xml:space="preserve"> PAGEREF _Toc203574579 \h </w:instrText>
            </w:r>
            <w:r>
              <w:rPr>
                <w:noProof/>
                <w:webHidden/>
              </w:rPr>
            </w:r>
            <w:r>
              <w:rPr>
                <w:noProof/>
                <w:webHidden/>
              </w:rPr>
              <w:fldChar w:fldCharType="separate"/>
            </w:r>
            <w:r>
              <w:rPr>
                <w:noProof/>
                <w:webHidden/>
              </w:rPr>
              <w:t>76</w:t>
            </w:r>
            <w:r>
              <w:rPr>
                <w:noProof/>
                <w:webHidden/>
              </w:rPr>
              <w:fldChar w:fldCharType="end"/>
            </w:r>
          </w:hyperlink>
        </w:p>
        <w:p w14:paraId="456531D2" w14:textId="33CD7B99"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0" w:history="1">
            <w:r w:rsidRPr="00AA5178">
              <w:rPr>
                <w:rStyle w:val="Hyperlink"/>
                <w:noProof/>
              </w:rPr>
              <w:t>2 Kings 2:1-14</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Elijah is taken up to heaven</w:t>
            </w:r>
            <w:r>
              <w:rPr>
                <w:noProof/>
                <w:webHidden/>
              </w:rPr>
              <w:tab/>
            </w:r>
            <w:r>
              <w:rPr>
                <w:noProof/>
                <w:webHidden/>
              </w:rPr>
              <w:fldChar w:fldCharType="begin"/>
            </w:r>
            <w:r>
              <w:rPr>
                <w:noProof/>
                <w:webHidden/>
              </w:rPr>
              <w:instrText xml:space="preserve"> PAGEREF _Toc203574580 \h </w:instrText>
            </w:r>
            <w:r>
              <w:rPr>
                <w:noProof/>
                <w:webHidden/>
              </w:rPr>
            </w:r>
            <w:r>
              <w:rPr>
                <w:noProof/>
                <w:webHidden/>
              </w:rPr>
              <w:fldChar w:fldCharType="separate"/>
            </w:r>
            <w:r>
              <w:rPr>
                <w:noProof/>
                <w:webHidden/>
              </w:rPr>
              <w:t>78</w:t>
            </w:r>
            <w:r>
              <w:rPr>
                <w:noProof/>
                <w:webHidden/>
              </w:rPr>
              <w:fldChar w:fldCharType="end"/>
            </w:r>
          </w:hyperlink>
        </w:p>
        <w:p w14:paraId="56351E9B" w14:textId="68192974"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1" w:history="1">
            <w:r w:rsidRPr="00AA5178">
              <w:rPr>
                <w:rStyle w:val="Hyperlink"/>
                <w:noProof/>
              </w:rPr>
              <w:t xml:space="preserve">2 Kings 4:1-7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miracle of the widow’s oil</w:t>
            </w:r>
            <w:r>
              <w:rPr>
                <w:noProof/>
                <w:webHidden/>
              </w:rPr>
              <w:tab/>
            </w:r>
            <w:r>
              <w:rPr>
                <w:noProof/>
                <w:webHidden/>
              </w:rPr>
              <w:fldChar w:fldCharType="begin"/>
            </w:r>
            <w:r>
              <w:rPr>
                <w:noProof/>
                <w:webHidden/>
              </w:rPr>
              <w:instrText xml:space="preserve"> PAGEREF _Toc203574581 \h </w:instrText>
            </w:r>
            <w:r>
              <w:rPr>
                <w:noProof/>
                <w:webHidden/>
              </w:rPr>
            </w:r>
            <w:r>
              <w:rPr>
                <w:noProof/>
                <w:webHidden/>
              </w:rPr>
              <w:fldChar w:fldCharType="separate"/>
            </w:r>
            <w:r>
              <w:rPr>
                <w:noProof/>
                <w:webHidden/>
              </w:rPr>
              <w:t>81</w:t>
            </w:r>
            <w:r>
              <w:rPr>
                <w:noProof/>
                <w:webHidden/>
              </w:rPr>
              <w:fldChar w:fldCharType="end"/>
            </w:r>
          </w:hyperlink>
        </w:p>
        <w:p w14:paraId="4EE3FE91" w14:textId="59DEB8DE"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2" w:history="1">
            <w:r w:rsidRPr="00AA5178">
              <w:rPr>
                <w:rStyle w:val="Hyperlink"/>
                <w:noProof/>
              </w:rPr>
              <w:t>2 Kings 5:8-18</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Naaman is healed of leprosy</w:t>
            </w:r>
            <w:r>
              <w:rPr>
                <w:noProof/>
                <w:webHidden/>
              </w:rPr>
              <w:tab/>
            </w:r>
            <w:r>
              <w:rPr>
                <w:noProof/>
                <w:webHidden/>
              </w:rPr>
              <w:fldChar w:fldCharType="begin"/>
            </w:r>
            <w:r>
              <w:rPr>
                <w:noProof/>
                <w:webHidden/>
              </w:rPr>
              <w:instrText xml:space="preserve"> PAGEREF _Toc203574582 \h </w:instrText>
            </w:r>
            <w:r>
              <w:rPr>
                <w:noProof/>
                <w:webHidden/>
              </w:rPr>
            </w:r>
            <w:r>
              <w:rPr>
                <w:noProof/>
                <w:webHidden/>
              </w:rPr>
              <w:fldChar w:fldCharType="separate"/>
            </w:r>
            <w:r>
              <w:rPr>
                <w:noProof/>
                <w:webHidden/>
              </w:rPr>
              <w:t>83</w:t>
            </w:r>
            <w:r>
              <w:rPr>
                <w:noProof/>
                <w:webHidden/>
              </w:rPr>
              <w:fldChar w:fldCharType="end"/>
            </w:r>
          </w:hyperlink>
        </w:p>
        <w:p w14:paraId="1BA9EDD9" w14:textId="1D383AFA"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3" w:history="1">
            <w:r w:rsidRPr="00AA5178">
              <w:rPr>
                <w:rStyle w:val="Hyperlink"/>
                <w:noProof/>
              </w:rPr>
              <w:t>2 Kings 17:6-23</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Israel goes into exile</w:t>
            </w:r>
            <w:r>
              <w:rPr>
                <w:noProof/>
                <w:webHidden/>
              </w:rPr>
              <w:tab/>
            </w:r>
            <w:r>
              <w:rPr>
                <w:noProof/>
                <w:webHidden/>
              </w:rPr>
              <w:fldChar w:fldCharType="begin"/>
            </w:r>
            <w:r>
              <w:rPr>
                <w:noProof/>
                <w:webHidden/>
              </w:rPr>
              <w:instrText xml:space="preserve"> PAGEREF _Toc203574583 \h </w:instrText>
            </w:r>
            <w:r>
              <w:rPr>
                <w:noProof/>
                <w:webHidden/>
              </w:rPr>
            </w:r>
            <w:r>
              <w:rPr>
                <w:noProof/>
                <w:webHidden/>
              </w:rPr>
              <w:fldChar w:fldCharType="separate"/>
            </w:r>
            <w:r>
              <w:rPr>
                <w:noProof/>
                <w:webHidden/>
              </w:rPr>
              <w:t>86</w:t>
            </w:r>
            <w:r>
              <w:rPr>
                <w:noProof/>
                <w:webHidden/>
              </w:rPr>
              <w:fldChar w:fldCharType="end"/>
            </w:r>
          </w:hyperlink>
        </w:p>
        <w:p w14:paraId="61166A42" w14:textId="28AD3F79"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4" w:history="1">
            <w:r w:rsidRPr="00AA5178">
              <w:rPr>
                <w:rStyle w:val="Hyperlink"/>
                <w:noProof/>
              </w:rPr>
              <w:t xml:space="preserve">2 Kings 19:14-19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Hezekiah’s prayer</w:t>
            </w:r>
            <w:r>
              <w:rPr>
                <w:noProof/>
                <w:webHidden/>
              </w:rPr>
              <w:tab/>
            </w:r>
            <w:r>
              <w:rPr>
                <w:noProof/>
                <w:webHidden/>
              </w:rPr>
              <w:fldChar w:fldCharType="begin"/>
            </w:r>
            <w:r>
              <w:rPr>
                <w:noProof/>
                <w:webHidden/>
              </w:rPr>
              <w:instrText xml:space="preserve"> PAGEREF _Toc203574584 \h </w:instrText>
            </w:r>
            <w:r>
              <w:rPr>
                <w:noProof/>
                <w:webHidden/>
              </w:rPr>
            </w:r>
            <w:r>
              <w:rPr>
                <w:noProof/>
                <w:webHidden/>
              </w:rPr>
              <w:fldChar w:fldCharType="separate"/>
            </w:r>
            <w:r>
              <w:rPr>
                <w:noProof/>
                <w:webHidden/>
              </w:rPr>
              <w:t>89</w:t>
            </w:r>
            <w:r>
              <w:rPr>
                <w:noProof/>
                <w:webHidden/>
              </w:rPr>
              <w:fldChar w:fldCharType="end"/>
            </w:r>
          </w:hyperlink>
        </w:p>
        <w:p w14:paraId="33F74A4E" w14:textId="64412BEC"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5" w:history="1">
            <w:r w:rsidRPr="00AA5178">
              <w:rPr>
                <w:rStyle w:val="Hyperlink"/>
                <w:noProof/>
              </w:rPr>
              <w:t>2 Kings 22:8-20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book of the law is read to Josiah</w:t>
            </w:r>
            <w:r>
              <w:rPr>
                <w:noProof/>
                <w:webHidden/>
              </w:rPr>
              <w:tab/>
            </w:r>
            <w:r>
              <w:rPr>
                <w:noProof/>
                <w:webHidden/>
              </w:rPr>
              <w:fldChar w:fldCharType="begin"/>
            </w:r>
            <w:r>
              <w:rPr>
                <w:noProof/>
                <w:webHidden/>
              </w:rPr>
              <w:instrText xml:space="preserve"> PAGEREF _Toc203574585 \h </w:instrText>
            </w:r>
            <w:r>
              <w:rPr>
                <w:noProof/>
                <w:webHidden/>
              </w:rPr>
            </w:r>
            <w:r>
              <w:rPr>
                <w:noProof/>
                <w:webHidden/>
              </w:rPr>
              <w:fldChar w:fldCharType="separate"/>
            </w:r>
            <w:r>
              <w:rPr>
                <w:noProof/>
                <w:webHidden/>
              </w:rPr>
              <w:t>91</w:t>
            </w:r>
            <w:r>
              <w:rPr>
                <w:noProof/>
                <w:webHidden/>
              </w:rPr>
              <w:fldChar w:fldCharType="end"/>
            </w:r>
          </w:hyperlink>
        </w:p>
        <w:p w14:paraId="30EA747E" w14:textId="0EBA400F"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6" w:history="1">
            <w:r w:rsidRPr="00AA5178">
              <w:rPr>
                <w:rStyle w:val="Hyperlink"/>
                <w:noProof/>
              </w:rPr>
              <w:t xml:space="preserve">1 Chronicles 10:1-10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death of King Saul</w:t>
            </w:r>
            <w:r>
              <w:rPr>
                <w:noProof/>
                <w:webHidden/>
              </w:rPr>
              <w:tab/>
            </w:r>
            <w:r>
              <w:rPr>
                <w:noProof/>
                <w:webHidden/>
              </w:rPr>
              <w:fldChar w:fldCharType="begin"/>
            </w:r>
            <w:r>
              <w:rPr>
                <w:noProof/>
                <w:webHidden/>
              </w:rPr>
              <w:instrText xml:space="preserve"> PAGEREF _Toc203574586 \h </w:instrText>
            </w:r>
            <w:r>
              <w:rPr>
                <w:noProof/>
                <w:webHidden/>
              </w:rPr>
            </w:r>
            <w:r>
              <w:rPr>
                <w:noProof/>
                <w:webHidden/>
              </w:rPr>
              <w:fldChar w:fldCharType="separate"/>
            </w:r>
            <w:r>
              <w:rPr>
                <w:noProof/>
                <w:webHidden/>
              </w:rPr>
              <w:t>93</w:t>
            </w:r>
            <w:r>
              <w:rPr>
                <w:noProof/>
                <w:webHidden/>
              </w:rPr>
              <w:fldChar w:fldCharType="end"/>
            </w:r>
          </w:hyperlink>
        </w:p>
        <w:p w14:paraId="2D83DDAA" w14:textId="7843088F"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7" w:history="1">
            <w:r w:rsidRPr="00AA5178">
              <w:rPr>
                <w:rStyle w:val="Hyperlink"/>
                <w:noProof/>
              </w:rPr>
              <w:t>1 Chronicles 11:4-9</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David captures Jerusalem</w:t>
            </w:r>
            <w:r>
              <w:rPr>
                <w:noProof/>
                <w:webHidden/>
              </w:rPr>
              <w:tab/>
            </w:r>
            <w:r>
              <w:rPr>
                <w:noProof/>
                <w:webHidden/>
              </w:rPr>
              <w:fldChar w:fldCharType="begin"/>
            </w:r>
            <w:r>
              <w:rPr>
                <w:noProof/>
                <w:webHidden/>
              </w:rPr>
              <w:instrText xml:space="preserve"> PAGEREF _Toc203574587 \h </w:instrText>
            </w:r>
            <w:r>
              <w:rPr>
                <w:noProof/>
                <w:webHidden/>
              </w:rPr>
            </w:r>
            <w:r>
              <w:rPr>
                <w:noProof/>
                <w:webHidden/>
              </w:rPr>
              <w:fldChar w:fldCharType="separate"/>
            </w:r>
            <w:r>
              <w:rPr>
                <w:noProof/>
                <w:webHidden/>
              </w:rPr>
              <w:t>95</w:t>
            </w:r>
            <w:r>
              <w:rPr>
                <w:noProof/>
                <w:webHidden/>
              </w:rPr>
              <w:fldChar w:fldCharType="end"/>
            </w:r>
          </w:hyperlink>
        </w:p>
        <w:p w14:paraId="36DB9F12" w14:textId="76211483"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8" w:history="1">
            <w:r w:rsidRPr="00AA5178">
              <w:rPr>
                <w:rStyle w:val="Hyperlink"/>
                <w:noProof/>
              </w:rPr>
              <w:t xml:space="preserve">1 Chronicles 13:5-14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ark of God and the death of Uzzah</w:t>
            </w:r>
            <w:r>
              <w:rPr>
                <w:noProof/>
                <w:webHidden/>
              </w:rPr>
              <w:tab/>
            </w:r>
            <w:r>
              <w:rPr>
                <w:noProof/>
                <w:webHidden/>
              </w:rPr>
              <w:fldChar w:fldCharType="begin"/>
            </w:r>
            <w:r>
              <w:rPr>
                <w:noProof/>
                <w:webHidden/>
              </w:rPr>
              <w:instrText xml:space="preserve"> PAGEREF _Toc203574588 \h </w:instrText>
            </w:r>
            <w:r>
              <w:rPr>
                <w:noProof/>
                <w:webHidden/>
              </w:rPr>
            </w:r>
            <w:r>
              <w:rPr>
                <w:noProof/>
                <w:webHidden/>
              </w:rPr>
              <w:fldChar w:fldCharType="separate"/>
            </w:r>
            <w:r>
              <w:rPr>
                <w:noProof/>
                <w:webHidden/>
              </w:rPr>
              <w:t>97</w:t>
            </w:r>
            <w:r>
              <w:rPr>
                <w:noProof/>
                <w:webHidden/>
              </w:rPr>
              <w:fldChar w:fldCharType="end"/>
            </w:r>
          </w:hyperlink>
        </w:p>
        <w:p w14:paraId="227246FD" w14:textId="65FBCAAA"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89" w:history="1">
            <w:r w:rsidRPr="00AA5178">
              <w:rPr>
                <w:rStyle w:val="Hyperlink"/>
                <w:noProof/>
              </w:rPr>
              <w:t xml:space="preserve">1 Chronicles 17:1-15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God’s promises to David</w:t>
            </w:r>
            <w:r>
              <w:rPr>
                <w:noProof/>
                <w:webHidden/>
              </w:rPr>
              <w:tab/>
            </w:r>
            <w:r>
              <w:rPr>
                <w:noProof/>
                <w:webHidden/>
              </w:rPr>
              <w:fldChar w:fldCharType="begin"/>
            </w:r>
            <w:r>
              <w:rPr>
                <w:noProof/>
                <w:webHidden/>
              </w:rPr>
              <w:instrText xml:space="preserve"> PAGEREF _Toc203574589 \h </w:instrText>
            </w:r>
            <w:r>
              <w:rPr>
                <w:noProof/>
                <w:webHidden/>
              </w:rPr>
            </w:r>
            <w:r>
              <w:rPr>
                <w:noProof/>
                <w:webHidden/>
              </w:rPr>
              <w:fldChar w:fldCharType="separate"/>
            </w:r>
            <w:r>
              <w:rPr>
                <w:noProof/>
                <w:webHidden/>
              </w:rPr>
              <w:t>99</w:t>
            </w:r>
            <w:r>
              <w:rPr>
                <w:noProof/>
                <w:webHidden/>
              </w:rPr>
              <w:fldChar w:fldCharType="end"/>
            </w:r>
          </w:hyperlink>
        </w:p>
        <w:p w14:paraId="151A1C66" w14:textId="5A3D4651"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0" w:history="1">
            <w:r w:rsidRPr="00AA5178">
              <w:rPr>
                <w:rStyle w:val="Hyperlink"/>
                <w:noProof/>
              </w:rPr>
              <w:t xml:space="preserve">1 Chronicles 22:6-19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 xml:space="preserve"> David commands Solomon to build the temple</w:t>
            </w:r>
            <w:r>
              <w:rPr>
                <w:noProof/>
                <w:webHidden/>
              </w:rPr>
              <w:tab/>
            </w:r>
            <w:r>
              <w:rPr>
                <w:noProof/>
                <w:webHidden/>
              </w:rPr>
              <w:fldChar w:fldCharType="begin"/>
            </w:r>
            <w:r>
              <w:rPr>
                <w:noProof/>
                <w:webHidden/>
              </w:rPr>
              <w:instrText xml:space="preserve"> PAGEREF _Toc203574590 \h </w:instrText>
            </w:r>
            <w:r>
              <w:rPr>
                <w:noProof/>
                <w:webHidden/>
              </w:rPr>
            </w:r>
            <w:r>
              <w:rPr>
                <w:noProof/>
                <w:webHidden/>
              </w:rPr>
              <w:fldChar w:fldCharType="separate"/>
            </w:r>
            <w:r>
              <w:rPr>
                <w:noProof/>
                <w:webHidden/>
              </w:rPr>
              <w:t>102</w:t>
            </w:r>
            <w:r>
              <w:rPr>
                <w:noProof/>
                <w:webHidden/>
              </w:rPr>
              <w:fldChar w:fldCharType="end"/>
            </w:r>
          </w:hyperlink>
        </w:p>
        <w:p w14:paraId="25C02948" w14:textId="78B9AA6D"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1" w:history="1">
            <w:r w:rsidRPr="00AA5178">
              <w:rPr>
                <w:rStyle w:val="Hyperlink"/>
                <w:noProof/>
              </w:rPr>
              <w:t>1 Chronicles 28:1-10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 xml:space="preserve"> David’s instructions to Israel and Solomon</w:t>
            </w:r>
            <w:r>
              <w:rPr>
                <w:noProof/>
                <w:webHidden/>
              </w:rPr>
              <w:tab/>
            </w:r>
            <w:r>
              <w:rPr>
                <w:noProof/>
                <w:webHidden/>
              </w:rPr>
              <w:fldChar w:fldCharType="begin"/>
            </w:r>
            <w:r>
              <w:rPr>
                <w:noProof/>
                <w:webHidden/>
              </w:rPr>
              <w:instrText xml:space="preserve"> PAGEREF _Toc203574591 \h </w:instrText>
            </w:r>
            <w:r>
              <w:rPr>
                <w:noProof/>
                <w:webHidden/>
              </w:rPr>
            </w:r>
            <w:r>
              <w:rPr>
                <w:noProof/>
                <w:webHidden/>
              </w:rPr>
              <w:fldChar w:fldCharType="separate"/>
            </w:r>
            <w:r>
              <w:rPr>
                <w:noProof/>
                <w:webHidden/>
              </w:rPr>
              <w:t>105</w:t>
            </w:r>
            <w:r>
              <w:rPr>
                <w:noProof/>
                <w:webHidden/>
              </w:rPr>
              <w:fldChar w:fldCharType="end"/>
            </w:r>
          </w:hyperlink>
        </w:p>
        <w:p w14:paraId="57FC79C9" w14:textId="7EE585CE"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2" w:history="1">
            <w:r w:rsidRPr="00AA5178">
              <w:rPr>
                <w:rStyle w:val="Hyperlink"/>
                <w:noProof/>
              </w:rPr>
              <w:t>2 Chronicles 3:1-12</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Solomon builds the temple</w:t>
            </w:r>
            <w:r>
              <w:rPr>
                <w:noProof/>
                <w:webHidden/>
              </w:rPr>
              <w:tab/>
            </w:r>
            <w:r>
              <w:rPr>
                <w:noProof/>
                <w:webHidden/>
              </w:rPr>
              <w:fldChar w:fldCharType="begin"/>
            </w:r>
            <w:r>
              <w:rPr>
                <w:noProof/>
                <w:webHidden/>
              </w:rPr>
              <w:instrText xml:space="preserve"> PAGEREF _Toc203574592 \h </w:instrText>
            </w:r>
            <w:r>
              <w:rPr>
                <w:noProof/>
                <w:webHidden/>
              </w:rPr>
            </w:r>
            <w:r>
              <w:rPr>
                <w:noProof/>
                <w:webHidden/>
              </w:rPr>
              <w:fldChar w:fldCharType="separate"/>
            </w:r>
            <w:r>
              <w:rPr>
                <w:noProof/>
                <w:webHidden/>
              </w:rPr>
              <w:t>107</w:t>
            </w:r>
            <w:r>
              <w:rPr>
                <w:noProof/>
                <w:webHidden/>
              </w:rPr>
              <w:fldChar w:fldCharType="end"/>
            </w:r>
          </w:hyperlink>
        </w:p>
        <w:p w14:paraId="0BD8EA91" w14:textId="4EE05166"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3" w:history="1">
            <w:r w:rsidRPr="00AA5178">
              <w:rPr>
                <w:rStyle w:val="Hyperlink"/>
                <w:noProof/>
              </w:rPr>
              <w:t>2 Chronicles 7:1-12</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dedication of the temple</w:t>
            </w:r>
            <w:r>
              <w:rPr>
                <w:noProof/>
                <w:webHidden/>
              </w:rPr>
              <w:tab/>
            </w:r>
            <w:r>
              <w:rPr>
                <w:noProof/>
                <w:webHidden/>
              </w:rPr>
              <w:fldChar w:fldCharType="begin"/>
            </w:r>
            <w:r>
              <w:rPr>
                <w:noProof/>
                <w:webHidden/>
              </w:rPr>
              <w:instrText xml:space="preserve"> PAGEREF _Toc203574593 \h </w:instrText>
            </w:r>
            <w:r>
              <w:rPr>
                <w:noProof/>
                <w:webHidden/>
              </w:rPr>
            </w:r>
            <w:r>
              <w:rPr>
                <w:noProof/>
                <w:webHidden/>
              </w:rPr>
              <w:fldChar w:fldCharType="separate"/>
            </w:r>
            <w:r>
              <w:rPr>
                <w:noProof/>
                <w:webHidden/>
              </w:rPr>
              <w:t>109</w:t>
            </w:r>
            <w:r>
              <w:rPr>
                <w:noProof/>
                <w:webHidden/>
              </w:rPr>
              <w:fldChar w:fldCharType="end"/>
            </w:r>
          </w:hyperlink>
        </w:p>
        <w:p w14:paraId="1BAB6849" w14:textId="191584BD"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4" w:history="1">
            <w:r w:rsidRPr="00AA5178">
              <w:rPr>
                <w:rStyle w:val="Hyperlink"/>
                <w:noProof/>
              </w:rPr>
              <w:t>2 Chronicles 18:28-34</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Ahab’s defeat and death</w:t>
            </w:r>
            <w:r>
              <w:rPr>
                <w:noProof/>
                <w:webHidden/>
              </w:rPr>
              <w:tab/>
            </w:r>
            <w:r>
              <w:rPr>
                <w:noProof/>
                <w:webHidden/>
              </w:rPr>
              <w:fldChar w:fldCharType="begin"/>
            </w:r>
            <w:r>
              <w:rPr>
                <w:noProof/>
                <w:webHidden/>
              </w:rPr>
              <w:instrText xml:space="preserve"> PAGEREF _Toc203574594 \h </w:instrText>
            </w:r>
            <w:r>
              <w:rPr>
                <w:noProof/>
                <w:webHidden/>
              </w:rPr>
            </w:r>
            <w:r>
              <w:rPr>
                <w:noProof/>
                <w:webHidden/>
              </w:rPr>
              <w:fldChar w:fldCharType="separate"/>
            </w:r>
            <w:r>
              <w:rPr>
                <w:noProof/>
                <w:webHidden/>
              </w:rPr>
              <w:t>111</w:t>
            </w:r>
            <w:r>
              <w:rPr>
                <w:noProof/>
                <w:webHidden/>
              </w:rPr>
              <w:fldChar w:fldCharType="end"/>
            </w:r>
          </w:hyperlink>
        </w:p>
        <w:p w14:paraId="19CC876C" w14:textId="222CEBC2"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5" w:history="1">
            <w:r w:rsidRPr="00AA5178">
              <w:rPr>
                <w:rStyle w:val="Hyperlink"/>
                <w:noProof/>
              </w:rPr>
              <w:t>2 Chronicles 26:15-23</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Uzziah’s pride and punishment</w:t>
            </w:r>
            <w:r>
              <w:rPr>
                <w:noProof/>
                <w:webHidden/>
              </w:rPr>
              <w:tab/>
            </w:r>
            <w:r>
              <w:rPr>
                <w:noProof/>
                <w:webHidden/>
              </w:rPr>
              <w:fldChar w:fldCharType="begin"/>
            </w:r>
            <w:r>
              <w:rPr>
                <w:noProof/>
                <w:webHidden/>
              </w:rPr>
              <w:instrText xml:space="preserve"> PAGEREF _Toc203574595 \h </w:instrText>
            </w:r>
            <w:r>
              <w:rPr>
                <w:noProof/>
                <w:webHidden/>
              </w:rPr>
            </w:r>
            <w:r>
              <w:rPr>
                <w:noProof/>
                <w:webHidden/>
              </w:rPr>
              <w:fldChar w:fldCharType="separate"/>
            </w:r>
            <w:r>
              <w:rPr>
                <w:noProof/>
                <w:webHidden/>
              </w:rPr>
              <w:t>113</w:t>
            </w:r>
            <w:r>
              <w:rPr>
                <w:noProof/>
                <w:webHidden/>
              </w:rPr>
              <w:fldChar w:fldCharType="end"/>
            </w:r>
          </w:hyperlink>
        </w:p>
        <w:p w14:paraId="5673F7F9" w14:textId="017649C6"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6" w:history="1">
            <w:r w:rsidRPr="00AA5178">
              <w:rPr>
                <w:rStyle w:val="Hyperlink"/>
                <w:noProof/>
              </w:rPr>
              <w:t>2 Chronicles 35:20-27</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Josiah dies in battle</w:t>
            </w:r>
            <w:r>
              <w:rPr>
                <w:noProof/>
                <w:webHidden/>
              </w:rPr>
              <w:tab/>
            </w:r>
            <w:r>
              <w:rPr>
                <w:noProof/>
                <w:webHidden/>
              </w:rPr>
              <w:fldChar w:fldCharType="begin"/>
            </w:r>
            <w:r>
              <w:rPr>
                <w:noProof/>
                <w:webHidden/>
              </w:rPr>
              <w:instrText xml:space="preserve"> PAGEREF _Toc203574596 \h </w:instrText>
            </w:r>
            <w:r>
              <w:rPr>
                <w:noProof/>
                <w:webHidden/>
              </w:rPr>
            </w:r>
            <w:r>
              <w:rPr>
                <w:noProof/>
                <w:webHidden/>
              </w:rPr>
              <w:fldChar w:fldCharType="separate"/>
            </w:r>
            <w:r>
              <w:rPr>
                <w:noProof/>
                <w:webHidden/>
              </w:rPr>
              <w:t>115</w:t>
            </w:r>
            <w:r>
              <w:rPr>
                <w:noProof/>
                <w:webHidden/>
              </w:rPr>
              <w:fldChar w:fldCharType="end"/>
            </w:r>
          </w:hyperlink>
        </w:p>
        <w:p w14:paraId="39FCFF12" w14:textId="31E3F809"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7" w:history="1">
            <w:r w:rsidRPr="00AA5178">
              <w:rPr>
                <w:rStyle w:val="Hyperlink"/>
                <w:noProof/>
              </w:rPr>
              <w:t>2 Chronicles 36:15-23</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fall of Jerusalem</w:t>
            </w:r>
            <w:r>
              <w:rPr>
                <w:noProof/>
                <w:webHidden/>
              </w:rPr>
              <w:tab/>
            </w:r>
            <w:r>
              <w:rPr>
                <w:noProof/>
                <w:webHidden/>
              </w:rPr>
              <w:fldChar w:fldCharType="begin"/>
            </w:r>
            <w:r>
              <w:rPr>
                <w:noProof/>
                <w:webHidden/>
              </w:rPr>
              <w:instrText xml:space="preserve"> PAGEREF _Toc203574597 \h </w:instrText>
            </w:r>
            <w:r>
              <w:rPr>
                <w:noProof/>
                <w:webHidden/>
              </w:rPr>
            </w:r>
            <w:r>
              <w:rPr>
                <w:noProof/>
                <w:webHidden/>
              </w:rPr>
              <w:fldChar w:fldCharType="separate"/>
            </w:r>
            <w:r>
              <w:rPr>
                <w:noProof/>
                <w:webHidden/>
              </w:rPr>
              <w:t>117</w:t>
            </w:r>
            <w:r>
              <w:rPr>
                <w:noProof/>
                <w:webHidden/>
              </w:rPr>
              <w:fldChar w:fldCharType="end"/>
            </w:r>
          </w:hyperlink>
        </w:p>
        <w:p w14:paraId="39D239CB" w14:textId="0D0AF0F9"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8" w:history="1">
            <w:r w:rsidRPr="00AA5178">
              <w:rPr>
                <w:rStyle w:val="Hyperlink"/>
                <w:noProof/>
              </w:rPr>
              <w:t xml:space="preserve">Ezra 1:1-8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Cyrus allows the exiles to return</w:t>
            </w:r>
            <w:r>
              <w:rPr>
                <w:noProof/>
                <w:webHidden/>
              </w:rPr>
              <w:tab/>
            </w:r>
            <w:r>
              <w:rPr>
                <w:noProof/>
                <w:webHidden/>
              </w:rPr>
              <w:fldChar w:fldCharType="begin"/>
            </w:r>
            <w:r>
              <w:rPr>
                <w:noProof/>
                <w:webHidden/>
              </w:rPr>
              <w:instrText xml:space="preserve"> PAGEREF _Toc203574598 \h </w:instrText>
            </w:r>
            <w:r>
              <w:rPr>
                <w:noProof/>
                <w:webHidden/>
              </w:rPr>
            </w:r>
            <w:r>
              <w:rPr>
                <w:noProof/>
                <w:webHidden/>
              </w:rPr>
              <w:fldChar w:fldCharType="separate"/>
            </w:r>
            <w:r>
              <w:rPr>
                <w:noProof/>
                <w:webHidden/>
              </w:rPr>
              <w:t>119</w:t>
            </w:r>
            <w:r>
              <w:rPr>
                <w:noProof/>
                <w:webHidden/>
              </w:rPr>
              <w:fldChar w:fldCharType="end"/>
            </w:r>
          </w:hyperlink>
        </w:p>
        <w:p w14:paraId="50FFFBEF" w14:textId="492E1E16"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599" w:history="1">
            <w:r w:rsidRPr="00AA5178">
              <w:rPr>
                <w:rStyle w:val="Hyperlink"/>
                <w:noProof/>
              </w:rPr>
              <w:t>Ezra 3:10-13</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Rebuilding the temple</w:t>
            </w:r>
            <w:r>
              <w:rPr>
                <w:noProof/>
                <w:webHidden/>
              </w:rPr>
              <w:tab/>
            </w:r>
            <w:r>
              <w:rPr>
                <w:noProof/>
                <w:webHidden/>
              </w:rPr>
              <w:fldChar w:fldCharType="begin"/>
            </w:r>
            <w:r>
              <w:rPr>
                <w:noProof/>
                <w:webHidden/>
              </w:rPr>
              <w:instrText xml:space="preserve"> PAGEREF _Toc203574599 \h </w:instrText>
            </w:r>
            <w:r>
              <w:rPr>
                <w:noProof/>
                <w:webHidden/>
              </w:rPr>
            </w:r>
            <w:r>
              <w:rPr>
                <w:noProof/>
                <w:webHidden/>
              </w:rPr>
              <w:fldChar w:fldCharType="separate"/>
            </w:r>
            <w:r>
              <w:rPr>
                <w:noProof/>
                <w:webHidden/>
              </w:rPr>
              <w:t>121</w:t>
            </w:r>
            <w:r>
              <w:rPr>
                <w:noProof/>
                <w:webHidden/>
              </w:rPr>
              <w:fldChar w:fldCharType="end"/>
            </w:r>
          </w:hyperlink>
        </w:p>
        <w:p w14:paraId="0770DBD7" w14:textId="3A9E6823"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0" w:history="1">
            <w:r w:rsidRPr="00AA5178">
              <w:rPr>
                <w:rStyle w:val="Hyperlink"/>
                <w:noProof/>
              </w:rPr>
              <w:t xml:space="preserve">Ezra 4:1-5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Israel’s enemies and the temple</w:t>
            </w:r>
            <w:r>
              <w:rPr>
                <w:noProof/>
                <w:webHidden/>
              </w:rPr>
              <w:tab/>
            </w:r>
            <w:r>
              <w:rPr>
                <w:noProof/>
                <w:webHidden/>
              </w:rPr>
              <w:fldChar w:fldCharType="begin"/>
            </w:r>
            <w:r>
              <w:rPr>
                <w:noProof/>
                <w:webHidden/>
              </w:rPr>
              <w:instrText xml:space="preserve"> PAGEREF _Toc203574600 \h </w:instrText>
            </w:r>
            <w:r>
              <w:rPr>
                <w:noProof/>
                <w:webHidden/>
              </w:rPr>
            </w:r>
            <w:r>
              <w:rPr>
                <w:noProof/>
                <w:webHidden/>
              </w:rPr>
              <w:fldChar w:fldCharType="separate"/>
            </w:r>
            <w:r>
              <w:rPr>
                <w:noProof/>
                <w:webHidden/>
              </w:rPr>
              <w:t>123</w:t>
            </w:r>
            <w:r>
              <w:rPr>
                <w:noProof/>
                <w:webHidden/>
              </w:rPr>
              <w:fldChar w:fldCharType="end"/>
            </w:r>
          </w:hyperlink>
        </w:p>
        <w:p w14:paraId="0FAE7CAF" w14:textId="2E3C1DFD"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1" w:history="1">
            <w:r w:rsidRPr="00AA5178">
              <w:rPr>
                <w:rStyle w:val="Hyperlink"/>
                <w:noProof/>
              </w:rPr>
              <w:t>Ezra 6:13-15</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temple is completed</w:t>
            </w:r>
            <w:r>
              <w:rPr>
                <w:noProof/>
                <w:webHidden/>
              </w:rPr>
              <w:tab/>
            </w:r>
            <w:r>
              <w:rPr>
                <w:noProof/>
                <w:webHidden/>
              </w:rPr>
              <w:fldChar w:fldCharType="begin"/>
            </w:r>
            <w:r>
              <w:rPr>
                <w:noProof/>
                <w:webHidden/>
              </w:rPr>
              <w:instrText xml:space="preserve"> PAGEREF _Toc203574601 \h </w:instrText>
            </w:r>
            <w:r>
              <w:rPr>
                <w:noProof/>
                <w:webHidden/>
              </w:rPr>
            </w:r>
            <w:r>
              <w:rPr>
                <w:noProof/>
                <w:webHidden/>
              </w:rPr>
              <w:fldChar w:fldCharType="separate"/>
            </w:r>
            <w:r>
              <w:rPr>
                <w:noProof/>
                <w:webHidden/>
              </w:rPr>
              <w:t>124</w:t>
            </w:r>
            <w:r>
              <w:rPr>
                <w:noProof/>
                <w:webHidden/>
              </w:rPr>
              <w:fldChar w:fldCharType="end"/>
            </w:r>
          </w:hyperlink>
        </w:p>
        <w:p w14:paraId="33F1F42E" w14:textId="544294C9"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2" w:history="1">
            <w:r w:rsidRPr="00AA5178">
              <w:rPr>
                <w:rStyle w:val="Hyperlink"/>
                <w:noProof/>
              </w:rPr>
              <w:t xml:space="preserve">Ezra 9:1-4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Ezra learns that Israelites married foreigners</w:t>
            </w:r>
            <w:r>
              <w:rPr>
                <w:noProof/>
                <w:webHidden/>
              </w:rPr>
              <w:tab/>
            </w:r>
            <w:r>
              <w:rPr>
                <w:noProof/>
                <w:webHidden/>
              </w:rPr>
              <w:fldChar w:fldCharType="begin"/>
            </w:r>
            <w:r>
              <w:rPr>
                <w:noProof/>
                <w:webHidden/>
              </w:rPr>
              <w:instrText xml:space="preserve"> PAGEREF _Toc203574602 \h </w:instrText>
            </w:r>
            <w:r>
              <w:rPr>
                <w:noProof/>
                <w:webHidden/>
              </w:rPr>
            </w:r>
            <w:r>
              <w:rPr>
                <w:noProof/>
                <w:webHidden/>
              </w:rPr>
              <w:fldChar w:fldCharType="separate"/>
            </w:r>
            <w:r>
              <w:rPr>
                <w:noProof/>
                <w:webHidden/>
              </w:rPr>
              <w:t>125</w:t>
            </w:r>
            <w:r>
              <w:rPr>
                <w:noProof/>
                <w:webHidden/>
              </w:rPr>
              <w:fldChar w:fldCharType="end"/>
            </w:r>
          </w:hyperlink>
        </w:p>
        <w:p w14:paraId="643161CC" w14:textId="1A2EE70A"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3" w:history="1">
            <w:r w:rsidRPr="00AA5178">
              <w:rPr>
                <w:rStyle w:val="Hyperlink"/>
                <w:noProof/>
              </w:rPr>
              <w:t>Ezra 10:1-4</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 xml:space="preserve"> Shekaniah encourages Ezra</w:t>
            </w:r>
            <w:r>
              <w:rPr>
                <w:noProof/>
                <w:webHidden/>
              </w:rPr>
              <w:tab/>
            </w:r>
            <w:r>
              <w:rPr>
                <w:noProof/>
                <w:webHidden/>
              </w:rPr>
              <w:fldChar w:fldCharType="begin"/>
            </w:r>
            <w:r>
              <w:rPr>
                <w:noProof/>
                <w:webHidden/>
              </w:rPr>
              <w:instrText xml:space="preserve"> PAGEREF _Toc203574603 \h </w:instrText>
            </w:r>
            <w:r>
              <w:rPr>
                <w:noProof/>
                <w:webHidden/>
              </w:rPr>
            </w:r>
            <w:r>
              <w:rPr>
                <w:noProof/>
                <w:webHidden/>
              </w:rPr>
              <w:fldChar w:fldCharType="separate"/>
            </w:r>
            <w:r>
              <w:rPr>
                <w:noProof/>
                <w:webHidden/>
              </w:rPr>
              <w:t>126</w:t>
            </w:r>
            <w:r>
              <w:rPr>
                <w:noProof/>
                <w:webHidden/>
              </w:rPr>
              <w:fldChar w:fldCharType="end"/>
            </w:r>
          </w:hyperlink>
        </w:p>
        <w:p w14:paraId="5581CE30" w14:textId="14FB94E5"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4" w:history="1">
            <w:r w:rsidRPr="00AA5178">
              <w:rPr>
                <w:rStyle w:val="Hyperlink"/>
                <w:noProof/>
              </w:rPr>
              <w:t>Nehemiah 1:1-11</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Nehemiah prays for the exiles</w:t>
            </w:r>
            <w:r>
              <w:rPr>
                <w:noProof/>
                <w:webHidden/>
              </w:rPr>
              <w:tab/>
            </w:r>
            <w:r>
              <w:rPr>
                <w:noProof/>
                <w:webHidden/>
              </w:rPr>
              <w:fldChar w:fldCharType="begin"/>
            </w:r>
            <w:r>
              <w:rPr>
                <w:noProof/>
                <w:webHidden/>
              </w:rPr>
              <w:instrText xml:space="preserve"> PAGEREF _Toc203574604 \h </w:instrText>
            </w:r>
            <w:r>
              <w:rPr>
                <w:noProof/>
                <w:webHidden/>
              </w:rPr>
            </w:r>
            <w:r>
              <w:rPr>
                <w:noProof/>
                <w:webHidden/>
              </w:rPr>
              <w:fldChar w:fldCharType="separate"/>
            </w:r>
            <w:r>
              <w:rPr>
                <w:noProof/>
                <w:webHidden/>
              </w:rPr>
              <w:t>127</w:t>
            </w:r>
            <w:r>
              <w:rPr>
                <w:noProof/>
                <w:webHidden/>
              </w:rPr>
              <w:fldChar w:fldCharType="end"/>
            </w:r>
          </w:hyperlink>
        </w:p>
        <w:p w14:paraId="6FCFE3AC" w14:textId="1AFC72FF"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5" w:history="1">
            <w:r w:rsidRPr="00AA5178">
              <w:rPr>
                <w:rStyle w:val="Hyperlink"/>
                <w:noProof/>
              </w:rPr>
              <w:t>Nehemiah 2:17-20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Nehemiah says to rebuild the walls of Jerusalem</w:t>
            </w:r>
            <w:r>
              <w:rPr>
                <w:noProof/>
                <w:webHidden/>
              </w:rPr>
              <w:tab/>
            </w:r>
            <w:r>
              <w:rPr>
                <w:noProof/>
                <w:webHidden/>
              </w:rPr>
              <w:fldChar w:fldCharType="begin"/>
            </w:r>
            <w:r>
              <w:rPr>
                <w:noProof/>
                <w:webHidden/>
              </w:rPr>
              <w:instrText xml:space="preserve"> PAGEREF _Toc203574605 \h </w:instrText>
            </w:r>
            <w:r>
              <w:rPr>
                <w:noProof/>
                <w:webHidden/>
              </w:rPr>
            </w:r>
            <w:r>
              <w:rPr>
                <w:noProof/>
                <w:webHidden/>
              </w:rPr>
              <w:fldChar w:fldCharType="separate"/>
            </w:r>
            <w:r>
              <w:rPr>
                <w:noProof/>
                <w:webHidden/>
              </w:rPr>
              <w:t>129</w:t>
            </w:r>
            <w:r>
              <w:rPr>
                <w:noProof/>
                <w:webHidden/>
              </w:rPr>
              <w:fldChar w:fldCharType="end"/>
            </w:r>
          </w:hyperlink>
        </w:p>
        <w:p w14:paraId="155E2E54" w14:textId="2E0CBBC5"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6" w:history="1">
            <w:r w:rsidRPr="00AA5178">
              <w:rPr>
                <w:rStyle w:val="Hyperlink"/>
                <w:noProof/>
              </w:rPr>
              <w:t>Nehemiah 4:1-9</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Enemies oppose the rebuilding</w:t>
            </w:r>
            <w:r>
              <w:rPr>
                <w:noProof/>
                <w:webHidden/>
              </w:rPr>
              <w:tab/>
            </w:r>
            <w:r>
              <w:rPr>
                <w:noProof/>
                <w:webHidden/>
              </w:rPr>
              <w:fldChar w:fldCharType="begin"/>
            </w:r>
            <w:r>
              <w:rPr>
                <w:noProof/>
                <w:webHidden/>
              </w:rPr>
              <w:instrText xml:space="preserve"> PAGEREF _Toc203574606 \h </w:instrText>
            </w:r>
            <w:r>
              <w:rPr>
                <w:noProof/>
                <w:webHidden/>
              </w:rPr>
            </w:r>
            <w:r>
              <w:rPr>
                <w:noProof/>
                <w:webHidden/>
              </w:rPr>
              <w:fldChar w:fldCharType="separate"/>
            </w:r>
            <w:r>
              <w:rPr>
                <w:noProof/>
                <w:webHidden/>
              </w:rPr>
              <w:t>131</w:t>
            </w:r>
            <w:r>
              <w:rPr>
                <w:noProof/>
                <w:webHidden/>
              </w:rPr>
              <w:fldChar w:fldCharType="end"/>
            </w:r>
          </w:hyperlink>
        </w:p>
        <w:p w14:paraId="5924151F" w14:textId="5732B73F"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7" w:history="1">
            <w:r w:rsidRPr="00AA5178">
              <w:rPr>
                <w:rStyle w:val="Hyperlink"/>
                <w:noProof/>
              </w:rPr>
              <w:t>Nehemiah 6:15-19</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Jerusalem’s wall is finished</w:t>
            </w:r>
            <w:r>
              <w:rPr>
                <w:noProof/>
                <w:webHidden/>
              </w:rPr>
              <w:tab/>
            </w:r>
            <w:r>
              <w:rPr>
                <w:noProof/>
                <w:webHidden/>
              </w:rPr>
              <w:fldChar w:fldCharType="begin"/>
            </w:r>
            <w:r>
              <w:rPr>
                <w:noProof/>
                <w:webHidden/>
              </w:rPr>
              <w:instrText xml:space="preserve"> PAGEREF _Toc203574607 \h </w:instrText>
            </w:r>
            <w:r>
              <w:rPr>
                <w:noProof/>
                <w:webHidden/>
              </w:rPr>
            </w:r>
            <w:r>
              <w:rPr>
                <w:noProof/>
                <w:webHidden/>
              </w:rPr>
              <w:fldChar w:fldCharType="separate"/>
            </w:r>
            <w:r>
              <w:rPr>
                <w:noProof/>
                <w:webHidden/>
              </w:rPr>
              <w:t>132</w:t>
            </w:r>
            <w:r>
              <w:rPr>
                <w:noProof/>
                <w:webHidden/>
              </w:rPr>
              <w:fldChar w:fldCharType="end"/>
            </w:r>
          </w:hyperlink>
        </w:p>
        <w:p w14:paraId="584B2079" w14:textId="31330D5E"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8" w:history="1">
            <w:r w:rsidRPr="00AA5178">
              <w:rPr>
                <w:rStyle w:val="Hyperlink"/>
                <w:noProof/>
              </w:rPr>
              <w:t>Nehemiah 8:1-8</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Ezra reads the law</w:t>
            </w:r>
            <w:r>
              <w:rPr>
                <w:noProof/>
                <w:webHidden/>
              </w:rPr>
              <w:tab/>
            </w:r>
            <w:r>
              <w:rPr>
                <w:noProof/>
                <w:webHidden/>
              </w:rPr>
              <w:fldChar w:fldCharType="begin"/>
            </w:r>
            <w:r>
              <w:rPr>
                <w:noProof/>
                <w:webHidden/>
              </w:rPr>
              <w:instrText xml:space="preserve"> PAGEREF _Toc203574608 \h </w:instrText>
            </w:r>
            <w:r>
              <w:rPr>
                <w:noProof/>
                <w:webHidden/>
              </w:rPr>
            </w:r>
            <w:r>
              <w:rPr>
                <w:noProof/>
                <w:webHidden/>
              </w:rPr>
              <w:fldChar w:fldCharType="separate"/>
            </w:r>
            <w:r>
              <w:rPr>
                <w:noProof/>
                <w:webHidden/>
              </w:rPr>
              <w:t>134</w:t>
            </w:r>
            <w:r>
              <w:rPr>
                <w:noProof/>
                <w:webHidden/>
              </w:rPr>
              <w:fldChar w:fldCharType="end"/>
            </w:r>
          </w:hyperlink>
        </w:p>
        <w:p w14:paraId="5529B678" w14:textId="73B176CB"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09" w:history="1">
            <w:r w:rsidRPr="00AA5178">
              <w:rPr>
                <w:rStyle w:val="Hyperlink"/>
                <w:noProof/>
              </w:rPr>
              <w:t>Esther 2:15-18</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Esther becomes queen of Persia</w:t>
            </w:r>
            <w:r>
              <w:rPr>
                <w:noProof/>
                <w:webHidden/>
              </w:rPr>
              <w:tab/>
            </w:r>
            <w:r>
              <w:rPr>
                <w:noProof/>
                <w:webHidden/>
              </w:rPr>
              <w:fldChar w:fldCharType="begin"/>
            </w:r>
            <w:r>
              <w:rPr>
                <w:noProof/>
                <w:webHidden/>
              </w:rPr>
              <w:instrText xml:space="preserve"> PAGEREF _Toc203574609 \h </w:instrText>
            </w:r>
            <w:r>
              <w:rPr>
                <w:noProof/>
                <w:webHidden/>
              </w:rPr>
            </w:r>
            <w:r>
              <w:rPr>
                <w:noProof/>
                <w:webHidden/>
              </w:rPr>
              <w:fldChar w:fldCharType="separate"/>
            </w:r>
            <w:r>
              <w:rPr>
                <w:noProof/>
                <w:webHidden/>
              </w:rPr>
              <w:t>136</w:t>
            </w:r>
            <w:r>
              <w:rPr>
                <w:noProof/>
                <w:webHidden/>
              </w:rPr>
              <w:fldChar w:fldCharType="end"/>
            </w:r>
          </w:hyperlink>
        </w:p>
        <w:p w14:paraId="3C4A04BE" w14:textId="4D952052"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10" w:history="1">
            <w:r w:rsidRPr="00AA5178">
              <w:rPr>
                <w:rStyle w:val="Hyperlink"/>
                <w:noProof/>
              </w:rPr>
              <w:t xml:space="preserve">Esther 3:1-6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Haman’s plot against the Jews</w:t>
            </w:r>
            <w:r>
              <w:rPr>
                <w:noProof/>
                <w:webHidden/>
              </w:rPr>
              <w:tab/>
            </w:r>
            <w:r>
              <w:rPr>
                <w:noProof/>
                <w:webHidden/>
              </w:rPr>
              <w:fldChar w:fldCharType="begin"/>
            </w:r>
            <w:r>
              <w:rPr>
                <w:noProof/>
                <w:webHidden/>
              </w:rPr>
              <w:instrText xml:space="preserve"> PAGEREF _Toc203574610 \h </w:instrText>
            </w:r>
            <w:r>
              <w:rPr>
                <w:noProof/>
                <w:webHidden/>
              </w:rPr>
            </w:r>
            <w:r>
              <w:rPr>
                <w:noProof/>
                <w:webHidden/>
              </w:rPr>
              <w:fldChar w:fldCharType="separate"/>
            </w:r>
            <w:r>
              <w:rPr>
                <w:noProof/>
                <w:webHidden/>
              </w:rPr>
              <w:t>138</w:t>
            </w:r>
            <w:r>
              <w:rPr>
                <w:noProof/>
                <w:webHidden/>
              </w:rPr>
              <w:fldChar w:fldCharType="end"/>
            </w:r>
          </w:hyperlink>
        </w:p>
        <w:p w14:paraId="7EA4BD1E" w14:textId="1225FE0B"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11" w:history="1">
            <w:r w:rsidRPr="00AA5178">
              <w:rPr>
                <w:rStyle w:val="Hyperlink"/>
                <w:noProof/>
              </w:rPr>
              <w:t>Esther 4:12-17</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Esther asks the Jews to fast</w:t>
            </w:r>
            <w:r>
              <w:rPr>
                <w:noProof/>
                <w:webHidden/>
              </w:rPr>
              <w:tab/>
            </w:r>
            <w:r>
              <w:rPr>
                <w:noProof/>
                <w:webHidden/>
              </w:rPr>
              <w:fldChar w:fldCharType="begin"/>
            </w:r>
            <w:r>
              <w:rPr>
                <w:noProof/>
                <w:webHidden/>
              </w:rPr>
              <w:instrText xml:space="preserve"> PAGEREF _Toc203574611 \h </w:instrText>
            </w:r>
            <w:r>
              <w:rPr>
                <w:noProof/>
                <w:webHidden/>
              </w:rPr>
            </w:r>
            <w:r>
              <w:rPr>
                <w:noProof/>
                <w:webHidden/>
              </w:rPr>
              <w:fldChar w:fldCharType="separate"/>
            </w:r>
            <w:r>
              <w:rPr>
                <w:noProof/>
                <w:webHidden/>
              </w:rPr>
              <w:t>139</w:t>
            </w:r>
            <w:r>
              <w:rPr>
                <w:noProof/>
                <w:webHidden/>
              </w:rPr>
              <w:fldChar w:fldCharType="end"/>
            </w:r>
          </w:hyperlink>
        </w:p>
        <w:p w14:paraId="10F82EC6" w14:textId="5D75C72E"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12" w:history="1">
            <w:r w:rsidRPr="00AA5178">
              <w:rPr>
                <w:rStyle w:val="Hyperlink"/>
                <w:noProof/>
              </w:rPr>
              <w:t>Esther 6:1-10</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The king decides to honor Mordecai</w:t>
            </w:r>
            <w:r>
              <w:rPr>
                <w:noProof/>
                <w:webHidden/>
              </w:rPr>
              <w:tab/>
            </w:r>
            <w:r>
              <w:rPr>
                <w:noProof/>
                <w:webHidden/>
              </w:rPr>
              <w:fldChar w:fldCharType="begin"/>
            </w:r>
            <w:r>
              <w:rPr>
                <w:noProof/>
                <w:webHidden/>
              </w:rPr>
              <w:instrText xml:space="preserve"> PAGEREF _Toc203574612 \h </w:instrText>
            </w:r>
            <w:r>
              <w:rPr>
                <w:noProof/>
                <w:webHidden/>
              </w:rPr>
            </w:r>
            <w:r>
              <w:rPr>
                <w:noProof/>
                <w:webHidden/>
              </w:rPr>
              <w:fldChar w:fldCharType="separate"/>
            </w:r>
            <w:r>
              <w:rPr>
                <w:noProof/>
                <w:webHidden/>
              </w:rPr>
              <w:t>141</w:t>
            </w:r>
            <w:r>
              <w:rPr>
                <w:noProof/>
                <w:webHidden/>
              </w:rPr>
              <w:fldChar w:fldCharType="end"/>
            </w:r>
          </w:hyperlink>
        </w:p>
        <w:p w14:paraId="1C27139C" w14:textId="3224C703" w:rsidR="00A1787C" w:rsidRDefault="00A1787C">
          <w:pPr>
            <w:pStyle w:val="TOC1"/>
            <w:rPr>
              <w:rFonts w:asciiTheme="minorHAnsi" w:eastAsiaTheme="minorEastAsia" w:hAnsiTheme="minorHAnsi" w:cstheme="minorBidi"/>
              <w:b w:val="0"/>
              <w:noProof/>
              <w:kern w:val="2"/>
              <w:sz w:val="24"/>
              <w:szCs w:val="24"/>
              <w:lang w:bidi="ar-SA"/>
              <w14:ligatures w14:val="standardContextual"/>
            </w:rPr>
          </w:pPr>
          <w:hyperlink w:anchor="_Toc203574613" w:history="1">
            <w:r w:rsidRPr="00AA5178">
              <w:rPr>
                <w:rStyle w:val="Hyperlink"/>
                <w:noProof/>
              </w:rPr>
              <w:t xml:space="preserve">Esther 7:7-10 </w:t>
            </w:r>
            <w:r>
              <w:rPr>
                <w:rFonts w:asciiTheme="minorHAnsi" w:eastAsiaTheme="minorEastAsia" w:hAnsiTheme="minorHAnsi" w:cstheme="minorBidi"/>
                <w:b w:val="0"/>
                <w:noProof/>
                <w:kern w:val="2"/>
                <w:sz w:val="24"/>
                <w:szCs w:val="24"/>
                <w:lang w:bidi="ar-SA"/>
                <w14:ligatures w14:val="standardContextual"/>
              </w:rPr>
              <w:tab/>
            </w:r>
            <w:r w:rsidRPr="00AA5178">
              <w:rPr>
                <w:rStyle w:val="Hyperlink"/>
                <w:noProof/>
              </w:rPr>
              <w:t>Haman is hanged</w:t>
            </w:r>
            <w:r>
              <w:rPr>
                <w:noProof/>
                <w:webHidden/>
              </w:rPr>
              <w:tab/>
            </w:r>
            <w:r>
              <w:rPr>
                <w:noProof/>
                <w:webHidden/>
              </w:rPr>
              <w:fldChar w:fldCharType="begin"/>
            </w:r>
            <w:r>
              <w:rPr>
                <w:noProof/>
                <w:webHidden/>
              </w:rPr>
              <w:instrText xml:space="preserve"> PAGEREF _Toc203574613 \h </w:instrText>
            </w:r>
            <w:r>
              <w:rPr>
                <w:noProof/>
                <w:webHidden/>
              </w:rPr>
            </w:r>
            <w:r>
              <w:rPr>
                <w:noProof/>
                <w:webHidden/>
              </w:rPr>
              <w:fldChar w:fldCharType="separate"/>
            </w:r>
            <w:r>
              <w:rPr>
                <w:noProof/>
                <w:webHidden/>
              </w:rPr>
              <w:t>143</w:t>
            </w:r>
            <w:r>
              <w:rPr>
                <w:noProof/>
                <w:webHidden/>
              </w:rPr>
              <w:fldChar w:fldCharType="end"/>
            </w:r>
          </w:hyperlink>
        </w:p>
        <w:p w14:paraId="0FFCFB26" w14:textId="22280B8F" w:rsidR="00D97C21" w:rsidRDefault="00A1787C" w:rsidP="00A1787C">
          <w:pPr>
            <w:pStyle w:val="TOC1"/>
            <w:rPr>
              <w:rFonts w:cs="Arial"/>
              <w:sz w:val="20"/>
            </w:rPr>
          </w:pPr>
          <w:r>
            <w:rPr>
              <w:rFonts w:cs="Arial"/>
              <w:sz w:val="20"/>
            </w:rPr>
            <w:fldChar w:fldCharType="end"/>
          </w:r>
        </w:p>
      </w:sdtContent>
    </w:sdt>
    <w:p w14:paraId="18A82687" w14:textId="77777777" w:rsidR="00D97C21" w:rsidRDefault="00D97C21">
      <w:pPr>
        <w:rPr>
          <w:rFonts w:cs="Arial"/>
          <w:sz w:val="20"/>
        </w:rPr>
      </w:pPr>
      <w:r>
        <w:rPr>
          <w:rFonts w:cs="Arial"/>
          <w:sz w:val="20"/>
        </w:rPr>
        <w:br w:type="page"/>
      </w:r>
    </w:p>
    <w:p w14:paraId="3B25CB88" w14:textId="6A0228BC" w:rsidR="00AB5268" w:rsidRPr="00FF1578" w:rsidRDefault="00D97C21" w:rsidP="0004615C">
      <w:pPr>
        <w:pStyle w:val="Heading1"/>
        <w:jc w:val="center"/>
      </w:pPr>
      <w:bookmarkStart w:id="0" w:name="_Toc203574543"/>
      <w:r w:rsidRPr="00FF1578">
        <w:lastRenderedPageBreak/>
        <w:t>Instructions for the Review Leader</w:t>
      </w:r>
      <w:bookmarkEnd w:id="0"/>
    </w:p>
    <w:p w14:paraId="0FFCFB29" w14:textId="4C60DDB2" w:rsidR="009D33A2" w:rsidRPr="00B559B5" w:rsidRDefault="00D97C21" w:rsidP="00D473FD">
      <w:pPr>
        <w:spacing w:after="0" w:line="242" w:lineRule="auto"/>
        <w:rPr>
          <w:rFonts w:cs="Arial"/>
          <w:b/>
          <w:sz w:val="21"/>
          <w:szCs w:val="21"/>
        </w:rPr>
      </w:pPr>
      <w:r w:rsidRPr="00B559B5">
        <w:rPr>
          <w:rFonts w:cs="Arial"/>
          <w:b/>
          <w:sz w:val="21"/>
          <w:szCs w:val="21"/>
        </w:rPr>
        <w:t>Prepare</w:t>
      </w:r>
    </w:p>
    <w:p w14:paraId="0FFCFB2A" w14:textId="77777777" w:rsidR="009D33A2" w:rsidRPr="00B559B5" w:rsidRDefault="00D97C21">
      <w:pPr>
        <w:numPr>
          <w:ilvl w:val="0"/>
          <w:numId w:val="67"/>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Find 2–4 believers to review your translated passages, and plan where to meet.</w:t>
      </w:r>
    </w:p>
    <w:p w14:paraId="2436C89F" w14:textId="77777777" w:rsidR="00C914C6" w:rsidRDefault="00D97C21" w:rsidP="00C914C6">
      <w:pPr>
        <w:numPr>
          <w:ilvl w:val="0"/>
          <w:numId w:val="67"/>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Gather pens and paper, a printed copy of the Reviewers’ Guide (RG), one copy of the source text, and printed copies of the translation. </w:t>
      </w:r>
    </w:p>
    <w:p w14:paraId="0FFCFB2B" w14:textId="5B4F76DC" w:rsidR="009D33A2" w:rsidRPr="00C914C6" w:rsidRDefault="00C914C6" w:rsidP="00C914C6">
      <w:pPr>
        <w:numPr>
          <w:ilvl w:val="0"/>
          <w:numId w:val="67"/>
        </w:numPr>
        <w:pBdr>
          <w:top w:val="nil"/>
          <w:left w:val="nil"/>
          <w:bottom w:val="nil"/>
          <w:right w:val="nil"/>
          <w:between w:val="nil"/>
        </w:pBdr>
        <w:spacing w:line="242" w:lineRule="auto"/>
        <w:rPr>
          <w:rFonts w:cs="Arial"/>
          <w:color w:val="000000"/>
          <w:sz w:val="21"/>
          <w:szCs w:val="21"/>
        </w:rPr>
      </w:pPr>
      <w:r w:rsidRPr="00C914C6">
        <w:rPr>
          <w:rFonts w:cs="Arial"/>
          <w:color w:val="000000"/>
          <w:sz w:val="21"/>
          <w:szCs w:val="21"/>
        </w:rPr>
        <w:t xml:space="preserve">Read through the </w:t>
      </w:r>
      <w:r w:rsidR="00490AAD">
        <w:rPr>
          <w:rFonts w:cs="Arial"/>
          <w:color w:val="000000"/>
          <w:sz w:val="21"/>
          <w:szCs w:val="21"/>
        </w:rPr>
        <w:t>parts of the RG and translation that you will ask the believers to review</w:t>
      </w:r>
      <w:r>
        <w:rPr>
          <w:rFonts w:cs="Arial"/>
          <w:color w:val="000000"/>
          <w:sz w:val="21"/>
          <w:szCs w:val="21"/>
        </w:rPr>
        <w:t>.</w:t>
      </w:r>
    </w:p>
    <w:p w14:paraId="0FFCFB2D" w14:textId="77777777" w:rsidR="009D33A2" w:rsidRPr="00B559B5" w:rsidRDefault="00D97C21" w:rsidP="00D473FD">
      <w:pPr>
        <w:spacing w:after="0" w:line="242" w:lineRule="auto"/>
        <w:rPr>
          <w:rFonts w:cs="Arial"/>
          <w:b/>
          <w:sz w:val="21"/>
          <w:szCs w:val="21"/>
        </w:rPr>
      </w:pPr>
      <w:r w:rsidRPr="00B559B5">
        <w:rPr>
          <w:rFonts w:cs="Arial"/>
          <w:b/>
          <w:sz w:val="21"/>
          <w:szCs w:val="21"/>
        </w:rPr>
        <w:t>Start Review Session</w:t>
      </w:r>
    </w:p>
    <w:p w14:paraId="0FFCFB2E" w14:textId="77777777" w:rsidR="009D33A2" w:rsidRPr="00B559B5" w:rsidRDefault="00D97C21">
      <w:pPr>
        <w:numPr>
          <w:ilvl w:val="0"/>
          <w:numId w:val="1"/>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Bring everything you prepared. </w:t>
      </w:r>
    </w:p>
    <w:p w14:paraId="0FFCFB2F" w14:textId="77777777" w:rsidR="009D33A2" w:rsidRPr="00B559B5" w:rsidRDefault="00D97C21">
      <w:pPr>
        <w:numPr>
          <w:ilvl w:val="0"/>
          <w:numId w:val="1"/>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Welcome reviewers. Pray together.</w:t>
      </w:r>
    </w:p>
    <w:p w14:paraId="0FFCFB30" w14:textId="77777777" w:rsidR="009D33A2" w:rsidRPr="00B559B5" w:rsidRDefault="00D97C21">
      <w:pPr>
        <w:numPr>
          <w:ilvl w:val="0"/>
          <w:numId w:val="1"/>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Tell reviewers the following:</w:t>
      </w:r>
    </w:p>
    <w:p w14:paraId="0FFCFB31" w14:textId="77777777" w:rsidR="009D33A2" w:rsidRPr="00B559B5" w:rsidRDefault="00D97C21">
      <w:pPr>
        <w:numPr>
          <w:ilvl w:val="1"/>
          <w:numId w:val="1"/>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“The questions in this review are not meant to test your Bible knowledge. Instead, they are meant to test how clear the translation is. When I ask questions, please answer from what you find in the text we just read.”</w:t>
      </w:r>
    </w:p>
    <w:p w14:paraId="0FFCFB32" w14:textId="77777777" w:rsidR="009D33A2" w:rsidRPr="00B559B5" w:rsidRDefault="00D97C21">
      <w:pPr>
        <w:numPr>
          <w:ilvl w:val="1"/>
          <w:numId w:val="1"/>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“You will not be asked or expected to suggest changes or edits for any issues that are found.”</w:t>
      </w:r>
    </w:p>
    <w:p w14:paraId="0FFCFB33" w14:textId="77777777" w:rsidR="009D33A2" w:rsidRPr="00B559B5" w:rsidRDefault="00D97C21">
      <w:pPr>
        <w:numPr>
          <w:ilvl w:val="1"/>
          <w:numId w:val="1"/>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“I will tell you the verse reference for each question. If needed, you can refer to that verse while answering the question.”</w:t>
      </w:r>
    </w:p>
    <w:p w14:paraId="0FFCFB34" w14:textId="77777777" w:rsidR="009D33A2" w:rsidRPr="00B559B5" w:rsidRDefault="00D97C21">
      <w:pPr>
        <w:numPr>
          <w:ilvl w:val="0"/>
          <w:numId w:val="1"/>
        </w:numPr>
        <w:pBdr>
          <w:top w:val="nil"/>
          <w:left w:val="nil"/>
          <w:bottom w:val="nil"/>
          <w:right w:val="nil"/>
          <w:between w:val="nil"/>
        </w:pBdr>
        <w:spacing w:line="242" w:lineRule="auto"/>
        <w:rPr>
          <w:rFonts w:cs="Arial"/>
          <w:color w:val="000000"/>
          <w:sz w:val="21"/>
          <w:szCs w:val="21"/>
        </w:rPr>
      </w:pPr>
      <w:r w:rsidRPr="00B559B5">
        <w:rPr>
          <w:rFonts w:cs="Arial"/>
          <w:color w:val="000000"/>
          <w:sz w:val="21"/>
          <w:szCs w:val="21"/>
        </w:rPr>
        <w:t>Give reviewers copies of the translated passages.</w:t>
      </w:r>
    </w:p>
    <w:p w14:paraId="0FFCFB36" w14:textId="77777777" w:rsidR="009D33A2" w:rsidRPr="00B559B5" w:rsidRDefault="00D97C21" w:rsidP="00D473FD">
      <w:pPr>
        <w:spacing w:after="0" w:line="242" w:lineRule="auto"/>
        <w:rPr>
          <w:rFonts w:cs="Arial"/>
          <w:b/>
          <w:sz w:val="21"/>
          <w:szCs w:val="21"/>
        </w:rPr>
      </w:pPr>
      <w:r w:rsidRPr="00B559B5">
        <w:rPr>
          <w:rFonts w:cs="Arial"/>
          <w:b/>
          <w:sz w:val="21"/>
          <w:szCs w:val="21"/>
        </w:rPr>
        <w:t>Conduct Review for Each Passage</w:t>
      </w:r>
    </w:p>
    <w:p w14:paraId="0FFCFB37" w14:textId="77777777" w:rsidR="009D33A2" w:rsidRPr="00B559B5" w:rsidRDefault="00D97C21">
      <w:pPr>
        <w:numPr>
          <w:ilvl w:val="0"/>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Read (aloud) any </w:t>
      </w:r>
      <w:r w:rsidRPr="00B559B5">
        <w:rPr>
          <w:rFonts w:cs="Arial"/>
          <w:b/>
          <w:color w:val="000000"/>
          <w:sz w:val="21"/>
          <w:szCs w:val="21"/>
        </w:rPr>
        <w:t>Background</w:t>
      </w:r>
      <w:r w:rsidRPr="00B559B5">
        <w:rPr>
          <w:rFonts w:cs="Arial"/>
          <w:color w:val="000000"/>
          <w:sz w:val="21"/>
          <w:szCs w:val="21"/>
        </w:rPr>
        <w:t xml:space="preserve"> for the passage.</w:t>
      </w:r>
    </w:p>
    <w:p w14:paraId="0FFCFB38" w14:textId="77777777" w:rsidR="009D33A2" w:rsidRPr="00B559B5" w:rsidRDefault="00D97C21">
      <w:pPr>
        <w:numPr>
          <w:ilvl w:val="0"/>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Read (aloud) the passage in the translation. Reviewers should follow along while you read.</w:t>
      </w:r>
    </w:p>
    <w:p w14:paraId="0FFCFB39" w14:textId="77777777" w:rsidR="009D33A2" w:rsidRPr="00B559B5" w:rsidRDefault="00D97C21">
      <w:pPr>
        <w:numPr>
          <w:ilvl w:val="0"/>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Ask reviewers to retell the passage, using their own words. They may look at the passage as they retell it. </w:t>
      </w:r>
    </w:p>
    <w:p w14:paraId="0FFCFB3A" w14:textId="77777777" w:rsidR="009D33A2" w:rsidRPr="00B559B5" w:rsidRDefault="00D97C21">
      <w:pPr>
        <w:numPr>
          <w:ilvl w:val="1"/>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As you listen, mark the box by each </w:t>
      </w:r>
      <w:r w:rsidRPr="00B559B5">
        <w:rPr>
          <w:rFonts w:cs="Arial"/>
          <w:b/>
          <w:color w:val="000000"/>
          <w:sz w:val="21"/>
          <w:szCs w:val="21"/>
        </w:rPr>
        <w:t>Part 1</w:t>
      </w:r>
      <w:r w:rsidRPr="00B559B5">
        <w:rPr>
          <w:rFonts w:cs="Arial"/>
          <w:color w:val="000000"/>
          <w:sz w:val="21"/>
          <w:szCs w:val="21"/>
        </w:rPr>
        <w:t xml:space="preserve"> item if it is understandable from the way reviewers retell the passage. </w:t>
      </w:r>
    </w:p>
    <w:p w14:paraId="0FFCFB3B" w14:textId="77777777" w:rsidR="009D33A2" w:rsidRPr="00B559B5" w:rsidRDefault="00D97C21">
      <w:pPr>
        <w:numPr>
          <w:ilvl w:val="1"/>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Write notes on the RG about what they understand and do not understand. </w:t>
      </w:r>
    </w:p>
    <w:p w14:paraId="0FFCFB3C" w14:textId="77777777" w:rsidR="009D33A2" w:rsidRPr="00B559B5" w:rsidRDefault="00D97C21">
      <w:pPr>
        <w:numPr>
          <w:ilvl w:val="0"/>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Ask reviewers the </w:t>
      </w:r>
      <w:r w:rsidRPr="00B559B5">
        <w:rPr>
          <w:rFonts w:cs="Arial"/>
          <w:b/>
          <w:color w:val="000000"/>
          <w:sz w:val="21"/>
          <w:szCs w:val="21"/>
        </w:rPr>
        <w:t>Part 2</w:t>
      </w:r>
      <w:r w:rsidRPr="00B559B5">
        <w:rPr>
          <w:rFonts w:cs="Arial"/>
          <w:color w:val="000000"/>
          <w:sz w:val="21"/>
          <w:szCs w:val="21"/>
        </w:rPr>
        <w:t xml:space="preserve"> questions. Tell reviewers the verse that each question is about so that they can look at the right verses as they answer.</w:t>
      </w:r>
    </w:p>
    <w:p w14:paraId="0FFCFB3D" w14:textId="77777777" w:rsidR="009D33A2" w:rsidRPr="00B559B5" w:rsidRDefault="00D97C21">
      <w:pPr>
        <w:numPr>
          <w:ilvl w:val="1"/>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As you listen, mark by each </w:t>
      </w:r>
      <w:r w:rsidRPr="00B559B5">
        <w:rPr>
          <w:rFonts w:cs="Arial"/>
          <w:b/>
          <w:color w:val="000000"/>
          <w:sz w:val="21"/>
          <w:szCs w:val="21"/>
        </w:rPr>
        <w:t xml:space="preserve">Part 2 </w:t>
      </w:r>
      <w:r w:rsidRPr="00B559B5">
        <w:rPr>
          <w:rFonts w:cs="Arial"/>
          <w:color w:val="000000"/>
          <w:sz w:val="21"/>
          <w:szCs w:val="21"/>
        </w:rPr>
        <w:t>item if it is understandable from how reviewers answer the question. Reviewers do not need to quote directly.</w:t>
      </w:r>
    </w:p>
    <w:p w14:paraId="0FFCFB3E" w14:textId="77777777" w:rsidR="009D33A2" w:rsidRPr="00B559B5" w:rsidRDefault="00D97C21">
      <w:pPr>
        <w:numPr>
          <w:ilvl w:val="1"/>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As needed, ask additional questions to clarify. (For example, ask reviewers to show or tell which words in the verses led to their answer.)</w:t>
      </w:r>
    </w:p>
    <w:p w14:paraId="0FFCFB3F" w14:textId="77777777" w:rsidR="009D33A2" w:rsidRPr="00B559B5" w:rsidRDefault="00D97C21">
      <w:pPr>
        <w:numPr>
          <w:ilvl w:val="1"/>
          <w:numId w:val="4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You may also look at your source text to confirm answers.</w:t>
      </w:r>
    </w:p>
    <w:p w14:paraId="0FFCFB40" w14:textId="77777777" w:rsidR="009D33A2" w:rsidRPr="00B559B5" w:rsidRDefault="00D97C21">
      <w:pPr>
        <w:pBdr>
          <w:top w:val="nil"/>
          <w:left w:val="nil"/>
          <w:bottom w:val="nil"/>
          <w:right w:val="nil"/>
          <w:between w:val="nil"/>
        </w:pBdr>
        <w:spacing w:after="0" w:line="242" w:lineRule="auto"/>
        <w:ind w:left="720"/>
        <w:rPr>
          <w:rFonts w:cs="Arial"/>
          <w:color w:val="000000"/>
          <w:sz w:val="21"/>
          <w:szCs w:val="21"/>
        </w:rPr>
      </w:pPr>
      <w:r w:rsidRPr="00B559B5">
        <w:rPr>
          <w:rFonts w:cs="Arial"/>
          <w:color w:val="000000"/>
          <w:sz w:val="21"/>
          <w:szCs w:val="21"/>
        </w:rPr>
        <w:t xml:space="preserve">You may use the </w:t>
      </w:r>
      <w:r w:rsidRPr="00B559B5">
        <w:rPr>
          <w:rFonts w:cs="Arial"/>
          <w:b/>
          <w:color w:val="000000"/>
          <w:sz w:val="21"/>
          <w:szCs w:val="21"/>
        </w:rPr>
        <w:t xml:space="preserve">Comment Section </w:t>
      </w:r>
      <w:r w:rsidRPr="00B559B5">
        <w:rPr>
          <w:rFonts w:cs="Arial"/>
          <w:color w:val="000000"/>
          <w:sz w:val="21"/>
          <w:szCs w:val="21"/>
        </w:rPr>
        <w:t>to take any other notes about what they say.</w:t>
      </w:r>
    </w:p>
    <w:p w14:paraId="0FFCFB42" w14:textId="78398EBC" w:rsidR="00DD2C9D" w:rsidRDefault="00D97C21" w:rsidP="00AA4310">
      <w:pPr>
        <w:numPr>
          <w:ilvl w:val="0"/>
          <w:numId w:val="88"/>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Some questions in </w:t>
      </w:r>
      <w:r w:rsidRPr="00B559B5">
        <w:rPr>
          <w:rFonts w:cs="Arial"/>
          <w:b/>
          <w:color w:val="000000"/>
          <w:sz w:val="21"/>
          <w:szCs w:val="21"/>
        </w:rPr>
        <w:t xml:space="preserve">Part 2 </w:t>
      </w:r>
      <w:r w:rsidRPr="00B559B5">
        <w:rPr>
          <w:rFonts w:cs="Arial"/>
          <w:color w:val="000000"/>
          <w:sz w:val="21"/>
          <w:szCs w:val="21"/>
        </w:rPr>
        <w:t xml:space="preserve">include the phrase “do you think.” These questions are designed to test if implied information can be understood. Any answer that fits with the text is OK. Participants may also answer these questions based on knowledge of other Biblical passages and based on how they react to this passage. </w:t>
      </w:r>
    </w:p>
    <w:p w14:paraId="0FFCFB43" w14:textId="22436A4F" w:rsidR="009D33A2" w:rsidRPr="00B559B5" w:rsidRDefault="00D97C21" w:rsidP="00D473FD">
      <w:pPr>
        <w:spacing w:before="240" w:after="0" w:line="259" w:lineRule="auto"/>
        <w:rPr>
          <w:rFonts w:cs="Arial"/>
          <w:b/>
          <w:sz w:val="21"/>
          <w:szCs w:val="21"/>
        </w:rPr>
      </w:pPr>
      <w:r w:rsidRPr="00B559B5">
        <w:rPr>
          <w:rFonts w:cs="Arial"/>
          <w:b/>
          <w:sz w:val="21"/>
          <w:szCs w:val="21"/>
        </w:rPr>
        <w:t>Finish Review Session</w:t>
      </w:r>
    </w:p>
    <w:p w14:paraId="0FFCFB44" w14:textId="77777777" w:rsidR="009D33A2" w:rsidRPr="00B559B5" w:rsidRDefault="00D97C21">
      <w:pPr>
        <w:numPr>
          <w:ilvl w:val="0"/>
          <w:numId w:val="5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Pray together. </w:t>
      </w:r>
    </w:p>
    <w:p w14:paraId="0FFCFB45" w14:textId="77777777" w:rsidR="009D33A2" w:rsidRPr="00B559B5" w:rsidRDefault="00D97C21">
      <w:pPr>
        <w:numPr>
          <w:ilvl w:val="0"/>
          <w:numId w:val="56"/>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Thank reviewers.</w:t>
      </w:r>
    </w:p>
    <w:p w14:paraId="0FFCFB46" w14:textId="77777777" w:rsidR="009D33A2" w:rsidRPr="00B559B5" w:rsidRDefault="00D97C21">
      <w:pPr>
        <w:numPr>
          <w:ilvl w:val="0"/>
          <w:numId w:val="56"/>
        </w:numPr>
        <w:pBdr>
          <w:top w:val="nil"/>
          <w:left w:val="nil"/>
          <w:bottom w:val="nil"/>
          <w:right w:val="nil"/>
          <w:between w:val="nil"/>
        </w:pBdr>
        <w:spacing w:line="242" w:lineRule="auto"/>
        <w:rPr>
          <w:rFonts w:cs="Arial"/>
          <w:color w:val="000000"/>
          <w:sz w:val="21"/>
          <w:szCs w:val="21"/>
        </w:rPr>
      </w:pPr>
      <w:r w:rsidRPr="00B559B5">
        <w:rPr>
          <w:rFonts w:cs="Arial"/>
          <w:color w:val="000000"/>
          <w:sz w:val="21"/>
          <w:szCs w:val="21"/>
        </w:rPr>
        <w:t>As needed, talk about when to meet to review more passages.</w:t>
      </w:r>
    </w:p>
    <w:p w14:paraId="0FFCFB48" w14:textId="77777777" w:rsidR="009D33A2" w:rsidRPr="00B559B5" w:rsidRDefault="00D97C21" w:rsidP="00D473FD">
      <w:pPr>
        <w:spacing w:after="0" w:line="242" w:lineRule="auto"/>
        <w:rPr>
          <w:rFonts w:cs="Arial"/>
          <w:b/>
          <w:sz w:val="21"/>
          <w:szCs w:val="21"/>
        </w:rPr>
      </w:pPr>
      <w:r w:rsidRPr="00B559B5">
        <w:rPr>
          <w:rFonts w:cs="Arial"/>
          <w:b/>
          <w:sz w:val="21"/>
          <w:szCs w:val="21"/>
        </w:rPr>
        <w:t>After the Review</w:t>
      </w:r>
    </w:p>
    <w:p w14:paraId="0FFCFB49" w14:textId="77777777" w:rsidR="009D33A2" w:rsidRPr="00B559B5" w:rsidRDefault="00D97C21">
      <w:pPr>
        <w:numPr>
          <w:ilvl w:val="0"/>
          <w:numId w:val="77"/>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 xml:space="preserve">Arrange a time to meet with the translation team. </w:t>
      </w:r>
    </w:p>
    <w:p w14:paraId="0FFCFB4A" w14:textId="77777777" w:rsidR="009D33A2" w:rsidRPr="00B559B5" w:rsidRDefault="00D97C21">
      <w:pPr>
        <w:numPr>
          <w:ilvl w:val="0"/>
          <w:numId w:val="77"/>
        </w:numPr>
        <w:pBdr>
          <w:top w:val="nil"/>
          <w:left w:val="nil"/>
          <w:bottom w:val="nil"/>
          <w:right w:val="nil"/>
          <w:between w:val="nil"/>
        </w:pBdr>
        <w:spacing w:after="0" w:line="242" w:lineRule="auto"/>
        <w:rPr>
          <w:rFonts w:cs="Arial"/>
          <w:color w:val="000000"/>
          <w:sz w:val="21"/>
          <w:szCs w:val="21"/>
        </w:rPr>
      </w:pPr>
      <w:r w:rsidRPr="00B559B5">
        <w:rPr>
          <w:rFonts w:cs="Arial"/>
          <w:color w:val="000000"/>
          <w:sz w:val="21"/>
          <w:szCs w:val="21"/>
        </w:rPr>
        <w:t>At that time, bring all the notes from your Review Session(s) to the translation team.</w:t>
      </w:r>
    </w:p>
    <w:p w14:paraId="0FFCFB4B" w14:textId="77777777" w:rsidR="009D33A2" w:rsidRPr="00567D5F" w:rsidRDefault="00D97C21">
      <w:pPr>
        <w:numPr>
          <w:ilvl w:val="0"/>
          <w:numId w:val="77"/>
        </w:numPr>
        <w:pBdr>
          <w:top w:val="nil"/>
          <w:left w:val="nil"/>
          <w:bottom w:val="nil"/>
          <w:right w:val="nil"/>
          <w:between w:val="nil"/>
        </w:pBdr>
        <w:spacing w:after="0" w:line="242" w:lineRule="auto"/>
        <w:rPr>
          <w:rFonts w:cs="Arial"/>
          <w:sz w:val="20"/>
        </w:rPr>
        <w:sectPr w:rsidR="009D33A2" w:rsidRPr="00567D5F" w:rsidSect="0014388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299"/>
        </w:sectPr>
      </w:pPr>
      <w:r w:rsidRPr="00B559B5">
        <w:rPr>
          <w:rFonts w:cs="Arial"/>
          <w:color w:val="000000"/>
          <w:sz w:val="21"/>
          <w:szCs w:val="21"/>
        </w:rPr>
        <w:t>Show them what was found by reviewers. The team should decide what to change and how to do that.</w:t>
      </w:r>
    </w:p>
    <w:p w14:paraId="0FFCFB4C" w14:textId="13F70DDF" w:rsidR="009D33A2" w:rsidRPr="00B559B5" w:rsidRDefault="00D97C21" w:rsidP="008508BC">
      <w:pPr>
        <w:pStyle w:val="Heading1"/>
        <w:rPr>
          <w:sz w:val="58"/>
          <w:szCs w:val="58"/>
        </w:rPr>
      </w:pPr>
      <w:bookmarkStart w:id="3" w:name="_Toc203574544"/>
      <w:r w:rsidRPr="008508BC">
        <w:lastRenderedPageBreak/>
        <w:t>Joshua 1:1-</w:t>
      </w:r>
      <w:proofErr w:type="gramStart"/>
      <w:r w:rsidRPr="008508BC">
        <w:t>9</w:t>
      </w:r>
      <w:r w:rsidR="00051EBD">
        <w:t xml:space="preserve">  </w:t>
      </w:r>
      <w:r w:rsidR="00051EBD">
        <w:tab/>
      </w:r>
      <w:proofErr w:type="gramEnd"/>
      <w:r w:rsidRPr="00CD1041">
        <w:rPr>
          <w:rStyle w:val="Heading2Char"/>
        </w:rPr>
        <w:t>Yahweh’s instructions to Joshua</w:t>
      </w:r>
      <w:bookmarkEnd w:id="3"/>
    </w:p>
    <w:p w14:paraId="0FFCFB4D" w14:textId="6CF8DA3D" w:rsidR="009D33A2" w:rsidRPr="00F94597" w:rsidRDefault="00D97C21" w:rsidP="00F94597">
      <w:pPr>
        <w:pStyle w:val="Background"/>
      </w:pPr>
      <w:r w:rsidRPr="00F94597">
        <w:rPr>
          <w:b/>
          <w:bCs w:val="0"/>
        </w:rPr>
        <w:t>Background:</w:t>
      </w:r>
      <w:r w:rsidRPr="00F94597">
        <w:t xml:space="preserve"> Moses was the leader of Israel who brought the people out of Egypt. He died before the Israelites entered the promised land. Yahweh chose Joshua to be the next leader. </w:t>
      </w:r>
      <w:r w:rsidR="00D473FD" w:rsidRPr="00F94597">
        <w:t>In this passage, the people of Israel were very near the promised land</w:t>
      </w:r>
      <w:r w:rsidR="00500669" w:rsidRPr="00F94597">
        <w:t>. They were across a river from it. The river was called the Jordan.</w:t>
      </w:r>
    </w:p>
    <w:p w14:paraId="17119F54" w14:textId="77777777" w:rsidR="00B669DB" w:rsidRPr="00170DC8" w:rsidRDefault="00B669DB" w:rsidP="00B669DB">
      <w:pPr>
        <w:pStyle w:val="Background"/>
        <w:rPr>
          <w:b/>
          <w:bCs w:val="0"/>
          <w:i/>
          <w:iCs/>
        </w:rPr>
      </w:pPr>
      <w:r w:rsidRPr="00170DC8">
        <w:rPr>
          <w:b/>
          <w:bCs w:val="0"/>
          <w:i/>
          <w:iCs/>
        </w:rPr>
        <w:t>Read the passage.</w:t>
      </w:r>
    </w:p>
    <w:p w14:paraId="0FFCFB4E" w14:textId="77777777" w:rsidR="009D33A2" w:rsidRPr="002E237A" w:rsidRDefault="00D97C21" w:rsidP="009C4BA0">
      <w:pPr>
        <w:pStyle w:val="Part1"/>
      </w:pPr>
      <w:r w:rsidRPr="002E237A">
        <w:t>Part 1</w:t>
      </w:r>
    </w:p>
    <w:p w14:paraId="0FFCFB4F" w14:textId="77777777" w:rsidR="009D33A2" w:rsidRPr="00F94597" w:rsidRDefault="00D97C21" w:rsidP="00F94597">
      <w:pPr>
        <w:pStyle w:val="Answerortell"/>
      </w:pPr>
      <w:r w:rsidRPr="00F94597">
        <w:t>Tell in your own words what you just read in these verses.</w:t>
      </w:r>
    </w:p>
    <w:p w14:paraId="0FFCFB50" w14:textId="6A5CF7AB" w:rsidR="009D33A2" w:rsidRPr="00B559B5" w:rsidRDefault="008C0845" w:rsidP="008C0845">
      <w:pPr>
        <w:pStyle w:val="Checklist2"/>
      </w:pPr>
      <w:r>
        <w:t>After the death of Moses, Yahweh told</w:t>
      </w:r>
      <w:r w:rsidR="00D97C21" w:rsidRPr="00B559B5">
        <w:t xml:space="preserve"> </w:t>
      </w:r>
      <w:r>
        <w:t xml:space="preserve">Joshua </w:t>
      </w:r>
      <w:r w:rsidR="00D97C21" w:rsidRPr="00B559B5">
        <w:t xml:space="preserve">to cross over </w:t>
      </w:r>
      <w:r w:rsidR="005B6AE4">
        <w:t xml:space="preserve">the </w:t>
      </w:r>
      <w:r w:rsidR="00D97C21" w:rsidRPr="00B559B5">
        <w:t xml:space="preserve">Jordan with all the people to the land </w:t>
      </w:r>
      <w:r>
        <w:t>that Yahweh</w:t>
      </w:r>
      <w:r w:rsidR="00D97C21" w:rsidRPr="00B559B5">
        <w:t xml:space="preserve"> </w:t>
      </w:r>
      <w:r>
        <w:t>was giving</w:t>
      </w:r>
      <w:r w:rsidR="00D97C21" w:rsidRPr="00B559B5">
        <w:t xml:space="preserve"> to them. [1:1-</w:t>
      </w:r>
      <w:r>
        <w:t>2</w:t>
      </w:r>
      <w:r w:rsidR="00D97C21" w:rsidRPr="00B559B5">
        <w:t>]</w:t>
      </w:r>
    </w:p>
    <w:p w14:paraId="3039B08A" w14:textId="31256FC7" w:rsidR="008C0845" w:rsidRDefault="008C0845" w:rsidP="00F94597">
      <w:pPr>
        <w:pStyle w:val="Checklist2"/>
      </w:pPr>
      <w:r>
        <w:t>Every place they stepped was given to them, just as Yahweh promised to Moses. [1:3]</w:t>
      </w:r>
    </w:p>
    <w:p w14:paraId="439A94C5" w14:textId="14000B45" w:rsidR="00790078" w:rsidRDefault="00790078" w:rsidP="00F94597">
      <w:pPr>
        <w:pStyle w:val="Checklist2"/>
      </w:pPr>
      <w:r>
        <w:t xml:space="preserve">Their territory would extend from the wilderness </w:t>
      </w:r>
      <w:r w:rsidR="005B6AE4">
        <w:t>and</w:t>
      </w:r>
      <w:r>
        <w:t xml:space="preserve"> Lebanon</w:t>
      </w:r>
      <w:r w:rsidR="005B6AE4">
        <w:t xml:space="preserve"> to </w:t>
      </w:r>
      <w:r>
        <w:t xml:space="preserve">the Euphrates River </w:t>
      </w:r>
      <w:r w:rsidR="005B6AE4">
        <w:t>and the Great</w:t>
      </w:r>
      <w:r>
        <w:t xml:space="preserve"> Sea. [1:4]</w:t>
      </w:r>
    </w:p>
    <w:p w14:paraId="0FFCFB51" w14:textId="0D1A9F83" w:rsidR="009D33A2" w:rsidRPr="00B559B5" w:rsidRDefault="00D97C21" w:rsidP="00F94597">
      <w:pPr>
        <w:pStyle w:val="Checklist2"/>
      </w:pPr>
      <w:r w:rsidRPr="00B559B5">
        <w:t xml:space="preserve">Yahweh told Joshua </w:t>
      </w:r>
      <w:r w:rsidR="00790078">
        <w:t xml:space="preserve">that </w:t>
      </w:r>
      <w:r w:rsidRPr="00B559B5">
        <w:t>no one would be able to stand</w:t>
      </w:r>
      <w:r w:rsidR="005B6AE4">
        <w:t xml:space="preserve"> before</w:t>
      </w:r>
      <w:r w:rsidRPr="00B559B5">
        <w:t xml:space="preserve"> him</w:t>
      </w:r>
      <w:r w:rsidR="00F43BE9">
        <w:t>. A</w:t>
      </w:r>
      <w:r w:rsidR="00790078">
        <w:t xml:space="preserve">nd </w:t>
      </w:r>
      <w:r w:rsidR="00F43BE9">
        <w:t>Yahweh</w:t>
      </w:r>
      <w:r w:rsidRPr="00B559B5">
        <w:t xml:space="preserve"> would not leave </w:t>
      </w:r>
      <w:r w:rsidR="00790078">
        <w:t>Joshua</w:t>
      </w:r>
      <w:r w:rsidRPr="00B559B5">
        <w:t xml:space="preserve">. [1:5] </w:t>
      </w:r>
    </w:p>
    <w:p w14:paraId="1DE742B7" w14:textId="2D365174" w:rsidR="00F00BE4" w:rsidRDefault="00960C18" w:rsidP="00F94597">
      <w:pPr>
        <w:pStyle w:val="Checklist2"/>
      </w:pPr>
      <w:r>
        <w:t>He</w:t>
      </w:r>
      <w:r w:rsidR="00D97C21" w:rsidRPr="00B559B5">
        <w:t xml:space="preserve"> told Joshua </w:t>
      </w:r>
      <w:r w:rsidR="00F43BE9">
        <w:t xml:space="preserve">several times </w:t>
      </w:r>
      <w:r w:rsidR="00D97C21" w:rsidRPr="00B559B5">
        <w:t>to be strong and courageous</w:t>
      </w:r>
      <w:r w:rsidR="00F43BE9">
        <w:t xml:space="preserve"> and that God w</w:t>
      </w:r>
      <w:r>
        <w:t>ould be</w:t>
      </w:r>
      <w:r w:rsidR="00F43BE9">
        <w:t xml:space="preserve"> with him wherever he w</w:t>
      </w:r>
      <w:r>
        <w:t>ent</w:t>
      </w:r>
      <w:r w:rsidR="00F00BE4">
        <w:t>. [1:6</w:t>
      </w:r>
      <w:r w:rsidR="00F43BE9">
        <w:t>-9</w:t>
      </w:r>
      <w:r w:rsidR="00F00BE4">
        <w:t>]</w:t>
      </w:r>
    </w:p>
    <w:p w14:paraId="0FFCFB52" w14:textId="128FCF37" w:rsidR="009D33A2" w:rsidRPr="00B559B5" w:rsidRDefault="00F00BE4" w:rsidP="00F00BE4">
      <w:pPr>
        <w:pStyle w:val="Checklist2"/>
      </w:pPr>
      <w:r>
        <w:t>Yahweh told him to always</w:t>
      </w:r>
      <w:r w:rsidR="00790078">
        <w:t xml:space="preserve"> obey</w:t>
      </w:r>
      <w:r>
        <w:t xml:space="preserve"> the law Moses commanded. [1:7]</w:t>
      </w:r>
    </w:p>
    <w:p w14:paraId="0FFCFB53" w14:textId="7AEA5972" w:rsidR="009D33A2" w:rsidRDefault="00F00BE4" w:rsidP="00F94597">
      <w:pPr>
        <w:pStyle w:val="Checklist2"/>
      </w:pPr>
      <w:r>
        <w:t xml:space="preserve">He told Joshua to meditate on the Book of the Law and to do what was written in it. Then </w:t>
      </w:r>
      <w:r w:rsidR="00D97C21" w:rsidRPr="00B559B5">
        <w:t>he would be prosperous and successful. [1:8]</w:t>
      </w:r>
    </w:p>
    <w:p w14:paraId="0FFCFB54" w14:textId="77777777" w:rsidR="009D33A2" w:rsidRPr="00B559B5" w:rsidRDefault="00D97C21" w:rsidP="009C4BA0">
      <w:pPr>
        <w:pStyle w:val="Part2"/>
      </w:pPr>
      <w:r w:rsidRPr="00B559B5">
        <w:t>Part 2</w:t>
      </w:r>
    </w:p>
    <w:p w14:paraId="0FFCFB55" w14:textId="77777777" w:rsidR="009D33A2" w:rsidRPr="009C4BA0" w:rsidRDefault="00D97C21" w:rsidP="009C4BA0">
      <w:pPr>
        <w:pStyle w:val="Answerortell"/>
      </w:pPr>
      <w:r w:rsidRPr="009C4BA0">
        <w:t>Answer the following questions.</w:t>
      </w:r>
    </w:p>
    <w:p w14:paraId="0FFCFB56" w14:textId="10811B63" w:rsidR="009D33A2" w:rsidRPr="00B559B5" w:rsidRDefault="00790078">
      <w:pPr>
        <w:numPr>
          <w:ilvl w:val="0"/>
          <w:numId w:val="26"/>
        </w:numPr>
        <w:spacing w:before="200" w:after="0"/>
        <w:rPr>
          <w:rFonts w:cs="Arial"/>
          <w:sz w:val="20"/>
          <w:szCs w:val="20"/>
        </w:rPr>
      </w:pPr>
      <w:r w:rsidRPr="00B559B5">
        <w:rPr>
          <w:rFonts w:cs="Arial"/>
          <w:sz w:val="20"/>
          <w:szCs w:val="20"/>
        </w:rPr>
        <w:t>[1:1-</w:t>
      </w:r>
      <w:r>
        <w:rPr>
          <w:rFonts w:cs="Arial"/>
          <w:sz w:val="20"/>
          <w:szCs w:val="20"/>
        </w:rPr>
        <w:t>2</w:t>
      </w:r>
      <w:r w:rsidR="00EE2B18">
        <w:rPr>
          <w:rFonts w:cs="Arial"/>
          <w:sz w:val="20"/>
          <w:szCs w:val="20"/>
        </w:rPr>
        <w:t xml:space="preserve">]   </w:t>
      </w:r>
      <w:r w:rsidR="00D97C21" w:rsidRPr="00B559B5">
        <w:rPr>
          <w:rFonts w:cs="Arial"/>
          <w:sz w:val="20"/>
          <w:szCs w:val="20"/>
        </w:rPr>
        <w:t>What did Yahweh tell Joshua to do after the death of Moses?</w:t>
      </w:r>
    </w:p>
    <w:p w14:paraId="066FEB67" w14:textId="7E7FDDDA" w:rsidR="008C0845" w:rsidRPr="00B559B5" w:rsidRDefault="00D97C21" w:rsidP="00BA3A3E">
      <w:pPr>
        <w:ind w:left="720"/>
        <w:rPr>
          <w:rFonts w:cs="Arial"/>
          <w:sz w:val="20"/>
          <w:szCs w:val="20"/>
        </w:rPr>
      </w:pPr>
      <w:r w:rsidRPr="00B559B5">
        <w:rPr>
          <w:rFonts w:cs="Arial"/>
          <w:sz w:val="20"/>
          <w:szCs w:val="20"/>
        </w:rPr>
        <w:t xml:space="preserve">He told </w:t>
      </w:r>
      <w:r w:rsidR="008C0845">
        <w:rPr>
          <w:rFonts w:cs="Arial"/>
          <w:sz w:val="20"/>
          <w:szCs w:val="20"/>
        </w:rPr>
        <w:t>Joshua</w:t>
      </w:r>
      <w:r w:rsidRPr="00B559B5">
        <w:rPr>
          <w:rFonts w:cs="Arial"/>
          <w:sz w:val="20"/>
          <w:szCs w:val="20"/>
        </w:rPr>
        <w:t xml:space="preserve"> to cross </w:t>
      </w:r>
      <w:r w:rsidR="005B6AE4">
        <w:rPr>
          <w:rFonts w:cs="Arial"/>
          <w:sz w:val="20"/>
          <w:szCs w:val="20"/>
        </w:rPr>
        <w:t xml:space="preserve">over </w:t>
      </w:r>
      <w:r w:rsidRPr="00B559B5">
        <w:rPr>
          <w:rFonts w:cs="Arial"/>
          <w:sz w:val="20"/>
          <w:szCs w:val="20"/>
        </w:rPr>
        <w:t xml:space="preserve">the Jordan </w:t>
      </w:r>
      <w:r w:rsidR="008C0845">
        <w:rPr>
          <w:rFonts w:cs="Arial"/>
          <w:sz w:val="20"/>
          <w:szCs w:val="20"/>
        </w:rPr>
        <w:t>with</w:t>
      </w:r>
      <w:r w:rsidRPr="00B559B5">
        <w:rPr>
          <w:rFonts w:cs="Arial"/>
          <w:sz w:val="20"/>
          <w:szCs w:val="20"/>
        </w:rPr>
        <w:t xml:space="preserve"> the people of Israel </w:t>
      </w:r>
      <w:r w:rsidR="008C0845">
        <w:rPr>
          <w:rFonts w:cs="Arial"/>
          <w:sz w:val="20"/>
          <w:szCs w:val="20"/>
        </w:rPr>
        <w:t xml:space="preserve">and to go </w:t>
      </w:r>
      <w:r w:rsidRPr="00B559B5">
        <w:rPr>
          <w:rFonts w:cs="Arial"/>
          <w:sz w:val="20"/>
          <w:szCs w:val="20"/>
        </w:rPr>
        <w:t>into the land that Yahweh w</w:t>
      </w:r>
      <w:r w:rsidR="008C0845">
        <w:rPr>
          <w:rFonts w:cs="Arial"/>
          <w:sz w:val="20"/>
          <w:szCs w:val="20"/>
        </w:rPr>
        <w:t>as</w:t>
      </w:r>
      <w:r w:rsidRPr="00B559B5">
        <w:rPr>
          <w:rFonts w:cs="Arial"/>
          <w:sz w:val="20"/>
          <w:szCs w:val="20"/>
        </w:rPr>
        <w:t xml:space="preserve"> giv</w:t>
      </w:r>
      <w:r w:rsidR="008C0845">
        <w:rPr>
          <w:rFonts w:cs="Arial"/>
          <w:sz w:val="20"/>
          <w:szCs w:val="20"/>
        </w:rPr>
        <w:t>ing</w:t>
      </w:r>
      <w:r w:rsidR="005B6AE4">
        <w:rPr>
          <w:rFonts w:cs="Arial"/>
          <w:sz w:val="20"/>
          <w:szCs w:val="20"/>
        </w:rPr>
        <w:t xml:space="preserve"> to</w:t>
      </w:r>
      <w:r w:rsidRPr="00B559B5">
        <w:rPr>
          <w:rFonts w:cs="Arial"/>
          <w:sz w:val="20"/>
          <w:szCs w:val="20"/>
        </w:rPr>
        <w:t xml:space="preserve"> them</w:t>
      </w:r>
      <w:r w:rsidR="008C0845">
        <w:rPr>
          <w:rFonts w:cs="Arial"/>
          <w:sz w:val="20"/>
          <w:szCs w:val="20"/>
        </w:rPr>
        <w:t>.</w:t>
      </w:r>
      <w:r w:rsidR="00BA3A3E">
        <w:rPr>
          <w:rFonts w:cs="Arial"/>
          <w:sz w:val="20"/>
          <w:szCs w:val="20"/>
        </w:rPr>
        <w:br/>
      </w:r>
    </w:p>
    <w:p w14:paraId="71EDED4D" w14:textId="73F5CD69" w:rsidR="008C0845" w:rsidRDefault="00790078">
      <w:pPr>
        <w:numPr>
          <w:ilvl w:val="0"/>
          <w:numId w:val="26"/>
        </w:numPr>
        <w:pBdr>
          <w:top w:val="nil"/>
          <w:left w:val="nil"/>
          <w:bottom w:val="nil"/>
          <w:right w:val="nil"/>
          <w:between w:val="nil"/>
        </w:pBdr>
        <w:spacing w:after="0"/>
        <w:rPr>
          <w:rFonts w:cs="Arial"/>
          <w:sz w:val="20"/>
          <w:szCs w:val="20"/>
        </w:rPr>
      </w:pPr>
      <w:r>
        <w:rPr>
          <w:rFonts w:cs="Arial"/>
          <w:sz w:val="20"/>
          <w:szCs w:val="20"/>
        </w:rPr>
        <w:t>[1:3</w:t>
      </w:r>
      <w:r w:rsidR="00EE2B18">
        <w:rPr>
          <w:rFonts w:cs="Arial"/>
          <w:sz w:val="20"/>
          <w:szCs w:val="20"/>
        </w:rPr>
        <w:t xml:space="preserve">]   </w:t>
      </w:r>
      <w:r w:rsidR="008C0845">
        <w:rPr>
          <w:rFonts w:cs="Arial"/>
          <w:sz w:val="20"/>
          <w:szCs w:val="20"/>
        </w:rPr>
        <w:t xml:space="preserve">What places </w:t>
      </w:r>
      <w:r>
        <w:rPr>
          <w:rFonts w:cs="Arial"/>
          <w:sz w:val="20"/>
          <w:szCs w:val="20"/>
        </w:rPr>
        <w:t xml:space="preserve">was Yahweh </w:t>
      </w:r>
      <w:r w:rsidR="008C0845">
        <w:rPr>
          <w:rFonts w:cs="Arial"/>
          <w:sz w:val="20"/>
          <w:szCs w:val="20"/>
        </w:rPr>
        <w:t>giv</w:t>
      </w:r>
      <w:r>
        <w:rPr>
          <w:rFonts w:cs="Arial"/>
          <w:sz w:val="20"/>
          <w:szCs w:val="20"/>
        </w:rPr>
        <w:t>ing</w:t>
      </w:r>
      <w:r w:rsidR="008C0845">
        <w:rPr>
          <w:rFonts w:cs="Arial"/>
          <w:sz w:val="20"/>
          <w:szCs w:val="20"/>
        </w:rPr>
        <w:t xml:space="preserve"> to them</w:t>
      </w:r>
      <w:r>
        <w:rPr>
          <w:rFonts w:cs="Arial"/>
          <w:sz w:val="20"/>
          <w:szCs w:val="20"/>
        </w:rPr>
        <w:t>, just as he promised Moses</w:t>
      </w:r>
      <w:r w:rsidR="008C0845">
        <w:rPr>
          <w:rFonts w:cs="Arial"/>
          <w:sz w:val="20"/>
          <w:szCs w:val="20"/>
        </w:rPr>
        <w:t xml:space="preserve">? </w:t>
      </w:r>
    </w:p>
    <w:p w14:paraId="7D29C211" w14:textId="5CEAC714" w:rsidR="00790078" w:rsidRDefault="00790078" w:rsidP="00BA3A3E">
      <w:pPr>
        <w:pBdr>
          <w:top w:val="nil"/>
          <w:left w:val="nil"/>
          <w:bottom w:val="nil"/>
          <w:right w:val="nil"/>
          <w:between w:val="nil"/>
        </w:pBdr>
        <w:spacing w:after="0"/>
        <w:ind w:left="720"/>
        <w:rPr>
          <w:rFonts w:cs="Arial"/>
          <w:sz w:val="20"/>
          <w:szCs w:val="20"/>
        </w:rPr>
      </w:pPr>
      <w:r>
        <w:rPr>
          <w:rFonts w:cs="Arial"/>
          <w:sz w:val="20"/>
          <w:szCs w:val="20"/>
        </w:rPr>
        <w:t xml:space="preserve">Yahweh was giving them every place where their feet </w:t>
      </w:r>
      <w:r w:rsidR="005B6AE4">
        <w:rPr>
          <w:rFonts w:cs="Arial"/>
          <w:sz w:val="20"/>
          <w:szCs w:val="20"/>
        </w:rPr>
        <w:t>walk</w:t>
      </w:r>
      <w:r>
        <w:rPr>
          <w:rFonts w:cs="Arial"/>
          <w:sz w:val="20"/>
          <w:szCs w:val="20"/>
        </w:rPr>
        <w:t>ed.</w:t>
      </w:r>
      <w:r w:rsidR="00BA3A3E">
        <w:rPr>
          <w:rFonts w:cs="Arial"/>
          <w:sz w:val="20"/>
          <w:szCs w:val="20"/>
        </w:rPr>
        <w:br/>
      </w:r>
    </w:p>
    <w:p w14:paraId="0A231C4D" w14:textId="77777777" w:rsidR="00790078" w:rsidRDefault="00790078" w:rsidP="00BA3A3E">
      <w:pPr>
        <w:pBdr>
          <w:top w:val="nil"/>
          <w:left w:val="nil"/>
          <w:bottom w:val="nil"/>
          <w:right w:val="nil"/>
          <w:between w:val="nil"/>
        </w:pBdr>
        <w:spacing w:after="0"/>
        <w:rPr>
          <w:rFonts w:cs="Arial"/>
          <w:sz w:val="20"/>
          <w:szCs w:val="20"/>
        </w:rPr>
      </w:pPr>
    </w:p>
    <w:p w14:paraId="11517A0A" w14:textId="30CC1D71" w:rsidR="00790078" w:rsidRDefault="00790078">
      <w:pPr>
        <w:numPr>
          <w:ilvl w:val="0"/>
          <w:numId w:val="26"/>
        </w:numPr>
        <w:pBdr>
          <w:top w:val="nil"/>
          <w:left w:val="nil"/>
          <w:bottom w:val="nil"/>
          <w:right w:val="nil"/>
          <w:between w:val="nil"/>
        </w:pBdr>
        <w:spacing w:after="0"/>
        <w:rPr>
          <w:rFonts w:cs="Arial"/>
          <w:sz w:val="20"/>
          <w:szCs w:val="20"/>
        </w:rPr>
      </w:pPr>
      <w:r>
        <w:rPr>
          <w:rFonts w:cs="Arial"/>
          <w:sz w:val="20"/>
          <w:szCs w:val="20"/>
        </w:rPr>
        <w:t>[1:4</w:t>
      </w:r>
      <w:r w:rsidR="00EE2B18">
        <w:rPr>
          <w:rFonts w:cs="Arial"/>
          <w:sz w:val="20"/>
          <w:szCs w:val="20"/>
        </w:rPr>
        <w:t xml:space="preserve">]   </w:t>
      </w:r>
      <w:r w:rsidR="00F00BE4">
        <w:rPr>
          <w:rFonts w:cs="Arial"/>
          <w:sz w:val="20"/>
          <w:szCs w:val="20"/>
        </w:rPr>
        <w:t>How far would</w:t>
      </w:r>
      <w:r>
        <w:rPr>
          <w:rFonts w:cs="Arial"/>
          <w:sz w:val="20"/>
          <w:szCs w:val="20"/>
        </w:rPr>
        <w:t xml:space="preserve"> their territory</w:t>
      </w:r>
      <w:r w:rsidR="00F00BE4">
        <w:rPr>
          <w:rFonts w:cs="Arial"/>
          <w:sz w:val="20"/>
          <w:szCs w:val="20"/>
        </w:rPr>
        <w:t xml:space="preserve"> extend</w:t>
      </w:r>
      <w:r>
        <w:rPr>
          <w:rFonts w:cs="Arial"/>
          <w:sz w:val="20"/>
          <w:szCs w:val="20"/>
        </w:rPr>
        <w:t xml:space="preserve">? </w:t>
      </w:r>
    </w:p>
    <w:p w14:paraId="149449E3" w14:textId="0957BDBF" w:rsidR="00790078" w:rsidRDefault="00790078" w:rsidP="00790078">
      <w:pPr>
        <w:pBdr>
          <w:top w:val="nil"/>
          <w:left w:val="nil"/>
          <w:bottom w:val="nil"/>
          <w:right w:val="nil"/>
          <w:between w:val="nil"/>
        </w:pBdr>
        <w:spacing w:after="0"/>
        <w:ind w:left="720"/>
        <w:rPr>
          <w:rFonts w:cs="Arial"/>
          <w:sz w:val="20"/>
          <w:szCs w:val="20"/>
        </w:rPr>
      </w:pPr>
      <w:r>
        <w:rPr>
          <w:rFonts w:cs="Arial"/>
          <w:sz w:val="20"/>
          <w:szCs w:val="20"/>
        </w:rPr>
        <w:t>Their territory would extend from the wilderness</w:t>
      </w:r>
      <w:r w:rsidR="005B6AE4">
        <w:rPr>
          <w:rFonts w:cs="Arial"/>
          <w:sz w:val="20"/>
          <w:szCs w:val="20"/>
        </w:rPr>
        <w:t xml:space="preserve"> and Lebanon</w:t>
      </w:r>
      <w:r>
        <w:rPr>
          <w:rFonts w:cs="Arial"/>
          <w:sz w:val="20"/>
          <w:szCs w:val="20"/>
        </w:rPr>
        <w:t xml:space="preserve"> to </w:t>
      </w:r>
      <w:r w:rsidR="005B6AE4">
        <w:rPr>
          <w:rFonts w:cs="Arial"/>
          <w:sz w:val="20"/>
          <w:szCs w:val="20"/>
        </w:rPr>
        <w:t xml:space="preserve">the river called </w:t>
      </w:r>
      <w:r>
        <w:rPr>
          <w:rFonts w:cs="Arial"/>
          <w:sz w:val="20"/>
          <w:szCs w:val="20"/>
        </w:rPr>
        <w:t>Euphrates</w:t>
      </w:r>
      <w:r w:rsidR="005B6AE4">
        <w:rPr>
          <w:rFonts w:cs="Arial"/>
          <w:sz w:val="20"/>
          <w:szCs w:val="20"/>
        </w:rPr>
        <w:t>,</w:t>
      </w:r>
      <w:r w:rsidR="00F43BE9">
        <w:rPr>
          <w:rFonts w:cs="Arial"/>
          <w:sz w:val="20"/>
          <w:szCs w:val="20"/>
        </w:rPr>
        <w:t xml:space="preserve"> to the Hittites’ land,</w:t>
      </w:r>
      <w:r>
        <w:rPr>
          <w:rFonts w:cs="Arial"/>
          <w:sz w:val="20"/>
          <w:szCs w:val="20"/>
        </w:rPr>
        <w:t xml:space="preserve"> </w:t>
      </w:r>
      <w:r w:rsidR="005B6AE4">
        <w:rPr>
          <w:rFonts w:cs="Arial"/>
          <w:sz w:val="20"/>
          <w:szCs w:val="20"/>
        </w:rPr>
        <w:t>and t</w:t>
      </w:r>
      <w:r>
        <w:rPr>
          <w:rFonts w:cs="Arial"/>
          <w:sz w:val="20"/>
          <w:szCs w:val="20"/>
        </w:rPr>
        <w:t xml:space="preserve">o the </w:t>
      </w:r>
      <w:r w:rsidR="001A57C3">
        <w:rPr>
          <w:rFonts w:cs="Arial"/>
          <w:sz w:val="20"/>
          <w:szCs w:val="20"/>
        </w:rPr>
        <w:t>G</w:t>
      </w:r>
      <w:r w:rsidR="005B6AE4">
        <w:rPr>
          <w:rFonts w:cs="Arial"/>
          <w:sz w:val="20"/>
          <w:szCs w:val="20"/>
        </w:rPr>
        <w:t>reat</w:t>
      </w:r>
      <w:r>
        <w:rPr>
          <w:rFonts w:cs="Arial"/>
          <w:sz w:val="20"/>
          <w:szCs w:val="20"/>
        </w:rPr>
        <w:t xml:space="preserve"> Sea</w:t>
      </w:r>
      <w:r w:rsidR="005B6AE4">
        <w:rPr>
          <w:rFonts w:cs="Arial"/>
          <w:sz w:val="20"/>
          <w:szCs w:val="20"/>
        </w:rPr>
        <w:t xml:space="preserve"> </w:t>
      </w:r>
      <w:r w:rsidR="00F43BE9">
        <w:rPr>
          <w:rFonts w:cs="Arial"/>
          <w:sz w:val="20"/>
          <w:szCs w:val="20"/>
        </w:rPr>
        <w:t>in the west</w:t>
      </w:r>
      <w:r>
        <w:rPr>
          <w:rFonts w:cs="Arial"/>
          <w:sz w:val="20"/>
          <w:szCs w:val="20"/>
        </w:rPr>
        <w:t>.</w:t>
      </w:r>
    </w:p>
    <w:p w14:paraId="0D222551" w14:textId="77777777" w:rsidR="00790078" w:rsidRDefault="00790078" w:rsidP="00790078">
      <w:pPr>
        <w:pBdr>
          <w:top w:val="nil"/>
          <w:left w:val="nil"/>
          <w:bottom w:val="nil"/>
          <w:right w:val="nil"/>
          <w:between w:val="nil"/>
        </w:pBdr>
        <w:spacing w:after="0"/>
        <w:ind w:left="720"/>
        <w:rPr>
          <w:rFonts w:cs="Arial"/>
          <w:sz w:val="20"/>
          <w:szCs w:val="20"/>
        </w:rPr>
      </w:pPr>
    </w:p>
    <w:p w14:paraId="075490CF" w14:textId="77777777" w:rsidR="00790078" w:rsidRDefault="00790078" w:rsidP="00790078">
      <w:pPr>
        <w:pBdr>
          <w:top w:val="nil"/>
          <w:left w:val="nil"/>
          <w:bottom w:val="nil"/>
          <w:right w:val="nil"/>
          <w:between w:val="nil"/>
        </w:pBdr>
        <w:spacing w:after="0"/>
        <w:ind w:left="360"/>
        <w:rPr>
          <w:rFonts w:cs="Arial"/>
          <w:sz w:val="20"/>
          <w:szCs w:val="20"/>
        </w:rPr>
      </w:pPr>
    </w:p>
    <w:p w14:paraId="0FFCFB59" w14:textId="027F6A7B" w:rsidR="009D33A2" w:rsidRPr="00B559B5" w:rsidRDefault="00790078">
      <w:pPr>
        <w:numPr>
          <w:ilvl w:val="0"/>
          <w:numId w:val="26"/>
        </w:numPr>
        <w:pBdr>
          <w:top w:val="nil"/>
          <w:left w:val="nil"/>
          <w:bottom w:val="nil"/>
          <w:right w:val="nil"/>
          <w:between w:val="nil"/>
        </w:pBdr>
        <w:spacing w:after="0"/>
        <w:rPr>
          <w:rFonts w:cs="Arial"/>
          <w:sz w:val="20"/>
          <w:szCs w:val="20"/>
        </w:rPr>
      </w:pPr>
      <w:r>
        <w:rPr>
          <w:rFonts w:cs="Arial"/>
          <w:sz w:val="20"/>
          <w:szCs w:val="20"/>
        </w:rPr>
        <w:t>[1:5</w:t>
      </w:r>
      <w:r w:rsidR="00EE2B18">
        <w:rPr>
          <w:rFonts w:cs="Arial"/>
          <w:sz w:val="20"/>
          <w:szCs w:val="20"/>
        </w:rPr>
        <w:t xml:space="preserve">]   </w:t>
      </w:r>
      <w:r w:rsidR="00D97C21" w:rsidRPr="00B559B5">
        <w:rPr>
          <w:rFonts w:cs="Arial"/>
          <w:sz w:val="20"/>
          <w:szCs w:val="20"/>
        </w:rPr>
        <w:t xml:space="preserve">What did Yahweh </w:t>
      </w:r>
      <w:r w:rsidR="00F00BE4">
        <w:rPr>
          <w:rFonts w:cs="Arial"/>
          <w:sz w:val="20"/>
          <w:szCs w:val="20"/>
        </w:rPr>
        <w:t>tell</w:t>
      </w:r>
      <w:r w:rsidR="00D97C21" w:rsidRPr="00B559B5">
        <w:rPr>
          <w:rFonts w:cs="Arial"/>
          <w:sz w:val="20"/>
          <w:szCs w:val="20"/>
        </w:rPr>
        <w:t xml:space="preserve"> Joshua </w:t>
      </w:r>
      <w:r w:rsidR="00F00BE4">
        <w:rPr>
          <w:rFonts w:cs="Arial"/>
          <w:sz w:val="20"/>
          <w:szCs w:val="20"/>
        </w:rPr>
        <w:t>that no one would be able to do</w:t>
      </w:r>
      <w:r w:rsidR="00D97C21" w:rsidRPr="00B559B5">
        <w:rPr>
          <w:rFonts w:cs="Arial"/>
          <w:sz w:val="20"/>
          <w:szCs w:val="20"/>
        </w:rPr>
        <w:t xml:space="preserve">? </w:t>
      </w:r>
    </w:p>
    <w:p w14:paraId="441A467E" w14:textId="6B32C69A" w:rsidR="00790078"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F00BE4">
        <w:rPr>
          <w:rFonts w:cs="Arial"/>
          <w:sz w:val="20"/>
          <w:szCs w:val="20"/>
        </w:rPr>
        <w:t>told Joshua</w:t>
      </w:r>
      <w:r w:rsidRPr="00B559B5">
        <w:rPr>
          <w:rFonts w:cs="Arial"/>
          <w:sz w:val="20"/>
          <w:szCs w:val="20"/>
        </w:rPr>
        <w:t xml:space="preserve"> that no one would ever be able to </w:t>
      </w:r>
      <w:r w:rsidR="00F43BE9">
        <w:rPr>
          <w:rFonts w:cs="Arial"/>
          <w:sz w:val="20"/>
          <w:szCs w:val="20"/>
        </w:rPr>
        <w:t xml:space="preserve">stop him or have victory over him, and no one would be able to </w:t>
      </w:r>
      <w:r w:rsidRPr="00B559B5">
        <w:rPr>
          <w:rFonts w:cs="Arial"/>
          <w:sz w:val="20"/>
          <w:szCs w:val="20"/>
        </w:rPr>
        <w:t xml:space="preserve">stand </w:t>
      </w:r>
      <w:r w:rsidR="00F43BE9">
        <w:rPr>
          <w:rFonts w:cs="Arial"/>
          <w:sz w:val="20"/>
          <w:szCs w:val="20"/>
        </w:rPr>
        <w:t>his ground or stop Joshua</w:t>
      </w:r>
      <w:r w:rsidRPr="00B559B5">
        <w:rPr>
          <w:rFonts w:cs="Arial"/>
          <w:sz w:val="20"/>
          <w:szCs w:val="20"/>
        </w:rPr>
        <w:t xml:space="preserve">. </w:t>
      </w:r>
    </w:p>
    <w:p w14:paraId="3C2975D3" w14:textId="7F20C80C" w:rsidR="00E93B55" w:rsidRPr="001A5736" w:rsidRDefault="001A5736" w:rsidP="001A5736">
      <w:pPr>
        <w:pStyle w:val="Continuedline"/>
      </w:pPr>
      <w:r>
        <w:lastRenderedPageBreak/>
        <w:t>Joshua 1:1-9 continued</w:t>
      </w:r>
    </w:p>
    <w:p w14:paraId="0FFCFB5C" w14:textId="5883083C" w:rsidR="009D33A2" w:rsidRPr="00B559B5" w:rsidRDefault="00790078" w:rsidP="00BA3A3E">
      <w:pPr>
        <w:numPr>
          <w:ilvl w:val="0"/>
          <w:numId w:val="26"/>
        </w:numPr>
        <w:pBdr>
          <w:top w:val="nil"/>
          <w:left w:val="nil"/>
          <w:bottom w:val="nil"/>
          <w:right w:val="nil"/>
          <w:between w:val="nil"/>
        </w:pBdr>
        <w:spacing w:after="0"/>
        <w:rPr>
          <w:rFonts w:cs="Arial"/>
          <w:sz w:val="20"/>
          <w:szCs w:val="20"/>
        </w:rPr>
      </w:pPr>
      <w:r>
        <w:rPr>
          <w:rFonts w:cs="Arial"/>
          <w:sz w:val="20"/>
          <w:szCs w:val="20"/>
        </w:rPr>
        <w:t>[1:5</w:t>
      </w:r>
      <w:r w:rsidR="00EE2B18">
        <w:rPr>
          <w:rFonts w:cs="Arial"/>
          <w:sz w:val="20"/>
          <w:szCs w:val="20"/>
        </w:rPr>
        <w:t xml:space="preserve">]   </w:t>
      </w:r>
      <w:r w:rsidR="00D97C21" w:rsidRPr="00B559B5">
        <w:rPr>
          <w:rFonts w:cs="Arial"/>
          <w:sz w:val="20"/>
          <w:szCs w:val="20"/>
        </w:rPr>
        <w:t xml:space="preserve">What </w:t>
      </w:r>
      <w:r>
        <w:rPr>
          <w:rFonts w:cs="Arial"/>
          <w:sz w:val="20"/>
          <w:szCs w:val="20"/>
        </w:rPr>
        <w:t xml:space="preserve">else </w:t>
      </w:r>
      <w:r w:rsidR="00D97C21" w:rsidRPr="00B559B5">
        <w:rPr>
          <w:rFonts w:cs="Arial"/>
          <w:sz w:val="20"/>
          <w:szCs w:val="20"/>
        </w:rPr>
        <w:t>did Yahweh say to Joshu</w:t>
      </w:r>
      <w:r>
        <w:rPr>
          <w:rFonts w:cs="Arial"/>
          <w:sz w:val="20"/>
          <w:szCs w:val="20"/>
        </w:rPr>
        <w:t>a</w:t>
      </w:r>
      <w:r w:rsidR="00F00BE4">
        <w:rPr>
          <w:rFonts w:cs="Arial"/>
          <w:sz w:val="20"/>
          <w:szCs w:val="20"/>
        </w:rPr>
        <w:t xml:space="preserve"> in verse 5</w:t>
      </w:r>
      <w:r w:rsidR="00D97C21" w:rsidRPr="00B559B5">
        <w:rPr>
          <w:rFonts w:cs="Arial"/>
          <w:sz w:val="20"/>
          <w:szCs w:val="20"/>
        </w:rPr>
        <w:t xml:space="preserve">? </w:t>
      </w:r>
    </w:p>
    <w:p w14:paraId="0FFCFB5D" w14:textId="17D19A00" w:rsidR="009D33A2" w:rsidRDefault="00790078" w:rsidP="00BA3A3E">
      <w:pPr>
        <w:pBdr>
          <w:top w:val="nil"/>
          <w:left w:val="nil"/>
          <w:bottom w:val="nil"/>
          <w:right w:val="nil"/>
          <w:between w:val="nil"/>
        </w:pBdr>
        <w:ind w:left="720"/>
        <w:rPr>
          <w:rFonts w:cs="Arial"/>
          <w:sz w:val="20"/>
          <w:szCs w:val="20"/>
        </w:rPr>
      </w:pPr>
      <w:r>
        <w:rPr>
          <w:rFonts w:cs="Arial"/>
          <w:sz w:val="20"/>
          <w:szCs w:val="20"/>
        </w:rPr>
        <w:t>Yahweh</w:t>
      </w:r>
      <w:r w:rsidR="00D97C21" w:rsidRPr="00B559B5">
        <w:rPr>
          <w:rFonts w:cs="Arial"/>
          <w:sz w:val="20"/>
          <w:szCs w:val="20"/>
        </w:rPr>
        <w:t xml:space="preserve"> said </w:t>
      </w:r>
      <w:r>
        <w:rPr>
          <w:rFonts w:cs="Arial"/>
          <w:sz w:val="20"/>
          <w:szCs w:val="20"/>
        </w:rPr>
        <w:t xml:space="preserve">that </w:t>
      </w:r>
      <w:r w:rsidR="00D97C21" w:rsidRPr="00B559B5">
        <w:rPr>
          <w:rFonts w:cs="Arial"/>
          <w:sz w:val="20"/>
          <w:szCs w:val="20"/>
        </w:rPr>
        <w:t>he would always be with Joshua</w:t>
      </w:r>
      <w:r>
        <w:rPr>
          <w:rFonts w:cs="Arial"/>
          <w:sz w:val="20"/>
          <w:szCs w:val="20"/>
        </w:rPr>
        <w:t>,</w:t>
      </w:r>
      <w:r w:rsidR="00D97C21" w:rsidRPr="00B559B5">
        <w:rPr>
          <w:rFonts w:cs="Arial"/>
          <w:sz w:val="20"/>
          <w:szCs w:val="20"/>
        </w:rPr>
        <w:t xml:space="preserve"> as he had been with Moses.</w:t>
      </w:r>
      <w:r w:rsidR="005B6AE4">
        <w:rPr>
          <w:rFonts w:cs="Arial"/>
          <w:sz w:val="20"/>
          <w:szCs w:val="20"/>
        </w:rPr>
        <w:t xml:space="preserve"> He said that he would not abandon or leave Joshua.</w:t>
      </w:r>
    </w:p>
    <w:p w14:paraId="5BCE257A" w14:textId="77777777" w:rsidR="001A5736" w:rsidRPr="00B559B5" w:rsidRDefault="001A5736" w:rsidP="00BA3A3E">
      <w:pPr>
        <w:pBdr>
          <w:top w:val="nil"/>
          <w:left w:val="nil"/>
          <w:bottom w:val="nil"/>
          <w:right w:val="nil"/>
          <w:between w:val="nil"/>
        </w:pBdr>
        <w:ind w:left="720"/>
        <w:rPr>
          <w:rFonts w:cs="Arial"/>
          <w:sz w:val="20"/>
          <w:szCs w:val="20"/>
        </w:rPr>
      </w:pPr>
    </w:p>
    <w:p w14:paraId="6B29EF0B" w14:textId="681D2FF7" w:rsidR="008F0279" w:rsidRDefault="00F00BE4" w:rsidP="00BA3A3E">
      <w:pPr>
        <w:numPr>
          <w:ilvl w:val="0"/>
          <w:numId w:val="26"/>
        </w:numPr>
        <w:pBdr>
          <w:top w:val="nil"/>
          <w:left w:val="nil"/>
          <w:bottom w:val="nil"/>
          <w:right w:val="nil"/>
          <w:between w:val="nil"/>
        </w:pBdr>
        <w:spacing w:after="0"/>
        <w:rPr>
          <w:rFonts w:cs="Arial"/>
          <w:sz w:val="20"/>
          <w:szCs w:val="20"/>
        </w:rPr>
      </w:pPr>
      <w:r>
        <w:rPr>
          <w:rFonts w:cs="Arial"/>
          <w:sz w:val="20"/>
          <w:szCs w:val="20"/>
        </w:rPr>
        <w:t>[1:6</w:t>
      </w:r>
      <w:r w:rsidR="00EE2B18">
        <w:rPr>
          <w:rFonts w:cs="Arial"/>
          <w:sz w:val="20"/>
          <w:szCs w:val="20"/>
        </w:rPr>
        <w:t xml:space="preserve">]   </w:t>
      </w:r>
      <w:r w:rsidR="008F0279">
        <w:rPr>
          <w:rFonts w:cs="Arial"/>
          <w:sz w:val="20"/>
          <w:szCs w:val="20"/>
        </w:rPr>
        <w:t>When should Joshua be strong and courageous?</w:t>
      </w:r>
    </w:p>
    <w:p w14:paraId="6A62C84C" w14:textId="517456E0" w:rsidR="008F0279" w:rsidRDefault="008F0279" w:rsidP="00BA3A3E">
      <w:pPr>
        <w:pBdr>
          <w:top w:val="nil"/>
          <w:left w:val="nil"/>
          <w:bottom w:val="nil"/>
          <w:right w:val="nil"/>
          <w:between w:val="nil"/>
        </w:pBdr>
        <w:spacing w:after="0"/>
        <w:ind w:left="720"/>
        <w:rPr>
          <w:rFonts w:cs="Arial"/>
          <w:sz w:val="20"/>
          <w:szCs w:val="20"/>
        </w:rPr>
      </w:pPr>
      <w:r>
        <w:rPr>
          <w:rFonts w:cs="Arial"/>
          <w:sz w:val="20"/>
          <w:szCs w:val="20"/>
        </w:rPr>
        <w:t>He should be strong and courageous as he</w:t>
      </w:r>
      <w:r w:rsidR="005B6AE4">
        <w:rPr>
          <w:rFonts w:cs="Arial"/>
          <w:sz w:val="20"/>
          <w:szCs w:val="20"/>
        </w:rPr>
        <w:t xml:space="preserve"> caused</w:t>
      </w:r>
      <w:r>
        <w:rPr>
          <w:rFonts w:cs="Arial"/>
          <w:sz w:val="20"/>
          <w:szCs w:val="20"/>
        </w:rPr>
        <w:t xml:space="preserve"> the people to inherit the land </w:t>
      </w:r>
      <w:r w:rsidR="005B6AE4">
        <w:rPr>
          <w:rFonts w:cs="Arial"/>
          <w:sz w:val="20"/>
          <w:szCs w:val="20"/>
        </w:rPr>
        <w:t xml:space="preserve">that </w:t>
      </w:r>
      <w:r>
        <w:rPr>
          <w:rFonts w:cs="Arial"/>
          <w:sz w:val="20"/>
          <w:szCs w:val="20"/>
        </w:rPr>
        <w:t>Yahweh had promised</w:t>
      </w:r>
      <w:r w:rsidR="005B6AE4">
        <w:rPr>
          <w:rFonts w:cs="Arial"/>
          <w:sz w:val="20"/>
          <w:szCs w:val="20"/>
        </w:rPr>
        <w:t xml:space="preserve"> to their ancestors</w:t>
      </w:r>
      <w:r>
        <w:rPr>
          <w:rFonts w:cs="Arial"/>
          <w:sz w:val="20"/>
          <w:szCs w:val="20"/>
        </w:rPr>
        <w:t>.</w:t>
      </w:r>
    </w:p>
    <w:p w14:paraId="00DA2485" w14:textId="77777777" w:rsidR="008F0279" w:rsidRDefault="008F0279" w:rsidP="00BA3A3E">
      <w:pPr>
        <w:pBdr>
          <w:top w:val="nil"/>
          <w:left w:val="nil"/>
          <w:bottom w:val="nil"/>
          <w:right w:val="nil"/>
          <w:between w:val="nil"/>
        </w:pBdr>
        <w:spacing w:after="0"/>
        <w:ind w:left="720"/>
        <w:rPr>
          <w:rFonts w:cs="Arial"/>
          <w:sz w:val="20"/>
          <w:szCs w:val="20"/>
        </w:rPr>
      </w:pPr>
    </w:p>
    <w:p w14:paraId="5D06CB13" w14:textId="1B5015D8" w:rsidR="00F00BE4" w:rsidRDefault="008F0279" w:rsidP="00BA3A3E">
      <w:pPr>
        <w:pBdr>
          <w:top w:val="nil"/>
          <w:left w:val="nil"/>
          <w:bottom w:val="nil"/>
          <w:right w:val="nil"/>
          <w:between w:val="nil"/>
        </w:pBdr>
        <w:spacing w:after="0"/>
        <w:ind w:left="360"/>
        <w:rPr>
          <w:rFonts w:cs="Arial"/>
          <w:sz w:val="20"/>
          <w:szCs w:val="20"/>
        </w:rPr>
      </w:pPr>
      <w:r>
        <w:rPr>
          <w:rFonts w:cs="Arial"/>
          <w:sz w:val="20"/>
          <w:szCs w:val="20"/>
        </w:rPr>
        <w:t xml:space="preserve"> </w:t>
      </w:r>
      <w:r w:rsidR="00F00BE4" w:rsidRPr="00F00BE4">
        <w:t xml:space="preserve"> </w:t>
      </w:r>
      <w:r w:rsidR="00F00BE4">
        <w:rPr>
          <w:sz w:val="20"/>
          <w:szCs w:val="20"/>
        </w:rPr>
        <w:tab/>
      </w:r>
    </w:p>
    <w:p w14:paraId="0FFCFB5F" w14:textId="41AD400D" w:rsidR="009D33A2" w:rsidRPr="00B559B5" w:rsidRDefault="008F0279" w:rsidP="00BA3A3E">
      <w:pPr>
        <w:numPr>
          <w:ilvl w:val="0"/>
          <w:numId w:val="26"/>
        </w:numPr>
        <w:pBdr>
          <w:top w:val="nil"/>
          <w:left w:val="nil"/>
          <w:bottom w:val="nil"/>
          <w:right w:val="nil"/>
          <w:between w:val="nil"/>
        </w:pBdr>
        <w:spacing w:after="0"/>
        <w:rPr>
          <w:rFonts w:cs="Arial"/>
          <w:sz w:val="20"/>
          <w:szCs w:val="20"/>
        </w:rPr>
      </w:pPr>
      <w:r>
        <w:rPr>
          <w:rFonts w:cs="Arial"/>
          <w:sz w:val="20"/>
          <w:szCs w:val="20"/>
        </w:rPr>
        <w:t>[1:7</w:t>
      </w:r>
      <w:r w:rsidR="00EE2B18">
        <w:rPr>
          <w:rFonts w:cs="Arial"/>
          <w:sz w:val="20"/>
          <w:szCs w:val="20"/>
        </w:rPr>
        <w:t xml:space="preserve">]   </w:t>
      </w:r>
      <w:r w:rsidR="00D97C21" w:rsidRPr="00B559B5">
        <w:rPr>
          <w:rFonts w:cs="Arial"/>
          <w:sz w:val="20"/>
          <w:szCs w:val="20"/>
        </w:rPr>
        <w:t xml:space="preserve">What </w:t>
      </w:r>
      <w:r>
        <w:rPr>
          <w:rFonts w:cs="Arial"/>
          <w:sz w:val="20"/>
          <w:szCs w:val="20"/>
        </w:rPr>
        <w:t>should Joshua be careful to do, so that he would have success wherever he went?</w:t>
      </w:r>
    </w:p>
    <w:p w14:paraId="0FFCFB60" w14:textId="75FA5F43" w:rsidR="009D33A2" w:rsidRPr="00B559B5" w:rsidRDefault="00D97C21" w:rsidP="00BA3A3E">
      <w:pPr>
        <w:pBdr>
          <w:top w:val="nil"/>
          <w:left w:val="nil"/>
          <w:bottom w:val="nil"/>
          <w:right w:val="nil"/>
          <w:between w:val="nil"/>
        </w:pBdr>
        <w:ind w:left="720"/>
        <w:rPr>
          <w:rFonts w:cs="Arial"/>
          <w:sz w:val="20"/>
          <w:szCs w:val="20"/>
        </w:rPr>
      </w:pPr>
      <w:r w:rsidRPr="00B559B5">
        <w:rPr>
          <w:rFonts w:cs="Arial"/>
          <w:sz w:val="20"/>
          <w:szCs w:val="20"/>
        </w:rPr>
        <w:t xml:space="preserve">Joshua </w:t>
      </w:r>
      <w:r w:rsidR="008F0279">
        <w:rPr>
          <w:rFonts w:cs="Arial"/>
          <w:sz w:val="20"/>
          <w:szCs w:val="20"/>
        </w:rPr>
        <w:t xml:space="preserve">should be careful to </w:t>
      </w:r>
      <w:r w:rsidRPr="00B559B5">
        <w:rPr>
          <w:rFonts w:cs="Arial"/>
          <w:sz w:val="20"/>
          <w:szCs w:val="20"/>
        </w:rPr>
        <w:t xml:space="preserve">obey </w:t>
      </w:r>
      <w:r w:rsidR="008F0279">
        <w:rPr>
          <w:rFonts w:cs="Arial"/>
          <w:sz w:val="20"/>
          <w:szCs w:val="20"/>
        </w:rPr>
        <w:t xml:space="preserve">all </w:t>
      </w:r>
      <w:r w:rsidRPr="00B559B5">
        <w:rPr>
          <w:rFonts w:cs="Arial"/>
          <w:sz w:val="20"/>
          <w:szCs w:val="20"/>
        </w:rPr>
        <w:t>the law</w:t>
      </w:r>
      <w:r w:rsidR="008F0279">
        <w:rPr>
          <w:rFonts w:cs="Arial"/>
          <w:sz w:val="20"/>
          <w:szCs w:val="20"/>
        </w:rPr>
        <w:t xml:space="preserve"> </w:t>
      </w:r>
      <w:r w:rsidR="00134734">
        <w:rPr>
          <w:rFonts w:cs="Arial"/>
          <w:sz w:val="20"/>
          <w:szCs w:val="20"/>
        </w:rPr>
        <w:t>that Yahweh</w:t>
      </w:r>
      <w:r w:rsidR="008F0279">
        <w:rPr>
          <w:rFonts w:cs="Arial"/>
          <w:sz w:val="20"/>
          <w:szCs w:val="20"/>
        </w:rPr>
        <w:t>’s servant</w:t>
      </w:r>
      <w:r w:rsidR="00134734">
        <w:rPr>
          <w:rFonts w:cs="Arial"/>
          <w:sz w:val="20"/>
          <w:szCs w:val="20"/>
        </w:rPr>
        <w:t xml:space="preserve"> Moses</w:t>
      </w:r>
      <w:r w:rsidR="008F0279">
        <w:rPr>
          <w:rFonts w:cs="Arial"/>
          <w:sz w:val="20"/>
          <w:szCs w:val="20"/>
        </w:rPr>
        <w:t xml:space="preserve"> had commanded</w:t>
      </w:r>
      <w:r w:rsidRPr="00B559B5">
        <w:rPr>
          <w:rFonts w:cs="Arial"/>
          <w:sz w:val="20"/>
          <w:szCs w:val="20"/>
        </w:rPr>
        <w:t>.</w:t>
      </w:r>
      <w:r w:rsidR="00134734">
        <w:rPr>
          <w:rFonts w:cs="Arial"/>
          <w:sz w:val="20"/>
          <w:szCs w:val="20"/>
        </w:rPr>
        <w:t xml:space="preserve"> He should not turn from</w:t>
      </w:r>
      <w:r w:rsidRPr="00B559B5">
        <w:rPr>
          <w:rFonts w:cs="Arial"/>
          <w:sz w:val="20"/>
          <w:szCs w:val="20"/>
        </w:rPr>
        <w:t xml:space="preserve"> </w:t>
      </w:r>
      <w:r w:rsidR="0084149A">
        <w:rPr>
          <w:rFonts w:cs="Arial"/>
          <w:sz w:val="20"/>
          <w:szCs w:val="20"/>
        </w:rPr>
        <w:t>it to the right or the left.</w:t>
      </w:r>
    </w:p>
    <w:p w14:paraId="0FFCFB61" w14:textId="77777777" w:rsidR="009D33A2" w:rsidRPr="00B559B5" w:rsidRDefault="009D33A2" w:rsidP="00BA3A3E">
      <w:pPr>
        <w:pBdr>
          <w:top w:val="nil"/>
          <w:left w:val="nil"/>
          <w:bottom w:val="nil"/>
          <w:right w:val="nil"/>
          <w:between w:val="nil"/>
        </w:pBdr>
        <w:spacing w:after="120"/>
        <w:ind w:left="720"/>
        <w:rPr>
          <w:rFonts w:cs="Arial"/>
          <w:sz w:val="20"/>
          <w:szCs w:val="20"/>
        </w:rPr>
      </w:pPr>
    </w:p>
    <w:p w14:paraId="0FFCFB62" w14:textId="5C36F4CB" w:rsidR="009D33A2" w:rsidRPr="00B559B5" w:rsidRDefault="008F0279" w:rsidP="00BA3A3E">
      <w:pPr>
        <w:numPr>
          <w:ilvl w:val="0"/>
          <w:numId w:val="26"/>
        </w:numPr>
        <w:pBdr>
          <w:top w:val="nil"/>
          <w:left w:val="nil"/>
          <w:bottom w:val="nil"/>
          <w:right w:val="nil"/>
          <w:between w:val="nil"/>
        </w:pBdr>
        <w:spacing w:after="0"/>
        <w:rPr>
          <w:rFonts w:cs="Arial"/>
          <w:sz w:val="20"/>
          <w:szCs w:val="20"/>
        </w:rPr>
      </w:pPr>
      <w:r>
        <w:rPr>
          <w:rFonts w:cs="Arial"/>
          <w:sz w:val="20"/>
          <w:szCs w:val="20"/>
        </w:rPr>
        <w:t>[1:8</w:t>
      </w:r>
      <w:r w:rsidR="00EE2B18">
        <w:rPr>
          <w:rFonts w:cs="Arial"/>
          <w:sz w:val="20"/>
          <w:szCs w:val="20"/>
        </w:rPr>
        <w:t xml:space="preserve">]   </w:t>
      </w:r>
      <w:r w:rsidR="00D97C21" w:rsidRPr="00B559B5">
        <w:rPr>
          <w:rFonts w:cs="Arial"/>
          <w:sz w:val="20"/>
          <w:szCs w:val="20"/>
        </w:rPr>
        <w:t xml:space="preserve">What did Yahweh tell Joshua to </w:t>
      </w:r>
      <w:r w:rsidR="00531320">
        <w:rPr>
          <w:rFonts w:cs="Arial"/>
          <w:sz w:val="20"/>
          <w:szCs w:val="20"/>
        </w:rPr>
        <w:t xml:space="preserve">have in his mouth always, and to </w:t>
      </w:r>
      <w:r w:rsidR="00D97C21" w:rsidRPr="00B559B5">
        <w:rPr>
          <w:rFonts w:cs="Arial"/>
          <w:sz w:val="20"/>
          <w:szCs w:val="20"/>
        </w:rPr>
        <w:t>meditate upon day and night?</w:t>
      </w:r>
    </w:p>
    <w:p w14:paraId="0FFCFB63" w14:textId="07EFE678" w:rsidR="009D33A2" w:rsidRPr="00B559B5" w:rsidRDefault="00D97C21" w:rsidP="00BA3A3E">
      <w:pPr>
        <w:pBdr>
          <w:top w:val="nil"/>
          <w:left w:val="nil"/>
          <w:bottom w:val="nil"/>
          <w:right w:val="nil"/>
          <w:between w:val="nil"/>
        </w:pBdr>
        <w:ind w:left="720"/>
        <w:rPr>
          <w:rFonts w:cs="Arial"/>
          <w:sz w:val="20"/>
          <w:szCs w:val="20"/>
        </w:rPr>
      </w:pPr>
      <w:r w:rsidRPr="00B559B5">
        <w:rPr>
          <w:rFonts w:cs="Arial"/>
          <w:sz w:val="20"/>
          <w:szCs w:val="20"/>
        </w:rPr>
        <w:t xml:space="preserve">Yahweh told Joshua to </w:t>
      </w:r>
      <w:r w:rsidR="00531320">
        <w:rPr>
          <w:rFonts w:cs="Arial"/>
          <w:sz w:val="20"/>
          <w:szCs w:val="20"/>
        </w:rPr>
        <w:t xml:space="preserve">have the book of the law in his mouth always and to </w:t>
      </w:r>
      <w:r w:rsidRPr="00B559B5">
        <w:rPr>
          <w:rFonts w:cs="Arial"/>
          <w:sz w:val="20"/>
          <w:szCs w:val="20"/>
        </w:rPr>
        <w:t xml:space="preserve">meditate upon </w:t>
      </w:r>
      <w:r w:rsidR="00531320">
        <w:rPr>
          <w:rFonts w:cs="Arial"/>
          <w:sz w:val="20"/>
          <w:szCs w:val="20"/>
        </w:rPr>
        <w:t>it day and night</w:t>
      </w:r>
      <w:r w:rsidRPr="00B559B5">
        <w:rPr>
          <w:rFonts w:cs="Arial"/>
          <w:sz w:val="20"/>
          <w:szCs w:val="20"/>
        </w:rPr>
        <w:t xml:space="preserve">. </w:t>
      </w:r>
    </w:p>
    <w:p w14:paraId="0FFCFB64" w14:textId="77777777" w:rsidR="009D33A2" w:rsidRPr="00B559B5" w:rsidRDefault="009D33A2" w:rsidP="00BA3A3E">
      <w:pPr>
        <w:pBdr>
          <w:top w:val="nil"/>
          <w:left w:val="nil"/>
          <w:bottom w:val="nil"/>
          <w:right w:val="nil"/>
          <w:between w:val="nil"/>
        </w:pBdr>
        <w:spacing w:after="120"/>
        <w:ind w:left="720"/>
        <w:rPr>
          <w:rFonts w:cs="Arial"/>
          <w:sz w:val="20"/>
          <w:szCs w:val="20"/>
        </w:rPr>
      </w:pPr>
    </w:p>
    <w:p w14:paraId="0FFCFB65" w14:textId="6B90EF18" w:rsidR="009D33A2" w:rsidRDefault="008F0279" w:rsidP="00BA3A3E">
      <w:pPr>
        <w:widowControl w:val="0"/>
        <w:numPr>
          <w:ilvl w:val="0"/>
          <w:numId w:val="26"/>
        </w:numPr>
        <w:pBdr>
          <w:top w:val="nil"/>
          <w:left w:val="nil"/>
          <w:bottom w:val="nil"/>
          <w:right w:val="nil"/>
          <w:between w:val="nil"/>
        </w:pBdr>
        <w:spacing w:after="0"/>
        <w:rPr>
          <w:rFonts w:cs="Arial"/>
          <w:sz w:val="20"/>
          <w:szCs w:val="20"/>
        </w:rPr>
      </w:pPr>
      <w:r>
        <w:rPr>
          <w:rFonts w:cs="Arial"/>
          <w:sz w:val="20"/>
          <w:szCs w:val="20"/>
        </w:rPr>
        <w:t>[1:</w:t>
      </w:r>
      <w:r w:rsidR="00531320">
        <w:rPr>
          <w:rFonts w:cs="Arial"/>
          <w:sz w:val="20"/>
          <w:szCs w:val="20"/>
        </w:rPr>
        <w:t>8</w:t>
      </w:r>
      <w:r w:rsidR="00EE2B18">
        <w:rPr>
          <w:rFonts w:cs="Arial"/>
          <w:sz w:val="20"/>
          <w:szCs w:val="20"/>
        </w:rPr>
        <w:t xml:space="preserve">]   </w:t>
      </w:r>
      <w:r w:rsidR="00D97C21" w:rsidRPr="00B559B5">
        <w:rPr>
          <w:rFonts w:cs="Arial"/>
          <w:sz w:val="20"/>
          <w:szCs w:val="20"/>
        </w:rPr>
        <w:t xml:space="preserve">What do you think it </w:t>
      </w:r>
      <w:r>
        <w:rPr>
          <w:rFonts w:cs="Arial"/>
          <w:sz w:val="20"/>
          <w:szCs w:val="20"/>
        </w:rPr>
        <w:t xml:space="preserve">would </w:t>
      </w:r>
      <w:r w:rsidR="00D97C21" w:rsidRPr="00B559B5">
        <w:rPr>
          <w:rFonts w:cs="Arial"/>
          <w:sz w:val="20"/>
          <w:szCs w:val="20"/>
        </w:rPr>
        <w:t>mean for</w:t>
      </w:r>
      <w:r>
        <w:rPr>
          <w:rFonts w:cs="Arial"/>
          <w:sz w:val="20"/>
          <w:szCs w:val="20"/>
        </w:rPr>
        <w:t xml:space="preserve"> someone</w:t>
      </w:r>
      <w:r w:rsidR="00D97C21" w:rsidRPr="00B559B5">
        <w:rPr>
          <w:rFonts w:cs="Arial"/>
          <w:sz w:val="20"/>
          <w:szCs w:val="20"/>
        </w:rPr>
        <w:t xml:space="preserve"> to have the </w:t>
      </w:r>
      <w:r>
        <w:rPr>
          <w:rFonts w:cs="Arial"/>
          <w:sz w:val="20"/>
          <w:szCs w:val="20"/>
        </w:rPr>
        <w:t xml:space="preserve">book of the </w:t>
      </w:r>
      <w:r w:rsidR="00D97C21" w:rsidRPr="00B559B5">
        <w:rPr>
          <w:rFonts w:cs="Arial"/>
          <w:sz w:val="20"/>
          <w:szCs w:val="20"/>
        </w:rPr>
        <w:t xml:space="preserve">law in </w:t>
      </w:r>
      <w:r>
        <w:rPr>
          <w:rFonts w:cs="Arial"/>
          <w:sz w:val="20"/>
          <w:szCs w:val="20"/>
        </w:rPr>
        <w:t>his</w:t>
      </w:r>
      <w:r w:rsidR="00D97C21" w:rsidRPr="00B559B5">
        <w:rPr>
          <w:rFonts w:cs="Arial"/>
          <w:sz w:val="20"/>
          <w:szCs w:val="20"/>
        </w:rPr>
        <w:t xml:space="preserve"> mouth always</w:t>
      </w:r>
      <w:r>
        <w:rPr>
          <w:rFonts w:cs="Arial"/>
          <w:sz w:val="20"/>
          <w:szCs w:val="20"/>
        </w:rPr>
        <w:t>,</w:t>
      </w:r>
      <w:r w:rsidR="00D97C21" w:rsidRPr="00B559B5">
        <w:rPr>
          <w:rFonts w:cs="Arial"/>
          <w:sz w:val="20"/>
          <w:szCs w:val="20"/>
        </w:rPr>
        <w:t xml:space="preserve"> and to meditate </w:t>
      </w:r>
      <w:r w:rsidR="00531320">
        <w:rPr>
          <w:rFonts w:cs="Arial"/>
          <w:sz w:val="20"/>
          <w:szCs w:val="20"/>
        </w:rPr>
        <w:t>up</w:t>
      </w:r>
      <w:r w:rsidR="00D97C21" w:rsidRPr="00B559B5">
        <w:rPr>
          <w:rFonts w:cs="Arial"/>
          <w:sz w:val="20"/>
          <w:szCs w:val="20"/>
        </w:rPr>
        <w:t xml:space="preserve">on </w:t>
      </w:r>
      <w:r>
        <w:rPr>
          <w:rFonts w:cs="Arial"/>
          <w:sz w:val="20"/>
          <w:szCs w:val="20"/>
        </w:rPr>
        <w:t>it</w:t>
      </w:r>
      <w:r w:rsidR="00D97C21" w:rsidRPr="00B559B5">
        <w:rPr>
          <w:rFonts w:cs="Arial"/>
          <w:sz w:val="20"/>
          <w:szCs w:val="20"/>
        </w:rPr>
        <w:t xml:space="preserve"> day and night?</w:t>
      </w:r>
    </w:p>
    <w:p w14:paraId="26DEB6F1" w14:textId="56B040F4" w:rsidR="00F00BE4" w:rsidRPr="00F00BE4" w:rsidRDefault="0084149A" w:rsidP="00BA3A3E">
      <w:pPr>
        <w:widowControl w:val="0"/>
        <w:pBdr>
          <w:top w:val="nil"/>
          <w:left w:val="nil"/>
          <w:bottom w:val="nil"/>
          <w:right w:val="nil"/>
          <w:between w:val="nil"/>
        </w:pBdr>
        <w:ind w:left="720"/>
        <w:rPr>
          <w:rFonts w:cs="Arial"/>
          <w:sz w:val="20"/>
          <w:szCs w:val="20"/>
        </w:rPr>
      </w:pPr>
      <w:r w:rsidRPr="0084149A">
        <w:rPr>
          <w:rFonts w:cs="Arial"/>
          <w:i/>
          <w:iCs/>
          <w:sz w:val="20"/>
          <w:szCs w:val="20"/>
        </w:rPr>
        <w:t>(Answers may vary.)</w:t>
      </w:r>
      <w:r>
        <w:rPr>
          <w:rFonts w:cs="Arial"/>
          <w:sz w:val="20"/>
          <w:szCs w:val="20"/>
        </w:rPr>
        <w:t xml:space="preserve"> </w:t>
      </w:r>
      <w:r w:rsidR="008F0279">
        <w:rPr>
          <w:rFonts w:cs="Arial"/>
          <w:sz w:val="20"/>
          <w:szCs w:val="20"/>
        </w:rPr>
        <w:t xml:space="preserve">Perhaps </w:t>
      </w:r>
      <w:r w:rsidR="00531320">
        <w:rPr>
          <w:rFonts w:cs="Arial"/>
          <w:sz w:val="20"/>
          <w:szCs w:val="20"/>
        </w:rPr>
        <w:t>someone</w:t>
      </w:r>
      <w:r w:rsidR="008F0279">
        <w:rPr>
          <w:rFonts w:cs="Arial"/>
          <w:sz w:val="20"/>
          <w:szCs w:val="20"/>
        </w:rPr>
        <w:t xml:space="preserve"> who did this would </w:t>
      </w:r>
      <w:r w:rsidR="00F00BE4" w:rsidRPr="00F00BE4">
        <w:rPr>
          <w:rFonts w:cs="Arial"/>
          <w:sz w:val="20"/>
          <w:szCs w:val="20"/>
        </w:rPr>
        <w:t xml:space="preserve">consistently read the </w:t>
      </w:r>
      <w:r w:rsidR="008F0279">
        <w:rPr>
          <w:rFonts w:cs="Arial"/>
          <w:sz w:val="20"/>
          <w:szCs w:val="20"/>
        </w:rPr>
        <w:t xml:space="preserve">book of the </w:t>
      </w:r>
      <w:r w:rsidR="00F00BE4" w:rsidRPr="00F00BE4">
        <w:rPr>
          <w:rFonts w:cs="Arial"/>
          <w:sz w:val="20"/>
          <w:szCs w:val="20"/>
        </w:rPr>
        <w:t>law, think</w:t>
      </w:r>
      <w:r w:rsidR="00531320">
        <w:rPr>
          <w:rFonts w:cs="Arial"/>
          <w:sz w:val="20"/>
          <w:szCs w:val="20"/>
        </w:rPr>
        <w:t>ing</w:t>
      </w:r>
      <w:r w:rsidR="00F00BE4" w:rsidRPr="00F00BE4">
        <w:rPr>
          <w:rFonts w:cs="Arial"/>
          <w:sz w:val="20"/>
          <w:szCs w:val="20"/>
        </w:rPr>
        <w:t xml:space="preserve"> and speak</w:t>
      </w:r>
      <w:r w:rsidR="00531320">
        <w:rPr>
          <w:rFonts w:cs="Arial"/>
          <w:sz w:val="20"/>
          <w:szCs w:val="20"/>
        </w:rPr>
        <w:t>ing</w:t>
      </w:r>
      <w:r w:rsidR="00F00BE4" w:rsidRPr="00F00BE4">
        <w:rPr>
          <w:rFonts w:cs="Arial"/>
          <w:sz w:val="20"/>
          <w:szCs w:val="20"/>
        </w:rPr>
        <w:t xml:space="preserve"> about it</w:t>
      </w:r>
      <w:r w:rsidR="008F0279">
        <w:rPr>
          <w:rFonts w:cs="Arial"/>
          <w:sz w:val="20"/>
          <w:szCs w:val="20"/>
        </w:rPr>
        <w:t xml:space="preserve">. </w:t>
      </w:r>
      <w:r w:rsidR="00531320">
        <w:rPr>
          <w:rFonts w:cs="Arial"/>
          <w:sz w:val="20"/>
          <w:szCs w:val="20"/>
        </w:rPr>
        <w:t xml:space="preserve">Perhaps this person would </w:t>
      </w:r>
      <w:r w:rsidR="00F00BE4" w:rsidRPr="00F00BE4">
        <w:rPr>
          <w:rFonts w:cs="Arial"/>
          <w:sz w:val="20"/>
          <w:szCs w:val="20"/>
        </w:rPr>
        <w:t xml:space="preserve">carefully consider what </w:t>
      </w:r>
      <w:r w:rsidR="00531320">
        <w:rPr>
          <w:rFonts w:cs="Arial"/>
          <w:sz w:val="20"/>
          <w:szCs w:val="20"/>
        </w:rPr>
        <w:t>the book of the law</w:t>
      </w:r>
      <w:r w:rsidR="00F00BE4" w:rsidRPr="00F00BE4">
        <w:rPr>
          <w:rFonts w:cs="Arial"/>
          <w:sz w:val="20"/>
          <w:szCs w:val="20"/>
        </w:rPr>
        <w:t xml:space="preserve"> meant. </w:t>
      </w:r>
    </w:p>
    <w:p w14:paraId="58A86B84" w14:textId="77777777" w:rsidR="00F00BE4" w:rsidRDefault="00F00BE4" w:rsidP="00BA3A3E">
      <w:pPr>
        <w:widowControl w:val="0"/>
        <w:pBdr>
          <w:top w:val="nil"/>
          <w:left w:val="nil"/>
          <w:bottom w:val="nil"/>
          <w:right w:val="nil"/>
          <w:between w:val="nil"/>
        </w:pBdr>
        <w:spacing w:after="0"/>
        <w:ind w:left="360"/>
        <w:rPr>
          <w:rFonts w:cs="Arial"/>
          <w:sz w:val="20"/>
          <w:szCs w:val="20"/>
        </w:rPr>
      </w:pPr>
    </w:p>
    <w:p w14:paraId="56AAB857" w14:textId="28D2FEDA" w:rsidR="00F00BE4" w:rsidRDefault="00531320" w:rsidP="00BA3A3E">
      <w:pPr>
        <w:widowControl w:val="0"/>
        <w:numPr>
          <w:ilvl w:val="0"/>
          <w:numId w:val="26"/>
        </w:numPr>
        <w:pBdr>
          <w:top w:val="nil"/>
          <w:left w:val="nil"/>
          <w:bottom w:val="nil"/>
          <w:right w:val="nil"/>
          <w:between w:val="nil"/>
        </w:pBdr>
        <w:spacing w:after="0"/>
        <w:rPr>
          <w:rFonts w:cs="Arial"/>
          <w:sz w:val="20"/>
          <w:szCs w:val="20"/>
        </w:rPr>
      </w:pPr>
      <w:r>
        <w:rPr>
          <w:rFonts w:cs="Arial"/>
          <w:sz w:val="20"/>
          <w:szCs w:val="20"/>
        </w:rPr>
        <w:t>[1:8</w:t>
      </w:r>
      <w:r w:rsidR="00EE2B18">
        <w:rPr>
          <w:rFonts w:cs="Arial"/>
          <w:sz w:val="20"/>
          <w:szCs w:val="20"/>
        </w:rPr>
        <w:t xml:space="preserve">]   </w:t>
      </w:r>
      <w:r w:rsidR="00F00BE4">
        <w:rPr>
          <w:rFonts w:cs="Arial"/>
          <w:sz w:val="20"/>
          <w:szCs w:val="20"/>
        </w:rPr>
        <w:t>What did</w:t>
      </w:r>
      <w:r>
        <w:rPr>
          <w:rFonts w:cs="Arial"/>
          <w:sz w:val="20"/>
          <w:szCs w:val="20"/>
        </w:rPr>
        <w:t xml:space="preserve"> Yahweh say would happen if Joshua did this?</w:t>
      </w:r>
    </w:p>
    <w:p w14:paraId="6CC04689" w14:textId="6FF649AD" w:rsidR="00531320" w:rsidRDefault="00531320" w:rsidP="00BA3A3E">
      <w:pPr>
        <w:widowControl w:val="0"/>
        <w:pBdr>
          <w:top w:val="nil"/>
          <w:left w:val="nil"/>
          <w:bottom w:val="nil"/>
          <w:right w:val="nil"/>
          <w:between w:val="nil"/>
        </w:pBdr>
        <w:spacing w:after="0"/>
        <w:ind w:left="720"/>
        <w:rPr>
          <w:rFonts w:cs="Arial"/>
          <w:sz w:val="20"/>
          <w:szCs w:val="20"/>
        </w:rPr>
      </w:pPr>
      <w:r>
        <w:rPr>
          <w:rFonts w:cs="Arial"/>
          <w:sz w:val="20"/>
          <w:szCs w:val="20"/>
        </w:rPr>
        <w:t>Yahweh said that he would be prosperous and</w:t>
      </w:r>
      <w:r w:rsidR="0084149A">
        <w:rPr>
          <w:rFonts w:cs="Arial"/>
          <w:sz w:val="20"/>
          <w:szCs w:val="20"/>
        </w:rPr>
        <w:t xml:space="preserve"> </w:t>
      </w:r>
      <w:r>
        <w:rPr>
          <w:rFonts w:cs="Arial"/>
          <w:sz w:val="20"/>
          <w:szCs w:val="20"/>
        </w:rPr>
        <w:t>successful.</w:t>
      </w:r>
    </w:p>
    <w:p w14:paraId="4575EAAC" w14:textId="77777777" w:rsidR="008F0279" w:rsidRDefault="008F0279" w:rsidP="00BA3A3E">
      <w:pPr>
        <w:widowControl w:val="0"/>
        <w:pBdr>
          <w:top w:val="nil"/>
          <w:left w:val="nil"/>
          <w:bottom w:val="nil"/>
          <w:right w:val="nil"/>
          <w:between w:val="nil"/>
        </w:pBdr>
        <w:spacing w:after="0"/>
        <w:ind w:left="360"/>
        <w:rPr>
          <w:rFonts w:cs="Arial"/>
          <w:sz w:val="20"/>
          <w:szCs w:val="20"/>
        </w:rPr>
      </w:pPr>
    </w:p>
    <w:p w14:paraId="6309C6DF" w14:textId="77777777" w:rsidR="008F0279" w:rsidRDefault="008F0279" w:rsidP="00BA3A3E">
      <w:pPr>
        <w:widowControl w:val="0"/>
        <w:pBdr>
          <w:top w:val="nil"/>
          <w:left w:val="nil"/>
          <w:bottom w:val="nil"/>
          <w:right w:val="nil"/>
          <w:between w:val="nil"/>
        </w:pBdr>
        <w:spacing w:after="0"/>
        <w:ind w:left="360"/>
        <w:rPr>
          <w:rFonts w:cs="Arial"/>
          <w:sz w:val="20"/>
          <w:szCs w:val="20"/>
        </w:rPr>
      </w:pPr>
    </w:p>
    <w:p w14:paraId="49160ABC" w14:textId="0DC1F545" w:rsidR="00531320" w:rsidRDefault="00531320" w:rsidP="00BA3A3E">
      <w:pPr>
        <w:widowControl w:val="0"/>
        <w:numPr>
          <w:ilvl w:val="0"/>
          <w:numId w:val="26"/>
        </w:numPr>
        <w:pBdr>
          <w:top w:val="nil"/>
          <w:left w:val="nil"/>
          <w:bottom w:val="nil"/>
          <w:right w:val="nil"/>
          <w:between w:val="nil"/>
        </w:pBdr>
        <w:spacing w:after="0"/>
        <w:rPr>
          <w:rFonts w:cs="Arial"/>
          <w:sz w:val="20"/>
          <w:szCs w:val="20"/>
        </w:rPr>
      </w:pPr>
      <w:r>
        <w:rPr>
          <w:rFonts w:cs="Arial"/>
          <w:sz w:val="20"/>
          <w:szCs w:val="20"/>
        </w:rPr>
        <w:t>[1:9</w:t>
      </w:r>
      <w:r w:rsidR="00EE2B18">
        <w:rPr>
          <w:rFonts w:cs="Arial"/>
          <w:sz w:val="20"/>
          <w:szCs w:val="20"/>
        </w:rPr>
        <w:t xml:space="preserve">]   </w:t>
      </w:r>
      <w:r>
        <w:rPr>
          <w:rFonts w:cs="Arial"/>
          <w:sz w:val="20"/>
          <w:szCs w:val="20"/>
        </w:rPr>
        <w:t>Why did Yahweh say that Joshua should not be afraid?</w:t>
      </w:r>
    </w:p>
    <w:p w14:paraId="6C40F330" w14:textId="60879899" w:rsidR="00531320" w:rsidRDefault="00531320" w:rsidP="00BA3A3E">
      <w:pPr>
        <w:widowControl w:val="0"/>
        <w:pBdr>
          <w:top w:val="nil"/>
          <w:left w:val="nil"/>
          <w:bottom w:val="nil"/>
          <w:right w:val="nil"/>
          <w:between w:val="nil"/>
        </w:pBdr>
        <w:spacing w:after="0"/>
        <w:ind w:left="720"/>
        <w:rPr>
          <w:rFonts w:cs="Arial"/>
          <w:sz w:val="20"/>
          <w:szCs w:val="20"/>
        </w:rPr>
      </w:pPr>
      <w:r>
        <w:rPr>
          <w:rFonts w:cs="Arial"/>
          <w:sz w:val="20"/>
          <w:szCs w:val="20"/>
        </w:rPr>
        <w:t>Joshua should not be afraid because Yahweh his God was with him wherever he went.</w:t>
      </w:r>
    </w:p>
    <w:p w14:paraId="19176D13" w14:textId="77777777" w:rsidR="00531320" w:rsidRDefault="00531320" w:rsidP="00BA3A3E">
      <w:pPr>
        <w:widowControl w:val="0"/>
        <w:pBdr>
          <w:top w:val="nil"/>
          <w:left w:val="nil"/>
          <w:bottom w:val="nil"/>
          <w:right w:val="nil"/>
          <w:between w:val="nil"/>
        </w:pBdr>
        <w:spacing w:after="0"/>
        <w:ind w:left="720"/>
        <w:rPr>
          <w:rFonts w:cs="Arial"/>
          <w:sz w:val="20"/>
          <w:szCs w:val="20"/>
        </w:rPr>
      </w:pPr>
    </w:p>
    <w:p w14:paraId="12F06EB0" w14:textId="77777777" w:rsidR="00531320" w:rsidRDefault="00531320" w:rsidP="00BA3A3E">
      <w:pPr>
        <w:widowControl w:val="0"/>
        <w:pBdr>
          <w:top w:val="nil"/>
          <w:left w:val="nil"/>
          <w:bottom w:val="nil"/>
          <w:right w:val="nil"/>
          <w:between w:val="nil"/>
        </w:pBdr>
        <w:spacing w:after="0"/>
        <w:ind w:left="720"/>
        <w:rPr>
          <w:rFonts w:cs="Arial"/>
          <w:sz w:val="20"/>
          <w:szCs w:val="20"/>
        </w:rPr>
      </w:pPr>
    </w:p>
    <w:p w14:paraId="418A2F43" w14:textId="280146DA" w:rsidR="00F00BE4" w:rsidRPr="00B559B5" w:rsidRDefault="00531320" w:rsidP="00BA3A3E">
      <w:pPr>
        <w:widowControl w:val="0"/>
        <w:numPr>
          <w:ilvl w:val="0"/>
          <w:numId w:val="26"/>
        </w:numPr>
        <w:pBdr>
          <w:top w:val="nil"/>
          <w:left w:val="nil"/>
          <w:bottom w:val="nil"/>
          <w:right w:val="nil"/>
          <w:between w:val="nil"/>
        </w:pBdr>
        <w:spacing w:after="0"/>
        <w:rPr>
          <w:rFonts w:cs="Arial"/>
          <w:sz w:val="20"/>
          <w:szCs w:val="20"/>
        </w:rPr>
      </w:pPr>
      <w:r>
        <w:rPr>
          <w:rFonts w:cs="Arial"/>
          <w:sz w:val="20"/>
          <w:szCs w:val="20"/>
        </w:rPr>
        <w:t>[1:10</w:t>
      </w:r>
      <w:r w:rsidR="00EE2B18">
        <w:rPr>
          <w:rFonts w:cs="Arial"/>
          <w:sz w:val="20"/>
          <w:szCs w:val="20"/>
        </w:rPr>
        <w:t xml:space="preserve">]   </w:t>
      </w:r>
      <w:r w:rsidR="00F00BE4">
        <w:rPr>
          <w:rFonts w:cs="Arial"/>
          <w:sz w:val="20"/>
          <w:szCs w:val="20"/>
        </w:rPr>
        <w:t>Why do you think</w:t>
      </w:r>
      <w:r>
        <w:rPr>
          <w:rFonts w:cs="Arial"/>
          <w:sz w:val="20"/>
          <w:szCs w:val="20"/>
        </w:rPr>
        <w:t xml:space="preserve"> that Yahweh told Joshua to be strong and courageous </w:t>
      </w:r>
      <w:r w:rsidR="005B6AE4">
        <w:rPr>
          <w:rFonts w:cs="Arial"/>
          <w:sz w:val="20"/>
          <w:szCs w:val="20"/>
        </w:rPr>
        <w:t>so many</w:t>
      </w:r>
      <w:r>
        <w:rPr>
          <w:rFonts w:cs="Arial"/>
          <w:sz w:val="20"/>
          <w:szCs w:val="20"/>
        </w:rPr>
        <w:t xml:space="preserve"> times in this passage?</w:t>
      </w:r>
    </w:p>
    <w:p w14:paraId="1399A51A" w14:textId="28A9CB70" w:rsidR="00F00BE4" w:rsidRPr="00B559B5" w:rsidRDefault="00531320" w:rsidP="00BA3A3E">
      <w:pPr>
        <w:widowControl w:val="0"/>
        <w:pBdr>
          <w:top w:val="nil"/>
          <w:left w:val="nil"/>
          <w:bottom w:val="nil"/>
          <w:right w:val="nil"/>
          <w:between w:val="nil"/>
        </w:pBdr>
        <w:ind w:left="720"/>
        <w:rPr>
          <w:rFonts w:cs="Arial"/>
          <w:sz w:val="20"/>
          <w:szCs w:val="20"/>
        </w:rPr>
      </w:pPr>
      <w:r w:rsidRPr="00531320">
        <w:rPr>
          <w:rFonts w:cs="Arial"/>
          <w:i/>
          <w:iCs/>
          <w:sz w:val="20"/>
          <w:szCs w:val="20"/>
        </w:rPr>
        <w:t xml:space="preserve">(Answers may vary.) </w:t>
      </w:r>
      <w:r>
        <w:rPr>
          <w:rFonts w:cs="Arial"/>
          <w:sz w:val="20"/>
          <w:szCs w:val="20"/>
        </w:rPr>
        <w:t xml:space="preserve">Perhaps it was difficult for Joshua to become the </w:t>
      </w:r>
      <w:r w:rsidR="005B6AE4">
        <w:rPr>
          <w:rFonts w:cs="Arial"/>
          <w:sz w:val="20"/>
          <w:szCs w:val="20"/>
        </w:rPr>
        <w:t xml:space="preserve">next </w:t>
      </w:r>
      <w:r>
        <w:rPr>
          <w:rFonts w:cs="Arial"/>
          <w:sz w:val="20"/>
          <w:szCs w:val="20"/>
        </w:rPr>
        <w:t xml:space="preserve">leader after Moses. Perhaps Yahweh was preparing </w:t>
      </w:r>
      <w:r w:rsidR="005B6AE4">
        <w:rPr>
          <w:rFonts w:cs="Arial"/>
          <w:sz w:val="20"/>
          <w:szCs w:val="20"/>
        </w:rPr>
        <w:t>Joshua</w:t>
      </w:r>
      <w:r>
        <w:rPr>
          <w:rFonts w:cs="Arial"/>
          <w:sz w:val="20"/>
          <w:szCs w:val="20"/>
        </w:rPr>
        <w:t xml:space="preserve"> for especially difficult and frightening things that would happen</w:t>
      </w:r>
      <w:r w:rsidR="005B6AE4">
        <w:rPr>
          <w:rFonts w:cs="Arial"/>
          <w:sz w:val="20"/>
          <w:szCs w:val="20"/>
        </w:rPr>
        <w:t xml:space="preserve"> when they went into the promised land</w:t>
      </w:r>
      <w:r>
        <w:rPr>
          <w:rFonts w:cs="Arial"/>
          <w:sz w:val="20"/>
          <w:szCs w:val="20"/>
        </w:rPr>
        <w:t xml:space="preserve">. </w:t>
      </w:r>
    </w:p>
    <w:p w14:paraId="0FFCFB67" w14:textId="77777777" w:rsidR="009D33A2" w:rsidRPr="00B559B5" w:rsidRDefault="00D97C21" w:rsidP="009C4BA0">
      <w:pPr>
        <w:pStyle w:val="CommentSection"/>
      </w:pPr>
      <w:r w:rsidRPr="00B559B5">
        <w:t>Comment Section:</w:t>
      </w:r>
    </w:p>
    <w:p w14:paraId="0FFCFB68" w14:textId="77777777" w:rsidR="009D33A2" w:rsidRPr="00B559B5" w:rsidRDefault="00D97C21">
      <w:pPr>
        <w:pBdr>
          <w:top w:val="nil"/>
          <w:left w:val="nil"/>
          <w:bottom w:val="nil"/>
          <w:right w:val="nil"/>
          <w:between w:val="nil"/>
        </w:pBdr>
        <w:ind w:left="720"/>
        <w:rPr>
          <w:rFonts w:cs="Arial"/>
          <w:b/>
          <w:sz w:val="20"/>
          <w:szCs w:val="20"/>
        </w:rPr>
      </w:pPr>
      <w:r w:rsidRPr="00567D5F">
        <w:rPr>
          <w:rFonts w:cs="Arial"/>
          <w:sz w:val="20"/>
        </w:rPr>
        <w:br w:type="page"/>
      </w:r>
    </w:p>
    <w:p w14:paraId="0FFCFB69" w14:textId="77777777" w:rsidR="009D33A2" w:rsidRPr="00B559B5" w:rsidRDefault="00D97C21" w:rsidP="00A01EF0">
      <w:pPr>
        <w:pStyle w:val="Heading1"/>
      </w:pPr>
      <w:bookmarkStart w:id="4" w:name="_Toc203574545"/>
      <w:r w:rsidRPr="00B559B5">
        <w:lastRenderedPageBreak/>
        <w:t>Joshua 2:1-14</w:t>
      </w:r>
      <w:r w:rsidRPr="00B559B5">
        <w:tab/>
      </w:r>
      <w:r w:rsidRPr="00A01EF0">
        <w:rPr>
          <w:rStyle w:val="Heading2Char"/>
        </w:rPr>
        <w:t>Rahab hides the spies</w:t>
      </w:r>
      <w:bookmarkEnd w:id="4"/>
    </w:p>
    <w:p w14:paraId="28E501E3" w14:textId="77777777" w:rsidR="00B669DB" w:rsidRPr="00170DC8" w:rsidRDefault="00B669DB" w:rsidP="00B669DB">
      <w:pPr>
        <w:pStyle w:val="Background"/>
        <w:rPr>
          <w:b/>
          <w:bCs w:val="0"/>
          <w:i/>
          <w:iCs/>
        </w:rPr>
      </w:pPr>
      <w:r w:rsidRPr="00170DC8">
        <w:rPr>
          <w:b/>
          <w:bCs w:val="0"/>
          <w:i/>
          <w:iCs/>
        </w:rPr>
        <w:t>Read the passage.</w:t>
      </w:r>
    </w:p>
    <w:p w14:paraId="0FFCFB6A" w14:textId="77777777" w:rsidR="009D33A2" w:rsidRPr="00B559B5" w:rsidRDefault="00D97C21" w:rsidP="00381D81">
      <w:pPr>
        <w:pStyle w:val="Part1"/>
      </w:pPr>
      <w:r w:rsidRPr="00B559B5">
        <w:t>Part 1</w:t>
      </w:r>
    </w:p>
    <w:p w14:paraId="0FFCFB6B" w14:textId="77777777" w:rsidR="009D33A2" w:rsidRPr="00B559B5" w:rsidRDefault="00D97C21" w:rsidP="009C4BA0">
      <w:pPr>
        <w:pStyle w:val="Answerortell"/>
        <w:rPr>
          <w:b/>
          <w:sz w:val="34"/>
          <w:szCs w:val="34"/>
        </w:rPr>
      </w:pPr>
      <w:r w:rsidRPr="00B559B5">
        <w:t>Tell in your own words what you just read in these verses.</w:t>
      </w:r>
    </w:p>
    <w:p w14:paraId="0FFCFB6C" w14:textId="0B2AFE90" w:rsidR="009D33A2" w:rsidRDefault="00D97C21" w:rsidP="009C4BA0">
      <w:pPr>
        <w:pStyle w:val="Checklist2"/>
      </w:pPr>
      <w:r w:rsidRPr="00B559B5">
        <w:t>Joshua sent two men as spies to look over the land, especially Jericho. The</w:t>
      </w:r>
      <w:r w:rsidR="007D158A">
        <w:t xml:space="preserve"> men</w:t>
      </w:r>
      <w:r w:rsidRPr="00B559B5">
        <w:t xml:space="preserve"> came to Rahab’s house and stayed there. [2:1] </w:t>
      </w:r>
    </w:p>
    <w:p w14:paraId="26339FF6" w14:textId="611B3962" w:rsidR="00AD4651" w:rsidRPr="00B559B5" w:rsidRDefault="00AD4651" w:rsidP="009C4BA0">
      <w:pPr>
        <w:pStyle w:val="Checklist2"/>
      </w:pPr>
      <w:r>
        <w:t>The king of Jericho was told about the spies. [2:2]</w:t>
      </w:r>
    </w:p>
    <w:p w14:paraId="4E9EDF60" w14:textId="359D0743" w:rsidR="00AD4651" w:rsidRDefault="00D97C21" w:rsidP="00AD4651">
      <w:pPr>
        <w:pStyle w:val="Checklist2"/>
      </w:pPr>
      <w:r w:rsidRPr="00B559B5">
        <w:t xml:space="preserve">The king of Jericho </w:t>
      </w:r>
      <w:r w:rsidR="00AD4651">
        <w:t>sent a message to Rahab</w:t>
      </w:r>
      <w:r w:rsidR="007D158A">
        <w:t xml:space="preserve"> to bring the men</w:t>
      </w:r>
      <w:r w:rsidRPr="00B559B5">
        <w:t xml:space="preserve"> </w:t>
      </w:r>
      <w:r w:rsidR="00AD4651">
        <w:t xml:space="preserve">out </w:t>
      </w:r>
      <w:r w:rsidRPr="00B559B5">
        <w:t>to him</w:t>
      </w:r>
      <w:r w:rsidR="00AD4651">
        <w:t>,</w:t>
      </w:r>
      <w:r w:rsidRPr="00B559B5">
        <w:t xml:space="preserve"> because he knew they were sp</w:t>
      </w:r>
      <w:r w:rsidR="00406D40">
        <w:t>ying</w:t>
      </w:r>
      <w:r w:rsidRPr="00B559B5">
        <w:t>. [2:</w:t>
      </w:r>
      <w:r w:rsidR="00AD4651">
        <w:t>3</w:t>
      </w:r>
      <w:r w:rsidRPr="00B559B5">
        <w:t>]</w:t>
      </w:r>
    </w:p>
    <w:p w14:paraId="1801F566" w14:textId="3A8F1ABF" w:rsidR="005050FB" w:rsidRDefault="00AD4651" w:rsidP="00AD4651">
      <w:pPr>
        <w:pStyle w:val="Checklist2"/>
      </w:pPr>
      <w:r>
        <w:t xml:space="preserve">Rahab had hidden the </w:t>
      </w:r>
      <w:r w:rsidR="005050FB">
        <w:t>spies</w:t>
      </w:r>
      <w:r>
        <w:t>. She sai</w:t>
      </w:r>
      <w:r w:rsidR="005050FB">
        <w:t>d that the spies</w:t>
      </w:r>
      <w:r>
        <w:t xml:space="preserve"> had come, but she did not know where they came from. </w:t>
      </w:r>
      <w:r w:rsidR="005050FB">
        <w:t>[2:4]</w:t>
      </w:r>
    </w:p>
    <w:p w14:paraId="0EFAD2B1" w14:textId="39DEB58F" w:rsidR="005050FB" w:rsidRDefault="00AD4651" w:rsidP="00AD4651">
      <w:pPr>
        <w:pStyle w:val="Checklist2"/>
      </w:pPr>
      <w:r>
        <w:t>She said that the</w:t>
      </w:r>
      <w:r w:rsidR="005050FB">
        <w:t xml:space="preserve"> spies</w:t>
      </w:r>
      <w:r>
        <w:t xml:space="preserve"> had left. She said that if they were pursued quickly, they could be caught. [2:</w:t>
      </w:r>
      <w:r w:rsidR="005050FB">
        <w:t>5]</w:t>
      </w:r>
    </w:p>
    <w:p w14:paraId="068C2735" w14:textId="56857EEF" w:rsidR="005050FB" w:rsidRDefault="005050FB" w:rsidP="005050FB">
      <w:pPr>
        <w:pStyle w:val="Checklist2"/>
      </w:pPr>
      <w:r>
        <w:t>But she had hidden the spies on the roof with stalks of flax. [2:6]</w:t>
      </w:r>
    </w:p>
    <w:p w14:paraId="4F32C2C1" w14:textId="60255063" w:rsidR="005050FB" w:rsidRDefault="005050FB" w:rsidP="005050FB">
      <w:pPr>
        <w:pStyle w:val="Checklist2"/>
      </w:pPr>
      <w:r>
        <w:t>The king’s men hurried to pursue the spies, and the gate was shut after they left. [2:7]</w:t>
      </w:r>
    </w:p>
    <w:p w14:paraId="6B6818E2" w14:textId="1F2B830B" w:rsidR="005050FB" w:rsidRDefault="005050FB" w:rsidP="005050FB">
      <w:pPr>
        <w:pStyle w:val="Checklist2"/>
      </w:pPr>
      <w:r>
        <w:t xml:space="preserve">Before </w:t>
      </w:r>
      <w:r w:rsidR="007D158A">
        <w:t>she</w:t>
      </w:r>
      <w:r>
        <w:t xml:space="preserve"> hid</w:t>
      </w:r>
      <w:r w:rsidR="007D158A">
        <w:t xml:space="preserve"> the spies</w:t>
      </w:r>
      <w:r>
        <w:t>, Rahab</w:t>
      </w:r>
      <w:r w:rsidR="00D97C21" w:rsidRPr="00B559B5">
        <w:t xml:space="preserve"> </w:t>
      </w:r>
      <w:r>
        <w:t>told them that</w:t>
      </w:r>
      <w:r w:rsidR="00D97C21" w:rsidRPr="00B559B5">
        <w:t xml:space="preserve"> she knew</w:t>
      </w:r>
      <w:r>
        <w:t xml:space="preserve"> that</w:t>
      </w:r>
      <w:r w:rsidR="00D97C21" w:rsidRPr="00B559B5">
        <w:t xml:space="preserve"> Yahweh had </w:t>
      </w:r>
      <w:r>
        <w:t xml:space="preserve">given the land to </w:t>
      </w:r>
      <w:r w:rsidR="007D158A">
        <w:t xml:space="preserve">the men of </w:t>
      </w:r>
      <w:r>
        <w:t>Israel</w:t>
      </w:r>
      <w:r w:rsidR="007D158A">
        <w:t>. S</w:t>
      </w:r>
      <w:r>
        <w:t>he told them that everyone was afraid of them. [2:8-9]</w:t>
      </w:r>
    </w:p>
    <w:p w14:paraId="0FFCFB6E" w14:textId="1406DC04" w:rsidR="009D33A2" w:rsidRDefault="005050FB" w:rsidP="005050FB">
      <w:pPr>
        <w:pStyle w:val="Checklist2"/>
      </w:pPr>
      <w:r>
        <w:t xml:space="preserve">She said </w:t>
      </w:r>
      <w:r w:rsidR="00F43BE9">
        <w:t>that her people</w:t>
      </w:r>
      <w:r>
        <w:t xml:space="preserve"> had heard how Yahweh </w:t>
      </w:r>
      <w:r w:rsidR="001A57C3">
        <w:t xml:space="preserve">had </w:t>
      </w:r>
      <w:r>
        <w:t>dried up the sea</w:t>
      </w:r>
      <w:r w:rsidR="007D158A">
        <w:t xml:space="preserve"> for</w:t>
      </w:r>
      <w:r>
        <w:t xml:space="preserve"> </w:t>
      </w:r>
      <w:r w:rsidR="00F43BE9">
        <w:t>Israel</w:t>
      </w:r>
      <w:r>
        <w:t xml:space="preserve"> when they came out of Egypt</w:t>
      </w:r>
      <w:r w:rsidR="007D158A">
        <w:t>, and how</w:t>
      </w:r>
      <w:r>
        <w:t xml:space="preserve"> </w:t>
      </w:r>
      <w:r w:rsidR="00F43BE9">
        <w:t>Israel</w:t>
      </w:r>
      <w:r>
        <w:t xml:space="preserve"> had destroyed two </w:t>
      </w:r>
      <w:r w:rsidR="00F43BE9">
        <w:t xml:space="preserve">other </w:t>
      </w:r>
      <w:r>
        <w:t>kings</w:t>
      </w:r>
      <w:r w:rsidR="00F43BE9">
        <w:t xml:space="preserve"> on the far side of the Jordan</w:t>
      </w:r>
      <w:r>
        <w:t xml:space="preserve">. </w:t>
      </w:r>
      <w:r w:rsidR="00D97C21" w:rsidRPr="00B559B5">
        <w:t>[2:</w:t>
      </w:r>
      <w:r>
        <w:t>10</w:t>
      </w:r>
      <w:r w:rsidR="00D97C21" w:rsidRPr="00B559B5">
        <w:t>]</w:t>
      </w:r>
    </w:p>
    <w:p w14:paraId="3DD2867B" w14:textId="07193142" w:rsidR="005050FB" w:rsidRPr="00B559B5" w:rsidRDefault="007D158A" w:rsidP="005050FB">
      <w:pPr>
        <w:pStyle w:val="Checklist2"/>
      </w:pPr>
      <w:r>
        <w:t>Rahab</w:t>
      </w:r>
      <w:r w:rsidR="005050FB">
        <w:t xml:space="preserve"> said that the</w:t>
      </w:r>
      <w:r>
        <w:t xml:space="preserve"> people</w:t>
      </w:r>
      <w:r w:rsidR="005050FB">
        <w:t xml:space="preserve"> were afraid. She said that Yahweh was the God of the heavens and the earth. [2:11]</w:t>
      </w:r>
    </w:p>
    <w:p w14:paraId="3A3EBFF2" w14:textId="488AD990" w:rsidR="005050FB" w:rsidRDefault="00D97C21" w:rsidP="009C4BA0">
      <w:pPr>
        <w:pStyle w:val="Checklist2"/>
      </w:pPr>
      <w:r w:rsidRPr="00B559B5">
        <w:t>Rahab asked the</w:t>
      </w:r>
      <w:r w:rsidR="007D158A">
        <w:t xml:space="preserve"> spies</w:t>
      </w:r>
      <w:r w:rsidRPr="00B559B5">
        <w:t xml:space="preserve"> to be kind to her and her family</w:t>
      </w:r>
      <w:r w:rsidR="005050FB">
        <w:t>. [2:12-13]</w:t>
      </w:r>
    </w:p>
    <w:p w14:paraId="0FFCFB70" w14:textId="7A0659B0" w:rsidR="009D33A2" w:rsidRPr="009C4BA0" w:rsidRDefault="005050FB" w:rsidP="009C4BA0">
      <w:pPr>
        <w:pStyle w:val="Checklist2"/>
      </w:pPr>
      <w:r>
        <w:t>T</w:t>
      </w:r>
      <w:r w:rsidR="00D97C21" w:rsidRPr="00B559B5">
        <w:t xml:space="preserve">he </w:t>
      </w:r>
      <w:r w:rsidR="007D158A">
        <w:t>spies</w:t>
      </w:r>
      <w:r w:rsidR="00D97C21" w:rsidRPr="00B559B5">
        <w:t xml:space="preserve"> agreed</w:t>
      </w:r>
      <w:r>
        <w:t xml:space="preserve"> that they would be kind to her and to her family, if she would not tell what they were doing</w:t>
      </w:r>
      <w:r w:rsidR="00D97C21" w:rsidRPr="00B559B5">
        <w:t xml:space="preserve">. [2:14] </w:t>
      </w:r>
    </w:p>
    <w:p w14:paraId="0FFCFB71" w14:textId="77777777" w:rsidR="009D33A2" w:rsidRPr="00B559B5" w:rsidRDefault="00D97C21" w:rsidP="00381D81">
      <w:pPr>
        <w:pStyle w:val="Part2"/>
      </w:pPr>
      <w:r w:rsidRPr="00B559B5">
        <w:t>Part 2</w:t>
      </w:r>
    </w:p>
    <w:p w14:paraId="0FFCFB73" w14:textId="6CF85182" w:rsidR="009D33A2" w:rsidRPr="009C4BA0" w:rsidRDefault="00D97C21" w:rsidP="009C4BA0">
      <w:pPr>
        <w:pStyle w:val="Answerortell"/>
      </w:pPr>
      <w:r w:rsidRPr="00B559B5">
        <w:t>Answer the following questions.</w:t>
      </w:r>
    </w:p>
    <w:p w14:paraId="6E3B8138" w14:textId="4C79FAAE" w:rsidR="0084149A" w:rsidRDefault="00953DE0">
      <w:pPr>
        <w:numPr>
          <w:ilvl w:val="0"/>
          <w:numId w:val="19"/>
        </w:numPr>
        <w:pBdr>
          <w:top w:val="nil"/>
          <w:left w:val="nil"/>
          <w:bottom w:val="nil"/>
          <w:right w:val="nil"/>
          <w:between w:val="nil"/>
        </w:pBdr>
        <w:spacing w:after="0"/>
        <w:rPr>
          <w:rFonts w:cs="Arial"/>
          <w:sz w:val="20"/>
          <w:szCs w:val="20"/>
        </w:rPr>
      </w:pPr>
      <w:r>
        <w:rPr>
          <w:rFonts w:cs="Arial"/>
          <w:sz w:val="20"/>
          <w:szCs w:val="20"/>
        </w:rPr>
        <w:t>[2:1</w:t>
      </w:r>
      <w:r w:rsidR="00EE2B18">
        <w:rPr>
          <w:rFonts w:cs="Arial"/>
          <w:sz w:val="20"/>
          <w:szCs w:val="20"/>
        </w:rPr>
        <w:t xml:space="preserve">]   </w:t>
      </w:r>
      <w:r w:rsidR="0084149A">
        <w:rPr>
          <w:rFonts w:cs="Arial"/>
          <w:sz w:val="20"/>
          <w:szCs w:val="20"/>
        </w:rPr>
        <w:t xml:space="preserve">What did Joshua tell the two men to do when he sent them secretly as spies? </w:t>
      </w:r>
    </w:p>
    <w:p w14:paraId="1BF4F1D1" w14:textId="612DBFC5" w:rsidR="0084149A" w:rsidRDefault="0084149A" w:rsidP="0084149A">
      <w:pPr>
        <w:pBdr>
          <w:top w:val="nil"/>
          <w:left w:val="nil"/>
          <w:bottom w:val="nil"/>
          <w:right w:val="nil"/>
          <w:between w:val="nil"/>
        </w:pBdr>
        <w:spacing w:after="0"/>
        <w:ind w:left="720"/>
        <w:rPr>
          <w:rFonts w:cs="Arial"/>
          <w:sz w:val="20"/>
          <w:szCs w:val="20"/>
        </w:rPr>
      </w:pPr>
      <w:r>
        <w:rPr>
          <w:rFonts w:cs="Arial"/>
          <w:sz w:val="20"/>
          <w:szCs w:val="20"/>
        </w:rPr>
        <w:t>He told them to look over the land, especially Jericho.</w:t>
      </w:r>
    </w:p>
    <w:p w14:paraId="5C3A6B65" w14:textId="77777777" w:rsidR="0084149A" w:rsidRDefault="0084149A" w:rsidP="0084149A">
      <w:pPr>
        <w:pBdr>
          <w:top w:val="nil"/>
          <w:left w:val="nil"/>
          <w:bottom w:val="nil"/>
          <w:right w:val="nil"/>
          <w:between w:val="nil"/>
        </w:pBdr>
        <w:spacing w:after="0"/>
        <w:ind w:left="720"/>
        <w:rPr>
          <w:rFonts w:cs="Arial"/>
          <w:sz w:val="20"/>
          <w:szCs w:val="20"/>
        </w:rPr>
      </w:pPr>
    </w:p>
    <w:p w14:paraId="1DB12D17" w14:textId="77777777" w:rsidR="0084149A" w:rsidRDefault="0084149A" w:rsidP="0084149A">
      <w:pPr>
        <w:pBdr>
          <w:top w:val="nil"/>
          <w:left w:val="nil"/>
          <w:bottom w:val="nil"/>
          <w:right w:val="nil"/>
          <w:between w:val="nil"/>
        </w:pBdr>
        <w:spacing w:after="0"/>
        <w:ind w:left="360"/>
        <w:rPr>
          <w:rFonts w:cs="Arial"/>
          <w:sz w:val="20"/>
          <w:szCs w:val="20"/>
        </w:rPr>
      </w:pPr>
    </w:p>
    <w:p w14:paraId="0FFCFB74" w14:textId="5DB852E7" w:rsidR="009D33A2" w:rsidRPr="00B559B5" w:rsidRDefault="00953DE0">
      <w:pPr>
        <w:numPr>
          <w:ilvl w:val="0"/>
          <w:numId w:val="19"/>
        </w:numPr>
        <w:pBdr>
          <w:top w:val="nil"/>
          <w:left w:val="nil"/>
          <w:bottom w:val="nil"/>
          <w:right w:val="nil"/>
          <w:between w:val="nil"/>
        </w:pBdr>
        <w:spacing w:after="0"/>
        <w:rPr>
          <w:rFonts w:cs="Arial"/>
          <w:sz w:val="20"/>
          <w:szCs w:val="20"/>
        </w:rPr>
      </w:pPr>
      <w:r w:rsidRPr="00B559B5">
        <w:rPr>
          <w:rFonts w:cs="Arial"/>
          <w:sz w:val="20"/>
          <w:szCs w:val="20"/>
        </w:rPr>
        <w:t>[2:1</w:t>
      </w:r>
      <w:r w:rsidR="00EE2B18">
        <w:rPr>
          <w:rFonts w:cs="Arial"/>
          <w:sz w:val="20"/>
          <w:szCs w:val="20"/>
        </w:rPr>
        <w:t xml:space="preserve">]   </w:t>
      </w:r>
      <w:r w:rsidR="00D97C21" w:rsidRPr="00B559B5">
        <w:rPr>
          <w:rFonts w:cs="Arial"/>
          <w:sz w:val="20"/>
          <w:szCs w:val="20"/>
        </w:rPr>
        <w:t xml:space="preserve">Where did the two spies from Shittim stay when Joshua sent them to spy on the land? </w:t>
      </w:r>
    </w:p>
    <w:p w14:paraId="7FF2BFED" w14:textId="1EB9E92D" w:rsidR="00AD4651" w:rsidRDefault="00D97C21" w:rsidP="00AD4651">
      <w:pPr>
        <w:pBdr>
          <w:top w:val="nil"/>
          <w:left w:val="nil"/>
          <w:bottom w:val="nil"/>
          <w:right w:val="nil"/>
          <w:between w:val="nil"/>
        </w:pBdr>
        <w:ind w:left="720"/>
        <w:rPr>
          <w:rFonts w:cs="Arial"/>
          <w:sz w:val="20"/>
          <w:szCs w:val="20"/>
        </w:rPr>
      </w:pPr>
      <w:r w:rsidRPr="00B559B5">
        <w:rPr>
          <w:rFonts w:cs="Arial"/>
          <w:sz w:val="20"/>
          <w:szCs w:val="20"/>
        </w:rPr>
        <w:t>The two spies stayed at the house of a prostitute named Rahab.</w:t>
      </w:r>
    </w:p>
    <w:p w14:paraId="0DE2589A" w14:textId="77777777" w:rsidR="00AD4651" w:rsidRDefault="00AD4651" w:rsidP="00AD4651">
      <w:pPr>
        <w:pBdr>
          <w:top w:val="nil"/>
          <w:left w:val="nil"/>
          <w:bottom w:val="nil"/>
          <w:right w:val="nil"/>
          <w:between w:val="nil"/>
        </w:pBdr>
        <w:ind w:left="720"/>
        <w:rPr>
          <w:rFonts w:cs="Arial"/>
          <w:sz w:val="20"/>
          <w:szCs w:val="20"/>
        </w:rPr>
      </w:pPr>
    </w:p>
    <w:p w14:paraId="2441DABA" w14:textId="627F1CAD" w:rsidR="00AD4651" w:rsidRDefault="00953DE0">
      <w:pPr>
        <w:numPr>
          <w:ilvl w:val="0"/>
          <w:numId w:val="19"/>
        </w:numPr>
        <w:pBdr>
          <w:top w:val="nil"/>
          <w:left w:val="nil"/>
          <w:bottom w:val="nil"/>
          <w:right w:val="nil"/>
          <w:between w:val="nil"/>
        </w:pBdr>
        <w:spacing w:after="0"/>
        <w:rPr>
          <w:rFonts w:cs="Arial"/>
          <w:sz w:val="20"/>
          <w:szCs w:val="20"/>
        </w:rPr>
      </w:pPr>
      <w:r>
        <w:rPr>
          <w:rFonts w:cs="Arial"/>
          <w:sz w:val="20"/>
          <w:szCs w:val="20"/>
        </w:rPr>
        <w:t>[2:2</w:t>
      </w:r>
      <w:r w:rsidR="00EE2B18">
        <w:rPr>
          <w:rFonts w:cs="Arial"/>
          <w:sz w:val="20"/>
          <w:szCs w:val="20"/>
        </w:rPr>
        <w:t xml:space="preserve">]   </w:t>
      </w:r>
      <w:r w:rsidR="00AD4651">
        <w:rPr>
          <w:rFonts w:cs="Arial"/>
          <w:sz w:val="20"/>
          <w:szCs w:val="20"/>
        </w:rPr>
        <w:t xml:space="preserve">What was the king of Jericho told? </w:t>
      </w:r>
    </w:p>
    <w:p w14:paraId="786C3804" w14:textId="5DB5FE71" w:rsidR="00AD4651" w:rsidRDefault="00AD4651" w:rsidP="00AD4651">
      <w:pPr>
        <w:pBdr>
          <w:top w:val="nil"/>
          <w:left w:val="nil"/>
          <w:bottom w:val="nil"/>
          <w:right w:val="nil"/>
          <w:between w:val="nil"/>
        </w:pBdr>
        <w:spacing w:after="0"/>
        <w:ind w:left="720"/>
        <w:rPr>
          <w:rFonts w:cs="Arial"/>
          <w:sz w:val="20"/>
          <w:szCs w:val="20"/>
        </w:rPr>
      </w:pPr>
      <w:r>
        <w:rPr>
          <w:rFonts w:cs="Arial"/>
          <w:sz w:val="20"/>
          <w:szCs w:val="20"/>
        </w:rPr>
        <w:t>He was told that men of Israel had come to search out the land.</w:t>
      </w:r>
    </w:p>
    <w:p w14:paraId="5838A76E" w14:textId="77777777" w:rsidR="00AD4651" w:rsidRDefault="00AD4651" w:rsidP="00AD4651">
      <w:pPr>
        <w:pBdr>
          <w:top w:val="nil"/>
          <w:left w:val="nil"/>
          <w:bottom w:val="nil"/>
          <w:right w:val="nil"/>
          <w:between w:val="nil"/>
        </w:pBdr>
        <w:spacing w:after="0"/>
        <w:ind w:left="360"/>
        <w:rPr>
          <w:rFonts w:cs="Arial"/>
          <w:sz w:val="20"/>
          <w:szCs w:val="20"/>
        </w:rPr>
      </w:pPr>
    </w:p>
    <w:p w14:paraId="2B1A2E70" w14:textId="77777777" w:rsidR="00AD4651" w:rsidRDefault="00AD4651" w:rsidP="00AD4651">
      <w:pPr>
        <w:pBdr>
          <w:top w:val="nil"/>
          <w:left w:val="nil"/>
          <w:bottom w:val="nil"/>
          <w:right w:val="nil"/>
          <w:between w:val="nil"/>
        </w:pBdr>
        <w:spacing w:after="0"/>
        <w:ind w:left="360"/>
        <w:rPr>
          <w:rFonts w:cs="Arial"/>
          <w:sz w:val="20"/>
          <w:szCs w:val="20"/>
        </w:rPr>
      </w:pPr>
    </w:p>
    <w:p w14:paraId="29178CCF" w14:textId="4F198492" w:rsidR="00AD4651" w:rsidRDefault="00953DE0">
      <w:pPr>
        <w:numPr>
          <w:ilvl w:val="0"/>
          <w:numId w:val="19"/>
        </w:numPr>
        <w:pBdr>
          <w:top w:val="nil"/>
          <w:left w:val="nil"/>
          <w:bottom w:val="nil"/>
          <w:right w:val="nil"/>
          <w:between w:val="nil"/>
        </w:pBdr>
        <w:spacing w:after="0"/>
        <w:rPr>
          <w:rFonts w:cs="Arial"/>
          <w:sz w:val="20"/>
          <w:szCs w:val="20"/>
        </w:rPr>
      </w:pPr>
      <w:r>
        <w:rPr>
          <w:rFonts w:cs="Arial"/>
          <w:sz w:val="20"/>
          <w:szCs w:val="20"/>
        </w:rPr>
        <w:t>[2:3</w:t>
      </w:r>
      <w:r w:rsidR="00EE2B18">
        <w:rPr>
          <w:rFonts w:cs="Arial"/>
          <w:sz w:val="20"/>
          <w:szCs w:val="20"/>
        </w:rPr>
        <w:t xml:space="preserve">]   </w:t>
      </w:r>
      <w:r w:rsidR="00AD4651">
        <w:rPr>
          <w:rFonts w:cs="Arial"/>
          <w:sz w:val="20"/>
          <w:szCs w:val="20"/>
        </w:rPr>
        <w:t xml:space="preserve">What message did the king of Jericho send to Rahab? </w:t>
      </w:r>
    </w:p>
    <w:p w14:paraId="54B98884" w14:textId="64AB8239" w:rsidR="00AD4651" w:rsidRDefault="00AD4651" w:rsidP="00AD4651">
      <w:pPr>
        <w:pBdr>
          <w:top w:val="nil"/>
          <w:left w:val="nil"/>
          <w:bottom w:val="nil"/>
          <w:right w:val="nil"/>
          <w:between w:val="nil"/>
        </w:pBdr>
        <w:spacing w:after="0"/>
        <w:ind w:left="720"/>
        <w:rPr>
          <w:rFonts w:cs="Arial"/>
          <w:sz w:val="20"/>
          <w:szCs w:val="20"/>
        </w:rPr>
      </w:pPr>
      <w:r>
        <w:rPr>
          <w:rFonts w:cs="Arial"/>
          <w:sz w:val="20"/>
          <w:szCs w:val="20"/>
        </w:rPr>
        <w:t>He told her to bring out the men who entered her house, because they had come to search out all the land.</w:t>
      </w:r>
    </w:p>
    <w:p w14:paraId="14C8C18D" w14:textId="77777777" w:rsidR="00AD4651" w:rsidRDefault="00AD4651" w:rsidP="00AD4651">
      <w:pPr>
        <w:pBdr>
          <w:top w:val="nil"/>
          <w:left w:val="nil"/>
          <w:bottom w:val="nil"/>
          <w:right w:val="nil"/>
          <w:between w:val="nil"/>
        </w:pBdr>
        <w:spacing w:after="0"/>
        <w:ind w:left="720"/>
        <w:rPr>
          <w:rFonts w:cs="Arial"/>
          <w:sz w:val="20"/>
          <w:szCs w:val="20"/>
        </w:rPr>
      </w:pPr>
    </w:p>
    <w:p w14:paraId="0FFCFB79" w14:textId="77777777" w:rsidR="009D33A2" w:rsidRPr="00B559B5" w:rsidRDefault="009D33A2" w:rsidP="004051B0">
      <w:pPr>
        <w:pBdr>
          <w:top w:val="nil"/>
          <w:left w:val="nil"/>
          <w:bottom w:val="nil"/>
          <w:right w:val="nil"/>
          <w:between w:val="nil"/>
        </w:pBdr>
        <w:rPr>
          <w:rFonts w:cs="Arial"/>
          <w:sz w:val="20"/>
          <w:szCs w:val="20"/>
        </w:rPr>
      </w:pPr>
    </w:p>
    <w:p w14:paraId="0FFCFB7A" w14:textId="0ED2FDA9" w:rsidR="009D33A2" w:rsidRPr="00B559B5" w:rsidRDefault="00953DE0">
      <w:pPr>
        <w:numPr>
          <w:ilvl w:val="0"/>
          <w:numId w:val="19"/>
        </w:numPr>
        <w:pBdr>
          <w:top w:val="nil"/>
          <w:left w:val="nil"/>
          <w:bottom w:val="nil"/>
          <w:right w:val="nil"/>
          <w:between w:val="nil"/>
        </w:pBdr>
        <w:spacing w:after="0"/>
        <w:rPr>
          <w:rFonts w:cs="Arial"/>
          <w:sz w:val="20"/>
          <w:szCs w:val="20"/>
        </w:rPr>
      </w:pPr>
      <w:r w:rsidRPr="00B559B5">
        <w:rPr>
          <w:rFonts w:cs="Arial"/>
          <w:sz w:val="20"/>
          <w:szCs w:val="20"/>
        </w:rPr>
        <w:t>[2:4, 6</w:t>
      </w:r>
      <w:r w:rsidR="00EE2B18">
        <w:rPr>
          <w:rFonts w:cs="Arial"/>
          <w:sz w:val="20"/>
          <w:szCs w:val="20"/>
        </w:rPr>
        <w:t xml:space="preserve">]   </w:t>
      </w:r>
      <w:r w:rsidR="00D97C21" w:rsidRPr="00B559B5">
        <w:rPr>
          <w:rFonts w:cs="Arial"/>
          <w:sz w:val="20"/>
          <w:szCs w:val="20"/>
        </w:rPr>
        <w:t xml:space="preserve">What </w:t>
      </w:r>
      <w:r w:rsidR="004051B0">
        <w:rPr>
          <w:rFonts w:cs="Arial"/>
          <w:sz w:val="20"/>
          <w:szCs w:val="20"/>
        </w:rPr>
        <w:t>had</w:t>
      </w:r>
      <w:r w:rsidR="00D97C21" w:rsidRPr="00B559B5">
        <w:rPr>
          <w:rFonts w:cs="Arial"/>
          <w:sz w:val="20"/>
          <w:szCs w:val="20"/>
        </w:rPr>
        <w:t xml:space="preserve"> Rahab do</w:t>
      </w:r>
      <w:r w:rsidR="004051B0">
        <w:rPr>
          <w:rFonts w:cs="Arial"/>
          <w:sz w:val="20"/>
          <w:szCs w:val="20"/>
        </w:rPr>
        <w:t>ne</w:t>
      </w:r>
      <w:r w:rsidR="00D97C21" w:rsidRPr="00B559B5">
        <w:rPr>
          <w:rFonts w:cs="Arial"/>
          <w:sz w:val="20"/>
          <w:szCs w:val="20"/>
        </w:rPr>
        <w:t xml:space="preserve"> with the spies when the king's men came looking for them? </w:t>
      </w:r>
    </w:p>
    <w:p w14:paraId="0FFCFB7B" w14:textId="104A512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She </w:t>
      </w:r>
      <w:r w:rsidR="004051B0">
        <w:rPr>
          <w:rFonts w:cs="Arial"/>
          <w:sz w:val="20"/>
          <w:szCs w:val="20"/>
        </w:rPr>
        <w:t xml:space="preserve">had </w:t>
      </w:r>
      <w:r w:rsidRPr="00B559B5">
        <w:rPr>
          <w:rFonts w:cs="Arial"/>
          <w:sz w:val="20"/>
          <w:szCs w:val="20"/>
        </w:rPr>
        <w:t>hid</w:t>
      </w:r>
      <w:r w:rsidR="004051B0">
        <w:rPr>
          <w:rFonts w:cs="Arial"/>
          <w:sz w:val="20"/>
          <w:szCs w:val="20"/>
        </w:rPr>
        <w:t>den</w:t>
      </w:r>
      <w:r w:rsidRPr="00B559B5">
        <w:rPr>
          <w:rFonts w:cs="Arial"/>
          <w:sz w:val="20"/>
          <w:szCs w:val="20"/>
        </w:rPr>
        <w:t xml:space="preserve"> them on the roof</w:t>
      </w:r>
      <w:r w:rsidR="004051B0">
        <w:rPr>
          <w:rFonts w:cs="Arial"/>
          <w:sz w:val="20"/>
          <w:szCs w:val="20"/>
        </w:rPr>
        <w:t xml:space="preserve"> with stalks of flax.</w:t>
      </w:r>
    </w:p>
    <w:p w14:paraId="0FFCFB7C" w14:textId="47F3EFFF" w:rsidR="009D33A2" w:rsidRPr="004051B0" w:rsidRDefault="004051B0" w:rsidP="004051B0">
      <w:pPr>
        <w:pStyle w:val="Continuedline"/>
        <w:rPr>
          <w:color w:val="000000"/>
        </w:rPr>
      </w:pPr>
      <w:r w:rsidRPr="00B559B5">
        <w:lastRenderedPageBreak/>
        <w:t>Joshua 2:1-14 continued</w:t>
      </w:r>
    </w:p>
    <w:p w14:paraId="0FFCFB7D" w14:textId="480C32EB" w:rsidR="009D33A2" w:rsidRPr="00B559B5" w:rsidRDefault="00953DE0">
      <w:pPr>
        <w:numPr>
          <w:ilvl w:val="0"/>
          <w:numId w:val="19"/>
        </w:numPr>
        <w:pBdr>
          <w:top w:val="nil"/>
          <w:left w:val="nil"/>
          <w:bottom w:val="nil"/>
          <w:right w:val="nil"/>
          <w:between w:val="nil"/>
        </w:pBdr>
        <w:spacing w:after="0"/>
        <w:rPr>
          <w:rFonts w:cs="Arial"/>
          <w:sz w:val="20"/>
          <w:szCs w:val="20"/>
        </w:rPr>
      </w:pPr>
      <w:r w:rsidRPr="00B559B5">
        <w:rPr>
          <w:rFonts w:cs="Arial"/>
          <w:sz w:val="20"/>
          <w:szCs w:val="20"/>
        </w:rPr>
        <w:t>[2:</w:t>
      </w:r>
      <w:r>
        <w:rPr>
          <w:rFonts w:cs="Arial"/>
          <w:sz w:val="20"/>
          <w:szCs w:val="20"/>
        </w:rPr>
        <w:t>4-</w:t>
      </w:r>
      <w:r w:rsidRPr="00B559B5">
        <w:rPr>
          <w:rFonts w:cs="Arial"/>
          <w:sz w:val="20"/>
          <w:szCs w:val="20"/>
        </w:rPr>
        <w:t>5</w:t>
      </w:r>
      <w:r w:rsidR="00EE2B18">
        <w:rPr>
          <w:rFonts w:cs="Arial"/>
          <w:sz w:val="20"/>
          <w:szCs w:val="20"/>
        </w:rPr>
        <w:t xml:space="preserve">]   </w:t>
      </w:r>
      <w:r w:rsidR="00D97C21" w:rsidRPr="00B559B5">
        <w:rPr>
          <w:rFonts w:cs="Arial"/>
          <w:sz w:val="20"/>
          <w:szCs w:val="20"/>
        </w:rPr>
        <w:t xml:space="preserve">What did Rahab say to the king's men? </w:t>
      </w:r>
    </w:p>
    <w:p w14:paraId="0FFCFB7E" w14:textId="0B8A2BF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Rahab said that the spies had been there</w:t>
      </w:r>
      <w:r w:rsidR="004051B0">
        <w:rPr>
          <w:rFonts w:cs="Arial"/>
          <w:sz w:val="20"/>
          <w:szCs w:val="20"/>
        </w:rPr>
        <w:t>, but she did not know where they had come from. She said that they</w:t>
      </w:r>
      <w:r w:rsidRPr="00B559B5">
        <w:rPr>
          <w:rFonts w:cs="Arial"/>
          <w:sz w:val="20"/>
          <w:szCs w:val="20"/>
        </w:rPr>
        <w:t xml:space="preserve"> </w:t>
      </w:r>
      <w:r w:rsidR="004051B0">
        <w:rPr>
          <w:rFonts w:cs="Arial"/>
          <w:sz w:val="20"/>
          <w:szCs w:val="20"/>
        </w:rPr>
        <w:t xml:space="preserve">had left </w:t>
      </w:r>
      <w:r w:rsidR="00406D40">
        <w:rPr>
          <w:rFonts w:cs="Arial"/>
          <w:sz w:val="20"/>
          <w:szCs w:val="20"/>
        </w:rPr>
        <w:t xml:space="preserve">at dusk, </w:t>
      </w:r>
      <w:r w:rsidR="004051B0">
        <w:rPr>
          <w:rFonts w:cs="Arial"/>
          <w:sz w:val="20"/>
          <w:szCs w:val="20"/>
        </w:rPr>
        <w:t xml:space="preserve">when </w:t>
      </w:r>
      <w:r w:rsidR="00406D40">
        <w:rPr>
          <w:rFonts w:cs="Arial"/>
          <w:sz w:val="20"/>
          <w:szCs w:val="20"/>
        </w:rPr>
        <w:t xml:space="preserve">it was time for </w:t>
      </w:r>
      <w:r w:rsidR="004051B0">
        <w:rPr>
          <w:rFonts w:cs="Arial"/>
          <w:sz w:val="20"/>
          <w:szCs w:val="20"/>
        </w:rPr>
        <w:t xml:space="preserve">the </w:t>
      </w:r>
      <w:r w:rsidR="00406D40">
        <w:rPr>
          <w:rFonts w:cs="Arial"/>
          <w:sz w:val="20"/>
          <w:szCs w:val="20"/>
        </w:rPr>
        <w:t xml:space="preserve">city </w:t>
      </w:r>
      <w:r w:rsidR="004051B0">
        <w:rPr>
          <w:rFonts w:cs="Arial"/>
          <w:sz w:val="20"/>
          <w:szCs w:val="20"/>
        </w:rPr>
        <w:t>gate to be closed. She said that she did not know where they went. She told the</w:t>
      </w:r>
      <w:r w:rsidR="00406D40">
        <w:rPr>
          <w:rFonts w:cs="Arial"/>
          <w:sz w:val="20"/>
          <w:szCs w:val="20"/>
        </w:rPr>
        <w:t xml:space="preserve"> king’s men</w:t>
      </w:r>
      <w:r w:rsidR="004051B0">
        <w:rPr>
          <w:rFonts w:cs="Arial"/>
          <w:sz w:val="20"/>
          <w:szCs w:val="20"/>
        </w:rPr>
        <w:t xml:space="preserve"> to </w:t>
      </w:r>
      <w:r w:rsidR="00406D40">
        <w:rPr>
          <w:rFonts w:cs="Arial"/>
          <w:sz w:val="20"/>
          <w:szCs w:val="20"/>
        </w:rPr>
        <w:t>hurry</w:t>
      </w:r>
      <w:r w:rsidR="004051B0">
        <w:rPr>
          <w:rFonts w:cs="Arial"/>
          <w:sz w:val="20"/>
          <w:szCs w:val="20"/>
        </w:rPr>
        <w:t xml:space="preserve"> </w:t>
      </w:r>
      <w:r w:rsidR="00406D40">
        <w:rPr>
          <w:rFonts w:cs="Arial"/>
          <w:sz w:val="20"/>
          <w:szCs w:val="20"/>
        </w:rPr>
        <w:t>so they could catch</w:t>
      </w:r>
      <w:r w:rsidR="004051B0">
        <w:rPr>
          <w:rFonts w:cs="Arial"/>
          <w:sz w:val="20"/>
          <w:szCs w:val="20"/>
        </w:rPr>
        <w:t xml:space="preserve"> the</w:t>
      </w:r>
      <w:r w:rsidR="00406D40">
        <w:rPr>
          <w:rFonts w:cs="Arial"/>
          <w:sz w:val="20"/>
          <w:szCs w:val="20"/>
        </w:rPr>
        <w:t xml:space="preserve"> spies</w:t>
      </w:r>
      <w:r w:rsidR="004051B0">
        <w:rPr>
          <w:rFonts w:cs="Arial"/>
          <w:sz w:val="20"/>
          <w:szCs w:val="20"/>
        </w:rPr>
        <w:t>.</w:t>
      </w:r>
      <w:r w:rsidRPr="00B559B5">
        <w:rPr>
          <w:rFonts w:cs="Arial"/>
          <w:sz w:val="20"/>
          <w:szCs w:val="20"/>
        </w:rPr>
        <w:t xml:space="preserve"> </w:t>
      </w:r>
    </w:p>
    <w:p w14:paraId="0FFCFB7F" w14:textId="77777777" w:rsidR="009D33A2" w:rsidRPr="00B559B5" w:rsidRDefault="009D33A2">
      <w:pPr>
        <w:pBdr>
          <w:top w:val="nil"/>
          <w:left w:val="nil"/>
          <w:bottom w:val="nil"/>
          <w:right w:val="nil"/>
          <w:between w:val="nil"/>
        </w:pBdr>
        <w:ind w:left="720"/>
        <w:rPr>
          <w:rFonts w:cs="Arial"/>
          <w:sz w:val="20"/>
          <w:szCs w:val="20"/>
        </w:rPr>
      </w:pPr>
    </w:p>
    <w:p w14:paraId="1002E2BD" w14:textId="7CAE4DE2" w:rsidR="004051B0" w:rsidRDefault="00953DE0">
      <w:pPr>
        <w:numPr>
          <w:ilvl w:val="0"/>
          <w:numId w:val="19"/>
        </w:numPr>
        <w:pBdr>
          <w:top w:val="nil"/>
          <w:left w:val="nil"/>
          <w:bottom w:val="nil"/>
          <w:right w:val="nil"/>
          <w:between w:val="nil"/>
        </w:pBdr>
        <w:spacing w:after="0"/>
        <w:rPr>
          <w:rFonts w:cs="Arial"/>
          <w:sz w:val="20"/>
          <w:szCs w:val="20"/>
        </w:rPr>
      </w:pPr>
      <w:r>
        <w:rPr>
          <w:rFonts w:cs="Arial"/>
          <w:sz w:val="20"/>
          <w:szCs w:val="20"/>
        </w:rPr>
        <w:t>[2:7</w:t>
      </w:r>
      <w:r w:rsidR="00EE2B18">
        <w:rPr>
          <w:rFonts w:cs="Arial"/>
          <w:sz w:val="20"/>
          <w:szCs w:val="20"/>
        </w:rPr>
        <w:t xml:space="preserve">]   </w:t>
      </w:r>
      <w:r w:rsidR="004051B0">
        <w:rPr>
          <w:rFonts w:cs="Arial"/>
          <w:sz w:val="20"/>
          <w:szCs w:val="20"/>
        </w:rPr>
        <w:t xml:space="preserve">How did the king’s men respond? </w:t>
      </w:r>
    </w:p>
    <w:p w14:paraId="5E7CFE64" w14:textId="39341AFC" w:rsidR="004051B0" w:rsidRDefault="004051B0" w:rsidP="004051B0">
      <w:pPr>
        <w:pBdr>
          <w:top w:val="nil"/>
          <w:left w:val="nil"/>
          <w:bottom w:val="nil"/>
          <w:right w:val="nil"/>
          <w:between w:val="nil"/>
        </w:pBdr>
        <w:spacing w:after="0"/>
        <w:ind w:left="720"/>
        <w:rPr>
          <w:rFonts w:cs="Arial"/>
          <w:sz w:val="20"/>
          <w:szCs w:val="20"/>
        </w:rPr>
      </w:pPr>
      <w:r>
        <w:rPr>
          <w:rFonts w:cs="Arial"/>
          <w:sz w:val="20"/>
          <w:szCs w:val="20"/>
        </w:rPr>
        <w:t xml:space="preserve">They pursued them on the road that leads to the Jordan, and the gate was shut </w:t>
      </w:r>
      <w:r w:rsidR="00406D40">
        <w:rPr>
          <w:rFonts w:cs="Arial"/>
          <w:sz w:val="20"/>
          <w:szCs w:val="20"/>
        </w:rPr>
        <w:t>when</w:t>
      </w:r>
      <w:r>
        <w:rPr>
          <w:rFonts w:cs="Arial"/>
          <w:sz w:val="20"/>
          <w:szCs w:val="20"/>
        </w:rPr>
        <w:t xml:space="preserve"> the pursuers went out.</w:t>
      </w:r>
    </w:p>
    <w:p w14:paraId="76E5CFB5" w14:textId="53FA6FF6" w:rsidR="004051B0" w:rsidRDefault="004051B0" w:rsidP="004051B0">
      <w:pPr>
        <w:pBdr>
          <w:top w:val="nil"/>
          <w:left w:val="nil"/>
          <w:bottom w:val="nil"/>
          <w:right w:val="nil"/>
          <w:between w:val="nil"/>
        </w:pBdr>
        <w:spacing w:after="0"/>
        <w:ind w:left="720"/>
        <w:rPr>
          <w:rFonts w:cs="Arial"/>
          <w:sz w:val="20"/>
          <w:szCs w:val="20"/>
        </w:rPr>
      </w:pPr>
    </w:p>
    <w:p w14:paraId="6070CBE5" w14:textId="77777777" w:rsidR="004051B0" w:rsidRDefault="004051B0" w:rsidP="00406D40">
      <w:pPr>
        <w:pBdr>
          <w:top w:val="nil"/>
          <w:left w:val="nil"/>
          <w:bottom w:val="nil"/>
          <w:right w:val="nil"/>
          <w:between w:val="nil"/>
        </w:pBdr>
        <w:spacing w:after="0"/>
        <w:rPr>
          <w:rFonts w:cs="Arial"/>
          <w:sz w:val="20"/>
          <w:szCs w:val="20"/>
        </w:rPr>
      </w:pPr>
    </w:p>
    <w:p w14:paraId="0FFCFB80" w14:textId="765C41CA" w:rsidR="009D33A2" w:rsidRPr="00B559B5" w:rsidRDefault="00953DE0">
      <w:pPr>
        <w:numPr>
          <w:ilvl w:val="0"/>
          <w:numId w:val="19"/>
        </w:numPr>
        <w:pBdr>
          <w:top w:val="nil"/>
          <w:left w:val="nil"/>
          <w:bottom w:val="nil"/>
          <w:right w:val="nil"/>
          <w:between w:val="nil"/>
        </w:pBdr>
        <w:spacing w:after="0"/>
        <w:rPr>
          <w:rFonts w:cs="Arial"/>
          <w:sz w:val="20"/>
          <w:szCs w:val="20"/>
        </w:rPr>
      </w:pPr>
      <w:r w:rsidRPr="00B559B5">
        <w:rPr>
          <w:rFonts w:cs="Arial"/>
          <w:sz w:val="20"/>
          <w:szCs w:val="20"/>
        </w:rPr>
        <w:t>[2:9</w:t>
      </w:r>
      <w:r w:rsidR="00EE2B18">
        <w:rPr>
          <w:rFonts w:cs="Arial"/>
          <w:sz w:val="20"/>
          <w:szCs w:val="20"/>
        </w:rPr>
        <w:t xml:space="preserve">]   </w:t>
      </w:r>
      <w:r w:rsidR="00D97C21" w:rsidRPr="00B559B5">
        <w:rPr>
          <w:rFonts w:cs="Arial"/>
          <w:sz w:val="20"/>
          <w:szCs w:val="20"/>
        </w:rPr>
        <w:t>Why did Rahab hide the</w:t>
      </w:r>
      <w:r w:rsidR="004051B0">
        <w:rPr>
          <w:rFonts w:cs="Arial"/>
          <w:sz w:val="20"/>
          <w:szCs w:val="20"/>
        </w:rPr>
        <w:t xml:space="preserve"> two men of Israel who had come as spies</w:t>
      </w:r>
      <w:r w:rsidR="00D97C21" w:rsidRPr="00B559B5">
        <w:rPr>
          <w:rFonts w:cs="Arial"/>
          <w:sz w:val="20"/>
          <w:szCs w:val="20"/>
        </w:rPr>
        <w:t xml:space="preserve">? </w:t>
      </w:r>
    </w:p>
    <w:p w14:paraId="3EFB594C" w14:textId="5DAA2A77" w:rsidR="00406D40" w:rsidRDefault="00D97C21" w:rsidP="00406D40">
      <w:pPr>
        <w:pBdr>
          <w:top w:val="nil"/>
          <w:left w:val="nil"/>
          <w:bottom w:val="nil"/>
          <w:right w:val="nil"/>
          <w:between w:val="nil"/>
        </w:pBdr>
        <w:ind w:left="720"/>
        <w:rPr>
          <w:rFonts w:cs="Arial"/>
          <w:sz w:val="20"/>
          <w:szCs w:val="20"/>
        </w:rPr>
      </w:pPr>
      <w:r w:rsidRPr="00B559B5">
        <w:rPr>
          <w:rFonts w:cs="Arial"/>
          <w:sz w:val="20"/>
          <w:szCs w:val="20"/>
        </w:rPr>
        <w:t xml:space="preserve">She </w:t>
      </w:r>
      <w:r w:rsidR="004051B0">
        <w:rPr>
          <w:rFonts w:cs="Arial"/>
          <w:sz w:val="20"/>
          <w:szCs w:val="20"/>
        </w:rPr>
        <w:t>knew</w:t>
      </w:r>
      <w:r w:rsidRPr="00B559B5">
        <w:rPr>
          <w:rFonts w:cs="Arial"/>
          <w:sz w:val="20"/>
          <w:szCs w:val="20"/>
        </w:rPr>
        <w:t xml:space="preserve"> that Yahweh had given them the land</w:t>
      </w:r>
      <w:r w:rsidR="00406D40">
        <w:rPr>
          <w:rFonts w:cs="Arial"/>
          <w:sz w:val="20"/>
          <w:szCs w:val="20"/>
        </w:rPr>
        <w:t>, and that those who lived in the land were afraid and would melt away before them</w:t>
      </w:r>
      <w:r w:rsidRPr="00B559B5">
        <w:rPr>
          <w:rFonts w:cs="Arial"/>
          <w:sz w:val="20"/>
          <w:szCs w:val="20"/>
        </w:rPr>
        <w:t>.</w:t>
      </w:r>
    </w:p>
    <w:p w14:paraId="790D9CDC" w14:textId="77777777" w:rsidR="00406D40" w:rsidRPr="00B559B5" w:rsidRDefault="00406D40" w:rsidP="00406D40">
      <w:pPr>
        <w:pBdr>
          <w:top w:val="nil"/>
          <w:left w:val="nil"/>
          <w:bottom w:val="nil"/>
          <w:right w:val="nil"/>
          <w:between w:val="nil"/>
        </w:pBdr>
        <w:ind w:left="720"/>
        <w:rPr>
          <w:rFonts w:cs="Arial"/>
          <w:sz w:val="20"/>
          <w:szCs w:val="20"/>
        </w:rPr>
      </w:pPr>
    </w:p>
    <w:p w14:paraId="0FFCFB83" w14:textId="6F4EC89E" w:rsidR="009D33A2" w:rsidRPr="00B559B5" w:rsidRDefault="00953DE0">
      <w:pPr>
        <w:numPr>
          <w:ilvl w:val="0"/>
          <w:numId w:val="19"/>
        </w:numPr>
        <w:pBdr>
          <w:top w:val="nil"/>
          <w:left w:val="nil"/>
          <w:bottom w:val="nil"/>
          <w:right w:val="nil"/>
          <w:between w:val="nil"/>
        </w:pBdr>
        <w:spacing w:after="0"/>
        <w:rPr>
          <w:rFonts w:cs="Arial"/>
          <w:sz w:val="20"/>
          <w:szCs w:val="20"/>
        </w:rPr>
      </w:pPr>
      <w:r w:rsidRPr="00B559B5">
        <w:rPr>
          <w:rFonts w:cs="Arial"/>
          <w:sz w:val="20"/>
          <w:szCs w:val="20"/>
        </w:rPr>
        <w:t>[2:10</w:t>
      </w:r>
      <w:r w:rsidR="00EE2B18">
        <w:rPr>
          <w:rFonts w:cs="Arial"/>
          <w:sz w:val="20"/>
          <w:szCs w:val="20"/>
        </w:rPr>
        <w:t xml:space="preserve">]   </w:t>
      </w:r>
      <w:r w:rsidR="00D97C21" w:rsidRPr="00B559B5">
        <w:rPr>
          <w:rFonts w:cs="Arial"/>
          <w:sz w:val="20"/>
          <w:szCs w:val="20"/>
        </w:rPr>
        <w:t xml:space="preserve">What had the people of Jericho heard about what Yahweh and the Israelites had done? </w:t>
      </w:r>
    </w:p>
    <w:p w14:paraId="0FFCFB87" w14:textId="7E4D49C6" w:rsidR="009D33A2" w:rsidRDefault="00D97C21" w:rsidP="004051B0">
      <w:pPr>
        <w:pBdr>
          <w:top w:val="nil"/>
          <w:left w:val="nil"/>
          <w:bottom w:val="nil"/>
          <w:right w:val="nil"/>
          <w:between w:val="nil"/>
        </w:pBdr>
        <w:ind w:left="720"/>
        <w:rPr>
          <w:rFonts w:cs="Arial"/>
          <w:sz w:val="20"/>
          <w:szCs w:val="20"/>
        </w:rPr>
      </w:pPr>
      <w:r w:rsidRPr="00B559B5">
        <w:rPr>
          <w:rFonts w:cs="Arial"/>
          <w:sz w:val="20"/>
          <w:szCs w:val="20"/>
        </w:rPr>
        <w:t xml:space="preserve">They heard that Yahweh dried up the water of the </w:t>
      </w:r>
      <w:r w:rsidR="004051B0">
        <w:rPr>
          <w:rFonts w:cs="Arial"/>
          <w:sz w:val="20"/>
          <w:szCs w:val="20"/>
        </w:rPr>
        <w:t xml:space="preserve">sea </w:t>
      </w:r>
      <w:r w:rsidR="00406D40">
        <w:rPr>
          <w:rFonts w:cs="Arial"/>
          <w:sz w:val="20"/>
          <w:szCs w:val="20"/>
        </w:rPr>
        <w:t>when</w:t>
      </w:r>
      <w:r w:rsidR="0084149A">
        <w:rPr>
          <w:rFonts w:cs="Arial"/>
          <w:sz w:val="20"/>
          <w:szCs w:val="20"/>
        </w:rPr>
        <w:t xml:space="preserve"> </w:t>
      </w:r>
      <w:r w:rsidRPr="00B559B5">
        <w:rPr>
          <w:rFonts w:cs="Arial"/>
          <w:sz w:val="20"/>
          <w:szCs w:val="20"/>
        </w:rPr>
        <w:t xml:space="preserve">the Israelites </w:t>
      </w:r>
      <w:r w:rsidR="00406D40">
        <w:rPr>
          <w:rFonts w:cs="Arial"/>
          <w:sz w:val="20"/>
          <w:szCs w:val="20"/>
        </w:rPr>
        <w:t xml:space="preserve">came out of </w:t>
      </w:r>
      <w:r w:rsidRPr="00B559B5">
        <w:rPr>
          <w:rFonts w:cs="Arial"/>
          <w:sz w:val="20"/>
          <w:szCs w:val="20"/>
        </w:rPr>
        <w:t xml:space="preserve">Egypt. They also heard that the Israelites had completely destroyed two kings of the Amorites. </w:t>
      </w:r>
    </w:p>
    <w:p w14:paraId="7C5E96F5" w14:textId="77777777" w:rsidR="004051B0" w:rsidRPr="004051B0" w:rsidRDefault="004051B0" w:rsidP="004051B0">
      <w:pPr>
        <w:pBdr>
          <w:top w:val="nil"/>
          <w:left w:val="nil"/>
          <w:bottom w:val="nil"/>
          <w:right w:val="nil"/>
          <w:between w:val="nil"/>
        </w:pBdr>
        <w:ind w:left="720"/>
        <w:rPr>
          <w:rFonts w:cs="Arial"/>
          <w:sz w:val="20"/>
          <w:szCs w:val="20"/>
        </w:rPr>
      </w:pPr>
    </w:p>
    <w:p w14:paraId="403A9241" w14:textId="2FD2E4AE" w:rsidR="004051B0" w:rsidRDefault="00953DE0">
      <w:pPr>
        <w:numPr>
          <w:ilvl w:val="0"/>
          <w:numId w:val="19"/>
        </w:numPr>
        <w:pBdr>
          <w:top w:val="nil"/>
          <w:left w:val="nil"/>
          <w:bottom w:val="nil"/>
          <w:right w:val="nil"/>
          <w:between w:val="nil"/>
        </w:pBdr>
        <w:spacing w:after="0"/>
        <w:rPr>
          <w:rFonts w:cs="Arial"/>
          <w:sz w:val="20"/>
          <w:szCs w:val="20"/>
        </w:rPr>
      </w:pPr>
      <w:r>
        <w:rPr>
          <w:rFonts w:cs="Arial"/>
          <w:sz w:val="20"/>
          <w:szCs w:val="20"/>
        </w:rPr>
        <w:t>[2:11</w:t>
      </w:r>
      <w:r w:rsidR="00EE2B18">
        <w:rPr>
          <w:rFonts w:cs="Arial"/>
          <w:sz w:val="20"/>
          <w:szCs w:val="20"/>
        </w:rPr>
        <w:t xml:space="preserve">]   </w:t>
      </w:r>
      <w:r w:rsidR="007D158A">
        <w:rPr>
          <w:rFonts w:cs="Arial"/>
          <w:sz w:val="20"/>
          <w:szCs w:val="20"/>
        </w:rPr>
        <w:t>How did the people of Jericho respond</w:t>
      </w:r>
      <w:r w:rsidR="004051B0">
        <w:rPr>
          <w:rFonts w:cs="Arial"/>
          <w:sz w:val="20"/>
          <w:szCs w:val="20"/>
        </w:rPr>
        <w:t>?</w:t>
      </w:r>
    </w:p>
    <w:p w14:paraId="65D178D4" w14:textId="478F74A1" w:rsidR="004051B0" w:rsidRDefault="007D158A" w:rsidP="007D158A">
      <w:pPr>
        <w:pBdr>
          <w:top w:val="nil"/>
          <w:left w:val="nil"/>
          <w:bottom w:val="nil"/>
          <w:right w:val="nil"/>
          <w:between w:val="nil"/>
        </w:pBdr>
        <w:spacing w:after="0"/>
        <w:ind w:left="720"/>
        <w:rPr>
          <w:rFonts w:cs="Arial"/>
          <w:sz w:val="20"/>
          <w:szCs w:val="20"/>
        </w:rPr>
      </w:pPr>
      <w:r>
        <w:rPr>
          <w:rFonts w:cs="Arial"/>
          <w:sz w:val="20"/>
          <w:szCs w:val="20"/>
        </w:rPr>
        <w:t>T</w:t>
      </w:r>
      <w:r w:rsidR="004051B0">
        <w:rPr>
          <w:rFonts w:cs="Arial"/>
          <w:sz w:val="20"/>
          <w:szCs w:val="20"/>
        </w:rPr>
        <w:t>he</w:t>
      </w:r>
      <w:r>
        <w:rPr>
          <w:rFonts w:cs="Arial"/>
          <w:sz w:val="20"/>
          <w:szCs w:val="20"/>
        </w:rPr>
        <w:t xml:space="preserve"> people’s</w:t>
      </w:r>
      <w:r w:rsidR="004051B0">
        <w:rPr>
          <w:rFonts w:cs="Arial"/>
          <w:sz w:val="20"/>
          <w:szCs w:val="20"/>
        </w:rPr>
        <w:t xml:space="preserve"> hearts had </w:t>
      </w:r>
      <w:proofErr w:type="gramStart"/>
      <w:r w:rsidR="004051B0">
        <w:rPr>
          <w:rFonts w:cs="Arial"/>
          <w:sz w:val="20"/>
          <w:szCs w:val="20"/>
        </w:rPr>
        <w:t>melted</w:t>
      </w:r>
      <w:proofErr w:type="gramEnd"/>
      <w:r w:rsidR="004051B0">
        <w:rPr>
          <w:rFonts w:cs="Arial"/>
          <w:sz w:val="20"/>
          <w:szCs w:val="20"/>
        </w:rPr>
        <w:t xml:space="preserve"> and </w:t>
      </w:r>
      <w:r w:rsidR="00406D40">
        <w:rPr>
          <w:rFonts w:cs="Arial"/>
          <w:sz w:val="20"/>
          <w:szCs w:val="20"/>
        </w:rPr>
        <w:t xml:space="preserve">they had </w:t>
      </w:r>
      <w:r>
        <w:rPr>
          <w:rFonts w:cs="Arial"/>
          <w:sz w:val="20"/>
          <w:szCs w:val="20"/>
        </w:rPr>
        <w:t xml:space="preserve">no courage </w:t>
      </w:r>
      <w:r w:rsidR="00406D40">
        <w:rPr>
          <w:rFonts w:cs="Arial"/>
          <w:sz w:val="20"/>
          <w:szCs w:val="20"/>
        </w:rPr>
        <w:t>left</w:t>
      </w:r>
      <w:r>
        <w:rPr>
          <w:rFonts w:cs="Arial"/>
          <w:sz w:val="20"/>
          <w:szCs w:val="20"/>
        </w:rPr>
        <w:t>.</w:t>
      </w:r>
    </w:p>
    <w:p w14:paraId="7D13DAB5" w14:textId="77777777" w:rsidR="004051B0" w:rsidRDefault="004051B0" w:rsidP="007D158A">
      <w:pPr>
        <w:pBdr>
          <w:top w:val="nil"/>
          <w:left w:val="nil"/>
          <w:bottom w:val="nil"/>
          <w:right w:val="nil"/>
          <w:between w:val="nil"/>
        </w:pBdr>
        <w:spacing w:after="0"/>
        <w:rPr>
          <w:rFonts w:cs="Arial"/>
          <w:sz w:val="20"/>
          <w:szCs w:val="20"/>
        </w:rPr>
      </w:pPr>
    </w:p>
    <w:p w14:paraId="7DDA9306" w14:textId="22099CCF" w:rsidR="004051B0" w:rsidRDefault="004051B0" w:rsidP="004051B0">
      <w:pPr>
        <w:pBdr>
          <w:top w:val="nil"/>
          <w:left w:val="nil"/>
          <w:bottom w:val="nil"/>
          <w:right w:val="nil"/>
          <w:between w:val="nil"/>
        </w:pBdr>
        <w:spacing w:after="0"/>
        <w:ind w:left="360"/>
        <w:rPr>
          <w:rFonts w:cs="Arial"/>
          <w:sz w:val="20"/>
          <w:szCs w:val="20"/>
        </w:rPr>
      </w:pPr>
      <w:r>
        <w:rPr>
          <w:rFonts w:cs="Arial"/>
          <w:sz w:val="20"/>
          <w:szCs w:val="20"/>
        </w:rPr>
        <w:t xml:space="preserve"> </w:t>
      </w:r>
    </w:p>
    <w:p w14:paraId="4E1B8DBD" w14:textId="16B4EAA7" w:rsidR="007D158A" w:rsidRDefault="00953DE0">
      <w:pPr>
        <w:numPr>
          <w:ilvl w:val="0"/>
          <w:numId w:val="19"/>
        </w:numPr>
        <w:pBdr>
          <w:top w:val="nil"/>
          <w:left w:val="nil"/>
          <w:bottom w:val="nil"/>
          <w:right w:val="nil"/>
          <w:between w:val="nil"/>
        </w:pBdr>
        <w:spacing w:after="0"/>
        <w:rPr>
          <w:rFonts w:cs="Arial"/>
          <w:sz w:val="20"/>
          <w:szCs w:val="20"/>
        </w:rPr>
      </w:pPr>
      <w:r>
        <w:rPr>
          <w:rFonts w:cs="Arial"/>
          <w:sz w:val="20"/>
          <w:szCs w:val="20"/>
        </w:rPr>
        <w:t>[2:11</w:t>
      </w:r>
      <w:r w:rsidR="00EE2B18">
        <w:rPr>
          <w:rFonts w:cs="Arial"/>
          <w:sz w:val="20"/>
          <w:szCs w:val="20"/>
        </w:rPr>
        <w:t xml:space="preserve">]   </w:t>
      </w:r>
      <w:r w:rsidR="007D158A">
        <w:rPr>
          <w:rFonts w:cs="Arial"/>
          <w:sz w:val="20"/>
          <w:szCs w:val="20"/>
        </w:rPr>
        <w:t>What did Rahab say about Yahweh, the God of Israel?</w:t>
      </w:r>
    </w:p>
    <w:p w14:paraId="0994BD66" w14:textId="36470C7B" w:rsidR="007D158A" w:rsidRDefault="007D158A" w:rsidP="007D158A">
      <w:pPr>
        <w:pBdr>
          <w:top w:val="nil"/>
          <w:left w:val="nil"/>
          <w:bottom w:val="nil"/>
          <w:right w:val="nil"/>
          <w:between w:val="nil"/>
        </w:pBdr>
        <w:spacing w:after="0"/>
        <w:ind w:left="720"/>
        <w:rPr>
          <w:rFonts w:cs="Arial"/>
          <w:sz w:val="20"/>
          <w:szCs w:val="20"/>
        </w:rPr>
      </w:pPr>
      <w:r>
        <w:rPr>
          <w:rFonts w:cs="Arial"/>
          <w:sz w:val="20"/>
          <w:szCs w:val="20"/>
        </w:rPr>
        <w:t xml:space="preserve">She said that he is God of heaven </w:t>
      </w:r>
      <w:r w:rsidR="00406D40">
        <w:rPr>
          <w:rFonts w:cs="Arial"/>
          <w:sz w:val="20"/>
          <w:szCs w:val="20"/>
        </w:rPr>
        <w:t xml:space="preserve">and </w:t>
      </w:r>
      <w:r>
        <w:rPr>
          <w:rFonts w:cs="Arial"/>
          <w:sz w:val="20"/>
          <w:szCs w:val="20"/>
        </w:rPr>
        <w:t>earth</w:t>
      </w:r>
      <w:r w:rsidR="00406D40">
        <w:rPr>
          <w:rFonts w:cs="Arial"/>
          <w:sz w:val="20"/>
          <w:szCs w:val="20"/>
        </w:rPr>
        <w:t>.</w:t>
      </w:r>
    </w:p>
    <w:p w14:paraId="72FE980A" w14:textId="77777777" w:rsidR="007D158A" w:rsidRDefault="007D158A" w:rsidP="007D158A">
      <w:pPr>
        <w:pBdr>
          <w:top w:val="nil"/>
          <w:left w:val="nil"/>
          <w:bottom w:val="nil"/>
          <w:right w:val="nil"/>
          <w:between w:val="nil"/>
        </w:pBdr>
        <w:spacing w:after="0"/>
        <w:ind w:left="720"/>
        <w:rPr>
          <w:rFonts w:cs="Arial"/>
          <w:sz w:val="20"/>
          <w:szCs w:val="20"/>
        </w:rPr>
      </w:pPr>
    </w:p>
    <w:p w14:paraId="3A01912F" w14:textId="77777777" w:rsidR="007D158A" w:rsidRDefault="007D158A" w:rsidP="007D158A">
      <w:pPr>
        <w:pBdr>
          <w:top w:val="nil"/>
          <w:left w:val="nil"/>
          <w:bottom w:val="nil"/>
          <w:right w:val="nil"/>
          <w:between w:val="nil"/>
        </w:pBdr>
        <w:spacing w:after="0"/>
        <w:ind w:left="720"/>
        <w:rPr>
          <w:rFonts w:cs="Arial"/>
          <w:sz w:val="20"/>
          <w:szCs w:val="20"/>
        </w:rPr>
      </w:pPr>
    </w:p>
    <w:p w14:paraId="0FFCFB88" w14:textId="0DA9382D" w:rsidR="009D33A2" w:rsidRPr="00B559B5" w:rsidRDefault="00953DE0">
      <w:pPr>
        <w:numPr>
          <w:ilvl w:val="0"/>
          <w:numId w:val="19"/>
        </w:numPr>
        <w:pBdr>
          <w:top w:val="nil"/>
          <w:left w:val="nil"/>
          <w:bottom w:val="nil"/>
          <w:right w:val="nil"/>
          <w:between w:val="nil"/>
        </w:pBdr>
        <w:spacing w:after="0"/>
        <w:rPr>
          <w:rFonts w:cs="Arial"/>
          <w:sz w:val="20"/>
          <w:szCs w:val="20"/>
        </w:rPr>
      </w:pPr>
      <w:r w:rsidRPr="00B559B5">
        <w:rPr>
          <w:rFonts w:cs="Arial"/>
          <w:sz w:val="20"/>
          <w:szCs w:val="20"/>
        </w:rPr>
        <w:t>[2:12-13</w:t>
      </w:r>
      <w:r w:rsidR="00EE2B18">
        <w:rPr>
          <w:rFonts w:cs="Arial"/>
          <w:sz w:val="20"/>
          <w:szCs w:val="20"/>
        </w:rPr>
        <w:t xml:space="preserve">]   </w:t>
      </w:r>
      <w:r w:rsidR="00D97C21" w:rsidRPr="00B559B5">
        <w:rPr>
          <w:rFonts w:cs="Arial"/>
          <w:sz w:val="20"/>
          <w:szCs w:val="20"/>
        </w:rPr>
        <w:t xml:space="preserve">What did Rahab ask the spies to do? </w:t>
      </w:r>
    </w:p>
    <w:p w14:paraId="0FFCFB89" w14:textId="1C38C51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She asked the spies to </w:t>
      </w:r>
      <w:r w:rsidR="007D158A">
        <w:rPr>
          <w:rFonts w:cs="Arial"/>
          <w:sz w:val="20"/>
          <w:szCs w:val="20"/>
        </w:rPr>
        <w:t xml:space="preserve">swear by Yahweh that they would </w:t>
      </w:r>
      <w:r w:rsidR="00406D40">
        <w:rPr>
          <w:rFonts w:cs="Arial"/>
          <w:sz w:val="20"/>
          <w:szCs w:val="20"/>
        </w:rPr>
        <w:t>treat</w:t>
      </w:r>
      <w:r w:rsidR="007D158A">
        <w:rPr>
          <w:rFonts w:cs="Arial"/>
          <w:sz w:val="20"/>
          <w:szCs w:val="20"/>
        </w:rPr>
        <w:t xml:space="preserve"> her family</w:t>
      </w:r>
      <w:r w:rsidR="00406D40">
        <w:rPr>
          <w:rFonts w:cs="Arial"/>
          <w:sz w:val="20"/>
          <w:szCs w:val="20"/>
        </w:rPr>
        <w:t xml:space="preserve"> kindly</w:t>
      </w:r>
      <w:r w:rsidR="007D158A">
        <w:rPr>
          <w:rFonts w:cs="Arial"/>
          <w:sz w:val="20"/>
          <w:szCs w:val="20"/>
        </w:rPr>
        <w:t>. She asked them to give her a sign that they would</w:t>
      </w:r>
      <w:r w:rsidRPr="00B559B5">
        <w:rPr>
          <w:rFonts w:cs="Arial"/>
          <w:sz w:val="20"/>
          <w:szCs w:val="20"/>
        </w:rPr>
        <w:t xml:space="preserve"> spare her and her family. </w:t>
      </w:r>
    </w:p>
    <w:p w14:paraId="0FFCFB8A" w14:textId="77777777" w:rsidR="009D33A2" w:rsidRPr="00B559B5" w:rsidRDefault="009D33A2">
      <w:pPr>
        <w:pBdr>
          <w:top w:val="nil"/>
          <w:left w:val="nil"/>
          <w:bottom w:val="nil"/>
          <w:right w:val="nil"/>
          <w:between w:val="nil"/>
        </w:pBdr>
        <w:ind w:left="720"/>
        <w:rPr>
          <w:rFonts w:cs="Arial"/>
          <w:sz w:val="20"/>
          <w:szCs w:val="20"/>
        </w:rPr>
      </w:pPr>
    </w:p>
    <w:p w14:paraId="0FFCFB8B" w14:textId="43BBDAE3" w:rsidR="009D33A2" w:rsidRPr="00B559B5" w:rsidRDefault="00953DE0">
      <w:pPr>
        <w:numPr>
          <w:ilvl w:val="0"/>
          <w:numId w:val="19"/>
        </w:numPr>
        <w:pBdr>
          <w:top w:val="nil"/>
          <w:left w:val="nil"/>
          <w:bottom w:val="nil"/>
          <w:right w:val="nil"/>
          <w:between w:val="nil"/>
        </w:pBdr>
        <w:spacing w:after="0"/>
        <w:rPr>
          <w:rFonts w:cs="Arial"/>
          <w:sz w:val="20"/>
          <w:szCs w:val="20"/>
        </w:rPr>
      </w:pPr>
      <w:r w:rsidRPr="00B559B5">
        <w:rPr>
          <w:rFonts w:cs="Arial"/>
          <w:sz w:val="20"/>
          <w:szCs w:val="20"/>
        </w:rPr>
        <w:t>[2:14</w:t>
      </w:r>
      <w:r w:rsidR="00EE2B18">
        <w:rPr>
          <w:rFonts w:cs="Arial"/>
          <w:sz w:val="20"/>
          <w:szCs w:val="20"/>
        </w:rPr>
        <w:t xml:space="preserve">]   </w:t>
      </w:r>
      <w:r w:rsidR="00D97C21" w:rsidRPr="00B559B5">
        <w:rPr>
          <w:rFonts w:cs="Arial"/>
          <w:sz w:val="20"/>
          <w:szCs w:val="20"/>
        </w:rPr>
        <w:t xml:space="preserve">What did the spies promise Rahab? </w:t>
      </w:r>
    </w:p>
    <w:p w14:paraId="0FFCFB8D" w14:textId="25717A47" w:rsidR="009D33A2" w:rsidRPr="00406D40" w:rsidRDefault="00D97C21" w:rsidP="00406D40">
      <w:pPr>
        <w:pBdr>
          <w:top w:val="nil"/>
          <w:left w:val="nil"/>
          <w:bottom w:val="nil"/>
          <w:right w:val="nil"/>
          <w:between w:val="nil"/>
        </w:pBdr>
        <w:ind w:left="720"/>
        <w:rPr>
          <w:rFonts w:cs="Arial"/>
          <w:sz w:val="20"/>
          <w:szCs w:val="20"/>
        </w:rPr>
      </w:pPr>
      <w:r w:rsidRPr="00B559B5">
        <w:rPr>
          <w:rFonts w:cs="Arial"/>
          <w:sz w:val="20"/>
          <w:szCs w:val="20"/>
        </w:rPr>
        <w:t xml:space="preserve">They promised her that they would be merciful and faithful to her </w:t>
      </w:r>
      <w:r w:rsidR="00406D40">
        <w:rPr>
          <w:rFonts w:cs="Arial"/>
          <w:sz w:val="20"/>
          <w:szCs w:val="20"/>
        </w:rPr>
        <w:t xml:space="preserve">when Yahweh gave them the land, </w:t>
      </w:r>
      <w:r w:rsidRPr="00B559B5">
        <w:rPr>
          <w:rFonts w:cs="Arial"/>
          <w:sz w:val="20"/>
          <w:szCs w:val="20"/>
        </w:rPr>
        <w:t xml:space="preserve">if she did not tell </w:t>
      </w:r>
      <w:r w:rsidR="007D158A">
        <w:rPr>
          <w:rFonts w:cs="Arial"/>
          <w:sz w:val="20"/>
          <w:szCs w:val="20"/>
        </w:rPr>
        <w:t>what they were doing</w:t>
      </w:r>
      <w:r w:rsidRPr="00B559B5">
        <w:rPr>
          <w:rFonts w:cs="Arial"/>
          <w:sz w:val="20"/>
          <w:szCs w:val="20"/>
        </w:rPr>
        <w:t>.</w:t>
      </w:r>
    </w:p>
    <w:p w14:paraId="0FFCFB8E" w14:textId="77777777" w:rsidR="009D33A2" w:rsidRPr="00B559B5" w:rsidRDefault="00D97C21" w:rsidP="001A5736">
      <w:pPr>
        <w:pStyle w:val="CommentSection"/>
      </w:pPr>
      <w:r w:rsidRPr="00B559B5">
        <w:t>Comment Section:</w:t>
      </w:r>
    </w:p>
    <w:p w14:paraId="0FFCFB8F" w14:textId="77777777" w:rsidR="009D33A2" w:rsidRPr="00B559B5" w:rsidRDefault="009D33A2">
      <w:pPr>
        <w:spacing w:before="240" w:after="240"/>
        <w:rPr>
          <w:rFonts w:cs="Arial"/>
          <w:sz w:val="20"/>
          <w:szCs w:val="20"/>
        </w:rPr>
      </w:pPr>
    </w:p>
    <w:p w14:paraId="0FFCFB90" w14:textId="77777777" w:rsidR="009D33A2" w:rsidRPr="00B559B5" w:rsidRDefault="00D97C21" w:rsidP="008508BC">
      <w:pPr>
        <w:pStyle w:val="Heading1"/>
      </w:pPr>
      <w:bookmarkStart w:id="5" w:name="_heading=h.2w5ecyt" w:colFirst="0" w:colLast="0"/>
      <w:bookmarkEnd w:id="5"/>
      <w:r w:rsidRPr="00B559B5">
        <w:br w:type="page"/>
      </w:r>
    </w:p>
    <w:p w14:paraId="0FFCFB91" w14:textId="77777777" w:rsidR="009D33A2" w:rsidRPr="00B559B5" w:rsidRDefault="00D97C21" w:rsidP="00396E43">
      <w:pPr>
        <w:pStyle w:val="Heading1"/>
        <w:rPr>
          <w:sz w:val="32"/>
          <w:szCs w:val="32"/>
        </w:rPr>
      </w:pPr>
      <w:bookmarkStart w:id="6" w:name="_Toc203574546"/>
      <w:r w:rsidRPr="00B559B5">
        <w:lastRenderedPageBreak/>
        <w:t>Joshua 5:13-15</w:t>
      </w:r>
      <w:r w:rsidRPr="00B559B5">
        <w:tab/>
      </w:r>
      <w:r w:rsidRPr="00396E43">
        <w:rPr>
          <w:rStyle w:val="Heading2Char"/>
        </w:rPr>
        <w:t>Joshua meets the commander of Yahweh’s army</w:t>
      </w:r>
      <w:bookmarkEnd w:id="6"/>
    </w:p>
    <w:p w14:paraId="42436105" w14:textId="77777777" w:rsidR="00B669DB" w:rsidRPr="00170DC8" w:rsidRDefault="00B669DB" w:rsidP="00B669DB">
      <w:pPr>
        <w:pStyle w:val="Background"/>
        <w:rPr>
          <w:b/>
          <w:bCs w:val="0"/>
          <w:i/>
          <w:iCs/>
        </w:rPr>
      </w:pPr>
      <w:r w:rsidRPr="00170DC8">
        <w:rPr>
          <w:b/>
          <w:bCs w:val="0"/>
          <w:i/>
          <w:iCs/>
        </w:rPr>
        <w:t>Read the passage.</w:t>
      </w:r>
    </w:p>
    <w:p w14:paraId="0FFCFB92" w14:textId="77777777" w:rsidR="009D33A2" w:rsidRPr="00B559B5" w:rsidRDefault="00D97C21" w:rsidP="00381D81">
      <w:pPr>
        <w:pStyle w:val="Part1"/>
      </w:pPr>
      <w:r w:rsidRPr="00B559B5">
        <w:t>Part 1</w:t>
      </w:r>
    </w:p>
    <w:p w14:paraId="0FFCFB93" w14:textId="77777777" w:rsidR="009D33A2" w:rsidRPr="00B559B5" w:rsidRDefault="00D97C21">
      <w:pPr>
        <w:spacing w:after="80" w:line="360" w:lineRule="auto"/>
        <w:rPr>
          <w:rFonts w:cs="Arial"/>
          <w:b/>
          <w:sz w:val="34"/>
          <w:szCs w:val="34"/>
        </w:rPr>
      </w:pPr>
      <w:r w:rsidRPr="00B559B5">
        <w:rPr>
          <w:rFonts w:cs="Arial"/>
          <w:sz w:val="20"/>
          <w:szCs w:val="20"/>
        </w:rPr>
        <w:t>Tell in your own words what you just read in these verses.</w:t>
      </w:r>
    </w:p>
    <w:p w14:paraId="0FFCFB94" w14:textId="1F8B494A" w:rsidR="009D33A2" w:rsidRPr="00B559B5" w:rsidRDefault="00D97C21">
      <w:pPr>
        <w:numPr>
          <w:ilvl w:val="0"/>
          <w:numId w:val="11"/>
        </w:numPr>
        <w:spacing w:before="240" w:after="0"/>
        <w:rPr>
          <w:rFonts w:cs="Arial"/>
          <w:sz w:val="20"/>
          <w:szCs w:val="20"/>
        </w:rPr>
      </w:pPr>
      <w:r w:rsidRPr="00B559B5">
        <w:rPr>
          <w:rFonts w:cs="Arial"/>
          <w:sz w:val="20"/>
          <w:szCs w:val="20"/>
        </w:rPr>
        <w:t>When Joshua was near Jericho, he saw a man with a drawn sword in his hand</w:t>
      </w:r>
      <w:r w:rsidR="00B3361D">
        <w:rPr>
          <w:rFonts w:cs="Arial"/>
          <w:sz w:val="20"/>
          <w:szCs w:val="20"/>
        </w:rPr>
        <w:t>.</w:t>
      </w:r>
      <w:r w:rsidRPr="00B559B5">
        <w:rPr>
          <w:rFonts w:cs="Arial"/>
          <w:sz w:val="20"/>
          <w:szCs w:val="20"/>
        </w:rPr>
        <w:t xml:space="preserve"> Joshua asked if </w:t>
      </w:r>
      <w:r w:rsidR="007D6DBF">
        <w:rPr>
          <w:rFonts w:cs="Arial"/>
          <w:sz w:val="20"/>
          <w:szCs w:val="20"/>
        </w:rPr>
        <w:t>t</w:t>
      </w:r>
      <w:r w:rsidRPr="00B559B5">
        <w:rPr>
          <w:rFonts w:cs="Arial"/>
          <w:sz w:val="20"/>
          <w:szCs w:val="20"/>
        </w:rPr>
        <w:t xml:space="preserve">he </w:t>
      </w:r>
      <w:r w:rsidR="007D6DBF">
        <w:rPr>
          <w:rFonts w:cs="Arial"/>
          <w:sz w:val="20"/>
          <w:szCs w:val="20"/>
        </w:rPr>
        <w:t xml:space="preserve">man </w:t>
      </w:r>
      <w:r w:rsidRPr="00B559B5">
        <w:rPr>
          <w:rFonts w:cs="Arial"/>
          <w:sz w:val="20"/>
          <w:szCs w:val="20"/>
        </w:rPr>
        <w:t xml:space="preserve">was for them or for their enemies. [5:13] </w:t>
      </w:r>
    </w:p>
    <w:p w14:paraId="6ADD4D2C" w14:textId="26125552" w:rsidR="00B3361D" w:rsidRDefault="00D97C21" w:rsidP="00B3361D">
      <w:pPr>
        <w:numPr>
          <w:ilvl w:val="0"/>
          <w:numId w:val="11"/>
        </w:numPr>
        <w:spacing w:after="0"/>
        <w:rPr>
          <w:rFonts w:cs="Arial"/>
          <w:sz w:val="20"/>
          <w:szCs w:val="20"/>
        </w:rPr>
      </w:pPr>
      <w:r w:rsidRPr="00B559B5">
        <w:rPr>
          <w:rFonts w:cs="Arial"/>
          <w:sz w:val="20"/>
          <w:szCs w:val="20"/>
        </w:rPr>
        <w:t xml:space="preserve">The man said he was the commander of the army of Yahweh. </w:t>
      </w:r>
      <w:r w:rsidRPr="00B3361D">
        <w:rPr>
          <w:rFonts w:cs="Arial"/>
          <w:sz w:val="20"/>
          <w:szCs w:val="20"/>
        </w:rPr>
        <w:t>Joshua lay down on the ground to worshi</w:t>
      </w:r>
      <w:r w:rsidR="007D6DBF">
        <w:rPr>
          <w:rFonts w:cs="Arial"/>
          <w:sz w:val="20"/>
          <w:szCs w:val="20"/>
        </w:rPr>
        <w:t>p and asked what his master would say to him</w:t>
      </w:r>
      <w:r w:rsidRPr="00B3361D">
        <w:rPr>
          <w:rFonts w:cs="Arial"/>
          <w:sz w:val="20"/>
          <w:szCs w:val="20"/>
        </w:rPr>
        <w:t xml:space="preserve">. </w:t>
      </w:r>
      <w:r w:rsidR="00B3361D">
        <w:rPr>
          <w:rFonts w:cs="Arial"/>
          <w:sz w:val="20"/>
          <w:szCs w:val="20"/>
        </w:rPr>
        <w:t>[5:14]</w:t>
      </w:r>
    </w:p>
    <w:p w14:paraId="0FFCFB96" w14:textId="78B22F65" w:rsidR="009D33A2" w:rsidRPr="00B3361D" w:rsidRDefault="00D97C21" w:rsidP="00B3361D">
      <w:pPr>
        <w:numPr>
          <w:ilvl w:val="0"/>
          <w:numId w:val="11"/>
        </w:numPr>
        <w:spacing w:after="0"/>
        <w:rPr>
          <w:rFonts w:cs="Arial"/>
          <w:sz w:val="20"/>
          <w:szCs w:val="20"/>
        </w:rPr>
      </w:pPr>
      <w:r w:rsidRPr="00B3361D">
        <w:rPr>
          <w:rFonts w:cs="Arial"/>
          <w:sz w:val="20"/>
          <w:szCs w:val="20"/>
        </w:rPr>
        <w:t xml:space="preserve">The </w:t>
      </w:r>
      <w:r w:rsidR="007D6DBF">
        <w:rPr>
          <w:rFonts w:cs="Arial"/>
          <w:sz w:val="20"/>
          <w:szCs w:val="20"/>
        </w:rPr>
        <w:t>commander of Yahweh’s army</w:t>
      </w:r>
      <w:r w:rsidRPr="00B3361D">
        <w:rPr>
          <w:rFonts w:cs="Arial"/>
          <w:sz w:val="20"/>
          <w:szCs w:val="20"/>
        </w:rPr>
        <w:t xml:space="preserve"> told Joshua to take his sandals off because the place </w:t>
      </w:r>
      <w:r w:rsidR="00B3361D">
        <w:rPr>
          <w:rFonts w:cs="Arial"/>
          <w:sz w:val="20"/>
          <w:szCs w:val="20"/>
        </w:rPr>
        <w:t xml:space="preserve">where </w:t>
      </w:r>
      <w:r w:rsidRPr="00B3361D">
        <w:rPr>
          <w:rFonts w:cs="Arial"/>
          <w:sz w:val="20"/>
          <w:szCs w:val="20"/>
        </w:rPr>
        <w:t xml:space="preserve">he was standing was holy. </w:t>
      </w:r>
      <w:r w:rsidR="00B3361D">
        <w:rPr>
          <w:rFonts w:cs="Arial"/>
          <w:sz w:val="20"/>
          <w:szCs w:val="20"/>
        </w:rPr>
        <w:t xml:space="preserve">Joshua did what he said. </w:t>
      </w:r>
      <w:r w:rsidRPr="00B3361D">
        <w:rPr>
          <w:rFonts w:cs="Arial"/>
          <w:sz w:val="20"/>
          <w:szCs w:val="20"/>
        </w:rPr>
        <w:t>[5:15]</w:t>
      </w:r>
    </w:p>
    <w:p w14:paraId="0FFCFB97" w14:textId="77777777" w:rsidR="009D33A2" w:rsidRPr="00B559B5" w:rsidRDefault="00D97C21" w:rsidP="00381D81">
      <w:pPr>
        <w:pStyle w:val="Part2"/>
      </w:pPr>
      <w:r w:rsidRPr="00B559B5">
        <w:t>Part 2</w:t>
      </w:r>
    </w:p>
    <w:p w14:paraId="0FFCFB98" w14:textId="77777777" w:rsidR="009D33A2" w:rsidRPr="00B559B5" w:rsidRDefault="00D97C21">
      <w:pPr>
        <w:spacing w:after="80" w:line="360" w:lineRule="auto"/>
        <w:rPr>
          <w:rFonts w:cs="Arial"/>
          <w:sz w:val="20"/>
          <w:szCs w:val="20"/>
        </w:rPr>
      </w:pPr>
      <w:r w:rsidRPr="00B559B5">
        <w:rPr>
          <w:rFonts w:cs="Arial"/>
          <w:sz w:val="20"/>
          <w:szCs w:val="20"/>
        </w:rPr>
        <w:t>Answer the following questions.</w:t>
      </w:r>
    </w:p>
    <w:p w14:paraId="0FFCFB99" w14:textId="72418C00" w:rsidR="009D33A2" w:rsidRPr="00B559B5" w:rsidRDefault="002158D5">
      <w:pPr>
        <w:numPr>
          <w:ilvl w:val="0"/>
          <w:numId w:val="83"/>
        </w:numPr>
        <w:pBdr>
          <w:top w:val="nil"/>
          <w:left w:val="nil"/>
          <w:bottom w:val="nil"/>
          <w:right w:val="nil"/>
          <w:between w:val="nil"/>
        </w:pBdr>
        <w:spacing w:before="200" w:after="0"/>
        <w:rPr>
          <w:rFonts w:cs="Arial"/>
          <w:sz w:val="20"/>
          <w:szCs w:val="20"/>
        </w:rPr>
      </w:pPr>
      <w:r w:rsidRPr="00B559B5">
        <w:rPr>
          <w:rFonts w:cs="Arial"/>
          <w:sz w:val="20"/>
          <w:szCs w:val="20"/>
        </w:rPr>
        <w:t>[5:13</w:t>
      </w:r>
      <w:r w:rsidR="00EE2B18">
        <w:rPr>
          <w:rFonts w:cs="Arial"/>
          <w:sz w:val="20"/>
          <w:szCs w:val="20"/>
        </w:rPr>
        <w:t xml:space="preserve">]   </w:t>
      </w:r>
      <w:r w:rsidR="00D97C21" w:rsidRPr="00B559B5">
        <w:rPr>
          <w:rFonts w:cs="Arial"/>
          <w:sz w:val="20"/>
          <w:szCs w:val="20"/>
        </w:rPr>
        <w:t>Who did Joshua meet standing in front of him near Jericho?</w:t>
      </w:r>
    </w:p>
    <w:p w14:paraId="0FFCFB9A"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met a man with a drawn sword in his hand.</w:t>
      </w:r>
    </w:p>
    <w:p w14:paraId="0FFCFB9B" w14:textId="77777777" w:rsidR="009D33A2" w:rsidRPr="00B559B5" w:rsidRDefault="009D33A2">
      <w:pPr>
        <w:pBdr>
          <w:top w:val="nil"/>
          <w:left w:val="nil"/>
          <w:bottom w:val="nil"/>
          <w:right w:val="nil"/>
          <w:between w:val="nil"/>
        </w:pBdr>
        <w:ind w:left="720"/>
        <w:rPr>
          <w:rFonts w:cs="Arial"/>
          <w:sz w:val="20"/>
          <w:szCs w:val="20"/>
        </w:rPr>
      </w:pPr>
    </w:p>
    <w:p w14:paraId="0FFCFB9C" w14:textId="6836845E" w:rsidR="009D33A2" w:rsidRPr="00B559B5" w:rsidRDefault="002158D5">
      <w:pPr>
        <w:numPr>
          <w:ilvl w:val="0"/>
          <w:numId w:val="83"/>
        </w:numPr>
        <w:pBdr>
          <w:top w:val="nil"/>
          <w:left w:val="nil"/>
          <w:bottom w:val="nil"/>
          <w:right w:val="nil"/>
          <w:between w:val="nil"/>
        </w:pBdr>
        <w:spacing w:after="0"/>
        <w:rPr>
          <w:rFonts w:cs="Arial"/>
          <w:sz w:val="20"/>
          <w:szCs w:val="20"/>
        </w:rPr>
      </w:pPr>
      <w:r w:rsidRPr="00B559B5">
        <w:rPr>
          <w:rFonts w:cs="Arial"/>
          <w:sz w:val="20"/>
          <w:szCs w:val="20"/>
        </w:rPr>
        <w:t>[5:13</w:t>
      </w:r>
      <w:r w:rsidR="00EE2B18">
        <w:rPr>
          <w:rFonts w:cs="Arial"/>
          <w:sz w:val="20"/>
          <w:szCs w:val="20"/>
        </w:rPr>
        <w:t xml:space="preserve">]   </w:t>
      </w:r>
      <w:r w:rsidR="00D97C21" w:rsidRPr="00B559B5">
        <w:rPr>
          <w:rFonts w:cs="Arial"/>
          <w:sz w:val="20"/>
          <w:szCs w:val="20"/>
        </w:rPr>
        <w:t xml:space="preserve">What did Joshua say to the man with the drawn sword? </w:t>
      </w:r>
    </w:p>
    <w:p w14:paraId="0FFCFB9D" w14:textId="4D0C2C6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asked </w:t>
      </w:r>
      <w:r w:rsidR="007D6DBF">
        <w:rPr>
          <w:rFonts w:cs="Arial"/>
          <w:sz w:val="20"/>
          <w:szCs w:val="20"/>
        </w:rPr>
        <w:t>if the</w:t>
      </w:r>
      <w:r w:rsidRPr="00B559B5">
        <w:rPr>
          <w:rFonts w:cs="Arial"/>
          <w:sz w:val="20"/>
          <w:szCs w:val="20"/>
        </w:rPr>
        <w:t xml:space="preserve"> man</w:t>
      </w:r>
      <w:r w:rsidR="00B3361D">
        <w:rPr>
          <w:rFonts w:cs="Arial"/>
          <w:sz w:val="20"/>
          <w:szCs w:val="20"/>
        </w:rPr>
        <w:t xml:space="preserve"> was</w:t>
      </w:r>
      <w:r w:rsidRPr="00B559B5">
        <w:rPr>
          <w:rFonts w:cs="Arial"/>
          <w:sz w:val="20"/>
          <w:szCs w:val="20"/>
        </w:rPr>
        <w:t xml:space="preserve"> for</w:t>
      </w:r>
      <w:r w:rsidR="00B3361D">
        <w:rPr>
          <w:rFonts w:cs="Arial"/>
          <w:sz w:val="20"/>
          <w:szCs w:val="20"/>
        </w:rPr>
        <w:t xml:space="preserve"> them</w:t>
      </w:r>
      <w:r w:rsidRPr="00B559B5">
        <w:rPr>
          <w:rFonts w:cs="Arial"/>
          <w:sz w:val="20"/>
          <w:szCs w:val="20"/>
        </w:rPr>
        <w:t xml:space="preserve"> or for </w:t>
      </w:r>
      <w:r w:rsidR="00B3361D">
        <w:rPr>
          <w:rFonts w:cs="Arial"/>
          <w:sz w:val="20"/>
          <w:szCs w:val="20"/>
        </w:rPr>
        <w:t>their</w:t>
      </w:r>
      <w:r w:rsidRPr="00B559B5">
        <w:rPr>
          <w:rFonts w:cs="Arial"/>
          <w:sz w:val="20"/>
          <w:szCs w:val="20"/>
        </w:rPr>
        <w:t xml:space="preserve"> enemies</w:t>
      </w:r>
      <w:r w:rsidR="00B3361D">
        <w:rPr>
          <w:rFonts w:cs="Arial"/>
          <w:sz w:val="20"/>
          <w:szCs w:val="20"/>
        </w:rPr>
        <w:t>.</w:t>
      </w:r>
    </w:p>
    <w:p w14:paraId="0FFCFB9E" w14:textId="77777777" w:rsidR="009D33A2" w:rsidRPr="00B559B5" w:rsidRDefault="009D33A2">
      <w:pPr>
        <w:pBdr>
          <w:top w:val="nil"/>
          <w:left w:val="nil"/>
          <w:bottom w:val="nil"/>
          <w:right w:val="nil"/>
          <w:between w:val="nil"/>
        </w:pBdr>
        <w:ind w:left="720"/>
        <w:rPr>
          <w:rFonts w:cs="Arial"/>
          <w:sz w:val="20"/>
          <w:szCs w:val="20"/>
        </w:rPr>
      </w:pPr>
    </w:p>
    <w:p w14:paraId="0FFCFB9F" w14:textId="0232CD06" w:rsidR="009D33A2" w:rsidRPr="00B559B5" w:rsidRDefault="002158D5">
      <w:pPr>
        <w:numPr>
          <w:ilvl w:val="0"/>
          <w:numId w:val="83"/>
        </w:numPr>
        <w:pBdr>
          <w:top w:val="nil"/>
          <w:left w:val="nil"/>
          <w:bottom w:val="nil"/>
          <w:right w:val="nil"/>
          <w:between w:val="nil"/>
        </w:pBdr>
        <w:spacing w:after="0"/>
        <w:rPr>
          <w:rFonts w:cs="Arial"/>
          <w:sz w:val="20"/>
          <w:szCs w:val="20"/>
        </w:rPr>
      </w:pPr>
      <w:r w:rsidRPr="00B559B5">
        <w:rPr>
          <w:rFonts w:cs="Arial"/>
          <w:sz w:val="20"/>
          <w:szCs w:val="20"/>
        </w:rPr>
        <w:t>[5:14</w:t>
      </w:r>
      <w:r w:rsidR="00EE2B18">
        <w:rPr>
          <w:rFonts w:cs="Arial"/>
          <w:sz w:val="20"/>
          <w:szCs w:val="20"/>
        </w:rPr>
        <w:t xml:space="preserve">]   </w:t>
      </w:r>
      <w:r w:rsidR="00D97C21" w:rsidRPr="00B559B5">
        <w:rPr>
          <w:rFonts w:cs="Arial"/>
          <w:sz w:val="20"/>
          <w:szCs w:val="20"/>
        </w:rPr>
        <w:t xml:space="preserve">Who did the man with the drawn sword </w:t>
      </w:r>
      <w:r w:rsidR="007D6DBF">
        <w:rPr>
          <w:rFonts w:cs="Arial"/>
          <w:sz w:val="20"/>
          <w:szCs w:val="20"/>
        </w:rPr>
        <w:t>say that he was</w:t>
      </w:r>
      <w:r w:rsidR="00D97C21" w:rsidRPr="00B559B5">
        <w:rPr>
          <w:rFonts w:cs="Arial"/>
          <w:sz w:val="20"/>
          <w:szCs w:val="20"/>
        </w:rPr>
        <w:t xml:space="preserve">? </w:t>
      </w:r>
    </w:p>
    <w:p w14:paraId="0FFCFBA0" w14:textId="5F9178F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7D6DBF">
        <w:rPr>
          <w:rFonts w:cs="Arial"/>
          <w:sz w:val="20"/>
          <w:szCs w:val="20"/>
        </w:rPr>
        <w:t xml:space="preserve">told Joshua </w:t>
      </w:r>
      <w:r w:rsidRPr="00B559B5">
        <w:rPr>
          <w:rFonts w:cs="Arial"/>
          <w:sz w:val="20"/>
          <w:szCs w:val="20"/>
        </w:rPr>
        <w:t>that he was the commander of the army of Yahweh.</w:t>
      </w:r>
    </w:p>
    <w:p w14:paraId="0FFCFBA1" w14:textId="77777777" w:rsidR="009D33A2" w:rsidRPr="00B559B5" w:rsidRDefault="009D33A2">
      <w:pPr>
        <w:pBdr>
          <w:top w:val="nil"/>
          <w:left w:val="nil"/>
          <w:bottom w:val="nil"/>
          <w:right w:val="nil"/>
          <w:between w:val="nil"/>
        </w:pBdr>
        <w:ind w:left="720"/>
        <w:rPr>
          <w:rFonts w:cs="Arial"/>
          <w:sz w:val="20"/>
          <w:szCs w:val="20"/>
        </w:rPr>
      </w:pPr>
    </w:p>
    <w:p w14:paraId="0FFCFBA2" w14:textId="2427D044" w:rsidR="009D33A2" w:rsidRPr="00B559B5" w:rsidRDefault="002158D5">
      <w:pPr>
        <w:numPr>
          <w:ilvl w:val="0"/>
          <w:numId w:val="83"/>
        </w:numPr>
        <w:pBdr>
          <w:top w:val="nil"/>
          <w:left w:val="nil"/>
          <w:bottom w:val="nil"/>
          <w:right w:val="nil"/>
          <w:between w:val="nil"/>
        </w:pBdr>
        <w:spacing w:after="0"/>
        <w:rPr>
          <w:rFonts w:cs="Arial"/>
          <w:sz w:val="20"/>
          <w:szCs w:val="20"/>
        </w:rPr>
      </w:pPr>
      <w:r w:rsidRPr="00B559B5">
        <w:rPr>
          <w:rFonts w:cs="Arial"/>
          <w:sz w:val="20"/>
          <w:szCs w:val="20"/>
        </w:rPr>
        <w:t>[5:14</w:t>
      </w:r>
      <w:r w:rsidR="00EE2B18">
        <w:rPr>
          <w:rFonts w:cs="Arial"/>
          <w:sz w:val="20"/>
          <w:szCs w:val="20"/>
        </w:rPr>
        <w:t xml:space="preserve">]   </w:t>
      </w:r>
      <w:r w:rsidR="00D97C21" w:rsidRPr="00B559B5">
        <w:rPr>
          <w:rFonts w:cs="Arial"/>
          <w:sz w:val="20"/>
          <w:szCs w:val="20"/>
        </w:rPr>
        <w:t xml:space="preserve">What did Joshua do when he heard this? </w:t>
      </w:r>
    </w:p>
    <w:p w14:paraId="0FFCFBA3" w14:textId="03254678" w:rsidR="009D33A2" w:rsidRPr="00B559B5" w:rsidRDefault="007D6DBF">
      <w:pPr>
        <w:pBdr>
          <w:top w:val="nil"/>
          <w:left w:val="nil"/>
          <w:bottom w:val="nil"/>
          <w:right w:val="nil"/>
          <w:between w:val="nil"/>
        </w:pBdr>
        <w:ind w:left="720"/>
        <w:rPr>
          <w:rFonts w:cs="Arial"/>
          <w:sz w:val="20"/>
          <w:szCs w:val="20"/>
        </w:rPr>
      </w:pPr>
      <w:r>
        <w:rPr>
          <w:rFonts w:cs="Arial"/>
          <w:sz w:val="20"/>
          <w:szCs w:val="20"/>
        </w:rPr>
        <w:t>He</w:t>
      </w:r>
      <w:r w:rsidR="00D97C21" w:rsidRPr="00B559B5">
        <w:rPr>
          <w:rFonts w:cs="Arial"/>
          <w:sz w:val="20"/>
          <w:szCs w:val="20"/>
        </w:rPr>
        <w:t xml:space="preserve"> lay with his face to the ground to worship</w:t>
      </w:r>
      <w:r w:rsidR="00B3361D">
        <w:rPr>
          <w:rFonts w:cs="Arial"/>
          <w:sz w:val="20"/>
          <w:szCs w:val="20"/>
        </w:rPr>
        <w:t xml:space="preserve">. </w:t>
      </w:r>
      <w:r>
        <w:rPr>
          <w:rFonts w:cs="Arial"/>
          <w:sz w:val="20"/>
          <w:szCs w:val="20"/>
        </w:rPr>
        <w:t>Then Joshua</w:t>
      </w:r>
      <w:r w:rsidR="00D97C21" w:rsidRPr="00B559B5">
        <w:rPr>
          <w:rFonts w:cs="Arial"/>
          <w:sz w:val="20"/>
          <w:szCs w:val="20"/>
        </w:rPr>
        <w:t xml:space="preserve"> asked</w:t>
      </w:r>
      <w:r w:rsidR="00B3361D">
        <w:rPr>
          <w:rFonts w:cs="Arial"/>
          <w:sz w:val="20"/>
          <w:szCs w:val="20"/>
        </w:rPr>
        <w:t xml:space="preserve"> w</w:t>
      </w:r>
      <w:r w:rsidR="00D97C21" w:rsidRPr="00B559B5">
        <w:rPr>
          <w:rFonts w:cs="Arial"/>
          <w:sz w:val="20"/>
          <w:szCs w:val="20"/>
        </w:rPr>
        <w:t>hat</w:t>
      </w:r>
      <w:r>
        <w:rPr>
          <w:rFonts w:cs="Arial"/>
          <w:sz w:val="20"/>
          <w:szCs w:val="20"/>
        </w:rPr>
        <w:t xml:space="preserve"> his master would say</w:t>
      </w:r>
      <w:r w:rsidR="00B3361D">
        <w:rPr>
          <w:rFonts w:cs="Arial"/>
          <w:sz w:val="20"/>
          <w:szCs w:val="20"/>
        </w:rPr>
        <w:t xml:space="preserve"> to his servant. </w:t>
      </w:r>
    </w:p>
    <w:p w14:paraId="0FFCFBA4" w14:textId="77777777" w:rsidR="009D33A2" w:rsidRPr="00B559B5" w:rsidRDefault="009D33A2">
      <w:pPr>
        <w:pBdr>
          <w:top w:val="nil"/>
          <w:left w:val="nil"/>
          <w:bottom w:val="nil"/>
          <w:right w:val="nil"/>
          <w:between w:val="nil"/>
        </w:pBdr>
        <w:ind w:left="720"/>
        <w:rPr>
          <w:rFonts w:cs="Arial"/>
          <w:sz w:val="20"/>
          <w:szCs w:val="20"/>
        </w:rPr>
      </w:pPr>
    </w:p>
    <w:p w14:paraId="0FFCFBA5" w14:textId="51B28780" w:rsidR="009D33A2" w:rsidRPr="00B559B5" w:rsidRDefault="002158D5">
      <w:pPr>
        <w:numPr>
          <w:ilvl w:val="0"/>
          <w:numId w:val="83"/>
        </w:numPr>
        <w:pBdr>
          <w:top w:val="nil"/>
          <w:left w:val="nil"/>
          <w:bottom w:val="nil"/>
          <w:right w:val="nil"/>
          <w:between w:val="nil"/>
        </w:pBdr>
        <w:spacing w:after="0"/>
        <w:rPr>
          <w:rFonts w:cs="Arial"/>
          <w:sz w:val="20"/>
          <w:szCs w:val="20"/>
        </w:rPr>
      </w:pPr>
      <w:r w:rsidRPr="00B559B5">
        <w:rPr>
          <w:rFonts w:cs="Arial"/>
          <w:sz w:val="20"/>
          <w:szCs w:val="20"/>
        </w:rPr>
        <w:t>[5:15</w:t>
      </w:r>
      <w:r w:rsidR="00EE2B18">
        <w:rPr>
          <w:rFonts w:cs="Arial"/>
          <w:sz w:val="20"/>
          <w:szCs w:val="20"/>
        </w:rPr>
        <w:t xml:space="preserve">]   </w:t>
      </w:r>
      <w:r w:rsidR="00D97C21" w:rsidRPr="00B559B5">
        <w:rPr>
          <w:rFonts w:cs="Arial"/>
          <w:sz w:val="20"/>
          <w:szCs w:val="20"/>
        </w:rPr>
        <w:t xml:space="preserve">What did the commander of the army of Yahweh tell Joshua to do? </w:t>
      </w:r>
    </w:p>
    <w:p w14:paraId="0FFCFBA6"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told Joshua to remove his sandals, because he was on holy ground.</w:t>
      </w:r>
    </w:p>
    <w:p w14:paraId="0FFCFBA7" w14:textId="77777777" w:rsidR="009D33A2" w:rsidRPr="00B559B5" w:rsidRDefault="009D33A2">
      <w:pPr>
        <w:pBdr>
          <w:top w:val="nil"/>
          <w:left w:val="nil"/>
          <w:bottom w:val="nil"/>
          <w:right w:val="nil"/>
          <w:between w:val="nil"/>
        </w:pBdr>
        <w:ind w:left="720"/>
        <w:rPr>
          <w:rFonts w:cs="Arial"/>
          <w:sz w:val="20"/>
          <w:szCs w:val="20"/>
        </w:rPr>
      </w:pPr>
    </w:p>
    <w:p w14:paraId="392F9814" w14:textId="64842E1A" w:rsidR="007D6DBF" w:rsidRDefault="002158D5">
      <w:pPr>
        <w:numPr>
          <w:ilvl w:val="0"/>
          <w:numId w:val="83"/>
        </w:numPr>
        <w:pBdr>
          <w:top w:val="nil"/>
          <w:left w:val="nil"/>
          <w:bottom w:val="nil"/>
          <w:right w:val="nil"/>
          <w:between w:val="nil"/>
        </w:pBdr>
        <w:spacing w:after="0"/>
        <w:rPr>
          <w:rFonts w:cs="Arial"/>
          <w:sz w:val="20"/>
          <w:szCs w:val="20"/>
        </w:rPr>
      </w:pPr>
      <w:r>
        <w:rPr>
          <w:rFonts w:cs="Arial"/>
          <w:sz w:val="20"/>
          <w:szCs w:val="20"/>
        </w:rPr>
        <w:t>[5:15</w:t>
      </w:r>
      <w:r w:rsidR="00EE2B18">
        <w:rPr>
          <w:rFonts w:cs="Arial"/>
          <w:sz w:val="20"/>
          <w:szCs w:val="20"/>
        </w:rPr>
        <w:t xml:space="preserve">]   </w:t>
      </w:r>
      <w:r w:rsidR="007D6DBF">
        <w:rPr>
          <w:rFonts w:cs="Arial"/>
          <w:sz w:val="20"/>
          <w:szCs w:val="20"/>
        </w:rPr>
        <w:t>Did Joshua obey?</w:t>
      </w:r>
    </w:p>
    <w:p w14:paraId="6F3264C8" w14:textId="664F8F1E" w:rsidR="007D6DBF" w:rsidRDefault="007D6DBF" w:rsidP="007D6DBF">
      <w:pPr>
        <w:pBdr>
          <w:top w:val="nil"/>
          <w:left w:val="nil"/>
          <w:bottom w:val="nil"/>
          <w:right w:val="nil"/>
          <w:between w:val="nil"/>
        </w:pBdr>
        <w:spacing w:after="0"/>
        <w:ind w:left="720"/>
        <w:rPr>
          <w:rFonts w:cs="Arial"/>
          <w:sz w:val="20"/>
          <w:szCs w:val="20"/>
        </w:rPr>
      </w:pPr>
      <w:r>
        <w:rPr>
          <w:rFonts w:cs="Arial"/>
          <w:sz w:val="20"/>
          <w:szCs w:val="20"/>
        </w:rPr>
        <w:t>Yes.</w:t>
      </w:r>
    </w:p>
    <w:p w14:paraId="779CD57F" w14:textId="77777777" w:rsidR="007D6DBF" w:rsidRDefault="007D6DBF" w:rsidP="007D6DBF">
      <w:pPr>
        <w:pBdr>
          <w:top w:val="nil"/>
          <w:left w:val="nil"/>
          <w:bottom w:val="nil"/>
          <w:right w:val="nil"/>
          <w:between w:val="nil"/>
        </w:pBdr>
        <w:spacing w:after="0"/>
        <w:ind w:left="360"/>
        <w:rPr>
          <w:rFonts w:cs="Arial"/>
          <w:sz w:val="20"/>
          <w:szCs w:val="20"/>
        </w:rPr>
      </w:pPr>
    </w:p>
    <w:p w14:paraId="567BF2E7" w14:textId="4E1326F7" w:rsidR="007D6DBF" w:rsidRPr="001A5736" w:rsidRDefault="001A5736" w:rsidP="001A5736">
      <w:pPr>
        <w:pStyle w:val="Continuedline"/>
      </w:pPr>
      <w:r w:rsidRPr="001A5736">
        <w:lastRenderedPageBreak/>
        <w:t>Joshua 5:13-15 continued</w:t>
      </w:r>
    </w:p>
    <w:p w14:paraId="0FFCFBA8" w14:textId="419873EE" w:rsidR="009D33A2" w:rsidRPr="00B559B5" w:rsidRDefault="002158D5">
      <w:pPr>
        <w:numPr>
          <w:ilvl w:val="0"/>
          <w:numId w:val="83"/>
        </w:numPr>
        <w:pBdr>
          <w:top w:val="nil"/>
          <w:left w:val="nil"/>
          <w:bottom w:val="nil"/>
          <w:right w:val="nil"/>
          <w:between w:val="nil"/>
        </w:pBdr>
        <w:spacing w:after="0"/>
        <w:rPr>
          <w:rFonts w:cs="Arial"/>
          <w:sz w:val="20"/>
          <w:szCs w:val="20"/>
        </w:rPr>
      </w:pPr>
      <w:r w:rsidRPr="00B559B5">
        <w:rPr>
          <w:rFonts w:cs="Arial"/>
          <w:sz w:val="20"/>
          <w:szCs w:val="20"/>
        </w:rPr>
        <w:t>[5:15</w:t>
      </w:r>
      <w:r w:rsidR="00EE2B18">
        <w:rPr>
          <w:rFonts w:cs="Arial"/>
          <w:sz w:val="20"/>
          <w:szCs w:val="20"/>
        </w:rPr>
        <w:t xml:space="preserve">]   </w:t>
      </w:r>
      <w:r w:rsidR="00D97C21" w:rsidRPr="00B559B5">
        <w:rPr>
          <w:rFonts w:cs="Arial"/>
          <w:sz w:val="20"/>
          <w:szCs w:val="20"/>
        </w:rPr>
        <w:t xml:space="preserve">Who do you think the commander of the army of Yahweh was? </w:t>
      </w:r>
    </w:p>
    <w:p w14:paraId="0FFCFBA9" w14:textId="22E150AB" w:rsidR="009D33A2" w:rsidRPr="00B559B5" w:rsidRDefault="00320AC0">
      <w:pPr>
        <w:pBdr>
          <w:top w:val="nil"/>
          <w:left w:val="nil"/>
          <w:bottom w:val="nil"/>
          <w:right w:val="nil"/>
          <w:between w:val="nil"/>
        </w:pBdr>
        <w:ind w:left="720"/>
        <w:rPr>
          <w:rFonts w:cs="Arial"/>
          <w:sz w:val="20"/>
          <w:szCs w:val="20"/>
        </w:rPr>
      </w:pPr>
      <w:r w:rsidRPr="00320AC0">
        <w:rPr>
          <w:rFonts w:cs="Arial"/>
          <w:i/>
          <w:iCs/>
          <w:sz w:val="20"/>
          <w:szCs w:val="20"/>
        </w:rPr>
        <w:t>(Answer may vary.)</w:t>
      </w:r>
      <w:r>
        <w:rPr>
          <w:rFonts w:cs="Arial"/>
          <w:sz w:val="20"/>
          <w:szCs w:val="20"/>
        </w:rPr>
        <w:t xml:space="preserve"> </w:t>
      </w:r>
      <w:r w:rsidR="00D97C21" w:rsidRPr="00B559B5">
        <w:rPr>
          <w:rFonts w:cs="Arial"/>
          <w:sz w:val="20"/>
          <w:szCs w:val="20"/>
        </w:rPr>
        <w:t xml:space="preserve">Perhaps he was an angel. Or perhaps he was God or the Son of God. (Scholars disagree about who this person was). </w:t>
      </w:r>
    </w:p>
    <w:p w14:paraId="0FFCFBAB" w14:textId="4667F9A2" w:rsidR="009D33A2" w:rsidRPr="007D6DBF" w:rsidRDefault="00D97C21" w:rsidP="001A5736">
      <w:pPr>
        <w:pStyle w:val="CommentSection"/>
      </w:pPr>
      <w:r w:rsidRPr="00B559B5">
        <w:t>Comment Section:</w:t>
      </w:r>
      <w:bookmarkStart w:id="7" w:name="_heading=h.3vac5uf" w:colFirst="0" w:colLast="0"/>
      <w:bookmarkEnd w:id="7"/>
    </w:p>
    <w:p w14:paraId="1D20994F" w14:textId="77777777" w:rsidR="001A5736" w:rsidRDefault="001A5736">
      <w:pPr>
        <w:spacing w:line="259" w:lineRule="auto"/>
        <w:rPr>
          <w:rFonts w:cs="Arial"/>
          <w:b/>
          <w:sz w:val="40"/>
          <w:szCs w:val="44"/>
        </w:rPr>
      </w:pPr>
      <w:r>
        <w:br w:type="page"/>
      </w:r>
    </w:p>
    <w:p w14:paraId="0FFCFBAC" w14:textId="09EE7C3B" w:rsidR="009D33A2" w:rsidRPr="00B559B5" w:rsidRDefault="00D97C21" w:rsidP="006303A5">
      <w:pPr>
        <w:pStyle w:val="Heading1"/>
      </w:pPr>
      <w:bookmarkStart w:id="8" w:name="_Toc203574547"/>
      <w:r w:rsidRPr="00B559B5">
        <w:lastRenderedPageBreak/>
        <w:t>Joshua 6:1-2</w:t>
      </w:r>
      <w:r w:rsidR="00A11678">
        <w:t>3</w:t>
      </w:r>
      <w:r w:rsidRPr="00B559B5">
        <w:tab/>
      </w:r>
      <w:r w:rsidRPr="006303A5">
        <w:rPr>
          <w:rStyle w:val="Heading2Char"/>
        </w:rPr>
        <w:t>The fall of Jericho</w:t>
      </w:r>
      <w:bookmarkEnd w:id="8"/>
    </w:p>
    <w:p w14:paraId="6F0D2524" w14:textId="77777777" w:rsidR="00B669DB" w:rsidRPr="00170DC8" w:rsidRDefault="00B669DB" w:rsidP="00B669DB">
      <w:pPr>
        <w:pStyle w:val="Background"/>
        <w:rPr>
          <w:b/>
          <w:bCs w:val="0"/>
          <w:i/>
          <w:iCs/>
        </w:rPr>
      </w:pPr>
      <w:r w:rsidRPr="00170DC8">
        <w:rPr>
          <w:b/>
          <w:bCs w:val="0"/>
          <w:i/>
          <w:iCs/>
        </w:rPr>
        <w:t>Read the passage.</w:t>
      </w:r>
    </w:p>
    <w:p w14:paraId="0FFCFBAD" w14:textId="77777777" w:rsidR="009D33A2" w:rsidRPr="00B559B5" w:rsidRDefault="00D97C21" w:rsidP="00381D81">
      <w:pPr>
        <w:pStyle w:val="Part1"/>
      </w:pPr>
      <w:r w:rsidRPr="00B559B5">
        <w:t>Part 1</w:t>
      </w:r>
    </w:p>
    <w:p w14:paraId="0FFCFBAE" w14:textId="77777777" w:rsidR="009D33A2" w:rsidRPr="00B559B5" w:rsidRDefault="00D97C21">
      <w:pPr>
        <w:spacing w:after="80" w:line="360" w:lineRule="auto"/>
        <w:rPr>
          <w:rFonts w:cs="Arial"/>
          <w:b/>
          <w:sz w:val="34"/>
          <w:szCs w:val="34"/>
        </w:rPr>
      </w:pPr>
      <w:r w:rsidRPr="00B559B5">
        <w:rPr>
          <w:rFonts w:cs="Arial"/>
          <w:sz w:val="20"/>
          <w:szCs w:val="20"/>
        </w:rPr>
        <w:t>Tell in your own words what you just read in these verses.</w:t>
      </w:r>
    </w:p>
    <w:p w14:paraId="796A408D" w14:textId="77777777" w:rsidR="00F06D07" w:rsidRDefault="000701B4" w:rsidP="000701B4">
      <w:pPr>
        <w:numPr>
          <w:ilvl w:val="0"/>
          <w:numId w:val="11"/>
        </w:numPr>
        <w:spacing w:after="0"/>
        <w:rPr>
          <w:rFonts w:cs="Arial"/>
          <w:sz w:val="20"/>
          <w:szCs w:val="20"/>
        </w:rPr>
      </w:pPr>
      <w:r>
        <w:rPr>
          <w:rFonts w:cs="Arial"/>
          <w:sz w:val="20"/>
          <w:szCs w:val="20"/>
        </w:rPr>
        <w:t xml:space="preserve">The entrances of Jericho were all closed because of the army of Israel. </w:t>
      </w:r>
      <w:r w:rsidRPr="00B559B5">
        <w:rPr>
          <w:rFonts w:cs="Arial"/>
          <w:sz w:val="20"/>
          <w:szCs w:val="20"/>
        </w:rPr>
        <w:t xml:space="preserve">Yahweh </w:t>
      </w:r>
      <w:r>
        <w:rPr>
          <w:rFonts w:cs="Arial"/>
          <w:sz w:val="20"/>
          <w:szCs w:val="20"/>
        </w:rPr>
        <w:t>told</w:t>
      </w:r>
      <w:r w:rsidRPr="00B559B5">
        <w:rPr>
          <w:rFonts w:cs="Arial"/>
          <w:sz w:val="20"/>
          <w:szCs w:val="20"/>
        </w:rPr>
        <w:t xml:space="preserve"> Joshua </w:t>
      </w:r>
      <w:r>
        <w:rPr>
          <w:rFonts w:cs="Arial"/>
          <w:sz w:val="20"/>
          <w:szCs w:val="20"/>
        </w:rPr>
        <w:t>that he had delivered Jericho into his hands</w:t>
      </w:r>
      <w:r w:rsidR="00F06D07">
        <w:rPr>
          <w:rFonts w:cs="Arial"/>
          <w:sz w:val="20"/>
          <w:szCs w:val="20"/>
        </w:rPr>
        <w:t>. [6:1-2]</w:t>
      </w:r>
      <w:r w:rsidRPr="00B559B5">
        <w:rPr>
          <w:rFonts w:cs="Arial"/>
          <w:sz w:val="20"/>
          <w:szCs w:val="20"/>
        </w:rPr>
        <w:t xml:space="preserve"> </w:t>
      </w:r>
    </w:p>
    <w:p w14:paraId="3C9D8E89" w14:textId="0A3544CC" w:rsidR="000701B4" w:rsidRPr="00B559B5" w:rsidRDefault="00F06D07" w:rsidP="000701B4">
      <w:pPr>
        <w:numPr>
          <w:ilvl w:val="0"/>
          <w:numId w:val="11"/>
        </w:numPr>
        <w:spacing w:after="0"/>
        <w:rPr>
          <w:rFonts w:cs="Arial"/>
          <w:sz w:val="20"/>
          <w:szCs w:val="20"/>
        </w:rPr>
      </w:pPr>
      <w:r>
        <w:rPr>
          <w:rFonts w:cs="Arial"/>
          <w:sz w:val="20"/>
          <w:szCs w:val="20"/>
        </w:rPr>
        <w:t xml:space="preserve">Yahweh </w:t>
      </w:r>
      <w:r w:rsidR="000701B4" w:rsidRPr="00B559B5">
        <w:rPr>
          <w:rFonts w:cs="Arial"/>
          <w:sz w:val="20"/>
          <w:szCs w:val="20"/>
        </w:rPr>
        <w:t xml:space="preserve">told </w:t>
      </w:r>
      <w:r>
        <w:rPr>
          <w:rFonts w:cs="Arial"/>
          <w:sz w:val="20"/>
          <w:szCs w:val="20"/>
        </w:rPr>
        <w:t>Joshua</w:t>
      </w:r>
      <w:r w:rsidR="001477ED">
        <w:rPr>
          <w:rFonts w:cs="Arial"/>
          <w:sz w:val="20"/>
          <w:szCs w:val="20"/>
        </w:rPr>
        <w:t xml:space="preserve"> instructions for</w:t>
      </w:r>
      <w:r w:rsidR="000701B4" w:rsidRPr="00B559B5">
        <w:rPr>
          <w:rFonts w:cs="Arial"/>
          <w:sz w:val="20"/>
          <w:szCs w:val="20"/>
        </w:rPr>
        <w:t xml:space="preserve"> what the Israelites should do at Jericho. [6:</w:t>
      </w:r>
      <w:r>
        <w:rPr>
          <w:rFonts w:cs="Arial"/>
          <w:sz w:val="20"/>
          <w:szCs w:val="20"/>
        </w:rPr>
        <w:t>3</w:t>
      </w:r>
      <w:r w:rsidR="000701B4" w:rsidRPr="00B559B5">
        <w:rPr>
          <w:rFonts w:cs="Arial"/>
          <w:sz w:val="20"/>
          <w:szCs w:val="20"/>
        </w:rPr>
        <w:t>-</w:t>
      </w:r>
      <w:r w:rsidR="000701B4">
        <w:rPr>
          <w:rFonts w:cs="Arial"/>
          <w:sz w:val="20"/>
          <w:szCs w:val="20"/>
        </w:rPr>
        <w:t>5</w:t>
      </w:r>
      <w:r w:rsidR="000701B4" w:rsidRPr="00B559B5">
        <w:rPr>
          <w:rFonts w:cs="Arial"/>
          <w:sz w:val="20"/>
          <w:szCs w:val="20"/>
        </w:rPr>
        <w:t>]</w:t>
      </w:r>
    </w:p>
    <w:p w14:paraId="78FB67A8" w14:textId="752A98D5" w:rsidR="000701B4" w:rsidRDefault="000701B4" w:rsidP="007D6DBF">
      <w:pPr>
        <w:numPr>
          <w:ilvl w:val="0"/>
          <w:numId w:val="11"/>
        </w:numPr>
        <w:spacing w:after="0"/>
        <w:rPr>
          <w:rFonts w:cs="Arial"/>
          <w:sz w:val="20"/>
          <w:szCs w:val="20"/>
        </w:rPr>
      </w:pPr>
      <w:r>
        <w:rPr>
          <w:rFonts w:cs="Arial"/>
          <w:sz w:val="20"/>
          <w:szCs w:val="20"/>
        </w:rPr>
        <w:t xml:space="preserve">Just as Yahweh had </w:t>
      </w:r>
      <w:r w:rsidR="001477ED">
        <w:rPr>
          <w:rFonts w:cs="Arial"/>
          <w:sz w:val="20"/>
          <w:szCs w:val="20"/>
        </w:rPr>
        <w:t>said</w:t>
      </w:r>
      <w:r>
        <w:rPr>
          <w:rFonts w:cs="Arial"/>
          <w:sz w:val="20"/>
          <w:szCs w:val="20"/>
        </w:rPr>
        <w:t xml:space="preserve">, Joshua </w:t>
      </w:r>
      <w:r w:rsidR="001477ED">
        <w:rPr>
          <w:rFonts w:cs="Arial"/>
          <w:sz w:val="20"/>
          <w:szCs w:val="20"/>
        </w:rPr>
        <w:t>told</w:t>
      </w:r>
      <w:r>
        <w:rPr>
          <w:rFonts w:cs="Arial"/>
          <w:sz w:val="20"/>
          <w:szCs w:val="20"/>
        </w:rPr>
        <w:t xml:space="preserve"> the priests</w:t>
      </w:r>
      <w:r w:rsidR="001477ED">
        <w:rPr>
          <w:rFonts w:cs="Arial"/>
          <w:sz w:val="20"/>
          <w:szCs w:val="20"/>
        </w:rPr>
        <w:t xml:space="preserve"> to</w:t>
      </w:r>
      <w:r>
        <w:rPr>
          <w:rFonts w:cs="Arial"/>
          <w:sz w:val="20"/>
          <w:szCs w:val="20"/>
        </w:rPr>
        <w:t xml:space="preserve"> carry the ark of the covenant, and </w:t>
      </w:r>
      <w:r w:rsidR="00A11678">
        <w:rPr>
          <w:rFonts w:cs="Arial"/>
          <w:sz w:val="20"/>
          <w:szCs w:val="20"/>
        </w:rPr>
        <w:t xml:space="preserve">he </w:t>
      </w:r>
      <w:r w:rsidR="001477ED">
        <w:rPr>
          <w:rFonts w:cs="Arial"/>
          <w:sz w:val="20"/>
          <w:szCs w:val="20"/>
        </w:rPr>
        <w:t xml:space="preserve">told </w:t>
      </w:r>
      <w:r>
        <w:rPr>
          <w:rFonts w:cs="Arial"/>
          <w:sz w:val="20"/>
          <w:szCs w:val="20"/>
        </w:rPr>
        <w:t xml:space="preserve">seven priests </w:t>
      </w:r>
      <w:r w:rsidR="001477ED">
        <w:rPr>
          <w:rFonts w:cs="Arial"/>
          <w:sz w:val="20"/>
          <w:szCs w:val="20"/>
        </w:rPr>
        <w:t>to</w:t>
      </w:r>
      <w:r>
        <w:rPr>
          <w:rFonts w:cs="Arial"/>
          <w:sz w:val="20"/>
          <w:szCs w:val="20"/>
        </w:rPr>
        <w:t xml:space="preserve"> carry trumpets. The army went ahead of the ark, and they all marched around the city. [6:6-7]</w:t>
      </w:r>
      <w:r w:rsidR="00A11678">
        <w:rPr>
          <w:rFonts w:cs="Arial"/>
          <w:sz w:val="20"/>
          <w:szCs w:val="20"/>
        </w:rPr>
        <w:t xml:space="preserve"> </w:t>
      </w:r>
    </w:p>
    <w:p w14:paraId="2756ACC4" w14:textId="7E361424" w:rsidR="000701B4" w:rsidRDefault="000701B4" w:rsidP="007D6DBF">
      <w:pPr>
        <w:numPr>
          <w:ilvl w:val="0"/>
          <w:numId w:val="11"/>
        </w:numPr>
        <w:spacing w:after="0"/>
        <w:rPr>
          <w:rFonts w:cs="Arial"/>
          <w:sz w:val="20"/>
          <w:szCs w:val="20"/>
        </w:rPr>
      </w:pPr>
      <w:r>
        <w:rPr>
          <w:rFonts w:cs="Arial"/>
          <w:sz w:val="20"/>
          <w:szCs w:val="20"/>
        </w:rPr>
        <w:t>As they marched, the priests blew their trumpets, but Joshua told the people not to shout. They did</w:t>
      </w:r>
      <w:r w:rsidR="00F06D07">
        <w:rPr>
          <w:rFonts w:cs="Arial"/>
          <w:sz w:val="20"/>
          <w:szCs w:val="20"/>
        </w:rPr>
        <w:t xml:space="preserve"> what Joshua said</w:t>
      </w:r>
      <w:r>
        <w:rPr>
          <w:rFonts w:cs="Arial"/>
          <w:sz w:val="20"/>
          <w:szCs w:val="20"/>
        </w:rPr>
        <w:t xml:space="preserve"> and marched around the city once. Then they went into their camp. [6:8-11] </w:t>
      </w:r>
    </w:p>
    <w:p w14:paraId="7964811A" w14:textId="6C6B477D" w:rsidR="001477ED" w:rsidRDefault="000701B4" w:rsidP="007D6DBF">
      <w:pPr>
        <w:numPr>
          <w:ilvl w:val="0"/>
          <w:numId w:val="11"/>
        </w:numPr>
        <w:spacing w:after="0"/>
        <w:rPr>
          <w:rFonts w:cs="Arial"/>
          <w:sz w:val="20"/>
          <w:szCs w:val="20"/>
        </w:rPr>
      </w:pPr>
      <w:r>
        <w:rPr>
          <w:rFonts w:cs="Arial"/>
          <w:sz w:val="20"/>
          <w:szCs w:val="20"/>
        </w:rPr>
        <w:t>They did the same thing</w:t>
      </w:r>
      <w:r w:rsidR="001477ED">
        <w:rPr>
          <w:rFonts w:cs="Arial"/>
          <w:sz w:val="20"/>
          <w:szCs w:val="20"/>
        </w:rPr>
        <w:t xml:space="preserve"> for six days. [6:12-14]</w:t>
      </w:r>
    </w:p>
    <w:p w14:paraId="6E6AA58D" w14:textId="7C0F5C74" w:rsidR="001477ED" w:rsidRDefault="00F06D07">
      <w:pPr>
        <w:numPr>
          <w:ilvl w:val="0"/>
          <w:numId w:val="11"/>
        </w:numPr>
        <w:spacing w:after="0"/>
        <w:rPr>
          <w:rFonts w:cs="Arial"/>
          <w:sz w:val="20"/>
          <w:szCs w:val="20"/>
        </w:rPr>
      </w:pPr>
      <w:r>
        <w:rPr>
          <w:rFonts w:cs="Arial"/>
          <w:sz w:val="20"/>
          <w:szCs w:val="20"/>
        </w:rPr>
        <w:t>On</w:t>
      </w:r>
      <w:r w:rsidR="001477ED">
        <w:rPr>
          <w:rFonts w:cs="Arial"/>
          <w:sz w:val="20"/>
          <w:szCs w:val="20"/>
        </w:rPr>
        <w:t xml:space="preserve"> </w:t>
      </w:r>
      <w:r w:rsidR="00D97C21" w:rsidRPr="00B559B5">
        <w:rPr>
          <w:rFonts w:cs="Arial"/>
          <w:sz w:val="20"/>
          <w:szCs w:val="20"/>
        </w:rPr>
        <w:t>the seventh day</w:t>
      </w:r>
      <w:r w:rsidR="001477ED">
        <w:rPr>
          <w:rFonts w:cs="Arial"/>
          <w:sz w:val="20"/>
          <w:szCs w:val="20"/>
        </w:rPr>
        <w:t>, they marched around the city seven times. When</w:t>
      </w:r>
      <w:r w:rsidR="00D97C21" w:rsidRPr="00B559B5">
        <w:rPr>
          <w:rFonts w:cs="Arial"/>
          <w:sz w:val="20"/>
          <w:szCs w:val="20"/>
        </w:rPr>
        <w:t xml:space="preserve"> the priests blew their trumpets</w:t>
      </w:r>
      <w:r w:rsidR="001477ED">
        <w:rPr>
          <w:rFonts w:cs="Arial"/>
          <w:sz w:val="20"/>
          <w:szCs w:val="20"/>
        </w:rPr>
        <w:t>, Joshua told everyone to shout, because Yahweh had given them the city. He told them to spare Rahab and her family, and he told them</w:t>
      </w:r>
      <w:r>
        <w:rPr>
          <w:rFonts w:cs="Arial"/>
          <w:sz w:val="20"/>
          <w:szCs w:val="20"/>
        </w:rPr>
        <w:t xml:space="preserve"> about things </w:t>
      </w:r>
      <w:r w:rsidR="001477ED">
        <w:rPr>
          <w:rFonts w:cs="Arial"/>
          <w:sz w:val="20"/>
          <w:szCs w:val="20"/>
        </w:rPr>
        <w:t xml:space="preserve">that must be set apart </w:t>
      </w:r>
      <w:r>
        <w:rPr>
          <w:rFonts w:cs="Arial"/>
          <w:sz w:val="20"/>
          <w:szCs w:val="20"/>
        </w:rPr>
        <w:t>for</w:t>
      </w:r>
      <w:r w:rsidR="001477ED">
        <w:rPr>
          <w:rFonts w:cs="Arial"/>
          <w:sz w:val="20"/>
          <w:szCs w:val="20"/>
        </w:rPr>
        <w:t xml:space="preserve"> Yahweh. [6:15-19]</w:t>
      </w:r>
    </w:p>
    <w:p w14:paraId="0FFCFBB1" w14:textId="44F840AD" w:rsidR="009D33A2" w:rsidRDefault="001477ED" w:rsidP="001477ED">
      <w:pPr>
        <w:numPr>
          <w:ilvl w:val="0"/>
          <w:numId w:val="11"/>
        </w:numPr>
        <w:spacing w:after="0"/>
        <w:rPr>
          <w:rFonts w:cs="Arial"/>
          <w:sz w:val="20"/>
          <w:szCs w:val="20"/>
        </w:rPr>
      </w:pPr>
      <w:r>
        <w:rPr>
          <w:rFonts w:cs="Arial"/>
          <w:sz w:val="20"/>
          <w:szCs w:val="20"/>
        </w:rPr>
        <w:t xml:space="preserve">The people shouted while the priests blew their horns, </w:t>
      </w:r>
      <w:r w:rsidR="00D97C21" w:rsidRPr="00B559B5">
        <w:rPr>
          <w:rFonts w:cs="Arial"/>
          <w:sz w:val="20"/>
          <w:szCs w:val="20"/>
        </w:rPr>
        <w:t xml:space="preserve">and the walls of Jericho fell down. </w:t>
      </w:r>
      <w:r>
        <w:rPr>
          <w:rFonts w:cs="Arial"/>
          <w:sz w:val="20"/>
          <w:szCs w:val="20"/>
        </w:rPr>
        <w:t xml:space="preserve">Then </w:t>
      </w:r>
      <w:r w:rsidR="00D97C21" w:rsidRPr="001477ED">
        <w:rPr>
          <w:rFonts w:cs="Arial"/>
          <w:sz w:val="20"/>
          <w:szCs w:val="20"/>
        </w:rPr>
        <w:t xml:space="preserve">the Israelites </w:t>
      </w:r>
      <w:r w:rsidR="00A11678">
        <w:rPr>
          <w:rFonts w:cs="Arial"/>
          <w:sz w:val="20"/>
          <w:szCs w:val="20"/>
        </w:rPr>
        <w:t>went</w:t>
      </w:r>
      <w:r w:rsidR="00D97C21" w:rsidRPr="001477ED">
        <w:rPr>
          <w:rFonts w:cs="Arial"/>
          <w:sz w:val="20"/>
          <w:szCs w:val="20"/>
        </w:rPr>
        <w:t xml:space="preserve"> in and destroyed the city and everything in it. [6:</w:t>
      </w:r>
      <w:r>
        <w:rPr>
          <w:rFonts w:cs="Arial"/>
          <w:sz w:val="20"/>
          <w:szCs w:val="20"/>
        </w:rPr>
        <w:t>20-</w:t>
      </w:r>
      <w:r w:rsidR="00D97C21" w:rsidRPr="001477ED">
        <w:rPr>
          <w:rFonts w:cs="Arial"/>
          <w:sz w:val="20"/>
          <w:szCs w:val="20"/>
        </w:rPr>
        <w:t>21]</w:t>
      </w:r>
    </w:p>
    <w:p w14:paraId="61820401" w14:textId="2557A0DF" w:rsidR="00A11678" w:rsidRPr="001477ED" w:rsidRDefault="00A11678" w:rsidP="001477ED">
      <w:pPr>
        <w:numPr>
          <w:ilvl w:val="0"/>
          <w:numId w:val="11"/>
        </w:numPr>
        <w:spacing w:after="0"/>
        <w:rPr>
          <w:rFonts w:cs="Arial"/>
          <w:sz w:val="20"/>
          <w:szCs w:val="20"/>
        </w:rPr>
      </w:pPr>
      <w:r>
        <w:rPr>
          <w:rFonts w:cs="Arial"/>
          <w:sz w:val="20"/>
          <w:szCs w:val="20"/>
        </w:rPr>
        <w:t>Joshua sent the two men who had been spies to bring Rahab and her family out safely. [6:22-23]</w:t>
      </w:r>
    </w:p>
    <w:p w14:paraId="0FFCFBB2" w14:textId="77777777" w:rsidR="009D33A2" w:rsidRPr="00B559B5" w:rsidRDefault="00D97C21" w:rsidP="00381D81">
      <w:pPr>
        <w:pStyle w:val="Part2"/>
      </w:pPr>
      <w:r w:rsidRPr="00B559B5">
        <w:t>Part 2</w:t>
      </w:r>
    </w:p>
    <w:p w14:paraId="0FFCFBB3" w14:textId="77777777" w:rsidR="009D33A2" w:rsidRPr="00B559B5" w:rsidRDefault="00D97C21" w:rsidP="00F06D07">
      <w:pPr>
        <w:pStyle w:val="Answerortell"/>
      </w:pPr>
      <w:r w:rsidRPr="00B559B5">
        <w:t>Answer the following questions.</w:t>
      </w:r>
    </w:p>
    <w:p w14:paraId="0FFCFBB4" w14:textId="0BB585F5" w:rsidR="009D33A2" w:rsidRPr="00B559B5" w:rsidRDefault="002158D5">
      <w:pPr>
        <w:numPr>
          <w:ilvl w:val="0"/>
          <w:numId w:val="32"/>
        </w:numPr>
        <w:pBdr>
          <w:top w:val="nil"/>
          <w:left w:val="nil"/>
          <w:bottom w:val="nil"/>
          <w:right w:val="nil"/>
          <w:between w:val="nil"/>
        </w:pBdr>
        <w:spacing w:before="200" w:after="0"/>
        <w:rPr>
          <w:rFonts w:cs="Arial"/>
          <w:sz w:val="20"/>
          <w:szCs w:val="20"/>
        </w:rPr>
      </w:pPr>
      <w:r w:rsidRPr="00B559B5">
        <w:rPr>
          <w:rFonts w:cs="Arial"/>
          <w:sz w:val="20"/>
          <w:szCs w:val="20"/>
        </w:rPr>
        <w:t>[6:1</w:t>
      </w:r>
      <w:r w:rsidR="00EE2B18">
        <w:rPr>
          <w:rFonts w:cs="Arial"/>
          <w:sz w:val="20"/>
          <w:szCs w:val="20"/>
        </w:rPr>
        <w:t xml:space="preserve">]   </w:t>
      </w:r>
      <w:r w:rsidR="00D97C21" w:rsidRPr="00B559B5">
        <w:rPr>
          <w:rFonts w:cs="Arial"/>
          <w:sz w:val="20"/>
          <w:szCs w:val="20"/>
        </w:rPr>
        <w:t xml:space="preserve">What did the people of Jericho do </w:t>
      </w:r>
      <w:r w:rsidR="00F06D07">
        <w:rPr>
          <w:rFonts w:cs="Arial"/>
          <w:sz w:val="20"/>
          <w:szCs w:val="20"/>
        </w:rPr>
        <w:t>because of the Israelites</w:t>
      </w:r>
      <w:r w:rsidR="00D97C21" w:rsidRPr="00B559B5">
        <w:rPr>
          <w:rFonts w:cs="Arial"/>
          <w:sz w:val="20"/>
          <w:szCs w:val="20"/>
        </w:rPr>
        <w:t xml:space="preserve">? </w:t>
      </w:r>
    </w:p>
    <w:p w14:paraId="0FFCFBB5"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closed all the entrances to the city. No one went out or came in.</w:t>
      </w:r>
    </w:p>
    <w:p w14:paraId="0FFCFBB6" w14:textId="77777777" w:rsidR="009D33A2" w:rsidRPr="00B559B5" w:rsidRDefault="009D33A2">
      <w:pPr>
        <w:pBdr>
          <w:top w:val="nil"/>
          <w:left w:val="nil"/>
          <w:bottom w:val="nil"/>
          <w:right w:val="nil"/>
          <w:between w:val="nil"/>
        </w:pBdr>
        <w:ind w:left="720"/>
        <w:rPr>
          <w:rFonts w:cs="Arial"/>
          <w:sz w:val="20"/>
          <w:szCs w:val="20"/>
        </w:rPr>
      </w:pPr>
    </w:p>
    <w:p w14:paraId="0FFCFBB7" w14:textId="405FFC8C"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[6:2</w:t>
      </w:r>
      <w:r w:rsidR="00EE2B18">
        <w:rPr>
          <w:rFonts w:cs="Arial"/>
          <w:sz w:val="20"/>
          <w:szCs w:val="20"/>
        </w:rPr>
        <w:t xml:space="preserve">]   </w:t>
      </w:r>
      <w:r w:rsidR="00D97C21" w:rsidRPr="00B559B5">
        <w:rPr>
          <w:rFonts w:cs="Arial"/>
          <w:sz w:val="20"/>
          <w:szCs w:val="20"/>
        </w:rPr>
        <w:t xml:space="preserve">What did Yahweh say to Joshua about Jericho? </w:t>
      </w:r>
    </w:p>
    <w:p w14:paraId="0FFCFBB8" w14:textId="3F7893C2"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said he had given the city, its king, and warriors into </w:t>
      </w:r>
      <w:r w:rsidR="00F43BE9">
        <w:rPr>
          <w:rFonts w:cs="Arial"/>
          <w:sz w:val="20"/>
          <w:szCs w:val="20"/>
        </w:rPr>
        <w:t>Joshua’s</w:t>
      </w:r>
      <w:r w:rsidRPr="00B559B5">
        <w:rPr>
          <w:rFonts w:cs="Arial"/>
          <w:sz w:val="20"/>
          <w:szCs w:val="20"/>
        </w:rPr>
        <w:t xml:space="preserve"> hand.</w:t>
      </w:r>
    </w:p>
    <w:p w14:paraId="0FFCFBB9" w14:textId="77777777" w:rsidR="009D33A2" w:rsidRPr="00B559B5" w:rsidRDefault="009D33A2">
      <w:pPr>
        <w:pBdr>
          <w:top w:val="nil"/>
          <w:left w:val="nil"/>
          <w:bottom w:val="nil"/>
          <w:right w:val="nil"/>
          <w:between w:val="nil"/>
        </w:pBdr>
        <w:ind w:left="720"/>
        <w:rPr>
          <w:rFonts w:cs="Arial"/>
          <w:sz w:val="20"/>
          <w:szCs w:val="20"/>
        </w:rPr>
      </w:pPr>
    </w:p>
    <w:p w14:paraId="0FFCFBBA" w14:textId="68020851"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[6:2</w:t>
      </w:r>
      <w:r w:rsidR="00EE2B18">
        <w:rPr>
          <w:rFonts w:cs="Arial"/>
          <w:sz w:val="20"/>
          <w:szCs w:val="20"/>
        </w:rPr>
        <w:t xml:space="preserve">]   </w:t>
      </w:r>
      <w:r w:rsidR="00D97C21" w:rsidRPr="00B559B5">
        <w:rPr>
          <w:rFonts w:cs="Arial"/>
          <w:sz w:val="20"/>
          <w:szCs w:val="20"/>
        </w:rPr>
        <w:t xml:space="preserve">Why do you think Yahweh talked about this event that would happen in the future as if he had already done it? </w:t>
      </w:r>
    </w:p>
    <w:p w14:paraId="0FFCFBBB" w14:textId="7912CE3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w:t>
      </w:r>
      <w:r w:rsidR="00F06D07">
        <w:rPr>
          <w:rFonts w:cs="Arial"/>
          <w:sz w:val="20"/>
          <w:szCs w:val="20"/>
        </w:rPr>
        <w:t xml:space="preserve"> probably</w:t>
      </w:r>
      <w:r w:rsidRPr="00B559B5">
        <w:rPr>
          <w:rFonts w:cs="Arial"/>
          <w:sz w:val="20"/>
          <w:szCs w:val="20"/>
        </w:rPr>
        <w:t xml:space="preserve"> talked about it this way to assure Joshua that the Israelites would certainly defeat Jericho.</w:t>
      </w:r>
    </w:p>
    <w:p w14:paraId="0FFCFBBC" w14:textId="77777777" w:rsidR="009D33A2" w:rsidRPr="00B559B5" w:rsidRDefault="009D33A2">
      <w:pPr>
        <w:pBdr>
          <w:top w:val="nil"/>
          <w:left w:val="nil"/>
          <w:bottom w:val="nil"/>
          <w:right w:val="nil"/>
          <w:between w:val="nil"/>
        </w:pBdr>
        <w:ind w:left="720"/>
        <w:rPr>
          <w:rFonts w:cs="Arial"/>
          <w:sz w:val="20"/>
          <w:szCs w:val="20"/>
        </w:rPr>
      </w:pPr>
    </w:p>
    <w:p w14:paraId="0FFCFBBD" w14:textId="4FF3316B"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[6:3</w:t>
      </w:r>
      <w:r w:rsidR="00EE2B18">
        <w:rPr>
          <w:rFonts w:cs="Arial"/>
          <w:sz w:val="20"/>
          <w:szCs w:val="20"/>
        </w:rPr>
        <w:t xml:space="preserve">]   </w:t>
      </w:r>
      <w:r w:rsidR="00D97C21" w:rsidRPr="00B559B5">
        <w:rPr>
          <w:rFonts w:cs="Arial"/>
          <w:sz w:val="20"/>
          <w:szCs w:val="20"/>
        </w:rPr>
        <w:t>Yahweh said</w:t>
      </w:r>
      <w:r w:rsidR="00F06D07">
        <w:rPr>
          <w:rFonts w:cs="Arial"/>
          <w:sz w:val="20"/>
          <w:szCs w:val="20"/>
        </w:rPr>
        <w:t xml:space="preserve"> that</w:t>
      </w:r>
      <w:r w:rsidR="00D97C21" w:rsidRPr="00B559B5">
        <w:rPr>
          <w:rFonts w:cs="Arial"/>
          <w:sz w:val="20"/>
          <w:szCs w:val="20"/>
        </w:rPr>
        <w:t xml:space="preserve"> the men of Israel must walk around the walls of Jericho how many times for the first six days? </w:t>
      </w:r>
    </w:p>
    <w:p w14:paraId="0FFCFBBE"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 said they must walk around the wall of Jericho one time each day for six days.</w:t>
      </w:r>
    </w:p>
    <w:p w14:paraId="0FFCFBBF" w14:textId="77777777" w:rsidR="009D33A2" w:rsidRPr="00B559B5" w:rsidRDefault="009D33A2">
      <w:pPr>
        <w:pBdr>
          <w:top w:val="nil"/>
          <w:left w:val="nil"/>
          <w:bottom w:val="nil"/>
          <w:right w:val="nil"/>
          <w:between w:val="nil"/>
        </w:pBdr>
        <w:ind w:left="720"/>
        <w:rPr>
          <w:rFonts w:cs="Arial"/>
          <w:sz w:val="20"/>
          <w:szCs w:val="20"/>
        </w:rPr>
      </w:pPr>
    </w:p>
    <w:p w14:paraId="0FFCFBC0" w14:textId="1F7B9D57" w:rsidR="009D33A2" w:rsidRPr="00B559B5" w:rsidRDefault="002158D5">
      <w:pPr>
        <w:numPr>
          <w:ilvl w:val="0"/>
          <w:numId w:val="32"/>
        </w:numPr>
        <w:spacing w:after="0"/>
        <w:rPr>
          <w:rFonts w:cs="Arial"/>
          <w:sz w:val="20"/>
          <w:szCs w:val="20"/>
        </w:rPr>
      </w:pPr>
      <w:r w:rsidRPr="00B559B5">
        <w:rPr>
          <w:rFonts w:cs="Arial"/>
          <w:sz w:val="20"/>
          <w:szCs w:val="20"/>
        </w:rPr>
        <w:t>[6:4</w:t>
      </w:r>
      <w:r w:rsidR="00EE2B18">
        <w:rPr>
          <w:rFonts w:cs="Arial"/>
          <w:sz w:val="20"/>
          <w:szCs w:val="20"/>
        </w:rPr>
        <w:t xml:space="preserve">]   </w:t>
      </w:r>
      <w:r w:rsidR="00D97C21" w:rsidRPr="00B559B5">
        <w:rPr>
          <w:rFonts w:cs="Arial"/>
          <w:sz w:val="20"/>
          <w:szCs w:val="20"/>
        </w:rPr>
        <w:t xml:space="preserve">What did Yahweh say the priests must do? </w:t>
      </w:r>
    </w:p>
    <w:p w14:paraId="0FFCFBC1" w14:textId="77777777" w:rsidR="009D33A2" w:rsidRPr="00B559B5" w:rsidRDefault="00D97C21">
      <w:pPr>
        <w:ind w:left="720"/>
        <w:rPr>
          <w:rFonts w:cs="Arial"/>
          <w:sz w:val="20"/>
          <w:szCs w:val="20"/>
        </w:rPr>
      </w:pPr>
      <w:r w:rsidRPr="00B559B5">
        <w:rPr>
          <w:rFonts w:cs="Arial"/>
          <w:sz w:val="20"/>
          <w:szCs w:val="20"/>
        </w:rPr>
        <w:t>He said seven priests must each carry a trumpet of ram’s horn before the ark.</w:t>
      </w:r>
    </w:p>
    <w:p w14:paraId="0FFCFBC2" w14:textId="370D01F4" w:rsidR="009D33A2" w:rsidRPr="00A11678" w:rsidRDefault="00A11678" w:rsidP="00A11678">
      <w:pPr>
        <w:pStyle w:val="Continuedline"/>
      </w:pPr>
      <w:r>
        <w:lastRenderedPageBreak/>
        <w:t>Joshua 6:1-23</w:t>
      </w:r>
      <w:r w:rsidR="001A5736">
        <w:t xml:space="preserve"> continued</w:t>
      </w:r>
    </w:p>
    <w:p w14:paraId="0FFCFBC3" w14:textId="68206F3E"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[6:4-5</w:t>
      </w:r>
      <w:r w:rsidR="00EE2B18">
        <w:rPr>
          <w:rFonts w:cs="Arial"/>
          <w:sz w:val="20"/>
          <w:szCs w:val="20"/>
        </w:rPr>
        <w:t xml:space="preserve">]   </w:t>
      </w:r>
      <w:r w:rsidR="00D97C21" w:rsidRPr="00B559B5">
        <w:rPr>
          <w:rFonts w:cs="Arial"/>
          <w:sz w:val="20"/>
          <w:szCs w:val="20"/>
        </w:rPr>
        <w:t xml:space="preserve">What did Yahweh tell the men to do on the seventh day? </w:t>
      </w:r>
    </w:p>
    <w:p w14:paraId="0FFCFBC4"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He told the men to walk around Jericho seven times on the seventh day, and the priests must blow their trumpets.</w:t>
      </w:r>
    </w:p>
    <w:p w14:paraId="65EDF750" w14:textId="77777777" w:rsidR="00A11678" w:rsidRPr="00B559B5" w:rsidRDefault="00A11678">
      <w:pPr>
        <w:pBdr>
          <w:top w:val="nil"/>
          <w:left w:val="nil"/>
          <w:bottom w:val="nil"/>
          <w:right w:val="nil"/>
          <w:between w:val="nil"/>
        </w:pBdr>
        <w:ind w:left="720"/>
        <w:rPr>
          <w:rFonts w:cs="Arial"/>
          <w:sz w:val="20"/>
          <w:szCs w:val="20"/>
        </w:rPr>
      </w:pPr>
    </w:p>
    <w:p w14:paraId="0FFCFBC6" w14:textId="406676C4"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[6:5</w:t>
      </w:r>
      <w:r w:rsidR="00EE2B18">
        <w:rPr>
          <w:rFonts w:cs="Arial"/>
          <w:sz w:val="20"/>
          <w:szCs w:val="20"/>
        </w:rPr>
        <w:t xml:space="preserve">]   </w:t>
      </w:r>
      <w:r w:rsidR="00D97C21" w:rsidRPr="00B559B5">
        <w:rPr>
          <w:rFonts w:cs="Arial"/>
          <w:sz w:val="20"/>
          <w:szCs w:val="20"/>
        </w:rPr>
        <w:t xml:space="preserve">What did Yahweh tell all the people to do when they heard </w:t>
      </w:r>
      <w:r w:rsidR="00F06D07">
        <w:rPr>
          <w:rFonts w:cs="Arial"/>
          <w:sz w:val="20"/>
          <w:szCs w:val="20"/>
        </w:rPr>
        <w:t>the long blast from</w:t>
      </w:r>
      <w:r w:rsidR="00D97C21" w:rsidRPr="00B559B5">
        <w:rPr>
          <w:rFonts w:cs="Arial"/>
          <w:sz w:val="20"/>
          <w:szCs w:val="20"/>
        </w:rPr>
        <w:t xml:space="preserve"> the ram’s horn? </w:t>
      </w:r>
    </w:p>
    <w:p w14:paraId="0FFCFBC7"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must shout with a great shout.</w:t>
      </w:r>
    </w:p>
    <w:p w14:paraId="0FFCFBC8" w14:textId="77777777" w:rsidR="009D33A2" w:rsidRPr="00B559B5" w:rsidRDefault="009D33A2">
      <w:pPr>
        <w:pBdr>
          <w:top w:val="nil"/>
          <w:left w:val="nil"/>
          <w:bottom w:val="nil"/>
          <w:right w:val="nil"/>
          <w:between w:val="nil"/>
        </w:pBdr>
        <w:ind w:left="720"/>
        <w:rPr>
          <w:rFonts w:cs="Arial"/>
          <w:sz w:val="20"/>
          <w:szCs w:val="20"/>
        </w:rPr>
      </w:pPr>
    </w:p>
    <w:p w14:paraId="0FFCFBC9" w14:textId="7EED0156" w:rsidR="009D33A2" w:rsidRPr="00B559B5" w:rsidRDefault="002158D5">
      <w:pPr>
        <w:numPr>
          <w:ilvl w:val="0"/>
          <w:numId w:val="32"/>
        </w:numPr>
        <w:spacing w:after="0"/>
        <w:rPr>
          <w:rFonts w:cs="Arial"/>
          <w:sz w:val="20"/>
          <w:szCs w:val="20"/>
        </w:rPr>
      </w:pPr>
      <w:r w:rsidRPr="00B559B5">
        <w:rPr>
          <w:rFonts w:cs="Arial"/>
          <w:sz w:val="20"/>
          <w:szCs w:val="20"/>
        </w:rPr>
        <w:t>[6:5</w:t>
      </w:r>
      <w:r w:rsidR="00EE2B18">
        <w:rPr>
          <w:rFonts w:cs="Arial"/>
          <w:sz w:val="20"/>
          <w:szCs w:val="20"/>
        </w:rPr>
        <w:t xml:space="preserve">]   </w:t>
      </w:r>
      <w:r w:rsidR="00D97C21" w:rsidRPr="00B559B5">
        <w:rPr>
          <w:rFonts w:cs="Arial"/>
          <w:sz w:val="20"/>
          <w:szCs w:val="20"/>
        </w:rPr>
        <w:t xml:space="preserve">What would happen after the people shouted? </w:t>
      </w:r>
    </w:p>
    <w:p w14:paraId="0FFCFBCA" w14:textId="77777777" w:rsidR="009D33A2" w:rsidRPr="00B559B5" w:rsidRDefault="00D97C21">
      <w:pPr>
        <w:ind w:left="720"/>
        <w:rPr>
          <w:rFonts w:cs="Arial"/>
          <w:sz w:val="20"/>
          <w:szCs w:val="20"/>
        </w:rPr>
      </w:pPr>
      <w:r w:rsidRPr="00B559B5">
        <w:rPr>
          <w:rFonts w:cs="Arial"/>
          <w:sz w:val="20"/>
          <w:szCs w:val="20"/>
        </w:rPr>
        <w:t>The walls of the city would fall down.</w:t>
      </w:r>
    </w:p>
    <w:p w14:paraId="0FFCFBCD" w14:textId="554ED2BE" w:rsidR="009D33A2" w:rsidRPr="00F06D07" w:rsidRDefault="009D33A2" w:rsidP="00F06D07">
      <w:pPr>
        <w:pBdr>
          <w:top w:val="nil"/>
          <w:left w:val="nil"/>
          <w:bottom w:val="nil"/>
          <w:right w:val="nil"/>
          <w:between w:val="nil"/>
        </w:pBdr>
        <w:rPr>
          <w:rFonts w:cs="Arial"/>
          <w:b/>
          <w:sz w:val="20"/>
          <w:szCs w:val="20"/>
        </w:rPr>
      </w:pPr>
    </w:p>
    <w:p w14:paraId="3A0A902C" w14:textId="29B44210" w:rsidR="00F06D07" w:rsidRDefault="002158D5">
      <w:pPr>
        <w:numPr>
          <w:ilvl w:val="0"/>
          <w:numId w:val="32"/>
        </w:numPr>
        <w:pBdr>
          <w:top w:val="nil"/>
          <w:left w:val="nil"/>
          <w:bottom w:val="nil"/>
          <w:right w:val="nil"/>
          <w:between w:val="nil"/>
        </w:pBdr>
        <w:spacing w:after="0"/>
        <w:rPr>
          <w:rFonts w:cs="Arial"/>
          <w:sz w:val="20"/>
          <w:szCs w:val="20"/>
        </w:rPr>
      </w:pPr>
      <w:r>
        <w:rPr>
          <w:rFonts w:cs="Arial"/>
          <w:sz w:val="20"/>
          <w:szCs w:val="20"/>
        </w:rPr>
        <w:t>[6:6-9</w:t>
      </w:r>
      <w:r w:rsidR="00EE2B18">
        <w:rPr>
          <w:rFonts w:cs="Arial"/>
          <w:sz w:val="20"/>
          <w:szCs w:val="20"/>
        </w:rPr>
        <w:t xml:space="preserve">]   </w:t>
      </w:r>
      <w:r w:rsidR="00F06D07">
        <w:rPr>
          <w:rFonts w:cs="Arial"/>
          <w:sz w:val="20"/>
          <w:szCs w:val="20"/>
        </w:rPr>
        <w:t xml:space="preserve">What did Joshua and the people do in verses 6, 7, 8, and 9? </w:t>
      </w:r>
    </w:p>
    <w:p w14:paraId="2529BEE5" w14:textId="4C39A913" w:rsidR="00F06D07" w:rsidRDefault="00F06D07" w:rsidP="00F06D07">
      <w:pPr>
        <w:pBdr>
          <w:top w:val="nil"/>
          <w:left w:val="nil"/>
          <w:bottom w:val="nil"/>
          <w:right w:val="nil"/>
          <w:between w:val="nil"/>
        </w:pBdr>
        <w:spacing w:after="0"/>
        <w:ind w:left="720"/>
        <w:rPr>
          <w:rFonts w:cs="Arial"/>
          <w:sz w:val="20"/>
          <w:szCs w:val="20"/>
        </w:rPr>
      </w:pPr>
      <w:r>
        <w:rPr>
          <w:rFonts w:cs="Arial"/>
          <w:sz w:val="20"/>
          <w:szCs w:val="20"/>
        </w:rPr>
        <w:t>Joshua told the people Yahweh’s instructions. The people did what Joshua told them to do.</w:t>
      </w:r>
    </w:p>
    <w:p w14:paraId="3B6B3F6B" w14:textId="77777777" w:rsidR="00F06D07" w:rsidRDefault="00F06D07" w:rsidP="00F06D07">
      <w:pPr>
        <w:pBdr>
          <w:top w:val="nil"/>
          <w:left w:val="nil"/>
          <w:bottom w:val="nil"/>
          <w:right w:val="nil"/>
          <w:between w:val="nil"/>
        </w:pBdr>
        <w:spacing w:after="0"/>
        <w:ind w:left="360"/>
        <w:rPr>
          <w:rFonts w:cs="Arial"/>
          <w:sz w:val="20"/>
          <w:szCs w:val="20"/>
        </w:rPr>
      </w:pPr>
    </w:p>
    <w:p w14:paraId="10EFEB10" w14:textId="77777777" w:rsidR="00F06D07" w:rsidRDefault="00F06D07" w:rsidP="00F06D07">
      <w:pPr>
        <w:pBdr>
          <w:top w:val="nil"/>
          <w:left w:val="nil"/>
          <w:bottom w:val="nil"/>
          <w:right w:val="nil"/>
          <w:between w:val="nil"/>
        </w:pBdr>
        <w:spacing w:after="0"/>
        <w:ind w:left="360"/>
        <w:rPr>
          <w:rFonts w:cs="Arial"/>
          <w:sz w:val="20"/>
          <w:szCs w:val="20"/>
        </w:rPr>
      </w:pPr>
    </w:p>
    <w:p w14:paraId="0FFCFBCE" w14:textId="417FCD8B"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[6:10</w:t>
      </w:r>
      <w:r w:rsidR="00EE2B18">
        <w:rPr>
          <w:rFonts w:cs="Arial"/>
          <w:sz w:val="20"/>
          <w:szCs w:val="20"/>
        </w:rPr>
        <w:t xml:space="preserve">]   </w:t>
      </w:r>
      <w:r w:rsidR="00D97C21" w:rsidRPr="00B559B5">
        <w:rPr>
          <w:rFonts w:cs="Arial"/>
          <w:sz w:val="20"/>
          <w:szCs w:val="20"/>
        </w:rPr>
        <w:t xml:space="preserve">What did Joshua command the people on the first day? </w:t>
      </w:r>
    </w:p>
    <w:p w14:paraId="0FFCFBCF" w14:textId="56A1A7C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told them not to shout</w:t>
      </w:r>
      <w:r w:rsidR="00E43A65">
        <w:rPr>
          <w:rFonts w:cs="Arial"/>
          <w:sz w:val="20"/>
          <w:szCs w:val="20"/>
        </w:rPr>
        <w:t>, and he said that</w:t>
      </w:r>
      <w:r w:rsidRPr="00B559B5">
        <w:rPr>
          <w:rFonts w:cs="Arial"/>
          <w:sz w:val="20"/>
          <w:szCs w:val="20"/>
        </w:rPr>
        <w:t xml:space="preserve"> no sound should come from their mouths until the day he would tell them to shout.</w:t>
      </w:r>
    </w:p>
    <w:p w14:paraId="0FFCFBD0"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57CB0405" w14:textId="2F56D160" w:rsidR="00E43A65" w:rsidRDefault="002158D5">
      <w:pPr>
        <w:numPr>
          <w:ilvl w:val="0"/>
          <w:numId w:val="32"/>
        </w:numPr>
        <w:pBdr>
          <w:top w:val="nil"/>
          <w:left w:val="nil"/>
          <w:bottom w:val="nil"/>
          <w:right w:val="nil"/>
          <w:between w:val="nil"/>
        </w:pBdr>
        <w:spacing w:after="0"/>
        <w:rPr>
          <w:rFonts w:cs="Arial"/>
          <w:sz w:val="20"/>
          <w:szCs w:val="20"/>
        </w:rPr>
      </w:pPr>
      <w:r>
        <w:rPr>
          <w:rFonts w:cs="Arial"/>
          <w:sz w:val="20"/>
          <w:szCs w:val="20"/>
        </w:rPr>
        <w:t>[6:11</w:t>
      </w:r>
      <w:r w:rsidR="00EE2B18">
        <w:rPr>
          <w:rFonts w:cs="Arial"/>
          <w:sz w:val="20"/>
          <w:szCs w:val="20"/>
        </w:rPr>
        <w:t xml:space="preserve">]   </w:t>
      </w:r>
      <w:r w:rsidR="00E43A65">
        <w:rPr>
          <w:rFonts w:cs="Arial"/>
          <w:sz w:val="20"/>
          <w:szCs w:val="20"/>
        </w:rPr>
        <w:t xml:space="preserve">What did the people do after marching once around the city? </w:t>
      </w:r>
    </w:p>
    <w:p w14:paraId="3F0184E5" w14:textId="590F2CCE" w:rsidR="00E43A65" w:rsidRDefault="00E43A65" w:rsidP="00E43A65">
      <w:pPr>
        <w:pBdr>
          <w:top w:val="nil"/>
          <w:left w:val="nil"/>
          <w:bottom w:val="nil"/>
          <w:right w:val="nil"/>
          <w:between w:val="nil"/>
        </w:pBdr>
        <w:spacing w:after="0"/>
        <w:ind w:left="720"/>
        <w:rPr>
          <w:rFonts w:cs="Arial"/>
          <w:sz w:val="20"/>
          <w:szCs w:val="20"/>
        </w:rPr>
      </w:pPr>
      <w:r>
        <w:rPr>
          <w:rFonts w:cs="Arial"/>
          <w:sz w:val="20"/>
          <w:szCs w:val="20"/>
        </w:rPr>
        <w:t>They spent the night in the camp.</w:t>
      </w:r>
    </w:p>
    <w:p w14:paraId="0DE6CB34" w14:textId="77777777" w:rsidR="00E43A65" w:rsidRDefault="00E43A65" w:rsidP="00E43A65">
      <w:pPr>
        <w:pBdr>
          <w:top w:val="nil"/>
          <w:left w:val="nil"/>
          <w:bottom w:val="nil"/>
          <w:right w:val="nil"/>
          <w:between w:val="nil"/>
        </w:pBdr>
        <w:spacing w:after="0"/>
        <w:ind w:left="360"/>
        <w:rPr>
          <w:rFonts w:cs="Arial"/>
          <w:sz w:val="20"/>
          <w:szCs w:val="20"/>
        </w:rPr>
      </w:pPr>
    </w:p>
    <w:p w14:paraId="745AC746" w14:textId="38541CEF" w:rsidR="00E43A65" w:rsidRDefault="00E43A65" w:rsidP="00E43A65">
      <w:pPr>
        <w:pBdr>
          <w:top w:val="nil"/>
          <w:left w:val="nil"/>
          <w:bottom w:val="nil"/>
          <w:right w:val="nil"/>
          <w:between w:val="nil"/>
        </w:pBdr>
        <w:spacing w:after="0"/>
        <w:ind w:left="360"/>
        <w:rPr>
          <w:rFonts w:cs="Arial"/>
          <w:sz w:val="20"/>
          <w:szCs w:val="20"/>
        </w:rPr>
      </w:pPr>
      <w:r>
        <w:rPr>
          <w:rFonts w:cs="Arial"/>
          <w:sz w:val="20"/>
          <w:szCs w:val="20"/>
        </w:rPr>
        <w:t xml:space="preserve"> </w:t>
      </w:r>
    </w:p>
    <w:p w14:paraId="0FFCFBD1" w14:textId="2E7DE4E8"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[6:12-13</w:t>
      </w:r>
      <w:r w:rsidR="00EE2B18">
        <w:rPr>
          <w:rFonts w:cs="Arial"/>
          <w:sz w:val="20"/>
          <w:szCs w:val="20"/>
        </w:rPr>
        <w:t xml:space="preserve">]   </w:t>
      </w:r>
      <w:r w:rsidR="00D97C21" w:rsidRPr="00B559B5">
        <w:rPr>
          <w:rFonts w:cs="Arial"/>
          <w:sz w:val="20"/>
          <w:szCs w:val="20"/>
        </w:rPr>
        <w:t xml:space="preserve">In what order were the Israelites arranged as they walked around the city? </w:t>
      </w:r>
    </w:p>
    <w:p w14:paraId="0FFCFBD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In front were the armed soldiers, then the seven priests, then the ark of the covenant. The rear guard was in the back. </w:t>
      </w:r>
    </w:p>
    <w:p w14:paraId="0FFCFBD3" w14:textId="77777777" w:rsidR="009D33A2" w:rsidRPr="00B559B5" w:rsidRDefault="009D33A2">
      <w:pPr>
        <w:pBdr>
          <w:top w:val="nil"/>
          <w:left w:val="nil"/>
          <w:bottom w:val="nil"/>
          <w:right w:val="nil"/>
          <w:between w:val="nil"/>
        </w:pBdr>
        <w:ind w:left="720"/>
        <w:rPr>
          <w:rFonts w:cs="Arial"/>
          <w:sz w:val="20"/>
          <w:szCs w:val="20"/>
        </w:rPr>
      </w:pPr>
    </w:p>
    <w:p w14:paraId="0FFCFBD4" w14:textId="1B233F41"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[6:14</w:t>
      </w:r>
      <w:r w:rsidR="00EE2B18">
        <w:rPr>
          <w:rFonts w:cs="Arial"/>
          <w:sz w:val="20"/>
          <w:szCs w:val="20"/>
        </w:rPr>
        <w:t xml:space="preserve">]   </w:t>
      </w:r>
      <w:r w:rsidR="00D97C21" w:rsidRPr="00B559B5">
        <w:rPr>
          <w:rFonts w:cs="Arial"/>
          <w:sz w:val="20"/>
          <w:szCs w:val="20"/>
        </w:rPr>
        <w:t xml:space="preserve">What happened </w:t>
      </w:r>
      <w:r w:rsidR="00E43A65">
        <w:rPr>
          <w:rFonts w:cs="Arial"/>
          <w:sz w:val="20"/>
          <w:szCs w:val="20"/>
        </w:rPr>
        <w:t>on the second day, and every day for six total days</w:t>
      </w:r>
      <w:r w:rsidR="00D97C21" w:rsidRPr="00B559B5">
        <w:rPr>
          <w:rFonts w:cs="Arial"/>
          <w:sz w:val="20"/>
          <w:szCs w:val="20"/>
        </w:rPr>
        <w:t xml:space="preserve">? </w:t>
      </w:r>
    </w:p>
    <w:p w14:paraId="0FFCFBD5" w14:textId="43B417A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marched around the city one time and returned to </w:t>
      </w:r>
      <w:r w:rsidR="00E43A65">
        <w:rPr>
          <w:rFonts w:cs="Arial"/>
          <w:sz w:val="20"/>
          <w:szCs w:val="20"/>
        </w:rPr>
        <w:t xml:space="preserve">the </w:t>
      </w:r>
      <w:r w:rsidRPr="00B559B5">
        <w:rPr>
          <w:rFonts w:cs="Arial"/>
          <w:sz w:val="20"/>
          <w:szCs w:val="20"/>
        </w:rPr>
        <w:t>camp.</w:t>
      </w:r>
    </w:p>
    <w:p w14:paraId="0FFCFBD6" w14:textId="77777777" w:rsidR="009D33A2" w:rsidRPr="00B559B5" w:rsidRDefault="009D33A2">
      <w:pPr>
        <w:pBdr>
          <w:top w:val="nil"/>
          <w:left w:val="nil"/>
          <w:bottom w:val="nil"/>
          <w:right w:val="nil"/>
          <w:between w:val="nil"/>
        </w:pBdr>
        <w:ind w:left="360"/>
        <w:rPr>
          <w:rFonts w:cs="Arial"/>
          <w:sz w:val="20"/>
          <w:szCs w:val="20"/>
        </w:rPr>
      </w:pPr>
    </w:p>
    <w:p w14:paraId="0FFCFBD7" w14:textId="1F93C0D8" w:rsidR="009D33A2" w:rsidRPr="00B559B5" w:rsidRDefault="002158D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[6:15-16</w:t>
      </w:r>
      <w:r w:rsidR="00EE2B18">
        <w:rPr>
          <w:rFonts w:cs="Arial"/>
          <w:sz w:val="20"/>
          <w:szCs w:val="20"/>
        </w:rPr>
        <w:t xml:space="preserve">]   </w:t>
      </w:r>
      <w:r w:rsidR="00D97C21" w:rsidRPr="00B559B5">
        <w:rPr>
          <w:rFonts w:cs="Arial"/>
          <w:sz w:val="20"/>
          <w:szCs w:val="20"/>
        </w:rPr>
        <w:t>What happened on the seventh day?</w:t>
      </w:r>
    </w:p>
    <w:p w14:paraId="2D99FE46" w14:textId="4E26104E" w:rsidR="00E43A65" w:rsidRDefault="00D97C21" w:rsidP="00E43A65">
      <w:pPr>
        <w:pBdr>
          <w:top w:val="nil"/>
          <w:left w:val="nil"/>
          <w:bottom w:val="nil"/>
          <w:right w:val="nil"/>
          <w:between w:val="nil"/>
        </w:pBdr>
        <w:ind w:left="720"/>
        <w:rPr>
          <w:rFonts w:cs="Arial"/>
          <w:sz w:val="20"/>
          <w:szCs w:val="20"/>
        </w:rPr>
      </w:pPr>
      <w:r w:rsidRPr="00B559B5">
        <w:rPr>
          <w:rFonts w:cs="Arial"/>
          <w:sz w:val="20"/>
          <w:szCs w:val="20"/>
        </w:rPr>
        <w:t xml:space="preserve">They marched around the city seven times, then the priests gave a </w:t>
      </w:r>
      <w:r w:rsidR="00E43A65">
        <w:rPr>
          <w:rFonts w:cs="Arial"/>
          <w:sz w:val="20"/>
          <w:szCs w:val="20"/>
        </w:rPr>
        <w:t xml:space="preserve">long </w:t>
      </w:r>
      <w:r w:rsidRPr="00B559B5">
        <w:rPr>
          <w:rFonts w:cs="Arial"/>
          <w:sz w:val="20"/>
          <w:szCs w:val="20"/>
        </w:rPr>
        <w:t>blast with the trumpets, and Joshua commanded the people to shout.</w:t>
      </w:r>
    </w:p>
    <w:p w14:paraId="66EAFACB" w14:textId="77777777" w:rsidR="00E43A65" w:rsidRDefault="00E43A65">
      <w:pPr>
        <w:pBdr>
          <w:top w:val="nil"/>
          <w:left w:val="nil"/>
          <w:bottom w:val="nil"/>
          <w:right w:val="nil"/>
          <w:between w:val="nil"/>
        </w:pBdr>
        <w:ind w:left="720"/>
        <w:rPr>
          <w:rFonts w:cs="Arial"/>
          <w:sz w:val="20"/>
          <w:szCs w:val="20"/>
        </w:rPr>
      </w:pPr>
    </w:p>
    <w:p w14:paraId="7DA36C1A" w14:textId="4D5EC57D" w:rsidR="00E43A65" w:rsidRDefault="002158D5" w:rsidP="00E43A65">
      <w:pPr>
        <w:pStyle w:val="ListParagraph"/>
        <w:numPr>
          <w:ilvl w:val="0"/>
          <w:numId w:val="32"/>
        </w:numPr>
        <w:pBdr>
          <w:top w:val="nil"/>
          <w:left w:val="nil"/>
          <w:bottom w:val="nil"/>
          <w:right w:val="nil"/>
          <w:between w:val="nil"/>
        </w:pBdr>
        <w:rPr>
          <w:rFonts w:cs="Arial"/>
          <w:sz w:val="20"/>
          <w:szCs w:val="20"/>
        </w:rPr>
      </w:pPr>
      <w:r>
        <w:rPr>
          <w:rFonts w:cs="Arial"/>
          <w:sz w:val="20"/>
          <w:szCs w:val="20"/>
        </w:rPr>
        <w:t>[6:17</w:t>
      </w:r>
      <w:r w:rsidR="00EE2B18">
        <w:rPr>
          <w:rFonts w:cs="Arial"/>
          <w:sz w:val="20"/>
          <w:szCs w:val="20"/>
        </w:rPr>
        <w:t xml:space="preserve">]   </w:t>
      </w:r>
      <w:r w:rsidR="00E43A65">
        <w:rPr>
          <w:rFonts w:cs="Arial"/>
          <w:sz w:val="20"/>
          <w:szCs w:val="20"/>
        </w:rPr>
        <w:t>What instructions did Joshua give to the people in verse 17?</w:t>
      </w:r>
    </w:p>
    <w:p w14:paraId="1055EEFF" w14:textId="78408A75" w:rsidR="00E43A65" w:rsidRDefault="00E43A65" w:rsidP="00E43A65">
      <w:pPr>
        <w:pStyle w:val="ListParagraph"/>
        <w:pBdr>
          <w:top w:val="nil"/>
          <w:left w:val="nil"/>
          <w:bottom w:val="nil"/>
          <w:right w:val="nil"/>
          <w:between w:val="nil"/>
        </w:pBdr>
        <w:rPr>
          <w:rFonts w:cs="Arial"/>
          <w:sz w:val="20"/>
          <w:szCs w:val="20"/>
        </w:rPr>
      </w:pPr>
      <w:r>
        <w:rPr>
          <w:rFonts w:cs="Arial"/>
          <w:sz w:val="20"/>
          <w:szCs w:val="20"/>
        </w:rPr>
        <w:t>He told them that the city and everything in it must be destroyed, except for Rahab and her family.</w:t>
      </w:r>
    </w:p>
    <w:p w14:paraId="20AADCC8" w14:textId="77777777" w:rsidR="00E43A65" w:rsidRDefault="00E43A65" w:rsidP="00E43A65">
      <w:pPr>
        <w:pStyle w:val="ListParagraph"/>
        <w:pBdr>
          <w:top w:val="nil"/>
          <w:left w:val="nil"/>
          <w:bottom w:val="nil"/>
          <w:right w:val="nil"/>
          <w:between w:val="nil"/>
        </w:pBdr>
        <w:ind w:left="360"/>
        <w:rPr>
          <w:rFonts w:cs="Arial"/>
          <w:sz w:val="20"/>
          <w:szCs w:val="20"/>
        </w:rPr>
      </w:pPr>
    </w:p>
    <w:p w14:paraId="3E5F5A01" w14:textId="508A2B9A" w:rsidR="00E43A65" w:rsidRPr="00A11678" w:rsidRDefault="00A11678" w:rsidP="00A11678">
      <w:pPr>
        <w:pStyle w:val="Continuedline"/>
      </w:pPr>
      <w:r>
        <w:lastRenderedPageBreak/>
        <w:t>Joshua 6:1-23</w:t>
      </w:r>
      <w:r w:rsidR="001A5736">
        <w:t xml:space="preserve"> continued</w:t>
      </w:r>
    </w:p>
    <w:p w14:paraId="272E081B" w14:textId="567BF9F3" w:rsidR="00E43A65" w:rsidRDefault="002158D5" w:rsidP="00E43A65">
      <w:pPr>
        <w:pStyle w:val="ListParagraph"/>
        <w:numPr>
          <w:ilvl w:val="0"/>
          <w:numId w:val="32"/>
        </w:numPr>
        <w:pBdr>
          <w:top w:val="nil"/>
          <w:left w:val="nil"/>
          <w:bottom w:val="nil"/>
          <w:right w:val="nil"/>
          <w:between w:val="nil"/>
        </w:pBdr>
        <w:spacing w:after="0"/>
        <w:rPr>
          <w:rFonts w:cs="Arial"/>
          <w:sz w:val="20"/>
          <w:szCs w:val="20"/>
        </w:rPr>
      </w:pPr>
      <w:r>
        <w:rPr>
          <w:rFonts w:cs="Arial"/>
          <w:sz w:val="20"/>
          <w:szCs w:val="20"/>
        </w:rPr>
        <w:t>[6:18-19</w:t>
      </w:r>
      <w:r w:rsidR="00EE2B18">
        <w:rPr>
          <w:rFonts w:cs="Arial"/>
          <w:sz w:val="20"/>
          <w:szCs w:val="20"/>
        </w:rPr>
        <w:t xml:space="preserve">]   </w:t>
      </w:r>
      <w:r w:rsidR="00E43A65">
        <w:rPr>
          <w:rFonts w:cs="Arial"/>
          <w:sz w:val="20"/>
          <w:szCs w:val="20"/>
        </w:rPr>
        <w:t xml:space="preserve">What instructions did Joshua give to the people in verses 18 and 19? </w:t>
      </w:r>
    </w:p>
    <w:p w14:paraId="73F88A09" w14:textId="7B63B780" w:rsidR="00E43A65" w:rsidRDefault="00E43A65" w:rsidP="00A11678">
      <w:pPr>
        <w:pBdr>
          <w:top w:val="nil"/>
          <w:left w:val="nil"/>
          <w:bottom w:val="nil"/>
          <w:right w:val="nil"/>
          <w:between w:val="nil"/>
        </w:pBdr>
        <w:ind w:left="720"/>
        <w:rPr>
          <w:rFonts w:cs="Arial"/>
          <w:sz w:val="20"/>
          <w:szCs w:val="20"/>
        </w:rPr>
      </w:pPr>
      <w:r>
        <w:rPr>
          <w:rFonts w:cs="Arial"/>
          <w:sz w:val="20"/>
          <w:szCs w:val="20"/>
        </w:rPr>
        <w:t>He told them not to keep things that must be destroyed, so that they would not bring destruction on themselves. He told them that all silver and gold, and every vessel made of bronze and iron, were holy to Yahweh and must go into Yahweh’s treasury.</w:t>
      </w:r>
    </w:p>
    <w:p w14:paraId="49CBD1C5" w14:textId="77777777" w:rsidR="00E43A65" w:rsidRPr="00E43A65" w:rsidRDefault="00E43A65" w:rsidP="00E43A65">
      <w:pPr>
        <w:pBdr>
          <w:top w:val="nil"/>
          <w:left w:val="nil"/>
          <w:bottom w:val="nil"/>
          <w:right w:val="nil"/>
          <w:between w:val="nil"/>
        </w:pBdr>
        <w:ind w:left="720"/>
        <w:rPr>
          <w:rFonts w:cs="Arial"/>
          <w:sz w:val="20"/>
          <w:szCs w:val="20"/>
        </w:rPr>
      </w:pPr>
    </w:p>
    <w:p w14:paraId="20D46046" w14:textId="057ED46E" w:rsidR="00E43A65" w:rsidRPr="00B559B5" w:rsidRDefault="002158D5" w:rsidP="00E43A6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[6:20-21</w:t>
      </w:r>
      <w:r w:rsidR="00EE2B18">
        <w:rPr>
          <w:rFonts w:cs="Arial"/>
          <w:sz w:val="20"/>
          <w:szCs w:val="20"/>
        </w:rPr>
        <w:t xml:space="preserve">]   </w:t>
      </w:r>
      <w:r w:rsidR="00E43A65" w:rsidRPr="00B559B5">
        <w:rPr>
          <w:rFonts w:cs="Arial"/>
          <w:sz w:val="20"/>
          <w:szCs w:val="20"/>
        </w:rPr>
        <w:t>What happened</w:t>
      </w:r>
      <w:r w:rsidR="00A11678">
        <w:rPr>
          <w:rFonts w:cs="Arial"/>
          <w:sz w:val="20"/>
          <w:szCs w:val="20"/>
        </w:rPr>
        <w:t xml:space="preserve"> after</w:t>
      </w:r>
      <w:r w:rsidR="00E43A65">
        <w:rPr>
          <w:rFonts w:cs="Arial"/>
          <w:sz w:val="20"/>
          <w:szCs w:val="20"/>
        </w:rPr>
        <w:t xml:space="preserve"> the people heard the trumpet </w:t>
      </w:r>
      <w:r w:rsidR="00A11678">
        <w:rPr>
          <w:rFonts w:cs="Arial"/>
          <w:sz w:val="20"/>
          <w:szCs w:val="20"/>
        </w:rPr>
        <w:t>sound and gave a great shout</w:t>
      </w:r>
      <w:r w:rsidR="00E43A65" w:rsidRPr="00B559B5">
        <w:rPr>
          <w:rFonts w:cs="Arial"/>
          <w:sz w:val="20"/>
          <w:szCs w:val="20"/>
        </w:rPr>
        <w:t xml:space="preserve">? </w:t>
      </w:r>
    </w:p>
    <w:p w14:paraId="0E7E3194" w14:textId="743FB2C2" w:rsidR="00E43A65" w:rsidRPr="00B559B5" w:rsidRDefault="00A11678" w:rsidP="00E43A65">
      <w:pPr>
        <w:pBdr>
          <w:top w:val="nil"/>
          <w:left w:val="nil"/>
          <w:bottom w:val="nil"/>
          <w:right w:val="nil"/>
          <w:between w:val="nil"/>
        </w:pBdr>
        <w:ind w:left="720"/>
        <w:rPr>
          <w:rFonts w:cs="Arial"/>
          <w:sz w:val="20"/>
          <w:szCs w:val="20"/>
        </w:rPr>
      </w:pPr>
      <w:r>
        <w:rPr>
          <w:rFonts w:cs="Arial"/>
          <w:sz w:val="20"/>
          <w:szCs w:val="20"/>
        </w:rPr>
        <w:t>T</w:t>
      </w:r>
      <w:r w:rsidR="00E43A65" w:rsidRPr="00B559B5">
        <w:rPr>
          <w:rFonts w:cs="Arial"/>
          <w:sz w:val="20"/>
          <w:szCs w:val="20"/>
        </w:rPr>
        <w:t>he wall fell down flat, and every man charged straight in and captured the city</w:t>
      </w:r>
      <w:r>
        <w:rPr>
          <w:rFonts w:cs="Arial"/>
          <w:sz w:val="20"/>
          <w:szCs w:val="20"/>
        </w:rPr>
        <w:t>, destroying all that was in it</w:t>
      </w:r>
      <w:r w:rsidR="00E43A65" w:rsidRPr="00B559B5">
        <w:rPr>
          <w:rFonts w:cs="Arial"/>
          <w:sz w:val="20"/>
          <w:szCs w:val="20"/>
        </w:rPr>
        <w:t xml:space="preserve">. </w:t>
      </w:r>
    </w:p>
    <w:p w14:paraId="1A40AD92" w14:textId="77777777" w:rsidR="00E43A65" w:rsidRPr="00B559B5" w:rsidRDefault="00E43A65" w:rsidP="00E43A65">
      <w:pPr>
        <w:pBdr>
          <w:top w:val="nil"/>
          <w:left w:val="nil"/>
          <w:bottom w:val="nil"/>
          <w:right w:val="nil"/>
          <w:between w:val="nil"/>
        </w:pBdr>
        <w:ind w:left="720"/>
        <w:rPr>
          <w:rFonts w:cs="Arial"/>
          <w:sz w:val="20"/>
          <w:szCs w:val="20"/>
        </w:rPr>
      </w:pPr>
    </w:p>
    <w:p w14:paraId="3E4F735C" w14:textId="69C1563C" w:rsidR="00E43A65" w:rsidRPr="00B559B5" w:rsidRDefault="002158D5" w:rsidP="00E43A65">
      <w:pPr>
        <w:numPr>
          <w:ilvl w:val="0"/>
          <w:numId w:val="32"/>
        </w:numPr>
        <w:pBdr>
          <w:top w:val="nil"/>
          <w:left w:val="nil"/>
          <w:bottom w:val="nil"/>
          <w:right w:val="nil"/>
          <w:between w:val="nil"/>
        </w:pBdr>
        <w:spacing w:after="0"/>
        <w:rPr>
          <w:rFonts w:cs="Arial"/>
          <w:sz w:val="20"/>
          <w:szCs w:val="20"/>
        </w:rPr>
      </w:pPr>
      <w:r w:rsidRPr="00B559B5">
        <w:rPr>
          <w:rFonts w:cs="Arial"/>
          <w:sz w:val="20"/>
          <w:szCs w:val="20"/>
        </w:rPr>
        <w:t>[6:20-21</w:t>
      </w:r>
      <w:r w:rsidR="00EE2B18">
        <w:rPr>
          <w:rFonts w:cs="Arial"/>
          <w:sz w:val="20"/>
          <w:szCs w:val="20"/>
        </w:rPr>
        <w:t xml:space="preserve">]   </w:t>
      </w:r>
      <w:r w:rsidR="00E43A65" w:rsidRPr="00B559B5">
        <w:rPr>
          <w:rFonts w:cs="Arial"/>
          <w:sz w:val="20"/>
          <w:szCs w:val="20"/>
        </w:rPr>
        <w:t xml:space="preserve">How do you think the walls fell down? </w:t>
      </w:r>
    </w:p>
    <w:p w14:paraId="0909688B" w14:textId="47DE4DC6" w:rsidR="00E43A65" w:rsidRDefault="00E43A65" w:rsidP="00E43A65">
      <w:pPr>
        <w:pBdr>
          <w:top w:val="nil"/>
          <w:left w:val="nil"/>
          <w:bottom w:val="nil"/>
          <w:right w:val="nil"/>
          <w:between w:val="nil"/>
        </w:pBdr>
        <w:ind w:left="720"/>
        <w:rPr>
          <w:rFonts w:cs="Arial"/>
          <w:sz w:val="20"/>
          <w:szCs w:val="20"/>
        </w:rPr>
      </w:pPr>
      <w:r w:rsidRPr="00B559B5">
        <w:rPr>
          <w:rFonts w:cs="Arial"/>
          <w:sz w:val="20"/>
          <w:szCs w:val="20"/>
        </w:rPr>
        <w:t xml:space="preserve">The </w:t>
      </w:r>
      <w:r w:rsidR="00B67E26">
        <w:rPr>
          <w:rFonts w:cs="Arial"/>
          <w:sz w:val="20"/>
          <w:szCs w:val="20"/>
        </w:rPr>
        <w:t xml:space="preserve">passage indicated that the </w:t>
      </w:r>
      <w:r w:rsidRPr="00B559B5">
        <w:rPr>
          <w:rFonts w:cs="Arial"/>
          <w:sz w:val="20"/>
          <w:szCs w:val="20"/>
        </w:rPr>
        <w:t>power of God made the walls fall down.</w:t>
      </w:r>
    </w:p>
    <w:p w14:paraId="45FB0596" w14:textId="77777777" w:rsidR="00A11678" w:rsidRDefault="00A11678" w:rsidP="00E43A65">
      <w:pPr>
        <w:pBdr>
          <w:top w:val="nil"/>
          <w:left w:val="nil"/>
          <w:bottom w:val="nil"/>
          <w:right w:val="nil"/>
          <w:between w:val="nil"/>
        </w:pBdr>
        <w:ind w:left="720"/>
        <w:rPr>
          <w:rFonts w:cs="Arial"/>
          <w:sz w:val="20"/>
          <w:szCs w:val="20"/>
        </w:rPr>
      </w:pPr>
    </w:p>
    <w:p w14:paraId="36D58C8A" w14:textId="2398AE3A" w:rsidR="00A11678" w:rsidRDefault="002158D5" w:rsidP="00A11678">
      <w:pPr>
        <w:pStyle w:val="ListParagraph"/>
        <w:numPr>
          <w:ilvl w:val="0"/>
          <w:numId w:val="32"/>
        </w:numPr>
        <w:pBdr>
          <w:top w:val="nil"/>
          <w:left w:val="nil"/>
          <w:bottom w:val="nil"/>
          <w:right w:val="nil"/>
          <w:between w:val="nil"/>
        </w:pBdr>
        <w:rPr>
          <w:rFonts w:cs="Arial"/>
          <w:sz w:val="20"/>
          <w:szCs w:val="20"/>
        </w:rPr>
      </w:pPr>
      <w:r>
        <w:rPr>
          <w:rFonts w:cs="Arial"/>
          <w:sz w:val="20"/>
          <w:szCs w:val="20"/>
        </w:rPr>
        <w:t>[6:22-23</w:t>
      </w:r>
      <w:r w:rsidR="00EE2B18">
        <w:rPr>
          <w:rFonts w:cs="Arial"/>
          <w:sz w:val="20"/>
          <w:szCs w:val="20"/>
        </w:rPr>
        <w:t xml:space="preserve">]   </w:t>
      </w:r>
      <w:r w:rsidR="00A11678">
        <w:rPr>
          <w:rFonts w:cs="Arial"/>
          <w:sz w:val="20"/>
          <w:szCs w:val="20"/>
        </w:rPr>
        <w:t xml:space="preserve">What did Joshua send the two men who were spies to do? </w:t>
      </w:r>
    </w:p>
    <w:p w14:paraId="0FFCFBDF" w14:textId="02D60258" w:rsidR="009D33A2" w:rsidRPr="00B559B5" w:rsidRDefault="00A11678" w:rsidP="00A11678">
      <w:pPr>
        <w:pStyle w:val="ListParagraph"/>
        <w:pBdr>
          <w:top w:val="nil"/>
          <w:left w:val="nil"/>
          <w:bottom w:val="nil"/>
          <w:right w:val="nil"/>
          <w:between w:val="nil"/>
        </w:pBdr>
        <w:rPr>
          <w:rFonts w:cs="Arial"/>
          <w:sz w:val="20"/>
          <w:szCs w:val="20"/>
        </w:rPr>
      </w:pPr>
      <w:r>
        <w:rPr>
          <w:rFonts w:cs="Arial"/>
          <w:sz w:val="20"/>
          <w:szCs w:val="20"/>
        </w:rPr>
        <w:t>He sent them to get Rahab and her family out of the city safely.</w:t>
      </w:r>
    </w:p>
    <w:p w14:paraId="0FFCFBE0" w14:textId="77777777" w:rsidR="009D33A2" w:rsidRPr="00B559B5" w:rsidRDefault="00D97C21" w:rsidP="001A5736">
      <w:pPr>
        <w:pStyle w:val="CommentSection"/>
      </w:pPr>
      <w:r w:rsidRPr="00B559B5">
        <w:t>Comment Section:</w:t>
      </w:r>
    </w:p>
    <w:p w14:paraId="0FFCFBE5" w14:textId="77777777" w:rsidR="009D33A2" w:rsidRPr="00B559B5" w:rsidRDefault="00D97C21" w:rsidP="008508BC">
      <w:pPr>
        <w:pStyle w:val="Heading1"/>
      </w:pPr>
      <w:bookmarkStart w:id="9" w:name="_heading=h.pkwqa1" w:colFirst="0" w:colLast="0"/>
      <w:bookmarkEnd w:id="9"/>
      <w:r w:rsidRPr="00B559B5">
        <w:br w:type="page"/>
      </w:r>
    </w:p>
    <w:p w14:paraId="0FFCFBE6" w14:textId="77777777" w:rsidR="009D33A2" w:rsidRPr="00DE7EFB" w:rsidRDefault="00D97C21" w:rsidP="00DE7EFB">
      <w:pPr>
        <w:pStyle w:val="Heading1"/>
        <w:rPr>
          <w:rStyle w:val="Heading2Char"/>
        </w:rPr>
      </w:pPr>
      <w:bookmarkStart w:id="10" w:name="_Toc203574548"/>
      <w:r w:rsidRPr="00B559B5">
        <w:lastRenderedPageBreak/>
        <w:t>Joshua 7:10-26</w:t>
      </w:r>
      <w:r w:rsidRPr="00B559B5">
        <w:tab/>
      </w:r>
      <w:r w:rsidRPr="00DE7EFB">
        <w:rPr>
          <w:rStyle w:val="Heading2Char"/>
        </w:rPr>
        <w:t>Achan’s sin and God’s judgment</w:t>
      </w:r>
      <w:bookmarkEnd w:id="10"/>
    </w:p>
    <w:p w14:paraId="0FFCFBE7" w14:textId="4C9E5E55" w:rsidR="009D33A2" w:rsidRPr="00B559B5" w:rsidRDefault="00D97C21">
      <w:pPr>
        <w:spacing w:after="240"/>
        <w:rPr>
          <w:rFonts w:cs="Arial"/>
          <w:b/>
          <w:sz w:val="32"/>
          <w:szCs w:val="32"/>
        </w:rPr>
      </w:pPr>
      <w:r w:rsidRPr="00B559B5">
        <w:rPr>
          <w:rFonts w:cs="Arial"/>
          <w:b/>
          <w:sz w:val="20"/>
          <w:szCs w:val="20"/>
        </w:rPr>
        <w:t xml:space="preserve">Background: </w:t>
      </w:r>
      <w:r w:rsidRPr="00B559B5">
        <w:rPr>
          <w:rFonts w:cs="Arial"/>
          <w:sz w:val="20"/>
          <w:szCs w:val="20"/>
        </w:rPr>
        <w:t xml:space="preserve">After the great victory at Jericho, an Israelite </w:t>
      </w:r>
      <w:r w:rsidR="00A11678">
        <w:rPr>
          <w:rFonts w:cs="Arial"/>
          <w:sz w:val="20"/>
          <w:szCs w:val="20"/>
        </w:rPr>
        <w:t>hid</w:t>
      </w:r>
      <w:r w:rsidRPr="00B559B5">
        <w:rPr>
          <w:rFonts w:cs="Arial"/>
          <w:sz w:val="20"/>
          <w:szCs w:val="20"/>
        </w:rPr>
        <w:t xml:space="preserve"> some things</w:t>
      </w:r>
      <w:r w:rsidR="00A11678">
        <w:rPr>
          <w:rFonts w:cs="Arial"/>
          <w:sz w:val="20"/>
          <w:szCs w:val="20"/>
        </w:rPr>
        <w:t xml:space="preserve"> that he had taken</w:t>
      </w:r>
      <w:r w:rsidRPr="00B559B5">
        <w:rPr>
          <w:rFonts w:cs="Arial"/>
          <w:sz w:val="20"/>
          <w:szCs w:val="20"/>
        </w:rPr>
        <w:t xml:space="preserve"> from the city</w:t>
      </w:r>
      <w:r w:rsidR="00E509A6">
        <w:rPr>
          <w:rFonts w:cs="Arial"/>
          <w:sz w:val="20"/>
          <w:szCs w:val="20"/>
        </w:rPr>
        <w:t xml:space="preserve"> that should have been destroyed</w:t>
      </w:r>
      <w:r w:rsidRPr="00B559B5">
        <w:rPr>
          <w:rFonts w:cs="Arial"/>
          <w:sz w:val="20"/>
          <w:szCs w:val="20"/>
        </w:rPr>
        <w:t xml:space="preserve">. </w:t>
      </w:r>
      <w:r w:rsidR="00F43BE9">
        <w:rPr>
          <w:rFonts w:cs="Arial"/>
          <w:sz w:val="20"/>
          <w:szCs w:val="20"/>
        </w:rPr>
        <w:t>Because they had disobeyed Yahweh’s instructions</w:t>
      </w:r>
      <w:r w:rsidRPr="00B559B5">
        <w:rPr>
          <w:rFonts w:cs="Arial"/>
          <w:sz w:val="20"/>
          <w:szCs w:val="20"/>
        </w:rPr>
        <w:t xml:space="preserve">, he caused the Israelites to lose their next battle at the city of Ai. Joshua fell down with great sadness in front of the ark and asked Yahweh why he had let this happen. </w:t>
      </w:r>
    </w:p>
    <w:p w14:paraId="24F284A8" w14:textId="77777777" w:rsidR="00B669DB" w:rsidRPr="00170DC8" w:rsidRDefault="00B669DB" w:rsidP="00B669DB">
      <w:pPr>
        <w:pStyle w:val="Background"/>
        <w:rPr>
          <w:b/>
          <w:bCs w:val="0"/>
          <w:i/>
          <w:iCs/>
        </w:rPr>
      </w:pPr>
      <w:r w:rsidRPr="00170DC8">
        <w:rPr>
          <w:b/>
          <w:bCs w:val="0"/>
          <w:i/>
          <w:iCs/>
        </w:rPr>
        <w:t>Read the passage.</w:t>
      </w:r>
    </w:p>
    <w:p w14:paraId="0FFCFBE8" w14:textId="77777777" w:rsidR="009D33A2" w:rsidRPr="00B559B5" w:rsidRDefault="00D97C21" w:rsidP="00381D81">
      <w:pPr>
        <w:pStyle w:val="Part1"/>
      </w:pPr>
      <w:r w:rsidRPr="00B559B5">
        <w:t>Part 1</w:t>
      </w:r>
    </w:p>
    <w:p w14:paraId="0FFCFBE9" w14:textId="77777777" w:rsidR="009D33A2" w:rsidRPr="00B559B5" w:rsidRDefault="00D97C21">
      <w:pPr>
        <w:spacing w:after="80" w:line="360" w:lineRule="auto"/>
        <w:rPr>
          <w:rFonts w:cs="Arial"/>
          <w:b/>
          <w:sz w:val="32"/>
          <w:szCs w:val="32"/>
        </w:rPr>
      </w:pPr>
      <w:r w:rsidRPr="00B559B5">
        <w:rPr>
          <w:rFonts w:cs="Arial"/>
          <w:sz w:val="20"/>
          <w:szCs w:val="20"/>
        </w:rPr>
        <w:t>Tell in your own words what you just read in these verses.</w:t>
      </w:r>
    </w:p>
    <w:p w14:paraId="0FFCFBEA" w14:textId="673DF961" w:rsidR="009D33A2" w:rsidRPr="00B559B5" w:rsidRDefault="00D97C21">
      <w:pPr>
        <w:numPr>
          <w:ilvl w:val="0"/>
          <w:numId w:val="11"/>
        </w:numPr>
        <w:spacing w:after="0"/>
        <w:rPr>
          <w:rFonts w:cs="Arial"/>
          <w:sz w:val="20"/>
          <w:szCs w:val="20"/>
        </w:rPr>
      </w:pPr>
      <w:r w:rsidRPr="00B559B5">
        <w:rPr>
          <w:rFonts w:cs="Arial"/>
          <w:sz w:val="20"/>
          <w:szCs w:val="20"/>
        </w:rPr>
        <w:t xml:space="preserve">Yahweh </w:t>
      </w:r>
      <w:r w:rsidR="004134E4">
        <w:rPr>
          <w:rFonts w:cs="Arial"/>
          <w:sz w:val="20"/>
          <w:szCs w:val="20"/>
        </w:rPr>
        <w:t>told</w:t>
      </w:r>
      <w:r w:rsidRPr="00B559B5">
        <w:rPr>
          <w:rFonts w:cs="Arial"/>
          <w:sz w:val="20"/>
          <w:szCs w:val="20"/>
        </w:rPr>
        <w:t xml:space="preserve"> Joshua</w:t>
      </w:r>
      <w:r w:rsidR="004134E4">
        <w:rPr>
          <w:rFonts w:cs="Arial"/>
          <w:sz w:val="20"/>
          <w:szCs w:val="20"/>
        </w:rPr>
        <w:t xml:space="preserve"> to get up and told him</w:t>
      </w:r>
      <w:r w:rsidRPr="00B559B5">
        <w:rPr>
          <w:rFonts w:cs="Arial"/>
          <w:sz w:val="20"/>
          <w:szCs w:val="20"/>
        </w:rPr>
        <w:t xml:space="preserve"> that the Israelites had been defeated because they had stolen things that </w:t>
      </w:r>
      <w:r w:rsidR="004134E4">
        <w:rPr>
          <w:rFonts w:cs="Arial"/>
          <w:sz w:val="20"/>
          <w:szCs w:val="20"/>
        </w:rPr>
        <w:t xml:space="preserve">were </w:t>
      </w:r>
      <w:r w:rsidRPr="00B559B5">
        <w:rPr>
          <w:rFonts w:cs="Arial"/>
          <w:sz w:val="20"/>
          <w:szCs w:val="20"/>
        </w:rPr>
        <w:t xml:space="preserve">set apart. [7:10-11] </w:t>
      </w:r>
    </w:p>
    <w:p w14:paraId="0FFCFBEB" w14:textId="531578C5" w:rsidR="009D33A2" w:rsidRPr="00B559B5" w:rsidRDefault="00D97C21">
      <w:pPr>
        <w:numPr>
          <w:ilvl w:val="0"/>
          <w:numId w:val="11"/>
        </w:numPr>
        <w:pBdr>
          <w:top w:val="nil"/>
          <w:left w:val="nil"/>
          <w:bottom w:val="nil"/>
          <w:right w:val="nil"/>
          <w:between w:val="nil"/>
        </w:pBdr>
        <w:spacing w:after="0"/>
        <w:rPr>
          <w:rFonts w:cs="Arial"/>
          <w:sz w:val="20"/>
          <w:szCs w:val="20"/>
        </w:rPr>
      </w:pPr>
      <w:r w:rsidRPr="00B559B5">
        <w:rPr>
          <w:rFonts w:cs="Arial"/>
          <w:sz w:val="20"/>
          <w:szCs w:val="20"/>
        </w:rPr>
        <w:t xml:space="preserve">Yahweh told Joshua </w:t>
      </w:r>
      <w:r w:rsidR="004134E4">
        <w:rPr>
          <w:rFonts w:cs="Arial"/>
          <w:sz w:val="20"/>
          <w:szCs w:val="20"/>
        </w:rPr>
        <w:t xml:space="preserve">that </w:t>
      </w:r>
      <w:r w:rsidRPr="00B559B5">
        <w:rPr>
          <w:rFonts w:cs="Arial"/>
          <w:sz w:val="20"/>
          <w:szCs w:val="20"/>
        </w:rPr>
        <w:t xml:space="preserve">they must </w:t>
      </w:r>
      <w:r w:rsidR="004134E4">
        <w:rPr>
          <w:rFonts w:cs="Arial"/>
          <w:sz w:val="20"/>
          <w:szCs w:val="20"/>
        </w:rPr>
        <w:t>destroy the</w:t>
      </w:r>
      <w:r w:rsidR="00E509A6">
        <w:rPr>
          <w:rFonts w:cs="Arial"/>
          <w:sz w:val="20"/>
          <w:szCs w:val="20"/>
        </w:rPr>
        <w:t>se</w:t>
      </w:r>
      <w:r w:rsidR="004134E4">
        <w:rPr>
          <w:rFonts w:cs="Arial"/>
          <w:sz w:val="20"/>
          <w:szCs w:val="20"/>
        </w:rPr>
        <w:t xml:space="preserve"> </w:t>
      </w:r>
      <w:r w:rsidRPr="00B559B5">
        <w:rPr>
          <w:rFonts w:cs="Arial"/>
          <w:sz w:val="20"/>
          <w:szCs w:val="20"/>
        </w:rPr>
        <w:t xml:space="preserve">things </w:t>
      </w:r>
      <w:r w:rsidR="004134E4">
        <w:rPr>
          <w:rFonts w:cs="Arial"/>
          <w:sz w:val="20"/>
          <w:szCs w:val="20"/>
        </w:rPr>
        <w:t>from among them</w:t>
      </w:r>
      <w:r w:rsidRPr="00B559B5">
        <w:rPr>
          <w:rFonts w:cs="Arial"/>
          <w:sz w:val="20"/>
          <w:szCs w:val="20"/>
        </w:rPr>
        <w:t xml:space="preserve">. </w:t>
      </w:r>
      <w:r w:rsidR="00E509A6">
        <w:rPr>
          <w:rFonts w:cs="Arial"/>
          <w:sz w:val="20"/>
          <w:szCs w:val="20"/>
        </w:rPr>
        <w:t xml:space="preserve">He told Joshua to consecrate the people and to tell them what he had said. </w:t>
      </w:r>
      <w:r w:rsidRPr="00B559B5">
        <w:rPr>
          <w:rFonts w:cs="Arial"/>
          <w:sz w:val="20"/>
          <w:szCs w:val="20"/>
        </w:rPr>
        <w:t xml:space="preserve">[7:12-13] </w:t>
      </w:r>
    </w:p>
    <w:p w14:paraId="0FFCFBEC" w14:textId="26660867" w:rsidR="009D33A2" w:rsidRPr="00B559B5" w:rsidRDefault="00D97C21">
      <w:pPr>
        <w:numPr>
          <w:ilvl w:val="0"/>
          <w:numId w:val="11"/>
        </w:numPr>
        <w:pBdr>
          <w:top w:val="nil"/>
          <w:left w:val="nil"/>
          <w:bottom w:val="nil"/>
          <w:right w:val="nil"/>
          <w:between w:val="nil"/>
        </w:pBdr>
        <w:spacing w:after="0"/>
        <w:rPr>
          <w:rFonts w:cs="Arial"/>
          <w:sz w:val="20"/>
          <w:szCs w:val="20"/>
        </w:rPr>
      </w:pPr>
      <w:r w:rsidRPr="00B559B5">
        <w:rPr>
          <w:rFonts w:cs="Arial"/>
          <w:sz w:val="20"/>
          <w:szCs w:val="20"/>
        </w:rPr>
        <w:t>Yahweh said he would select the one who stole the things</w:t>
      </w:r>
      <w:r w:rsidR="00E509A6">
        <w:rPr>
          <w:rFonts w:cs="Arial"/>
          <w:sz w:val="20"/>
          <w:szCs w:val="20"/>
        </w:rPr>
        <w:t xml:space="preserve"> that were set apart</w:t>
      </w:r>
      <w:r w:rsidRPr="00B559B5">
        <w:rPr>
          <w:rFonts w:cs="Arial"/>
          <w:sz w:val="20"/>
          <w:szCs w:val="20"/>
        </w:rPr>
        <w:t>, and the Israelites must burn th</w:t>
      </w:r>
      <w:r w:rsidR="00E509A6">
        <w:rPr>
          <w:rFonts w:cs="Arial"/>
          <w:sz w:val="20"/>
          <w:szCs w:val="20"/>
        </w:rPr>
        <w:t>at</w:t>
      </w:r>
      <w:r w:rsidRPr="00B559B5">
        <w:rPr>
          <w:rFonts w:cs="Arial"/>
          <w:sz w:val="20"/>
          <w:szCs w:val="20"/>
        </w:rPr>
        <w:t xml:space="preserve"> person and everything that belong</w:t>
      </w:r>
      <w:r w:rsidR="00E509A6">
        <w:rPr>
          <w:rFonts w:cs="Arial"/>
          <w:sz w:val="20"/>
          <w:szCs w:val="20"/>
        </w:rPr>
        <w:t>ed</w:t>
      </w:r>
      <w:r w:rsidRPr="00B559B5">
        <w:rPr>
          <w:rFonts w:cs="Arial"/>
          <w:sz w:val="20"/>
          <w:szCs w:val="20"/>
        </w:rPr>
        <w:t xml:space="preserve"> to him. [7:14-15]</w:t>
      </w:r>
    </w:p>
    <w:p w14:paraId="4AA0B732" w14:textId="093259CD" w:rsidR="00E509A6" w:rsidRDefault="00D97C21" w:rsidP="00E509A6">
      <w:pPr>
        <w:numPr>
          <w:ilvl w:val="0"/>
          <w:numId w:val="11"/>
        </w:numPr>
        <w:pBdr>
          <w:top w:val="nil"/>
          <w:left w:val="nil"/>
          <w:bottom w:val="nil"/>
          <w:right w:val="nil"/>
          <w:between w:val="nil"/>
        </w:pBdr>
        <w:spacing w:after="0"/>
        <w:rPr>
          <w:rFonts w:cs="Arial"/>
          <w:sz w:val="20"/>
          <w:szCs w:val="20"/>
        </w:rPr>
      </w:pPr>
      <w:r w:rsidRPr="00B559B5">
        <w:rPr>
          <w:rFonts w:cs="Arial"/>
          <w:sz w:val="20"/>
          <w:szCs w:val="20"/>
        </w:rPr>
        <w:t>Yahweh identified Achan as the person who stole the things</w:t>
      </w:r>
      <w:r w:rsidR="00E509A6">
        <w:rPr>
          <w:rFonts w:cs="Arial"/>
          <w:sz w:val="20"/>
          <w:szCs w:val="20"/>
        </w:rPr>
        <w:t xml:space="preserve"> that were set apart</w:t>
      </w:r>
      <w:r w:rsidRPr="00B559B5">
        <w:rPr>
          <w:rFonts w:cs="Arial"/>
          <w:sz w:val="20"/>
          <w:szCs w:val="20"/>
        </w:rPr>
        <w:t xml:space="preserve">, </w:t>
      </w:r>
      <w:r w:rsidR="00E509A6">
        <w:rPr>
          <w:rFonts w:cs="Arial"/>
          <w:sz w:val="20"/>
          <w:szCs w:val="20"/>
        </w:rPr>
        <w:t>and Joshua told Achan to confess what he had done. [7:16-19]</w:t>
      </w:r>
    </w:p>
    <w:p w14:paraId="2194C95A" w14:textId="5F2A8E71" w:rsidR="00E509A6" w:rsidRDefault="00E509A6" w:rsidP="00E509A6">
      <w:pPr>
        <w:numPr>
          <w:ilvl w:val="0"/>
          <w:numId w:val="11"/>
        </w:numPr>
        <w:pBdr>
          <w:top w:val="nil"/>
          <w:left w:val="nil"/>
          <w:bottom w:val="nil"/>
          <w:right w:val="nil"/>
          <w:between w:val="nil"/>
        </w:pBdr>
        <w:spacing w:after="0"/>
        <w:rPr>
          <w:rFonts w:cs="Arial"/>
          <w:sz w:val="20"/>
          <w:szCs w:val="20"/>
        </w:rPr>
      </w:pPr>
      <w:r>
        <w:rPr>
          <w:rFonts w:cs="Arial"/>
          <w:sz w:val="20"/>
          <w:szCs w:val="20"/>
        </w:rPr>
        <w:t xml:space="preserve">Achan admitted that he had stolen and hidden the things, and Joshua sent messengers who found them. They laid them before Yahweh. [7:20-23] </w:t>
      </w:r>
    </w:p>
    <w:p w14:paraId="0FFCFBED" w14:textId="6EB3E840" w:rsidR="009D33A2" w:rsidRPr="00B559B5" w:rsidRDefault="00D97C21">
      <w:pPr>
        <w:numPr>
          <w:ilvl w:val="0"/>
          <w:numId w:val="11"/>
        </w:numPr>
        <w:pBdr>
          <w:top w:val="nil"/>
          <w:left w:val="nil"/>
          <w:bottom w:val="nil"/>
          <w:right w:val="nil"/>
          <w:between w:val="nil"/>
        </w:pBdr>
        <w:spacing w:after="240"/>
        <w:rPr>
          <w:rFonts w:cs="Arial"/>
          <w:sz w:val="20"/>
          <w:szCs w:val="20"/>
        </w:rPr>
      </w:pPr>
      <w:r w:rsidRPr="00B559B5">
        <w:rPr>
          <w:rFonts w:cs="Arial"/>
          <w:sz w:val="20"/>
          <w:szCs w:val="20"/>
        </w:rPr>
        <w:t xml:space="preserve">Joshua </w:t>
      </w:r>
      <w:r w:rsidR="00E509A6">
        <w:rPr>
          <w:rFonts w:cs="Arial"/>
          <w:sz w:val="20"/>
          <w:szCs w:val="20"/>
        </w:rPr>
        <w:t xml:space="preserve">and all Israel </w:t>
      </w:r>
      <w:r w:rsidRPr="00B559B5">
        <w:rPr>
          <w:rFonts w:cs="Arial"/>
          <w:sz w:val="20"/>
          <w:szCs w:val="20"/>
        </w:rPr>
        <w:t xml:space="preserve">took Achan and his sons and daughters, </w:t>
      </w:r>
      <w:r w:rsidR="00E509A6">
        <w:rPr>
          <w:rFonts w:cs="Arial"/>
          <w:sz w:val="20"/>
          <w:szCs w:val="20"/>
        </w:rPr>
        <w:t>the stolen things, and everything that Achan owned to the Valley of Achor. Then t</w:t>
      </w:r>
      <w:r w:rsidRPr="00B559B5">
        <w:rPr>
          <w:rFonts w:cs="Arial"/>
          <w:sz w:val="20"/>
          <w:szCs w:val="20"/>
        </w:rPr>
        <w:t>he Israelites stoned all of them and burned them with fire. [7:</w:t>
      </w:r>
      <w:r w:rsidR="00E509A6">
        <w:rPr>
          <w:rFonts w:cs="Arial"/>
          <w:sz w:val="20"/>
          <w:szCs w:val="20"/>
        </w:rPr>
        <w:t>24</w:t>
      </w:r>
      <w:r w:rsidRPr="00B559B5">
        <w:rPr>
          <w:rFonts w:cs="Arial"/>
          <w:sz w:val="20"/>
          <w:szCs w:val="20"/>
        </w:rPr>
        <w:t>-26]</w:t>
      </w:r>
    </w:p>
    <w:p w14:paraId="0FFCFBEE" w14:textId="77777777" w:rsidR="009D33A2" w:rsidRPr="00B559B5" w:rsidRDefault="00D97C21" w:rsidP="00381D81">
      <w:pPr>
        <w:pStyle w:val="Part2"/>
      </w:pPr>
      <w:r w:rsidRPr="00B559B5">
        <w:t>Part 2</w:t>
      </w:r>
    </w:p>
    <w:p w14:paraId="0FFCFBEF" w14:textId="77777777" w:rsidR="009D33A2" w:rsidRPr="00B559B5" w:rsidRDefault="00D97C21">
      <w:pPr>
        <w:spacing w:after="80" w:line="360" w:lineRule="auto"/>
        <w:rPr>
          <w:rFonts w:cs="Arial"/>
          <w:sz w:val="20"/>
          <w:szCs w:val="20"/>
        </w:rPr>
      </w:pPr>
      <w:r w:rsidRPr="00B559B5">
        <w:rPr>
          <w:rFonts w:cs="Arial"/>
          <w:sz w:val="20"/>
          <w:szCs w:val="20"/>
        </w:rPr>
        <w:t>Answer the following questions.</w:t>
      </w:r>
    </w:p>
    <w:p w14:paraId="0FFCFBF0" w14:textId="20544DA6" w:rsidR="009D33A2" w:rsidRPr="00B559B5" w:rsidRDefault="002158D5">
      <w:pPr>
        <w:numPr>
          <w:ilvl w:val="0"/>
          <w:numId w:val="103"/>
        </w:numPr>
        <w:pBdr>
          <w:top w:val="nil"/>
          <w:left w:val="nil"/>
          <w:bottom w:val="nil"/>
          <w:right w:val="nil"/>
          <w:between w:val="nil"/>
        </w:pBdr>
        <w:spacing w:before="200" w:after="0"/>
        <w:rPr>
          <w:rFonts w:cs="Arial"/>
          <w:sz w:val="20"/>
          <w:szCs w:val="20"/>
        </w:rPr>
      </w:pPr>
      <w:r w:rsidRPr="00B559B5">
        <w:rPr>
          <w:rFonts w:cs="Arial"/>
          <w:sz w:val="20"/>
          <w:szCs w:val="20"/>
        </w:rPr>
        <w:t>[7:10-11</w:t>
      </w:r>
      <w:r w:rsidR="00EE2B18">
        <w:rPr>
          <w:rFonts w:cs="Arial"/>
          <w:sz w:val="20"/>
          <w:szCs w:val="20"/>
        </w:rPr>
        <w:t xml:space="preserve">]   </w:t>
      </w:r>
      <w:r w:rsidR="00D97C21" w:rsidRPr="00B559B5">
        <w:rPr>
          <w:rFonts w:cs="Arial"/>
          <w:sz w:val="20"/>
          <w:szCs w:val="20"/>
        </w:rPr>
        <w:t xml:space="preserve">What did Yahweh tell Joshua was the reason his army was defeated at Ai? </w:t>
      </w:r>
    </w:p>
    <w:p w14:paraId="0FFCFBF1" w14:textId="327806B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told Joshua that Israel had sinned and broken his covenant. They had stolen some things </w:t>
      </w:r>
      <w:r w:rsidR="00E509A6">
        <w:rPr>
          <w:rFonts w:cs="Arial"/>
          <w:sz w:val="20"/>
          <w:szCs w:val="20"/>
        </w:rPr>
        <w:t>that were set apart</w:t>
      </w:r>
      <w:r w:rsidRPr="00B559B5">
        <w:rPr>
          <w:rFonts w:cs="Arial"/>
          <w:sz w:val="20"/>
          <w:szCs w:val="20"/>
        </w:rPr>
        <w:t>.</w:t>
      </w:r>
      <w:r w:rsidR="00E509A6">
        <w:rPr>
          <w:rFonts w:cs="Arial"/>
          <w:sz w:val="20"/>
          <w:szCs w:val="20"/>
        </w:rPr>
        <w:t xml:space="preserve"> Then they had hidden their </w:t>
      </w:r>
      <w:r w:rsidR="002E23F0">
        <w:rPr>
          <w:rFonts w:cs="Arial"/>
          <w:sz w:val="20"/>
          <w:szCs w:val="20"/>
        </w:rPr>
        <w:t>sin by putting these things with their own belongings.</w:t>
      </w:r>
    </w:p>
    <w:p w14:paraId="0FFCFBF2" w14:textId="77777777" w:rsidR="009D33A2" w:rsidRPr="00B559B5" w:rsidRDefault="009D33A2">
      <w:pPr>
        <w:pBdr>
          <w:top w:val="nil"/>
          <w:left w:val="nil"/>
          <w:bottom w:val="nil"/>
          <w:right w:val="nil"/>
          <w:between w:val="nil"/>
        </w:pBdr>
        <w:ind w:left="720"/>
        <w:rPr>
          <w:rFonts w:cs="Arial"/>
          <w:sz w:val="20"/>
          <w:szCs w:val="20"/>
        </w:rPr>
      </w:pPr>
    </w:p>
    <w:p w14:paraId="0FFCFBF3" w14:textId="1FE00CFC" w:rsidR="009D33A2" w:rsidRPr="00B559B5" w:rsidRDefault="002158D5">
      <w:pPr>
        <w:numPr>
          <w:ilvl w:val="0"/>
          <w:numId w:val="103"/>
        </w:numPr>
        <w:pBdr>
          <w:top w:val="nil"/>
          <w:left w:val="nil"/>
          <w:bottom w:val="nil"/>
          <w:right w:val="nil"/>
          <w:between w:val="nil"/>
        </w:pBdr>
        <w:spacing w:after="0"/>
        <w:rPr>
          <w:rFonts w:cs="Arial"/>
          <w:sz w:val="20"/>
          <w:szCs w:val="20"/>
        </w:rPr>
      </w:pPr>
      <w:r w:rsidRPr="00B559B5">
        <w:rPr>
          <w:rFonts w:cs="Arial"/>
          <w:sz w:val="20"/>
          <w:szCs w:val="20"/>
        </w:rPr>
        <w:t>[7:12</w:t>
      </w:r>
      <w:r w:rsidR="00EE2B18">
        <w:rPr>
          <w:rFonts w:cs="Arial"/>
          <w:sz w:val="20"/>
          <w:szCs w:val="20"/>
        </w:rPr>
        <w:t xml:space="preserve">]   </w:t>
      </w:r>
      <w:r w:rsidR="00D97C21" w:rsidRPr="00B559B5">
        <w:rPr>
          <w:rFonts w:cs="Arial"/>
          <w:sz w:val="20"/>
          <w:szCs w:val="20"/>
        </w:rPr>
        <w:t xml:space="preserve">What did Yahweh say would happen if the people did not destroy the things they stole? </w:t>
      </w:r>
    </w:p>
    <w:p w14:paraId="0FFCFBF4"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said he would no longer be with them. </w:t>
      </w:r>
    </w:p>
    <w:p w14:paraId="0FFCFBF5" w14:textId="77777777" w:rsidR="009D33A2" w:rsidRPr="00B559B5" w:rsidRDefault="009D33A2">
      <w:pPr>
        <w:pBdr>
          <w:top w:val="nil"/>
          <w:left w:val="nil"/>
          <w:bottom w:val="nil"/>
          <w:right w:val="nil"/>
          <w:between w:val="nil"/>
        </w:pBdr>
        <w:ind w:left="720"/>
        <w:rPr>
          <w:rFonts w:cs="Arial"/>
          <w:sz w:val="20"/>
          <w:szCs w:val="20"/>
        </w:rPr>
      </w:pPr>
    </w:p>
    <w:p w14:paraId="0FFCFBF6" w14:textId="5D70A33F" w:rsidR="009D33A2" w:rsidRPr="00B559B5" w:rsidRDefault="002158D5">
      <w:pPr>
        <w:numPr>
          <w:ilvl w:val="0"/>
          <w:numId w:val="103"/>
        </w:numPr>
        <w:pBdr>
          <w:top w:val="nil"/>
          <w:left w:val="nil"/>
          <w:bottom w:val="nil"/>
          <w:right w:val="nil"/>
          <w:between w:val="nil"/>
        </w:pBdr>
        <w:spacing w:after="0"/>
        <w:rPr>
          <w:rFonts w:cs="Arial"/>
          <w:sz w:val="20"/>
          <w:szCs w:val="20"/>
        </w:rPr>
      </w:pPr>
      <w:r w:rsidRPr="00B559B5">
        <w:rPr>
          <w:rFonts w:cs="Arial"/>
          <w:sz w:val="20"/>
          <w:szCs w:val="20"/>
        </w:rPr>
        <w:t>[7:13</w:t>
      </w:r>
      <w:r w:rsidR="00EE2B18">
        <w:rPr>
          <w:rFonts w:cs="Arial"/>
          <w:sz w:val="20"/>
          <w:szCs w:val="20"/>
        </w:rPr>
        <w:t xml:space="preserve">]   </w:t>
      </w:r>
      <w:r w:rsidR="00D97C21" w:rsidRPr="00B559B5">
        <w:rPr>
          <w:rFonts w:cs="Arial"/>
          <w:sz w:val="20"/>
          <w:szCs w:val="20"/>
        </w:rPr>
        <w:t xml:space="preserve">What did Yahweh tell Joshua to do? </w:t>
      </w:r>
    </w:p>
    <w:p w14:paraId="0FFCFBF7" w14:textId="66AAD19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told Joshua to get up and consecrate the people and tell them what God </w:t>
      </w:r>
      <w:r w:rsidR="002E23F0">
        <w:rPr>
          <w:rFonts w:cs="Arial"/>
          <w:sz w:val="20"/>
          <w:szCs w:val="20"/>
        </w:rPr>
        <w:t xml:space="preserve">said </w:t>
      </w:r>
      <w:r w:rsidRPr="00B559B5">
        <w:rPr>
          <w:rFonts w:cs="Arial"/>
          <w:sz w:val="20"/>
          <w:szCs w:val="20"/>
        </w:rPr>
        <w:t>to him.</w:t>
      </w:r>
    </w:p>
    <w:p w14:paraId="0FFCFBF8" w14:textId="77777777" w:rsidR="009D33A2" w:rsidRPr="00B559B5" w:rsidRDefault="009D33A2">
      <w:pPr>
        <w:pBdr>
          <w:top w:val="nil"/>
          <w:left w:val="nil"/>
          <w:bottom w:val="nil"/>
          <w:right w:val="nil"/>
          <w:between w:val="nil"/>
        </w:pBdr>
        <w:ind w:left="720"/>
        <w:rPr>
          <w:rFonts w:cs="Arial"/>
          <w:sz w:val="20"/>
          <w:szCs w:val="20"/>
        </w:rPr>
      </w:pPr>
    </w:p>
    <w:p w14:paraId="0FFCFBF9" w14:textId="67B363D2" w:rsidR="009D33A2" w:rsidRPr="00B559B5" w:rsidRDefault="002158D5">
      <w:pPr>
        <w:numPr>
          <w:ilvl w:val="0"/>
          <w:numId w:val="103"/>
        </w:numPr>
        <w:pBdr>
          <w:top w:val="nil"/>
          <w:left w:val="nil"/>
          <w:bottom w:val="nil"/>
          <w:right w:val="nil"/>
          <w:between w:val="nil"/>
        </w:pBdr>
        <w:spacing w:after="0"/>
        <w:rPr>
          <w:rFonts w:cs="Arial"/>
          <w:sz w:val="20"/>
          <w:szCs w:val="20"/>
        </w:rPr>
      </w:pPr>
      <w:r w:rsidRPr="00B559B5">
        <w:rPr>
          <w:rFonts w:cs="Arial"/>
          <w:sz w:val="20"/>
          <w:szCs w:val="20"/>
        </w:rPr>
        <w:t>[7:14</w:t>
      </w:r>
      <w:r w:rsidR="00EE2B18">
        <w:rPr>
          <w:rFonts w:cs="Arial"/>
          <w:sz w:val="20"/>
          <w:szCs w:val="20"/>
        </w:rPr>
        <w:t xml:space="preserve">]   </w:t>
      </w:r>
      <w:r w:rsidR="00D97C21" w:rsidRPr="00B559B5">
        <w:rPr>
          <w:rFonts w:cs="Arial"/>
          <w:sz w:val="20"/>
          <w:szCs w:val="20"/>
        </w:rPr>
        <w:t xml:space="preserve">How would Yahweh select the person who had stolen the things? </w:t>
      </w:r>
    </w:p>
    <w:p w14:paraId="0FFCFBFA"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First, he would select the tribe. Then he would select the clan among that tribe. Then he would select the household among that clan. Then he would select the person among that household.</w:t>
      </w:r>
    </w:p>
    <w:p w14:paraId="0FFCFBFB" w14:textId="42EC88B1" w:rsidR="009D33A2" w:rsidRPr="002E23F0" w:rsidRDefault="002E23F0" w:rsidP="002E23F0">
      <w:pPr>
        <w:pStyle w:val="Continuedline"/>
      </w:pPr>
      <w:r w:rsidRPr="00B559B5">
        <w:lastRenderedPageBreak/>
        <w:t>Joshua 7:10-26 continued</w:t>
      </w:r>
    </w:p>
    <w:p w14:paraId="0FFCFBFC" w14:textId="4B9CD6BD" w:rsidR="009D33A2" w:rsidRPr="00B559B5" w:rsidRDefault="002158D5">
      <w:pPr>
        <w:numPr>
          <w:ilvl w:val="0"/>
          <w:numId w:val="103"/>
        </w:numPr>
        <w:pBdr>
          <w:top w:val="nil"/>
          <w:left w:val="nil"/>
          <w:bottom w:val="nil"/>
          <w:right w:val="nil"/>
          <w:between w:val="nil"/>
        </w:pBdr>
        <w:spacing w:after="0"/>
        <w:rPr>
          <w:rFonts w:cs="Arial"/>
          <w:sz w:val="20"/>
          <w:szCs w:val="20"/>
        </w:rPr>
      </w:pPr>
      <w:r w:rsidRPr="00B559B5">
        <w:rPr>
          <w:rFonts w:cs="Arial"/>
          <w:sz w:val="20"/>
          <w:szCs w:val="20"/>
        </w:rPr>
        <w:t>[7:15</w:t>
      </w:r>
      <w:r w:rsidR="00EE2B18">
        <w:rPr>
          <w:rFonts w:cs="Arial"/>
          <w:sz w:val="20"/>
          <w:szCs w:val="20"/>
        </w:rPr>
        <w:t xml:space="preserve">]   </w:t>
      </w:r>
      <w:r w:rsidR="00D97C21" w:rsidRPr="00B559B5">
        <w:rPr>
          <w:rFonts w:cs="Arial"/>
          <w:sz w:val="20"/>
          <w:szCs w:val="20"/>
        </w:rPr>
        <w:t xml:space="preserve">What did Yahweh say would happen to the one who had stolen the things </w:t>
      </w:r>
      <w:r w:rsidR="002E23F0">
        <w:rPr>
          <w:rFonts w:cs="Arial"/>
          <w:sz w:val="20"/>
          <w:szCs w:val="20"/>
        </w:rPr>
        <w:t>that were set apart</w:t>
      </w:r>
      <w:r w:rsidR="00D97C21" w:rsidRPr="00B559B5">
        <w:rPr>
          <w:rFonts w:cs="Arial"/>
          <w:sz w:val="20"/>
          <w:szCs w:val="20"/>
        </w:rPr>
        <w:t xml:space="preserve">? </w:t>
      </w:r>
    </w:p>
    <w:p w14:paraId="0FFCFBFE" w14:textId="6D62C615" w:rsidR="009D33A2" w:rsidRDefault="00D97C21" w:rsidP="002E23F0">
      <w:pPr>
        <w:pBdr>
          <w:top w:val="nil"/>
          <w:left w:val="nil"/>
          <w:bottom w:val="nil"/>
          <w:right w:val="nil"/>
          <w:between w:val="nil"/>
        </w:pBdr>
        <w:ind w:left="720"/>
        <w:rPr>
          <w:rFonts w:cs="Arial"/>
          <w:sz w:val="20"/>
          <w:szCs w:val="20"/>
        </w:rPr>
      </w:pPr>
      <w:r w:rsidRPr="00B559B5">
        <w:rPr>
          <w:rFonts w:cs="Arial"/>
          <w:sz w:val="20"/>
          <w:szCs w:val="20"/>
        </w:rPr>
        <w:t>Yahweh said that the one who had stolen the things would be burned</w:t>
      </w:r>
      <w:r w:rsidR="002E23F0">
        <w:rPr>
          <w:rFonts w:cs="Arial"/>
          <w:sz w:val="20"/>
          <w:szCs w:val="20"/>
        </w:rPr>
        <w:t>,</w:t>
      </w:r>
      <w:r w:rsidRPr="00B559B5">
        <w:rPr>
          <w:rFonts w:cs="Arial"/>
          <w:sz w:val="20"/>
          <w:szCs w:val="20"/>
        </w:rPr>
        <w:t xml:space="preserve"> as well as all he had.</w:t>
      </w:r>
    </w:p>
    <w:p w14:paraId="5AC2CC79" w14:textId="77777777" w:rsidR="002E23F0" w:rsidRPr="002E23F0" w:rsidRDefault="002E23F0" w:rsidP="002E23F0">
      <w:pPr>
        <w:pBdr>
          <w:top w:val="nil"/>
          <w:left w:val="nil"/>
          <w:bottom w:val="nil"/>
          <w:right w:val="nil"/>
          <w:between w:val="nil"/>
        </w:pBdr>
        <w:ind w:left="720"/>
        <w:rPr>
          <w:rFonts w:cs="Arial"/>
          <w:sz w:val="20"/>
          <w:szCs w:val="20"/>
        </w:rPr>
      </w:pPr>
    </w:p>
    <w:p w14:paraId="0FFCFBFF" w14:textId="6AC15F83" w:rsidR="009D33A2" w:rsidRPr="00B559B5" w:rsidRDefault="002158D5">
      <w:pPr>
        <w:numPr>
          <w:ilvl w:val="0"/>
          <w:numId w:val="103"/>
        </w:numPr>
        <w:spacing w:after="0"/>
        <w:rPr>
          <w:rFonts w:cs="Arial"/>
          <w:sz w:val="20"/>
          <w:szCs w:val="20"/>
        </w:rPr>
      </w:pPr>
      <w:r w:rsidRPr="00B559B5">
        <w:rPr>
          <w:rFonts w:cs="Arial"/>
          <w:sz w:val="20"/>
          <w:szCs w:val="20"/>
        </w:rPr>
        <w:t>[7:16-18</w:t>
      </w:r>
      <w:r w:rsidR="00EE2B18">
        <w:rPr>
          <w:rFonts w:cs="Arial"/>
          <w:sz w:val="20"/>
          <w:szCs w:val="20"/>
        </w:rPr>
        <w:t xml:space="preserve">]   </w:t>
      </w:r>
      <w:r w:rsidR="00D97C21" w:rsidRPr="00B559B5">
        <w:rPr>
          <w:rFonts w:cs="Arial"/>
          <w:sz w:val="20"/>
          <w:szCs w:val="20"/>
        </w:rPr>
        <w:t xml:space="preserve">What tribe, clan, household, and person did Yahweh select? </w:t>
      </w:r>
    </w:p>
    <w:p w14:paraId="0FFCFC02" w14:textId="69036953" w:rsidR="009D33A2" w:rsidRDefault="00D97C21" w:rsidP="002E23F0">
      <w:pPr>
        <w:ind w:left="720"/>
        <w:rPr>
          <w:rFonts w:cs="Arial"/>
          <w:sz w:val="20"/>
          <w:szCs w:val="20"/>
        </w:rPr>
      </w:pPr>
      <w:r w:rsidRPr="00B559B5">
        <w:rPr>
          <w:rFonts w:cs="Arial"/>
          <w:sz w:val="20"/>
          <w:szCs w:val="20"/>
        </w:rPr>
        <w:t xml:space="preserve">Yahweh selected the tribe of Judah, the clan of the </w:t>
      </w:r>
      <w:proofErr w:type="spellStart"/>
      <w:r w:rsidRPr="00B559B5">
        <w:rPr>
          <w:rFonts w:cs="Arial"/>
          <w:sz w:val="20"/>
          <w:szCs w:val="20"/>
        </w:rPr>
        <w:t>Zerahites</w:t>
      </w:r>
      <w:proofErr w:type="spellEnd"/>
      <w:r w:rsidRPr="00B559B5">
        <w:rPr>
          <w:rFonts w:cs="Arial"/>
          <w:sz w:val="20"/>
          <w:szCs w:val="20"/>
        </w:rPr>
        <w:t>, the household of Zabdi, and Achan was the person.</w:t>
      </w:r>
    </w:p>
    <w:p w14:paraId="319F979B" w14:textId="77777777" w:rsidR="002E23F0" w:rsidRPr="00B559B5" w:rsidRDefault="002E23F0" w:rsidP="002E23F0">
      <w:pPr>
        <w:ind w:left="720"/>
        <w:rPr>
          <w:rFonts w:cs="Arial"/>
          <w:sz w:val="20"/>
          <w:szCs w:val="20"/>
        </w:rPr>
      </w:pPr>
    </w:p>
    <w:p w14:paraId="44A08E75" w14:textId="3F47C671" w:rsidR="002E23F0" w:rsidRDefault="002158D5">
      <w:pPr>
        <w:numPr>
          <w:ilvl w:val="0"/>
          <w:numId w:val="103"/>
        </w:numPr>
        <w:spacing w:after="0"/>
        <w:rPr>
          <w:rFonts w:cs="Arial"/>
          <w:sz w:val="20"/>
          <w:szCs w:val="20"/>
        </w:rPr>
      </w:pPr>
      <w:r>
        <w:rPr>
          <w:rFonts w:cs="Arial"/>
          <w:sz w:val="20"/>
          <w:szCs w:val="20"/>
        </w:rPr>
        <w:t>[7:19</w:t>
      </w:r>
      <w:r w:rsidR="00EE2B18">
        <w:rPr>
          <w:rFonts w:cs="Arial"/>
          <w:sz w:val="20"/>
          <w:szCs w:val="20"/>
        </w:rPr>
        <w:t xml:space="preserve">]   </w:t>
      </w:r>
      <w:r w:rsidR="002E23F0">
        <w:rPr>
          <w:rFonts w:cs="Arial"/>
          <w:sz w:val="20"/>
          <w:szCs w:val="20"/>
        </w:rPr>
        <w:t xml:space="preserve">What did Joshua say to Achan? </w:t>
      </w:r>
    </w:p>
    <w:p w14:paraId="4D5FC0DF" w14:textId="38170EE7" w:rsidR="002E23F0" w:rsidRDefault="002E23F0" w:rsidP="002E23F0">
      <w:pPr>
        <w:spacing w:after="0"/>
        <w:ind w:left="720"/>
        <w:rPr>
          <w:rFonts w:cs="Arial"/>
          <w:sz w:val="20"/>
          <w:szCs w:val="20"/>
        </w:rPr>
      </w:pPr>
      <w:r>
        <w:rPr>
          <w:rFonts w:cs="Arial"/>
          <w:sz w:val="20"/>
          <w:szCs w:val="20"/>
        </w:rPr>
        <w:t>He told him to give glory to Yahweh. He told him to say what he had done, and not to hide it.</w:t>
      </w:r>
    </w:p>
    <w:p w14:paraId="5BE7AE0B" w14:textId="77777777" w:rsidR="002E23F0" w:rsidRDefault="002E23F0" w:rsidP="002E23F0">
      <w:pPr>
        <w:spacing w:after="0"/>
        <w:ind w:left="720"/>
        <w:rPr>
          <w:rFonts w:cs="Arial"/>
          <w:sz w:val="20"/>
          <w:szCs w:val="20"/>
        </w:rPr>
      </w:pPr>
    </w:p>
    <w:p w14:paraId="1B34536C" w14:textId="77777777" w:rsidR="002E23F0" w:rsidRDefault="002E23F0" w:rsidP="002E23F0">
      <w:pPr>
        <w:spacing w:after="0"/>
        <w:ind w:left="360"/>
        <w:rPr>
          <w:rFonts w:cs="Arial"/>
          <w:sz w:val="20"/>
          <w:szCs w:val="20"/>
        </w:rPr>
      </w:pPr>
    </w:p>
    <w:p w14:paraId="0FFCFC03" w14:textId="4767186E" w:rsidR="009D33A2" w:rsidRPr="00B559B5" w:rsidRDefault="002158D5">
      <w:pPr>
        <w:numPr>
          <w:ilvl w:val="0"/>
          <w:numId w:val="103"/>
        </w:numPr>
        <w:spacing w:after="0"/>
        <w:rPr>
          <w:rFonts w:cs="Arial"/>
          <w:sz w:val="20"/>
          <w:szCs w:val="20"/>
        </w:rPr>
      </w:pPr>
      <w:r w:rsidRPr="00B559B5">
        <w:rPr>
          <w:rFonts w:cs="Arial"/>
          <w:sz w:val="20"/>
          <w:szCs w:val="20"/>
        </w:rPr>
        <w:t>[7:</w:t>
      </w:r>
      <w:r>
        <w:rPr>
          <w:rFonts w:cs="Arial"/>
          <w:sz w:val="20"/>
          <w:szCs w:val="20"/>
        </w:rPr>
        <w:t>20-</w:t>
      </w:r>
      <w:r w:rsidRPr="00B559B5">
        <w:rPr>
          <w:rFonts w:cs="Arial"/>
          <w:sz w:val="20"/>
          <w:szCs w:val="20"/>
        </w:rPr>
        <w:t>21</w:t>
      </w:r>
      <w:r w:rsidR="00EE2B18">
        <w:rPr>
          <w:rFonts w:cs="Arial"/>
          <w:sz w:val="20"/>
          <w:szCs w:val="20"/>
        </w:rPr>
        <w:t xml:space="preserve">]   </w:t>
      </w:r>
      <w:r w:rsidR="00D97C21" w:rsidRPr="00B559B5">
        <w:rPr>
          <w:rFonts w:cs="Arial"/>
          <w:sz w:val="20"/>
          <w:szCs w:val="20"/>
        </w:rPr>
        <w:t xml:space="preserve">What did Achan tell Joshua? </w:t>
      </w:r>
    </w:p>
    <w:p w14:paraId="0FFCFC04" w14:textId="29FD025E" w:rsidR="009D33A2" w:rsidRPr="00B559B5" w:rsidRDefault="00D97C21">
      <w:pPr>
        <w:ind w:left="720"/>
        <w:rPr>
          <w:rFonts w:cs="Arial"/>
          <w:sz w:val="20"/>
          <w:szCs w:val="20"/>
        </w:rPr>
      </w:pPr>
      <w:r w:rsidRPr="00B559B5">
        <w:rPr>
          <w:rFonts w:cs="Arial"/>
          <w:sz w:val="20"/>
          <w:szCs w:val="20"/>
        </w:rPr>
        <w:t xml:space="preserve">Achan told Joshua that </w:t>
      </w:r>
      <w:r w:rsidR="002E23F0">
        <w:rPr>
          <w:rFonts w:cs="Arial"/>
          <w:sz w:val="20"/>
          <w:szCs w:val="20"/>
        </w:rPr>
        <w:t xml:space="preserve">he had sinned against Yahweh. He said that </w:t>
      </w:r>
      <w:r w:rsidRPr="00B559B5">
        <w:rPr>
          <w:rFonts w:cs="Arial"/>
          <w:sz w:val="20"/>
          <w:szCs w:val="20"/>
        </w:rPr>
        <w:t>he had taken a beautiful coat, two hundred shekels of silver, and a bar of gold.</w:t>
      </w:r>
    </w:p>
    <w:p w14:paraId="0FFCFC05" w14:textId="77777777" w:rsidR="009D33A2" w:rsidRPr="00B559B5" w:rsidRDefault="009D33A2">
      <w:pPr>
        <w:ind w:left="720"/>
        <w:rPr>
          <w:rFonts w:cs="Arial"/>
          <w:sz w:val="20"/>
          <w:szCs w:val="20"/>
        </w:rPr>
      </w:pPr>
    </w:p>
    <w:p w14:paraId="0FFCFC06" w14:textId="65A7F14C" w:rsidR="009D33A2" w:rsidRPr="00B559B5" w:rsidRDefault="002158D5">
      <w:pPr>
        <w:numPr>
          <w:ilvl w:val="0"/>
          <w:numId w:val="103"/>
        </w:numPr>
        <w:spacing w:after="0"/>
        <w:rPr>
          <w:rFonts w:cs="Arial"/>
          <w:sz w:val="20"/>
          <w:szCs w:val="20"/>
        </w:rPr>
      </w:pPr>
      <w:r w:rsidRPr="00B559B5">
        <w:rPr>
          <w:rFonts w:cs="Arial"/>
          <w:sz w:val="20"/>
          <w:szCs w:val="20"/>
        </w:rPr>
        <w:t>[7:21</w:t>
      </w:r>
      <w:r w:rsidR="00EE2B18">
        <w:rPr>
          <w:rFonts w:cs="Arial"/>
          <w:sz w:val="20"/>
          <w:szCs w:val="20"/>
        </w:rPr>
        <w:t xml:space="preserve">]   </w:t>
      </w:r>
      <w:r w:rsidR="00D97C21" w:rsidRPr="00B559B5">
        <w:rPr>
          <w:rFonts w:cs="Arial"/>
          <w:sz w:val="20"/>
          <w:szCs w:val="20"/>
        </w:rPr>
        <w:t xml:space="preserve">Where did Achan tell Joshua that he had hidden the things he had taken? </w:t>
      </w:r>
    </w:p>
    <w:p w14:paraId="0FFCFC07" w14:textId="77777777" w:rsidR="009D33A2" w:rsidRPr="00B559B5" w:rsidRDefault="00D97C21">
      <w:pPr>
        <w:ind w:left="720"/>
        <w:rPr>
          <w:rFonts w:cs="Arial"/>
          <w:sz w:val="20"/>
          <w:szCs w:val="20"/>
        </w:rPr>
      </w:pPr>
      <w:r w:rsidRPr="00B559B5">
        <w:rPr>
          <w:rFonts w:cs="Arial"/>
          <w:sz w:val="20"/>
          <w:szCs w:val="20"/>
        </w:rPr>
        <w:t>Achan told Joshua that he had hidden the things in the ground in the middle of his tent.</w:t>
      </w:r>
    </w:p>
    <w:p w14:paraId="0FFCFC08" w14:textId="77777777" w:rsidR="009D33A2" w:rsidRPr="00B559B5" w:rsidRDefault="009D33A2">
      <w:pPr>
        <w:ind w:left="720"/>
        <w:rPr>
          <w:rFonts w:cs="Arial"/>
          <w:sz w:val="20"/>
          <w:szCs w:val="20"/>
        </w:rPr>
      </w:pPr>
    </w:p>
    <w:p w14:paraId="66C335C2" w14:textId="29B4E496" w:rsidR="002E23F0" w:rsidRDefault="002158D5">
      <w:pPr>
        <w:numPr>
          <w:ilvl w:val="0"/>
          <w:numId w:val="103"/>
        </w:numPr>
        <w:spacing w:after="0"/>
        <w:rPr>
          <w:rFonts w:cs="Arial"/>
          <w:sz w:val="20"/>
          <w:szCs w:val="20"/>
        </w:rPr>
      </w:pPr>
      <w:r>
        <w:rPr>
          <w:rFonts w:cs="Arial"/>
          <w:sz w:val="20"/>
          <w:szCs w:val="20"/>
        </w:rPr>
        <w:t>[7:22-23</w:t>
      </w:r>
      <w:r w:rsidR="00EE2B18">
        <w:rPr>
          <w:rFonts w:cs="Arial"/>
          <w:sz w:val="20"/>
          <w:szCs w:val="20"/>
        </w:rPr>
        <w:t xml:space="preserve">]   </w:t>
      </w:r>
      <w:r w:rsidR="002E23F0">
        <w:rPr>
          <w:rFonts w:cs="Arial"/>
          <w:sz w:val="20"/>
          <w:szCs w:val="20"/>
        </w:rPr>
        <w:t xml:space="preserve">What happened after Joshua sent messengers to Achan’s tent? </w:t>
      </w:r>
    </w:p>
    <w:p w14:paraId="52AB2EF2" w14:textId="52C75574" w:rsidR="002E23F0" w:rsidRDefault="002E23F0" w:rsidP="002E23F0">
      <w:pPr>
        <w:spacing w:after="0"/>
        <w:ind w:left="720"/>
        <w:rPr>
          <w:rFonts w:cs="Arial"/>
          <w:sz w:val="20"/>
          <w:szCs w:val="20"/>
        </w:rPr>
      </w:pPr>
      <w:r>
        <w:rPr>
          <w:rFonts w:cs="Arial"/>
          <w:sz w:val="20"/>
          <w:szCs w:val="20"/>
        </w:rPr>
        <w:t>They found the stolen things and brought them to Joshua and the people, pouring them out before Yahweh.</w:t>
      </w:r>
    </w:p>
    <w:p w14:paraId="697CB8CE" w14:textId="77777777" w:rsidR="002E23F0" w:rsidRDefault="002E23F0" w:rsidP="002E23F0">
      <w:pPr>
        <w:spacing w:after="0"/>
        <w:ind w:left="720"/>
        <w:rPr>
          <w:rFonts w:cs="Arial"/>
          <w:sz w:val="20"/>
          <w:szCs w:val="20"/>
        </w:rPr>
      </w:pPr>
    </w:p>
    <w:p w14:paraId="62AC3946" w14:textId="77777777" w:rsidR="002E23F0" w:rsidRDefault="002E23F0" w:rsidP="002E23F0">
      <w:pPr>
        <w:spacing w:after="0"/>
        <w:ind w:left="360"/>
        <w:rPr>
          <w:rFonts w:cs="Arial"/>
          <w:sz w:val="20"/>
          <w:szCs w:val="20"/>
        </w:rPr>
      </w:pPr>
    </w:p>
    <w:p w14:paraId="0FFCFC09" w14:textId="1C8E58E2" w:rsidR="009D33A2" w:rsidRPr="00B559B5" w:rsidRDefault="002158D5">
      <w:pPr>
        <w:numPr>
          <w:ilvl w:val="0"/>
          <w:numId w:val="103"/>
        </w:numPr>
        <w:spacing w:after="0"/>
        <w:rPr>
          <w:rFonts w:cs="Arial"/>
          <w:sz w:val="20"/>
          <w:szCs w:val="20"/>
        </w:rPr>
      </w:pPr>
      <w:r w:rsidRPr="00B559B5">
        <w:rPr>
          <w:rFonts w:cs="Arial"/>
          <w:sz w:val="20"/>
          <w:szCs w:val="20"/>
        </w:rPr>
        <w:t>[7:24</w:t>
      </w:r>
      <w:r w:rsidR="00EE2B18">
        <w:rPr>
          <w:rFonts w:cs="Arial"/>
          <w:sz w:val="20"/>
          <w:szCs w:val="20"/>
        </w:rPr>
        <w:t xml:space="preserve">]   </w:t>
      </w:r>
      <w:r w:rsidR="00D97C21" w:rsidRPr="00B559B5">
        <w:rPr>
          <w:rFonts w:cs="Arial"/>
          <w:sz w:val="20"/>
          <w:szCs w:val="20"/>
        </w:rPr>
        <w:t>Where did Joshua and all Israel take Achan</w:t>
      </w:r>
      <w:r w:rsidR="002E23F0">
        <w:rPr>
          <w:rFonts w:cs="Arial"/>
          <w:sz w:val="20"/>
          <w:szCs w:val="20"/>
        </w:rPr>
        <w:t>, the things that he stole,</w:t>
      </w:r>
      <w:r w:rsidR="00D97C21" w:rsidRPr="00B559B5">
        <w:rPr>
          <w:rFonts w:cs="Arial"/>
          <w:sz w:val="20"/>
          <w:szCs w:val="20"/>
        </w:rPr>
        <w:t xml:space="preserve"> and all that belonged to him? </w:t>
      </w:r>
    </w:p>
    <w:p w14:paraId="0FFCFC0A" w14:textId="49A5BE61" w:rsidR="009D33A2" w:rsidRPr="00B559B5" w:rsidRDefault="00D97C21">
      <w:pPr>
        <w:ind w:left="720"/>
        <w:rPr>
          <w:rFonts w:cs="Arial"/>
          <w:sz w:val="20"/>
          <w:szCs w:val="20"/>
        </w:rPr>
      </w:pPr>
      <w:r w:rsidRPr="00B559B5">
        <w:rPr>
          <w:rFonts w:cs="Arial"/>
          <w:sz w:val="20"/>
          <w:szCs w:val="20"/>
        </w:rPr>
        <w:t>They took Achan and all that he had</w:t>
      </w:r>
      <w:r w:rsidR="002E23F0">
        <w:rPr>
          <w:rFonts w:cs="Arial"/>
          <w:sz w:val="20"/>
          <w:szCs w:val="20"/>
        </w:rPr>
        <w:t>, as well as the stolen things,</w:t>
      </w:r>
      <w:r w:rsidRPr="00B559B5">
        <w:rPr>
          <w:rFonts w:cs="Arial"/>
          <w:sz w:val="20"/>
          <w:szCs w:val="20"/>
        </w:rPr>
        <w:t xml:space="preserve"> to the </w:t>
      </w:r>
      <w:r w:rsidR="002E23F0">
        <w:rPr>
          <w:rFonts w:cs="Arial"/>
          <w:sz w:val="20"/>
          <w:szCs w:val="20"/>
        </w:rPr>
        <w:t>V</w:t>
      </w:r>
      <w:r w:rsidRPr="00B559B5">
        <w:rPr>
          <w:rFonts w:cs="Arial"/>
          <w:sz w:val="20"/>
          <w:szCs w:val="20"/>
        </w:rPr>
        <w:t>alley of Achor.</w:t>
      </w:r>
    </w:p>
    <w:p w14:paraId="0FFCFC0B" w14:textId="77777777" w:rsidR="009D33A2" w:rsidRPr="00B559B5" w:rsidRDefault="009D33A2">
      <w:pPr>
        <w:ind w:left="720"/>
        <w:rPr>
          <w:rFonts w:cs="Arial"/>
          <w:sz w:val="20"/>
          <w:szCs w:val="20"/>
        </w:rPr>
      </w:pPr>
    </w:p>
    <w:p w14:paraId="0FFCFC0C" w14:textId="0EDBC99D" w:rsidR="009D33A2" w:rsidRPr="00B559B5" w:rsidRDefault="002158D5">
      <w:pPr>
        <w:numPr>
          <w:ilvl w:val="0"/>
          <w:numId w:val="103"/>
        </w:numPr>
        <w:spacing w:after="0"/>
        <w:rPr>
          <w:rFonts w:cs="Arial"/>
          <w:sz w:val="20"/>
          <w:szCs w:val="20"/>
        </w:rPr>
      </w:pPr>
      <w:r w:rsidRPr="00B559B5">
        <w:rPr>
          <w:rFonts w:cs="Arial"/>
          <w:sz w:val="20"/>
          <w:szCs w:val="20"/>
        </w:rPr>
        <w:t>[7:25</w:t>
      </w:r>
      <w:r w:rsidR="00EE2B18">
        <w:rPr>
          <w:rFonts w:cs="Arial"/>
          <w:sz w:val="20"/>
          <w:szCs w:val="20"/>
        </w:rPr>
        <w:t xml:space="preserve">]   </w:t>
      </w:r>
      <w:r w:rsidR="00D97C21" w:rsidRPr="00B559B5">
        <w:rPr>
          <w:rFonts w:cs="Arial"/>
          <w:sz w:val="20"/>
          <w:szCs w:val="20"/>
        </w:rPr>
        <w:t>What did all of Israel do to Achan</w:t>
      </w:r>
      <w:r w:rsidR="002E23F0">
        <w:rPr>
          <w:rFonts w:cs="Arial"/>
          <w:sz w:val="20"/>
          <w:szCs w:val="20"/>
        </w:rPr>
        <w:t>, the things that he stole,</w:t>
      </w:r>
      <w:r w:rsidR="00D97C21" w:rsidRPr="00B559B5">
        <w:rPr>
          <w:rFonts w:cs="Arial"/>
          <w:sz w:val="20"/>
          <w:szCs w:val="20"/>
        </w:rPr>
        <w:t xml:space="preserve"> and all that belonged to him? </w:t>
      </w:r>
    </w:p>
    <w:p w14:paraId="0FFCFC0D" w14:textId="77777777" w:rsidR="009D33A2" w:rsidRPr="00B559B5" w:rsidRDefault="00D97C21">
      <w:pPr>
        <w:ind w:left="720"/>
        <w:rPr>
          <w:rFonts w:cs="Arial"/>
          <w:sz w:val="20"/>
          <w:szCs w:val="20"/>
        </w:rPr>
      </w:pPr>
      <w:r w:rsidRPr="00B559B5">
        <w:rPr>
          <w:rFonts w:cs="Arial"/>
          <w:sz w:val="20"/>
          <w:szCs w:val="20"/>
        </w:rPr>
        <w:t>They stoned and burned them.</w:t>
      </w:r>
    </w:p>
    <w:p w14:paraId="0FFCFC0E" w14:textId="77777777" w:rsidR="009D33A2" w:rsidRPr="00B559B5" w:rsidRDefault="009D33A2">
      <w:pPr>
        <w:ind w:left="720"/>
        <w:rPr>
          <w:rFonts w:cs="Arial"/>
          <w:sz w:val="20"/>
          <w:szCs w:val="20"/>
        </w:rPr>
      </w:pPr>
    </w:p>
    <w:p w14:paraId="0FFCFC0F" w14:textId="3E7F0361" w:rsidR="009D33A2" w:rsidRPr="00B559B5" w:rsidRDefault="002158D5">
      <w:pPr>
        <w:numPr>
          <w:ilvl w:val="0"/>
          <w:numId w:val="103"/>
        </w:numPr>
        <w:spacing w:after="0"/>
        <w:rPr>
          <w:rFonts w:cs="Arial"/>
          <w:sz w:val="20"/>
          <w:szCs w:val="20"/>
        </w:rPr>
      </w:pPr>
      <w:r w:rsidRPr="00B559B5">
        <w:rPr>
          <w:rFonts w:cs="Arial"/>
          <w:sz w:val="20"/>
          <w:szCs w:val="20"/>
        </w:rPr>
        <w:t>[7:26</w:t>
      </w:r>
      <w:r w:rsidR="00EE2B18">
        <w:rPr>
          <w:rFonts w:cs="Arial"/>
          <w:sz w:val="20"/>
          <w:szCs w:val="20"/>
        </w:rPr>
        <w:t xml:space="preserve">]   </w:t>
      </w:r>
      <w:r w:rsidR="00D97C21" w:rsidRPr="00B559B5">
        <w:rPr>
          <w:rFonts w:cs="Arial"/>
          <w:sz w:val="20"/>
          <w:szCs w:val="20"/>
        </w:rPr>
        <w:t xml:space="preserve">What happened to Yahweh's burning anger? </w:t>
      </w:r>
    </w:p>
    <w:p w14:paraId="0FFCFC10" w14:textId="31DE0563" w:rsidR="009D33A2" w:rsidRDefault="00D97C21">
      <w:pPr>
        <w:ind w:left="720"/>
        <w:rPr>
          <w:rFonts w:cs="Arial"/>
          <w:sz w:val="20"/>
          <w:szCs w:val="20"/>
        </w:rPr>
      </w:pPr>
      <w:r w:rsidRPr="00B559B5">
        <w:rPr>
          <w:rFonts w:cs="Arial"/>
          <w:sz w:val="20"/>
          <w:szCs w:val="20"/>
        </w:rPr>
        <w:t xml:space="preserve">Yahweh's burning anger was turned away. </w:t>
      </w:r>
    </w:p>
    <w:p w14:paraId="5B56FA98" w14:textId="77777777" w:rsidR="002E23F0" w:rsidRDefault="002E23F0" w:rsidP="002E23F0">
      <w:pPr>
        <w:rPr>
          <w:rFonts w:cs="Arial"/>
          <w:sz w:val="20"/>
          <w:szCs w:val="20"/>
        </w:rPr>
      </w:pPr>
    </w:p>
    <w:p w14:paraId="36DF3FCF" w14:textId="1A658EC4" w:rsidR="002E23F0" w:rsidRDefault="002158D5" w:rsidP="002E23F0">
      <w:pPr>
        <w:pStyle w:val="ListParagraph"/>
        <w:numPr>
          <w:ilvl w:val="0"/>
          <w:numId w:val="103"/>
        </w:numPr>
        <w:rPr>
          <w:rFonts w:cs="Arial"/>
          <w:sz w:val="20"/>
          <w:szCs w:val="20"/>
        </w:rPr>
      </w:pPr>
      <w:r>
        <w:rPr>
          <w:rFonts w:cs="Arial"/>
          <w:sz w:val="20"/>
          <w:szCs w:val="20"/>
        </w:rPr>
        <w:t>[7:26</w:t>
      </w:r>
      <w:r w:rsidR="00EE2B18">
        <w:rPr>
          <w:rFonts w:cs="Arial"/>
          <w:sz w:val="20"/>
          <w:szCs w:val="20"/>
        </w:rPr>
        <w:t xml:space="preserve">]   </w:t>
      </w:r>
      <w:r w:rsidR="002E23F0">
        <w:rPr>
          <w:rFonts w:cs="Arial"/>
          <w:sz w:val="20"/>
          <w:szCs w:val="20"/>
        </w:rPr>
        <w:t xml:space="preserve">What do you think it meant for Yahweh’s burning anger to be turned away? </w:t>
      </w:r>
    </w:p>
    <w:p w14:paraId="27A27B02" w14:textId="274A6DCB" w:rsidR="00E06E0A" w:rsidRPr="00B559B5" w:rsidRDefault="002E23F0" w:rsidP="002E23F0">
      <w:pPr>
        <w:pStyle w:val="ListParagraph"/>
        <w:ind w:left="360" w:firstLine="360"/>
        <w:rPr>
          <w:rFonts w:cs="Arial"/>
          <w:sz w:val="20"/>
          <w:szCs w:val="20"/>
        </w:rPr>
      </w:pPr>
      <w:r w:rsidRPr="002E23F0">
        <w:rPr>
          <w:rFonts w:cs="Arial"/>
          <w:sz w:val="20"/>
          <w:szCs w:val="20"/>
        </w:rPr>
        <w:t xml:space="preserve">This </w:t>
      </w:r>
      <w:r>
        <w:rPr>
          <w:rFonts w:cs="Arial"/>
          <w:sz w:val="20"/>
          <w:szCs w:val="20"/>
        </w:rPr>
        <w:t>seems to mean that</w:t>
      </w:r>
      <w:r w:rsidRPr="002E23F0">
        <w:rPr>
          <w:rFonts w:cs="Arial"/>
          <w:sz w:val="20"/>
          <w:szCs w:val="20"/>
        </w:rPr>
        <w:t xml:space="preserve"> Yahweh was no longer angry.</w:t>
      </w:r>
    </w:p>
    <w:p w14:paraId="0FFCFC11" w14:textId="77777777" w:rsidR="009D33A2" w:rsidRPr="00B559B5" w:rsidRDefault="00D97C21" w:rsidP="001A5736">
      <w:pPr>
        <w:pStyle w:val="CommentSection"/>
      </w:pPr>
      <w:r w:rsidRPr="00B559B5">
        <w:t>Comment Section:</w:t>
      </w:r>
    </w:p>
    <w:p w14:paraId="0FFCFC18" w14:textId="77777777" w:rsidR="009D33A2" w:rsidRPr="00B559B5" w:rsidRDefault="009D33A2">
      <w:pPr>
        <w:spacing w:before="240" w:after="240"/>
        <w:rPr>
          <w:rFonts w:cs="Arial"/>
          <w:sz w:val="20"/>
          <w:szCs w:val="20"/>
        </w:rPr>
      </w:pPr>
    </w:p>
    <w:p w14:paraId="0FFCFC19" w14:textId="77777777" w:rsidR="009D33A2" w:rsidRPr="00B559B5" w:rsidRDefault="00D97C21" w:rsidP="008508BC">
      <w:pPr>
        <w:pStyle w:val="Heading1"/>
      </w:pPr>
      <w:bookmarkStart w:id="11" w:name="_heading=h.1opuj5n" w:colFirst="0" w:colLast="0"/>
      <w:bookmarkEnd w:id="11"/>
      <w:r w:rsidRPr="00B559B5">
        <w:br w:type="page"/>
      </w:r>
    </w:p>
    <w:p w14:paraId="0FFCFC1A" w14:textId="77777777" w:rsidR="009D33A2" w:rsidRPr="001E0CEE" w:rsidRDefault="00D97C21" w:rsidP="007D7B5C">
      <w:pPr>
        <w:pStyle w:val="Heading1"/>
        <w:rPr>
          <w:rStyle w:val="Heading2Char"/>
        </w:rPr>
      </w:pPr>
      <w:bookmarkStart w:id="12" w:name="_Toc203574549"/>
      <w:r w:rsidRPr="007D7B5C">
        <w:lastRenderedPageBreak/>
        <w:t>Joshua 10:6-14</w:t>
      </w:r>
      <w:r w:rsidRPr="007D7B5C">
        <w:tab/>
      </w:r>
      <w:r w:rsidRPr="001E0CEE">
        <w:rPr>
          <w:rStyle w:val="Heading2Char"/>
        </w:rPr>
        <w:t>The sun stands still over Gibeon</w:t>
      </w:r>
      <w:bookmarkEnd w:id="12"/>
    </w:p>
    <w:p w14:paraId="0FFCFC1B" w14:textId="05DA4A3F" w:rsidR="009D33A2" w:rsidRPr="00B559B5" w:rsidRDefault="00D97C21">
      <w:pPr>
        <w:spacing w:after="240"/>
        <w:rPr>
          <w:rFonts w:cs="Arial"/>
          <w:b/>
          <w:sz w:val="32"/>
          <w:szCs w:val="32"/>
        </w:rPr>
      </w:pPr>
      <w:r w:rsidRPr="00B559B5">
        <w:rPr>
          <w:rFonts w:cs="Arial"/>
          <w:b/>
          <w:sz w:val="20"/>
          <w:szCs w:val="20"/>
        </w:rPr>
        <w:t xml:space="preserve">Background: </w:t>
      </w:r>
      <w:r w:rsidRPr="00B559B5">
        <w:rPr>
          <w:rFonts w:cs="Arial"/>
          <w:sz w:val="20"/>
          <w:szCs w:val="20"/>
        </w:rPr>
        <w:t xml:space="preserve">The </w:t>
      </w:r>
      <w:r w:rsidR="002158D5">
        <w:rPr>
          <w:rFonts w:cs="Arial"/>
          <w:sz w:val="20"/>
          <w:szCs w:val="20"/>
        </w:rPr>
        <w:t>Gibeon</w:t>
      </w:r>
      <w:r w:rsidR="00F43BE9">
        <w:rPr>
          <w:rFonts w:cs="Arial"/>
          <w:sz w:val="20"/>
          <w:szCs w:val="20"/>
        </w:rPr>
        <w:t xml:space="preserve">ites were a people of Canaan </w:t>
      </w:r>
      <w:r w:rsidR="001A57C3">
        <w:rPr>
          <w:rFonts w:cs="Arial"/>
          <w:sz w:val="20"/>
          <w:szCs w:val="20"/>
        </w:rPr>
        <w:t>that</w:t>
      </w:r>
      <w:r w:rsidR="002158D5">
        <w:rPr>
          <w:rFonts w:cs="Arial"/>
          <w:sz w:val="20"/>
          <w:szCs w:val="20"/>
        </w:rPr>
        <w:t xml:space="preserve"> tricked Joshua </w:t>
      </w:r>
      <w:r w:rsidR="00F43BE9">
        <w:rPr>
          <w:rFonts w:cs="Arial"/>
          <w:sz w:val="20"/>
          <w:szCs w:val="20"/>
        </w:rPr>
        <w:t>and the people of Israel into making a treaty with them</w:t>
      </w:r>
      <w:r w:rsidR="005147DC">
        <w:rPr>
          <w:rFonts w:cs="Arial"/>
          <w:sz w:val="20"/>
          <w:szCs w:val="20"/>
        </w:rPr>
        <w:t xml:space="preserve">. </w:t>
      </w:r>
      <w:r w:rsidR="001A57C3">
        <w:rPr>
          <w:rFonts w:cs="Arial"/>
          <w:sz w:val="20"/>
          <w:szCs w:val="20"/>
        </w:rPr>
        <w:t>Joshua and t</w:t>
      </w:r>
      <w:r w:rsidR="005147DC">
        <w:rPr>
          <w:rFonts w:cs="Arial"/>
          <w:sz w:val="20"/>
          <w:szCs w:val="20"/>
        </w:rPr>
        <w:t>he</w:t>
      </w:r>
      <w:r w:rsidR="001A57C3">
        <w:rPr>
          <w:rFonts w:cs="Arial"/>
          <w:sz w:val="20"/>
          <w:szCs w:val="20"/>
        </w:rPr>
        <w:t xml:space="preserve"> people of Israel</w:t>
      </w:r>
      <w:r w:rsidR="005147DC">
        <w:rPr>
          <w:rFonts w:cs="Arial"/>
          <w:sz w:val="20"/>
          <w:szCs w:val="20"/>
        </w:rPr>
        <w:t xml:space="preserve"> </w:t>
      </w:r>
      <w:r w:rsidR="00960C18">
        <w:rPr>
          <w:rFonts w:cs="Arial"/>
          <w:sz w:val="20"/>
          <w:szCs w:val="20"/>
        </w:rPr>
        <w:t xml:space="preserve">had </w:t>
      </w:r>
      <w:r w:rsidR="005147DC">
        <w:rPr>
          <w:rFonts w:cs="Arial"/>
          <w:sz w:val="20"/>
          <w:szCs w:val="20"/>
        </w:rPr>
        <w:t>agreed</w:t>
      </w:r>
      <w:r w:rsidR="00F43BE9">
        <w:rPr>
          <w:rFonts w:cs="Arial"/>
          <w:sz w:val="20"/>
          <w:szCs w:val="20"/>
        </w:rPr>
        <w:t xml:space="preserve"> not </w:t>
      </w:r>
      <w:r w:rsidR="005147DC">
        <w:rPr>
          <w:rFonts w:cs="Arial"/>
          <w:sz w:val="20"/>
          <w:szCs w:val="20"/>
        </w:rPr>
        <w:t xml:space="preserve">to </w:t>
      </w:r>
      <w:r w:rsidR="00F43BE9">
        <w:rPr>
          <w:rFonts w:cs="Arial"/>
          <w:sz w:val="20"/>
          <w:szCs w:val="20"/>
        </w:rPr>
        <w:t>destroy the</w:t>
      </w:r>
      <w:r w:rsidR="005147DC">
        <w:rPr>
          <w:rFonts w:cs="Arial"/>
          <w:sz w:val="20"/>
          <w:szCs w:val="20"/>
        </w:rPr>
        <w:t xml:space="preserve"> Gibeonites,</w:t>
      </w:r>
      <w:r w:rsidR="00F43BE9">
        <w:rPr>
          <w:rFonts w:cs="Arial"/>
          <w:sz w:val="20"/>
          <w:szCs w:val="20"/>
        </w:rPr>
        <w:t xml:space="preserve"> and</w:t>
      </w:r>
      <w:r w:rsidR="005147DC">
        <w:rPr>
          <w:rFonts w:cs="Arial"/>
          <w:sz w:val="20"/>
          <w:szCs w:val="20"/>
        </w:rPr>
        <w:t xml:space="preserve"> they </w:t>
      </w:r>
      <w:r w:rsidR="00960C18">
        <w:rPr>
          <w:rFonts w:cs="Arial"/>
          <w:sz w:val="20"/>
          <w:szCs w:val="20"/>
        </w:rPr>
        <w:t xml:space="preserve">had </w:t>
      </w:r>
      <w:r w:rsidR="005147DC">
        <w:rPr>
          <w:rFonts w:cs="Arial"/>
          <w:sz w:val="20"/>
          <w:szCs w:val="20"/>
        </w:rPr>
        <w:t xml:space="preserve">agreed to be allies if the Gibeonites were ever attacked. </w:t>
      </w:r>
      <w:r w:rsidR="002158D5">
        <w:rPr>
          <w:rFonts w:cs="Arial"/>
          <w:sz w:val="20"/>
          <w:szCs w:val="20"/>
        </w:rPr>
        <w:t xml:space="preserve">But the </w:t>
      </w:r>
      <w:r w:rsidRPr="00B559B5">
        <w:rPr>
          <w:rFonts w:cs="Arial"/>
          <w:sz w:val="20"/>
          <w:szCs w:val="20"/>
        </w:rPr>
        <w:t xml:space="preserve">people of Jerusalem were very afraid when the people of Gibeon made peace with Israel, because Gibeon was a very large city. The king of Jerusalem and four other Amorite kings took their armies to attack Gibeon. </w:t>
      </w:r>
    </w:p>
    <w:p w14:paraId="57D92E60" w14:textId="77777777" w:rsidR="00B669DB" w:rsidRPr="00170DC8" w:rsidRDefault="00B669DB" w:rsidP="00B669DB">
      <w:pPr>
        <w:pStyle w:val="Background"/>
        <w:rPr>
          <w:b/>
          <w:bCs w:val="0"/>
          <w:i/>
          <w:iCs/>
        </w:rPr>
      </w:pPr>
      <w:r w:rsidRPr="00170DC8">
        <w:rPr>
          <w:b/>
          <w:bCs w:val="0"/>
          <w:i/>
          <w:iCs/>
        </w:rPr>
        <w:t>Read the passage.</w:t>
      </w:r>
    </w:p>
    <w:p w14:paraId="0FFCFC1C" w14:textId="77777777" w:rsidR="009D33A2" w:rsidRPr="00B559B5" w:rsidRDefault="00D97C21" w:rsidP="00381D81">
      <w:pPr>
        <w:pStyle w:val="Part1"/>
      </w:pPr>
      <w:r w:rsidRPr="00B559B5">
        <w:t>Part 1</w:t>
      </w:r>
    </w:p>
    <w:p w14:paraId="0FFCFC1D" w14:textId="77777777" w:rsidR="009D33A2" w:rsidRPr="00B559B5" w:rsidRDefault="00D97C21">
      <w:pPr>
        <w:spacing w:after="80" w:line="360" w:lineRule="auto"/>
        <w:rPr>
          <w:rFonts w:cs="Arial"/>
          <w:b/>
          <w:sz w:val="34"/>
          <w:szCs w:val="34"/>
        </w:rPr>
      </w:pPr>
      <w:r w:rsidRPr="00B559B5">
        <w:rPr>
          <w:rFonts w:cs="Arial"/>
          <w:sz w:val="20"/>
          <w:szCs w:val="20"/>
        </w:rPr>
        <w:t>Tell in your own words what you just read in these verses.</w:t>
      </w:r>
    </w:p>
    <w:p w14:paraId="0FFCFC1E" w14:textId="77777777" w:rsidR="009D33A2" w:rsidRPr="00B559B5" w:rsidRDefault="00D97C21">
      <w:pPr>
        <w:numPr>
          <w:ilvl w:val="0"/>
          <w:numId w:val="11"/>
        </w:numPr>
        <w:spacing w:before="240" w:after="0"/>
        <w:rPr>
          <w:rFonts w:cs="Arial"/>
          <w:sz w:val="20"/>
          <w:szCs w:val="20"/>
        </w:rPr>
      </w:pPr>
      <w:r w:rsidRPr="00B559B5">
        <w:rPr>
          <w:rFonts w:cs="Arial"/>
          <w:sz w:val="20"/>
          <w:szCs w:val="20"/>
        </w:rPr>
        <w:t>The people of Gibeon sent a message to Joshua and to the army of Gilgal to come to them quickly and save them from the army of the Amorites. [10:6]</w:t>
      </w:r>
    </w:p>
    <w:p w14:paraId="0FFCFC1F" w14:textId="5FB662A0" w:rsidR="009D33A2" w:rsidRPr="00B559B5" w:rsidRDefault="00D97C21">
      <w:pPr>
        <w:numPr>
          <w:ilvl w:val="0"/>
          <w:numId w:val="11"/>
        </w:numPr>
        <w:spacing w:after="0"/>
        <w:rPr>
          <w:rFonts w:cs="Arial"/>
          <w:sz w:val="20"/>
          <w:szCs w:val="20"/>
        </w:rPr>
      </w:pPr>
      <w:r w:rsidRPr="00B559B5">
        <w:rPr>
          <w:rFonts w:cs="Arial"/>
          <w:sz w:val="20"/>
          <w:szCs w:val="20"/>
        </w:rPr>
        <w:t xml:space="preserve">Joshua </w:t>
      </w:r>
      <w:r w:rsidR="00805842">
        <w:rPr>
          <w:rFonts w:cs="Arial"/>
          <w:sz w:val="20"/>
          <w:szCs w:val="20"/>
        </w:rPr>
        <w:t>went up with his men</w:t>
      </w:r>
      <w:r w:rsidRPr="00B559B5">
        <w:rPr>
          <w:rFonts w:cs="Arial"/>
          <w:sz w:val="20"/>
          <w:szCs w:val="20"/>
        </w:rPr>
        <w:t xml:space="preserve">, and Yahweh </w:t>
      </w:r>
      <w:r w:rsidR="00805842">
        <w:rPr>
          <w:rFonts w:cs="Arial"/>
          <w:sz w:val="20"/>
          <w:szCs w:val="20"/>
        </w:rPr>
        <w:t>told Joshua</w:t>
      </w:r>
      <w:r w:rsidR="00A54DE5">
        <w:rPr>
          <w:rFonts w:cs="Arial"/>
          <w:sz w:val="20"/>
          <w:szCs w:val="20"/>
        </w:rPr>
        <w:t xml:space="preserve"> that he would</w:t>
      </w:r>
      <w:r w:rsidRPr="00B559B5">
        <w:rPr>
          <w:rFonts w:cs="Arial"/>
          <w:sz w:val="20"/>
          <w:szCs w:val="20"/>
        </w:rPr>
        <w:t xml:space="preserve"> give them victory. [10:7-8]</w:t>
      </w:r>
    </w:p>
    <w:p w14:paraId="357E105C" w14:textId="69336F71" w:rsidR="005B3151" w:rsidRDefault="00A54DE5">
      <w:pPr>
        <w:numPr>
          <w:ilvl w:val="0"/>
          <w:numId w:val="11"/>
        </w:numPr>
        <w:spacing w:after="0"/>
        <w:rPr>
          <w:rFonts w:cs="Arial"/>
          <w:sz w:val="20"/>
          <w:szCs w:val="20"/>
        </w:rPr>
      </w:pPr>
      <w:r>
        <w:rPr>
          <w:rFonts w:cs="Arial"/>
          <w:sz w:val="20"/>
          <w:szCs w:val="20"/>
        </w:rPr>
        <w:t xml:space="preserve">Joshua came </w:t>
      </w:r>
      <w:r w:rsidR="00805842">
        <w:rPr>
          <w:rFonts w:cs="Arial"/>
          <w:sz w:val="20"/>
          <w:szCs w:val="20"/>
        </w:rPr>
        <w:t>to his enemies</w:t>
      </w:r>
      <w:r>
        <w:rPr>
          <w:rFonts w:cs="Arial"/>
          <w:sz w:val="20"/>
          <w:szCs w:val="20"/>
        </w:rPr>
        <w:t xml:space="preserve"> by surprise. </w:t>
      </w:r>
      <w:r w:rsidR="005B3151">
        <w:rPr>
          <w:rFonts w:cs="Arial"/>
          <w:sz w:val="20"/>
          <w:szCs w:val="20"/>
        </w:rPr>
        <w:t xml:space="preserve">Then </w:t>
      </w:r>
      <w:r w:rsidR="00D97C21" w:rsidRPr="00B559B5">
        <w:rPr>
          <w:rFonts w:cs="Arial"/>
          <w:sz w:val="20"/>
          <w:szCs w:val="20"/>
        </w:rPr>
        <w:t xml:space="preserve">Yahweh confused the enemy armies, so </w:t>
      </w:r>
      <w:r w:rsidR="00805842">
        <w:rPr>
          <w:rFonts w:cs="Arial"/>
          <w:sz w:val="20"/>
          <w:szCs w:val="20"/>
        </w:rPr>
        <w:t xml:space="preserve">that </w:t>
      </w:r>
      <w:r w:rsidR="00D97C21" w:rsidRPr="00B559B5">
        <w:rPr>
          <w:rFonts w:cs="Arial"/>
          <w:sz w:val="20"/>
          <w:szCs w:val="20"/>
        </w:rPr>
        <w:t>Israel defeated them</w:t>
      </w:r>
      <w:r w:rsidR="005B3151">
        <w:rPr>
          <w:rFonts w:cs="Arial"/>
          <w:sz w:val="20"/>
          <w:szCs w:val="20"/>
        </w:rPr>
        <w:t xml:space="preserve"> and pursued them. [10:9-10]</w:t>
      </w:r>
    </w:p>
    <w:p w14:paraId="0FFCFC20" w14:textId="0510DCCC" w:rsidR="009D33A2" w:rsidRPr="00B559B5" w:rsidRDefault="005B3151">
      <w:pPr>
        <w:numPr>
          <w:ilvl w:val="0"/>
          <w:numId w:val="11"/>
        </w:numPr>
        <w:spacing w:after="0"/>
        <w:rPr>
          <w:rFonts w:cs="Arial"/>
          <w:sz w:val="20"/>
          <w:szCs w:val="20"/>
        </w:rPr>
      </w:pPr>
      <w:r>
        <w:rPr>
          <w:rFonts w:cs="Arial"/>
          <w:sz w:val="20"/>
          <w:szCs w:val="20"/>
        </w:rPr>
        <w:t>A</w:t>
      </w:r>
      <w:r w:rsidR="00D97C21" w:rsidRPr="00B559B5">
        <w:rPr>
          <w:rFonts w:cs="Arial"/>
          <w:sz w:val="20"/>
          <w:szCs w:val="20"/>
        </w:rPr>
        <w:t xml:space="preserve">s they fled, Yahweh threw down large </w:t>
      </w:r>
      <w:r>
        <w:rPr>
          <w:rFonts w:cs="Arial"/>
          <w:sz w:val="20"/>
          <w:szCs w:val="20"/>
        </w:rPr>
        <w:t>hail</w:t>
      </w:r>
      <w:r w:rsidR="00D97C21" w:rsidRPr="00B559B5">
        <w:rPr>
          <w:rFonts w:cs="Arial"/>
          <w:sz w:val="20"/>
          <w:szCs w:val="20"/>
        </w:rPr>
        <w:t>stones upon them</w:t>
      </w:r>
      <w:r>
        <w:rPr>
          <w:rFonts w:cs="Arial"/>
          <w:sz w:val="20"/>
          <w:szCs w:val="20"/>
        </w:rPr>
        <w:t>, which killed many</w:t>
      </w:r>
      <w:r w:rsidR="00805842">
        <w:rPr>
          <w:rFonts w:cs="Arial"/>
          <w:sz w:val="20"/>
          <w:szCs w:val="20"/>
        </w:rPr>
        <w:t xml:space="preserve"> of them</w:t>
      </w:r>
      <w:r w:rsidR="00D97C21" w:rsidRPr="00B559B5">
        <w:rPr>
          <w:rFonts w:cs="Arial"/>
          <w:sz w:val="20"/>
          <w:szCs w:val="20"/>
        </w:rPr>
        <w:t>. [10:10-11]</w:t>
      </w:r>
    </w:p>
    <w:p w14:paraId="0FFCFC21" w14:textId="38EC2F7A" w:rsidR="009D33A2" w:rsidRPr="00B559B5" w:rsidRDefault="00D97C21">
      <w:pPr>
        <w:numPr>
          <w:ilvl w:val="0"/>
          <w:numId w:val="11"/>
        </w:numPr>
        <w:spacing w:after="240"/>
        <w:rPr>
          <w:rFonts w:cs="Arial"/>
          <w:sz w:val="20"/>
          <w:szCs w:val="20"/>
        </w:rPr>
      </w:pPr>
      <w:r w:rsidRPr="00B559B5">
        <w:rPr>
          <w:rFonts w:cs="Arial"/>
          <w:sz w:val="20"/>
          <w:szCs w:val="20"/>
        </w:rPr>
        <w:t xml:space="preserve">Joshua asked Yahweh to stop the sun </w:t>
      </w:r>
      <w:r w:rsidR="00805842">
        <w:rPr>
          <w:rFonts w:cs="Arial"/>
          <w:sz w:val="20"/>
          <w:szCs w:val="20"/>
        </w:rPr>
        <w:t xml:space="preserve">and moon </w:t>
      </w:r>
      <w:r w:rsidRPr="00B559B5">
        <w:rPr>
          <w:rFonts w:cs="Arial"/>
          <w:sz w:val="20"/>
          <w:szCs w:val="20"/>
        </w:rPr>
        <w:t>in the sky until Israel defeated their enemy, and Yahweh did as Joshua asked. [10:12-14]</w:t>
      </w:r>
    </w:p>
    <w:p w14:paraId="0FFCFC22" w14:textId="77777777" w:rsidR="009D33A2" w:rsidRPr="00B559B5" w:rsidRDefault="00D97C21" w:rsidP="00381D81">
      <w:pPr>
        <w:pStyle w:val="Part2"/>
      </w:pPr>
      <w:r w:rsidRPr="00B559B5">
        <w:t>Part 2</w:t>
      </w:r>
    </w:p>
    <w:p w14:paraId="0FFCFC23" w14:textId="77777777" w:rsidR="009D33A2" w:rsidRPr="00B559B5" w:rsidRDefault="00D97C21">
      <w:pPr>
        <w:spacing w:after="80" w:line="360" w:lineRule="auto"/>
        <w:rPr>
          <w:rFonts w:cs="Arial"/>
          <w:sz w:val="20"/>
          <w:szCs w:val="20"/>
        </w:rPr>
      </w:pPr>
      <w:r w:rsidRPr="00B559B5">
        <w:rPr>
          <w:rFonts w:cs="Arial"/>
          <w:sz w:val="20"/>
          <w:szCs w:val="20"/>
        </w:rPr>
        <w:t>Answer the following questions.</w:t>
      </w:r>
    </w:p>
    <w:p w14:paraId="0FFCFC24" w14:textId="5F011D9F" w:rsidR="009D33A2" w:rsidRPr="00B559B5" w:rsidRDefault="002158D5">
      <w:pPr>
        <w:numPr>
          <w:ilvl w:val="0"/>
          <w:numId w:val="95"/>
        </w:numPr>
        <w:pBdr>
          <w:top w:val="nil"/>
          <w:left w:val="nil"/>
          <w:bottom w:val="nil"/>
          <w:right w:val="nil"/>
          <w:between w:val="nil"/>
        </w:pBdr>
        <w:spacing w:before="200" w:after="0"/>
        <w:rPr>
          <w:rFonts w:cs="Arial"/>
          <w:sz w:val="20"/>
          <w:szCs w:val="20"/>
        </w:rPr>
      </w:pPr>
      <w:r w:rsidRPr="00B559B5">
        <w:rPr>
          <w:rFonts w:cs="Arial"/>
          <w:sz w:val="20"/>
          <w:szCs w:val="20"/>
        </w:rPr>
        <w:t>[10:6</w:t>
      </w:r>
      <w:r w:rsidR="00EE2B18">
        <w:rPr>
          <w:rFonts w:cs="Arial"/>
          <w:sz w:val="20"/>
          <w:szCs w:val="20"/>
        </w:rPr>
        <w:t xml:space="preserve">]   </w:t>
      </w:r>
      <w:r w:rsidR="00D97C21" w:rsidRPr="00B559B5">
        <w:rPr>
          <w:rFonts w:cs="Arial"/>
          <w:sz w:val="20"/>
          <w:szCs w:val="20"/>
        </w:rPr>
        <w:t xml:space="preserve">What did the people of Gibeon do when they saw all the kings and their armies? </w:t>
      </w:r>
    </w:p>
    <w:p w14:paraId="0FFCFC25"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sent a message to Joshua to come and save them. </w:t>
      </w:r>
    </w:p>
    <w:p w14:paraId="0FFCFC26" w14:textId="77777777" w:rsidR="009D33A2" w:rsidRPr="00B559B5" w:rsidRDefault="009D33A2">
      <w:pPr>
        <w:pBdr>
          <w:top w:val="nil"/>
          <w:left w:val="nil"/>
          <w:bottom w:val="nil"/>
          <w:right w:val="nil"/>
          <w:between w:val="nil"/>
        </w:pBdr>
        <w:ind w:left="720"/>
        <w:rPr>
          <w:rFonts w:cs="Arial"/>
          <w:sz w:val="20"/>
          <w:szCs w:val="20"/>
        </w:rPr>
      </w:pPr>
    </w:p>
    <w:p w14:paraId="0FFCFC27" w14:textId="78396EEC" w:rsidR="009D33A2" w:rsidRPr="00B559B5" w:rsidRDefault="002158D5">
      <w:pPr>
        <w:numPr>
          <w:ilvl w:val="0"/>
          <w:numId w:val="95"/>
        </w:numPr>
        <w:pBdr>
          <w:top w:val="nil"/>
          <w:left w:val="nil"/>
          <w:bottom w:val="nil"/>
          <w:right w:val="nil"/>
          <w:between w:val="nil"/>
        </w:pBdr>
        <w:spacing w:after="0"/>
        <w:rPr>
          <w:rFonts w:cs="Arial"/>
          <w:sz w:val="20"/>
          <w:szCs w:val="20"/>
        </w:rPr>
      </w:pPr>
      <w:r w:rsidRPr="00B559B5">
        <w:rPr>
          <w:rFonts w:cs="Arial"/>
          <w:sz w:val="20"/>
          <w:szCs w:val="20"/>
        </w:rPr>
        <w:t>[10:8</w:t>
      </w:r>
      <w:r w:rsidR="00EE2B18">
        <w:rPr>
          <w:rFonts w:cs="Arial"/>
          <w:sz w:val="20"/>
          <w:szCs w:val="20"/>
        </w:rPr>
        <w:t xml:space="preserve">]   </w:t>
      </w:r>
      <w:r w:rsidR="00D97C21" w:rsidRPr="00B559B5">
        <w:rPr>
          <w:rFonts w:cs="Arial"/>
          <w:sz w:val="20"/>
          <w:szCs w:val="20"/>
        </w:rPr>
        <w:t xml:space="preserve">What did Yahweh </w:t>
      </w:r>
      <w:r w:rsidR="005B3151">
        <w:rPr>
          <w:rFonts w:cs="Arial"/>
          <w:sz w:val="20"/>
          <w:szCs w:val="20"/>
        </w:rPr>
        <w:t>tell</w:t>
      </w:r>
      <w:r w:rsidR="00D97C21" w:rsidRPr="00B559B5">
        <w:rPr>
          <w:rFonts w:cs="Arial"/>
          <w:sz w:val="20"/>
          <w:szCs w:val="20"/>
        </w:rPr>
        <w:t xml:space="preserve"> Joshua? </w:t>
      </w:r>
    </w:p>
    <w:p w14:paraId="0FFCFC28" w14:textId="18CCBD6F"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w:t>
      </w:r>
      <w:r w:rsidR="005B3151">
        <w:rPr>
          <w:rFonts w:cs="Arial"/>
          <w:sz w:val="20"/>
          <w:szCs w:val="20"/>
        </w:rPr>
        <w:t>told</w:t>
      </w:r>
      <w:r w:rsidRPr="00B559B5">
        <w:rPr>
          <w:rFonts w:cs="Arial"/>
          <w:sz w:val="20"/>
          <w:szCs w:val="20"/>
        </w:rPr>
        <w:t xml:space="preserve"> Joshua</w:t>
      </w:r>
      <w:r w:rsidR="005B3151">
        <w:rPr>
          <w:rFonts w:cs="Arial"/>
          <w:sz w:val="20"/>
          <w:szCs w:val="20"/>
        </w:rPr>
        <w:t xml:space="preserve"> not to be afraid, and </w:t>
      </w:r>
      <w:r w:rsidRPr="00B559B5">
        <w:rPr>
          <w:rFonts w:cs="Arial"/>
          <w:sz w:val="20"/>
          <w:szCs w:val="20"/>
        </w:rPr>
        <w:t xml:space="preserve">that the kings had been given into his hand. </w:t>
      </w:r>
      <w:r w:rsidR="005B3151">
        <w:rPr>
          <w:rFonts w:cs="Arial"/>
          <w:sz w:val="20"/>
          <w:szCs w:val="20"/>
        </w:rPr>
        <w:t>Yahweh said that not one of them would stand against Joshua.</w:t>
      </w:r>
    </w:p>
    <w:p w14:paraId="73C3443E" w14:textId="77777777" w:rsidR="005B3151" w:rsidRDefault="005B3151" w:rsidP="005B3151">
      <w:pPr>
        <w:pBdr>
          <w:top w:val="nil"/>
          <w:left w:val="nil"/>
          <w:bottom w:val="nil"/>
          <w:right w:val="nil"/>
          <w:between w:val="nil"/>
        </w:pBdr>
        <w:rPr>
          <w:rFonts w:cs="Arial"/>
          <w:sz w:val="20"/>
          <w:szCs w:val="20"/>
        </w:rPr>
      </w:pPr>
    </w:p>
    <w:p w14:paraId="4791567C" w14:textId="05DA8312" w:rsidR="005B3151" w:rsidRDefault="002158D5" w:rsidP="005B3151">
      <w:pPr>
        <w:pStyle w:val="ListParagraph"/>
        <w:numPr>
          <w:ilvl w:val="0"/>
          <w:numId w:val="95"/>
        </w:numPr>
        <w:pBdr>
          <w:top w:val="nil"/>
          <w:left w:val="nil"/>
          <w:bottom w:val="nil"/>
          <w:right w:val="nil"/>
          <w:between w:val="nil"/>
        </w:pBdr>
        <w:rPr>
          <w:rFonts w:cs="Arial"/>
          <w:sz w:val="20"/>
          <w:szCs w:val="20"/>
        </w:rPr>
      </w:pPr>
      <w:r>
        <w:rPr>
          <w:rFonts w:cs="Arial"/>
          <w:sz w:val="20"/>
          <w:szCs w:val="20"/>
        </w:rPr>
        <w:t>[10:8</w:t>
      </w:r>
      <w:r w:rsidR="00EE2B18">
        <w:rPr>
          <w:rFonts w:cs="Arial"/>
          <w:sz w:val="20"/>
          <w:szCs w:val="20"/>
        </w:rPr>
        <w:t xml:space="preserve">]   </w:t>
      </w:r>
      <w:r w:rsidR="005B3151">
        <w:rPr>
          <w:rFonts w:cs="Arial"/>
          <w:sz w:val="20"/>
          <w:szCs w:val="20"/>
        </w:rPr>
        <w:t>What do you think Yahweh meant by saying that the kings had been given into Joshua’s hand and that no</w:t>
      </w:r>
      <w:r w:rsidR="005147DC">
        <w:rPr>
          <w:rFonts w:cs="Arial"/>
          <w:sz w:val="20"/>
          <w:szCs w:val="20"/>
        </w:rPr>
        <w:t>t</w:t>
      </w:r>
      <w:r w:rsidR="005B3151">
        <w:rPr>
          <w:rFonts w:cs="Arial"/>
          <w:sz w:val="20"/>
          <w:szCs w:val="20"/>
        </w:rPr>
        <w:t xml:space="preserve"> one of them would stand against Joshua? </w:t>
      </w:r>
    </w:p>
    <w:p w14:paraId="70516B55" w14:textId="7310DCD5" w:rsidR="005B3151" w:rsidRPr="005B3151" w:rsidRDefault="005B3151" w:rsidP="005B3151">
      <w:pPr>
        <w:pStyle w:val="ListParagraph"/>
        <w:pBdr>
          <w:top w:val="nil"/>
          <w:left w:val="nil"/>
          <w:bottom w:val="nil"/>
          <w:right w:val="nil"/>
          <w:between w:val="nil"/>
        </w:pBdr>
        <w:rPr>
          <w:rFonts w:cs="Arial"/>
          <w:sz w:val="20"/>
          <w:szCs w:val="20"/>
        </w:rPr>
      </w:pPr>
      <w:r w:rsidRPr="005B3151">
        <w:rPr>
          <w:rFonts w:cs="Arial"/>
          <w:sz w:val="20"/>
          <w:szCs w:val="20"/>
        </w:rPr>
        <w:t>Th</w:t>
      </w:r>
      <w:r>
        <w:rPr>
          <w:rFonts w:cs="Arial"/>
          <w:sz w:val="20"/>
          <w:szCs w:val="20"/>
        </w:rPr>
        <w:t>e passage indicates that</w:t>
      </w:r>
      <w:r w:rsidRPr="005B3151">
        <w:rPr>
          <w:rFonts w:cs="Arial"/>
          <w:sz w:val="20"/>
          <w:szCs w:val="20"/>
        </w:rPr>
        <w:t xml:space="preserve"> Yahweh </w:t>
      </w:r>
      <w:r>
        <w:rPr>
          <w:rFonts w:cs="Arial"/>
          <w:sz w:val="20"/>
          <w:szCs w:val="20"/>
        </w:rPr>
        <w:t xml:space="preserve">meant that he </w:t>
      </w:r>
      <w:r w:rsidRPr="005B3151">
        <w:rPr>
          <w:rFonts w:cs="Arial"/>
          <w:sz w:val="20"/>
          <w:szCs w:val="20"/>
        </w:rPr>
        <w:t xml:space="preserve">would cause the Israelites to defeat </w:t>
      </w:r>
      <w:r>
        <w:rPr>
          <w:rFonts w:cs="Arial"/>
          <w:sz w:val="20"/>
          <w:szCs w:val="20"/>
        </w:rPr>
        <w:t xml:space="preserve">and kill </w:t>
      </w:r>
      <w:r w:rsidRPr="005B3151">
        <w:rPr>
          <w:rFonts w:cs="Arial"/>
          <w:sz w:val="20"/>
          <w:szCs w:val="20"/>
        </w:rPr>
        <w:t>the enemy army.</w:t>
      </w:r>
    </w:p>
    <w:p w14:paraId="0FFCFC29" w14:textId="77777777" w:rsidR="009D33A2" w:rsidRPr="00B559B5" w:rsidRDefault="009D33A2" w:rsidP="005B3151">
      <w:pPr>
        <w:pBdr>
          <w:top w:val="nil"/>
          <w:left w:val="nil"/>
          <w:bottom w:val="nil"/>
          <w:right w:val="nil"/>
          <w:between w:val="nil"/>
        </w:pBdr>
        <w:rPr>
          <w:rFonts w:cs="Arial"/>
          <w:sz w:val="20"/>
          <w:szCs w:val="20"/>
        </w:rPr>
      </w:pPr>
    </w:p>
    <w:p w14:paraId="0E57EF9C" w14:textId="7455D47E" w:rsidR="005B3151" w:rsidRDefault="002158D5">
      <w:pPr>
        <w:numPr>
          <w:ilvl w:val="0"/>
          <w:numId w:val="95"/>
        </w:numPr>
        <w:pBdr>
          <w:top w:val="nil"/>
          <w:left w:val="nil"/>
          <w:bottom w:val="nil"/>
          <w:right w:val="nil"/>
          <w:between w:val="nil"/>
        </w:pBdr>
        <w:spacing w:after="0"/>
        <w:rPr>
          <w:rFonts w:cs="Arial"/>
          <w:sz w:val="20"/>
          <w:szCs w:val="20"/>
        </w:rPr>
      </w:pPr>
      <w:r>
        <w:rPr>
          <w:rFonts w:cs="Arial"/>
          <w:sz w:val="20"/>
          <w:szCs w:val="20"/>
        </w:rPr>
        <w:t>[10:9</w:t>
      </w:r>
      <w:r w:rsidR="00EE2B18">
        <w:rPr>
          <w:rFonts w:cs="Arial"/>
          <w:sz w:val="20"/>
          <w:szCs w:val="20"/>
        </w:rPr>
        <w:t xml:space="preserve">]   </w:t>
      </w:r>
      <w:r w:rsidR="005B3151">
        <w:rPr>
          <w:rFonts w:cs="Arial"/>
          <w:sz w:val="20"/>
          <w:szCs w:val="20"/>
        </w:rPr>
        <w:t xml:space="preserve">How does the passage describe how Joshua’s army arrived? </w:t>
      </w:r>
    </w:p>
    <w:p w14:paraId="296388B1" w14:textId="62D35FCC" w:rsidR="005B3151" w:rsidRDefault="005B3151" w:rsidP="005B3151">
      <w:pPr>
        <w:pBdr>
          <w:top w:val="nil"/>
          <w:left w:val="nil"/>
          <w:bottom w:val="nil"/>
          <w:right w:val="nil"/>
          <w:between w:val="nil"/>
        </w:pBdr>
        <w:spacing w:after="0"/>
        <w:ind w:left="720"/>
        <w:rPr>
          <w:rFonts w:cs="Arial"/>
          <w:sz w:val="20"/>
          <w:szCs w:val="20"/>
        </w:rPr>
      </w:pPr>
      <w:r>
        <w:rPr>
          <w:rFonts w:cs="Arial"/>
          <w:sz w:val="20"/>
          <w:szCs w:val="20"/>
        </w:rPr>
        <w:t>It says that Joshua came upon them suddenly.</w:t>
      </w:r>
    </w:p>
    <w:p w14:paraId="771636B7" w14:textId="77777777" w:rsidR="005B3151" w:rsidRDefault="005B3151" w:rsidP="005B3151">
      <w:pPr>
        <w:pBdr>
          <w:top w:val="nil"/>
          <w:left w:val="nil"/>
          <w:bottom w:val="nil"/>
          <w:right w:val="nil"/>
          <w:between w:val="nil"/>
        </w:pBdr>
        <w:spacing w:after="0"/>
        <w:ind w:left="720"/>
        <w:rPr>
          <w:rFonts w:cs="Arial"/>
          <w:sz w:val="20"/>
          <w:szCs w:val="20"/>
        </w:rPr>
      </w:pPr>
    </w:p>
    <w:p w14:paraId="27F63B4A" w14:textId="0835BA7C" w:rsidR="005B3151" w:rsidRPr="001A5736" w:rsidRDefault="001A5736" w:rsidP="001A5736">
      <w:pPr>
        <w:pStyle w:val="Continuedline"/>
      </w:pPr>
      <w:r w:rsidRPr="00B559B5">
        <w:lastRenderedPageBreak/>
        <w:t>Joshua 10:6-14 continued</w:t>
      </w:r>
    </w:p>
    <w:p w14:paraId="0FFCFC2A" w14:textId="121D191B" w:rsidR="009D33A2" w:rsidRPr="00B559B5" w:rsidRDefault="002158D5">
      <w:pPr>
        <w:numPr>
          <w:ilvl w:val="0"/>
          <w:numId w:val="95"/>
        </w:numPr>
        <w:pBdr>
          <w:top w:val="nil"/>
          <w:left w:val="nil"/>
          <w:bottom w:val="nil"/>
          <w:right w:val="nil"/>
          <w:between w:val="nil"/>
        </w:pBdr>
        <w:spacing w:after="0"/>
        <w:rPr>
          <w:rFonts w:cs="Arial"/>
          <w:sz w:val="20"/>
          <w:szCs w:val="20"/>
        </w:rPr>
      </w:pPr>
      <w:r w:rsidRPr="00B559B5">
        <w:rPr>
          <w:rFonts w:cs="Arial"/>
          <w:sz w:val="20"/>
          <w:szCs w:val="20"/>
        </w:rPr>
        <w:t>[10:10</w:t>
      </w:r>
      <w:r w:rsidR="00EE2B18">
        <w:rPr>
          <w:rFonts w:cs="Arial"/>
          <w:sz w:val="20"/>
          <w:szCs w:val="20"/>
        </w:rPr>
        <w:t xml:space="preserve">]   </w:t>
      </w:r>
      <w:r w:rsidR="00D97C21" w:rsidRPr="00B559B5">
        <w:rPr>
          <w:rFonts w:cs="Arial"/>
          <w:sz w:val="20"/>
          <w:szCs w:val="20"/>
        </w:rPr>
        <w:t xml:space="preserve">What did Yahweh do so that the Israelites could defeat the enemy? </w:t>
      </w:r>
    </w:p>
    <w:p w14:paraId="0FFCFC2B" w14:textId="034656F8" w:rsidR="009D33A2" w:rsidRDefault="00D97C21">
      <w:pPr>
        <w:pBdr>
          <w:top w:val="nil"/>
          <w:left w:val="nil"/>
          <w:bottom w:val="nil"/>
          <w:right w:val="nil"/>
          <w:between w:val="nil"/>
        </w:pBdr>
        <w:ind w:left="720"/>
        <w:rPr>
          <w:rFonts w:cs="Arial"/>
          <w:sz w:val="20"/>
          <w:szCs w:val="20"/>
        </w:rPr>
      </w:pPr>
      <w:r w:rsidRPr="00B559B5">
        <w:rPr>
          <w:rFonts w:cs="Arial"/>
          <w:sz w:val="20"/>
          <w:szCs w:val="20"/>
        </w:rPr>
        <w:t>Yahweh confused the enemy</w:t>
      </w:r>
      <w:r w:rsidR="005B3151">
        <w:rPr>
          <w:rFonts w:cs="Arial"/>
          <w:sz w:val="20"/>
          <w:szCs w:val="20"/>
        </w:rPr>
        <w:t>.</w:t>
      </w:r>
    </w:p>
    <w:p w14:paraId="7A565361" w14:textId="77777777" w:rsidR="001A5736" w:rsidRPr="00B559B5" w:rsidRDefault="001A5736">
      <w:pPr>
        <w:pBdr>
          <w:top w:val="nil"/>
          <w:left w:val="nil"/>
          <w:bottom w:val="nil"/>
          <w:right w:val="nil"/>
          <w:between w:val="nil"/>
        </w:pBdr>
        <w:ind w:left="720"/>
        <w:rPr>
          <w:rFonts w:cs="Arial"/>
          <w:sz w:val="20"/>
          <w:szCs w:val="20"/>
        </w:rPr>
      </w:pPr>
    </w:p>
    <w:p w14:paraId="0FFCFC2D" w14:textId="4BA8FA17" w:rsidR="009D33A2" w:rsidRPr="00B559B5" w:rsidRDefault="002158D5">
      <w:pPr>
        <w:numPr>
          <w:ilvl w:val="0"/>
          <w:numId w:val="95"/>
        </w:numPr>
        <w:pBdr>
          <w:top w:val="nil"/>
          <w:left w:val="nil"/>
          <w:bottom w:val="nil"/>
          <w:right w:val="nil"/>
          <w:between w:val="nil"/>
        </w:pBdr>
        <w:spacing w:after="0"/>
        <w:rPr>
          <w:rFonts w:cs="Arial"/>
          <w:sz w:val="20"/>
          <w:szCs w:val="20"/>
        </w:rPr>
      </w:pPr>
      <w:r w:rsidRPr="00B559B5">
        <w:rPr>
          <w:rFonts w:cs="Arial"/>
          <w:sz w:val="20"/>
          <w:szCs w:val="20"/>
        </w:rPr>
        <w:t>[10:11</w:t>
      </w:r>
      <w:r w:rsidR="00EE2B18">
        <w:rPr>
          <w:rFonts w:cs="Arial"/>
          <w:sz w:val="20"/>
          <w:szCs w:val="20"/>
        </w:rPr>
        <w:t xml:space="preserve">]   </w:t>
      </w:r>
      <w:r w:rsidR="00D97C21" w:rsidRPr="00B559B5">
        <w:rPr>
          <w:rFonts w:cs="Arial"/>
          <w:sz w:val="20"/>
          <w:szCs w:val="20"/>
        </w:rPr>
        <w:t xml:space="preserve">How did Yahweh kill most of the enemy? </w:t>
      </w:r>
    </w:p>
    <w:p w14:paraId="0FFCFC2E" w14:textId="6018E4EB" w:rsidR="009D33A2" w:rsidRDefault="00D97C21">
      <w:pPr>
        <w:pBdr>
          <w:top w:val="nil"/>
          <w:left w:val="nil"/>
          <w:bottom w:val="nil"/>
          <w:right w:val="nil"/>
          <w:between w:val="nil"/>
        </w:pBdr>
        <w:ind w:left="720"/>
        <w:rPr>
          <w:rFonts w:cs="Arial"/>
          <w:sz w:val="20"/>
          <w:szCs w:val="20"/>
        </w:rPr>
      </w:pPr>
      <w:r w:rsidRPr="00B559B5">
        <w:rPr>
          <w:rFonts w:cs="Arial"/>
          <w:sz w:val="20"/>
          <w:szCs w:val="20"/>
        </w:rPr>
        <w:t>Yahweh threw large stones from heaven</w:t>
      </w:r>
      <w:r w:rsidR="005B3151">
        <w:rPr>
          <w:rFonts w:cs="Arial"/>
          <w:sz w:val="20"/>
          <w:szCs w:val="20"/>
        </w:rPr>
        <w:t>,</w:t>
      </w:r>
      <w:r w:rsidRPr="00B559B5">
        <w:rPr>
          <w:rFonts w:cs="Arial"/>
          <w:sz w:val="20"/>
          <w:szCs w:val="20"/>
        </w:rPr>
        <w:t xml:space="preserve"> which killed more than the men of Israel killed.</w:t>
      </w:r>
    </w:p>
    <w:p w14:paraId="12C76F6A" w14:textId="77777777" w:rsidR="002158D5" w:rsidRPr="00B559B5" w:rsidRDefault="002158D5">
      <w:pPr>
        <w:pBdr>
          <w:top w:val="nil"/>
          <w:left w:val="nil"/>
          <w:bottom w:val="nil"/>
          <w:right w:val="nil"/>
          <w:between w:val="nil"/>
        </w:pBdr>
        <w:ind w:left="720"/>
        <w:rPr>
          <w:rFonts w:cs="Arial"/>
          <w:sz w:val="20"/>
          <w:szCs w:val="20"/>
        </w:rPr>
      </w:pPr>
    </w:p>
    <w:p w14:paraId="0FFCFC30" w14:textId="7E9A8A10" w:rsidR="009D33A2" w:rsidRPr="00B559B5" w:rsidRDefault="00EE2B18">
      <w:pPr>
        <w:numPr>
          <w:ilvl w:val="0"/>
          <w:numId w:val="95"/>
        </w:numPr>
        <w:pBdr>
          <w:top w:val="nil"/>
          <w:left w:val="nil"/>
          <w:bottom w:val="nil"/>
          <w:right w:val="nil"/>
          <w:between w:val="nil"/>
        </w:pBdr>
        <w:spacing w:after="0"/>
        <w:rPr>
          <w:rFonts w:cs="Arial"/>
          <w:sz w:val="20"/>
          <w:szCs w:val="20"/>
        </w:rPr>
      </w:pPr>
      <w:r w:rsidRPr="00B559B5">
        <w:rPr>
          <w:rFonts w:cs="Arial"/>
          <w:sz w:val="20"/>
          <w:szCs w:val="20"/>
        </w:rPr>
        <w:t>[10:12</w:t>
      </w:r>
      <w:r>
        <w:rPr>
          <w:rFonts w:cs="Arial"/>
          <w:sz w:val="20"/>
          <w:szCs w:val="20"/>
        </w:rPr>
        <w:t xml:space="preserve">]   </w:t>
      </w:r>
      <w:r w:rsidR="005B3151">
        <w:rPr>
          <w:rFonts w:cs="Arial"/>
          <w:sz w:val="20"/>
          <w:szCs w:val="20"/>
        </w:rPr>
        <w:t xml:space="preserve">What did Joshua say </w:t>
      </w:r>
      <w:r w:rsidR="00805842">
        <w:rPr>
          <w:rFonts w:cs="Arial"/>
          <w:sz w:val="20"/>
          <w:szCs w:val="20"/>
        </w:rPr>
        <w:t>in the sight of Israel when</w:t>
      </w:r>
      <w:r w:rsidR="005B3151">
        <w:rPr>
          <w:rFonts w:cs="Arial"/>
          <w:sz w:val="20"/>
          <w:szCs w:val="20"/>
        </w:rPr>
        <w:t xml:space="preserve"> he</w:t>
      </w:r>
      <w:r w:rsidR="00D97C21" w:rsidRPr="00B559B5">
        <w:rPr>
          <w:rFonts w:cs="Arial"/>
          <w:sz w:val="20"/>
          <w:szCs w:val="20"/>
        </w:rPr>
        <w:t xml:space="preserve"> </w:t>
      </w:r>
      <w:r w:rsidR="005B3151">
        <w:rPr>
          <w:rFonts w:cs="Arial"/>
          <w:sz w:val="20"/>
          <w:szCs w:val="20"/>
        </w:rPr>
        <w:t>spoke</w:t>
      </w:r>
      <w:r w:rsidR="00D97C21" w:rsidRPr="00B559B5">
        <w:rPr>
          <w:rFonts w:cs="Arial"/>
          <w:sz w:val="20"/>
          <w:szCs w:val="20"/>
        </w:rPr>
        <w:t xml:space="preserve"> to Yahweh on the day </w:t>
      </w:r>
      <w:r w:rsidR="00805842">
        <w:rPr>
          <w:rFonts w:cs="Arial"/>
          <w:sz w:val="20"/>
          <w:szCs w:val="20"/>
        </w:rPr>
        <w:t xml:space="preserve">that </w:t>
      </w:r>
      <w:r w:rsidR="00D97C21" w:rsidRPr="00B559B5">
        <w:rPr>
          <w:rFonts w:cs="Arial"/>
          <w:sz w:val="20"/>
          <w:szCs w:val="20"/>
        </w:rPr>
        <w:t>Yahweh gave th</w:t>
      </w:r>
      <w:r w:rsidR="00805842">
        <w:rPr>
          <w:rFonts w:cs="Arial"/>
          <w:sz w:val="20"/>
          <w:szCs w:val="20"/>
        </w:rPr>
        <w:t>em</w:t>
      </w:r>
      <w:r w:rsidR="00D97C21" w:rsidRPr="00B559B5">
        <w:rPr>
          <w:rFonts w:cs="Arial"/>
          <w:sz w:val="20"/>
          <w:szCs w:val="20"/>
        </w:rPr>
        <w:t xml:space="preserve"> victory? </w:t>
      </w:r>
    </w:p>
    <w:p w14:paraId="0FFCFC31" w14:textId="4F566EA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Joshua </w:t>
      </w:r>
      <w:r w:rsidR="00805842">
        <w:rPr>
          <w:rFonts w:cs="Arial"/>
          <w:sz w:val="20"/>
          <w:szCs w:val="20"/>
        </w:rPr>
        <w:t>told the s</w:t>
      </w:r>
      <w:r w:rsidRPr="00B559B5">
        <w:rPr>
          <w:rFonts w:cs="Arial"/>
          <w:sz w:val="20"/>
          <w:szCs w:val="20"/>
        </w:rPr>
        <w:t>un</w:t>
      </w:r>
      <w:r w:rsidR="00805842">
        <w:rPr>
          <w:rFonts w:cs="Arial"/>
          <w:sz w:val="20"/>
          <w:szCs w:val="20"/>
        </w:rPr>
        <w:t xml:space="preserve"> to </w:t>
      </w:r>
      <w:r w:rsidRPr="00B559B5">
        <w:rPr>
          <w:rFonts w:cs="Arial"/>
          <w:sz w:val="20"/>
          <w:szCs w:val="20"/>
        </w:rPr>
        <w:t>be still at Gibeon</w:t>
      </w:r>
      <w:r w:rsidR="00680450">
        <w:rPr>
          <w:rFonts w:cs="Arial"/>
          <w:sz w:val="20"/>
          <w:szCs w:val="20"/>
        </w:rPr>
        <w:t xml:space="preserve">, and </w:t>
      </w:r>
      <w:r w:rsidR="00805842">
        <w:rPr>
          <w:rFonts w:cs="Arial"/>
          <w:sz w:val="20"/>
          <w:szCs w:val="20"/>
        </w:rPr>
        <w:t xml:space="preserve">the </w:t>
      </w:r>
      <w:r w:rsidRPr="00B559B5">
        <w:rPr>
          <w:rFonts w:cs="Arial"/>
          <w:sz w:val="20"/>
          <w:szCs w:val="20"/>
        </w:rPr>
        <w:t xml:space="preserve">moon </w:t>
      </w:r>
      <w:r w:rsidR="00805842">
        <w:rPr>
          <w:rFonts w:cs="Arial"/>
          <w:sz w:val="20"/>
          <w:szCs w:val="20"/>
        </w:rPr>
        <w:t xml:space="preserve">to be still </w:t>
      </w:r>
      <w:r w:rsidRPr="00B559B5">
        <w:rPr>
          <w:rFonts w:cs="Arial"/>
          <w:sz w:val="20"/>
          <w:szCs w:val="20"/>
        </w:rPr>
        <w:t xml:space="preserve">in the </w:t>
      </w:r>
      <w:r w:rsidR="00680450">
        <w:rPr>
          <w:rFonts w:cs="Arial"/>
          <w:sz w:val="20"/>
          <w:szCs w:val="20"/>
        </w:rPr>
        <w:t>V</w:t>
      </w:r>
      <w:r w:rsidRPr="00B559B5">
        <w:rPr>
          <w:rFonts w:cs="Arial"/>
          <w:sz w:val="20"/>
          <w:szCs w:val="20"/>
        </w:rPr>
        <w:t>alley of Aijalon.</w:t>
      </w:r>
    </w:p>
    <w:p w14:paraId="0FFCFC32" w14:textId="77777777" w:rsidR="009D33A2" w:rsidRPr="00B559B5" w:rsidRDefault="009D33A2">
      <w:pPr>
        <w:pBdr>
          <w:top w:val="nil"/>
          <w:left w:val="nil"/>
          <w:bottom w:val="nil"/>
          <w:right w:val="nil"/>
          <w:between w:val="nil"/>
        </w:pBdr>
        <w:ind w:left="720"/>
        <w:rPr>
          <w:rFonts w:cs="Arial"/>
          <w:sz w:val="20"/>
          <w:szCs w:val="20"/>
        </w:rPr>
      </w:pPr>
    </w:p>
    <w:p w14:paraId="0FFCFC33" w14:textId="19D947C6" w:rsidR="009D33A2" w:rsidRPr="00B559B5" w:rsidRDefault="00EE2B18">
      <w:pPr>
        <w:numPr>
          <w:ilvl w:val="0"/>
          <w:numId w:val="95"/>
        </w:numPr>
        <w:pBdr>
          <w:top w:val="nil"/>
          <w:left w:val="nil"/>
          <w:bottom w:val="nil"/>
          <w:right w:val="nil"/>
          <w:between w:val="nil"/>
        </w:pBdr>
        <w:spacing w:after="0"/>
        <w:rPr>
          <w:rFonts w:cs="Arial"/>
          <w:sz w:val="20"/>
          <w:szCs w:val="20"/>
        </w:rPr>
      </w:pPr>
      <w:r w:rsidRPr="00B559B5">
        <w:rPr>
          <w:rFonts w:cs="Arial"/>
          <w:sz w:val="20"/>
          <w:szCs w:val="20"/>
        </w:rPr>
        <w:t>[10:13</w:t>
      </w:r>
      <w:r>
        <w:rPr>
          <w:rFonts w:cs="Arial"/>
          <w:sz w:val="20"/>
          <w:szCs w:val="20"/>
        </w:rPr>
        <w:t xml:space="preserve">]   </w:t>
      </w:r>
      <w:r w:rsidR="00D97C21" w:rsidRPr="00B559B5">
        <w:rPr>
          <w:rFonts w:cs="Arial"/>
          <w:sz w:val="20"/>
          <w:szCs w:val="20"/>
        </w:rPr>
        <w:t xml:space="preserve">What happened after Joshua said this? </w:t>
      </w:r>
    </w:p>
    <w:p w14:paraId="0FFCFC36" w14:textId="1F6C8B4B" w:rsidR="009D33A2" w:rsidRPr="00B559B5" w:rsidRDefault="00D97C21" w:rsidP="00E15E74">
      <w:pPr>
        <w:pBdr>
          <w:top w:val="nil"/>
          <w:left w:val="nil"/>
          <w:bottom w:val="nil"/>
          <w:right w:val="nil"/>
          <w:between w:val="nil"/>
        </w:pBdr>
        <w:ind w:left="720"/>
        <w:rPr>
          <w:rFonts w:cs="Arial"/>
          <w:sz w:val="20"/>
          <w:szCs w:val="20"/>
        </w:rPr>
      </w:pPr>
      <w:r w:rsidRPr="00B559B5">
        <w:rPr>
          <w:rFonts w:cs="Arial"/>
          <w:sz w:val="20"/>
          <w:szCs w:val="20"/>
        </w:rPr>
        <w:t>The sun stood still</w:t>
      </w:r>
      <w:r w:rsidR="00805842">
        <w:rPr>
          <w:rFonts w:cs="Arial"/>
          <w:sz w:val="20"/>
          <w:szCs w:val="20"/>
        </w:rPr>
        <w:t>,</w:t>
      </w:r>
      <w:r w:rsidRPr="00B559B5">
        <w:rPr>
          <w:rFonts w:cs="Arial"/>
          <w:sz w:val="20"/>
          <w:szCs w:val="20"/>
        </w:rPr>
        <w:t xml:space="preserve"> and the moon stopped moving</w:t>
      </w:r>
      <w:r w:rsidR="00805842">
        <w:rPr>
          <w:rFonts w:cs="Arial"/>
          <w:sz w:val="20"/>
          <w:szCs w:val="20"/>
        </w:rPr>
        <w:t>,</w:t>
      </w:r>
      <w:r w:rsidRPr="00B559B5">
        <w:rPr>
          <w:rFonts w:cs="Arial"/>
          <w:sz w:val="20"/>
          <w:szCs w:val="20"/>
        </w:rPr>
        <w:t xml:space="preserve"> until the nation took vengeance on their enemies. </w:t>
      </w:r>
    </w:p>
    <w:p w14:paraId="0FFCFC38" w14:textId="28FC4DBB" w:rsidR="009D33A2" w:rsidRPr="00B559B5" w:rsidRDefault="009D33A2" w:rsidP="005B3151">
      <w:pPr>
        <w:rPr>
          <w:rFonts w:cs="Arial"/>
          <w:b/>
          <w:sz w:val="20"/>
          <w:szCs w:val="20"/>
        </w:rPr>
      </w:pPr>
    </w:p>
    <w:p w14:paraId="0FFCFC39" w14:textId="4A00020B" w:rsidR="009D33A2" w:rsidRPr="00B559B5" w:rsidRDefault="00EE2B18">
      <w:pPr>
        <w:numPr>
          <w:ilvl w:val="0"/>
          <w:numId w:val="95"/>
        </w:numPr>
        <w:pBdr>
          <w:top w:val="nil"/>
          <w:left w:val="nil"/>
          <w:bottom w:val="nil"/>
          <w:right w:val="nil"/>
          <w:between w:val="nil"/>
        </w:pBdr>
        <w:spacing w:after="0"/>
        <w:rPr>
          <w:rFonts w:cs="Arial"/>
          <w:sz w:val="20"/>
          <w:szCs w:val="20"/>
        </w:rPr>
      </w:pPr>
      <w:r w:rsidRPr="00B559B5">
        <w:rPr>
          <w:rFonts w:cs="Arial"/>
          <w:sz w:val="20"/>
          <w:szCs w:val="20"/>
        </w:rPr>
        <w:t>[10:14]</w:t>
      </w:r>
      <w:r>
        <w:rPr>
          <w:rFonts w:cs="Arial"/>
          <w:sz w:val="20"/>
          <w:szCs w:val="20"/>
        </w:rPr>
        <w:t xml:space="preserve">   </w:t>
      </w:r>
      <w:r w:rsidR="00D97C21" w:rsidRPr="00B559B5">
        <w:rPr>
          <w:rFonts w:cs="Arial"/>
          <w:sz w:val="20"/>
          <w:szCs w:val="20"/>
        </w:rPr>
        <w:t xml:space="preserve">Why </w:t>
      </w:r>
      <w:r w:rsidR="00805842">
        <w:rPr>
          <w:rFonts w:cs="Arial"/>
          <w:sz w:val="20"/>
          <w:szCs w:val="20"/>
        </w:rPr>
        <w:t xml:space="preserve">did </w:t>
      </w:r>
      <w:r w:rsidR="00D97C21" w:rsidRPr="00B559B5">
        <w:rPr>
          <w:rFonts w:cs="Arial"/>
          <w:sz w:val="20"/>
          <w:szCs w:val="20"/>
        </w:rPr>
        <w:t>Yahweh d</w:t>
      </w:r>
      <w:r w:rsidR="00805842">
        <w:rPr>
          <w:rFonts w:cs="Arial"/>
          <w:sz w:val="20"/>
          <w:szCs w:val="20"/>
        </w:rPr>
        <w:t>o</w:t>
      </w:r>
      <w:r w:rsidR="00D97C21" w:rsidRPr="00B559B5">
        <w:rPr>
          <w:rFonts w:cs="Arial"/>
          <w:sz w:val="20"/>
          <w:szCs w:val="20"/>
        </w:rPr>
        <w:t xml:space="preserve"> what Joshua </w:t>
      </w:r>
      <w:r w:rsidR="00805842">
        <w:rPr>
          <w:rFonts w:cs="Arial"/>
          <w:sz w:val="20"/>
          <w:szCs w:val="20"/>
        </w:rPr>
        <w:t>said</w:t>
      </w:r>
      <w:r w:rsidR="00D97C21" w:rsidRPr="00B559B5">
        <w:rPr>
          <w:rFonts w:cs="Arial"/>
          <w:sz w:val="20"/>
          <w:szCs w:val="20"/>
        </w:rPr>
        <w:t xml:space="preserve">? </w:t>
      </w:r>
    </w:p>
    <w:p w14:paraId="0FFCFC3B" w14:textId="41E0D171" w:rsidR="009D33A2" w:rsidRPr="00B559B5" w:rsidRDefault="00D97C21" w:rsidP="00680450">
      <w:pPr>
        <w:pBdr>
          <w:top w:val="nil"/>
          <w:left w:val="nil"/>
          <w:bottom w:val="nil"/>
          <w:right w:val="nil"/>
          <w:between w:val="nil"/>
        </w:pBdr>
        <w:ind w:left="720"/>
        <w:rPr>
          <w:rFonts w:cs="Arial"/>
          <w:sz w:val="20"/>
          <w:szCs w:val="20"/>
        </w:rPr>
      </w:pPr>
      <w:r w:rsidRPr="00B559B5">
        <w:rPr>
          <w:rFonts w:cs="Arial"/>
          <w:sz w:val="20"/>
          <w:szCs w:val="20"/>
        </w:rPr>
        <w:t xml:space="preserve">Yahweh did </w:t>
      </w:r>
      <w:r w:rsidR="00805842">
        <w:rPr>
          <w:rFonts w:cs="Arial"/>
          <w:sz w:val="20"/>
          <w:szCs w:val="20"/>
        </w:rPr>
        <w:t>what Joshua said</w:t>
      </w:r>
      <w:r w:rsidRPr="00B559B5">
        <w:rPr>
          <w:rFonts w:cs="Arial"/>
          <w:sz w:val="20"/>
          <w:szCs w:val="20"/>
        </w:rPr>
        <w:t xml:space="preserve"> because he was waging war on behalf of Israel.</w:t>
      </w:r>
      <w:r w:rsidR="00805842">
        <w:rPr>
          <w:rFonts w:cs="Arial"/>
          <w:sz w:val="20"/>
          <w:szCs w:val="20"/>
        </w:rPr>
        <w:t xml:space="preserve"> </w:t>
      </w:r>
    </w:p>
    <w:p w14:paraId="0FFCFC3C" w14:textId="77777777" w:rsidR="009D33A2" w:rsidRPr="00B559B5" w:rsidRDefault="00D97C21" w:rsidP="001A5736">
      <w:pPr>
        <w:pStyle w:val="CommentSection"/>
      </w:pPr>
      <w:r w:rsidRPr="00B559B5">
        <w:t>Comment Section:</w:t>
      </w:r>
    </w:p>
    <w:p w14:paraId="0FFCFC3D" w14:textId="77777777" w:rsidR="009D33A2" w:rsidRPr="00E15E74" w:rsidRDefault="00D97C21" w:rsidP="00E15E74">
      <w:pPr>
        <w:pStyle w:val="Heading1"/>
        <w:rPr>
          <w:rStyle w:val="Heading2Char"/>
        </w:rPr>
      </w:pPr>
      <w:r w:rsidRPr="00B559B5">
        <w:br w:type="page"/>
      </w:r>
      <w:bookmarkStart w:id="13" w:name="_Toc203574550"/>
      <w:r w:rsidRPr="00B559B5">
        <w:lastRenderedPageBreak/>
        <w:t>Judges</w:t>
      </w:r>
      <w:r w:rsidRPr="00B559B5">
        <w:rPr>
          <w:rFonts w:eastAsia="Arial"/>
          <w:color w:val="000000"/>
        </w:rPr>
        <w:t xml:space="preserve"> </w:t>
      </w:r>
      <w:r w:rsidRPr="00B559B5">
        <w:t>2:1-5</w:t>
      </w:r>
      <w:r w:rsidRPr="00B559B5">
        <w:tab/>
      </w:r>
      <w:r w:rsidRPr="00E15E74">
        <w:rPr>
          <w:rStyle w:val="Heading2Char"/>
        </w:rPr>
        <w:t>The angel of Yahweh speaks to Israel</w:t>
      </w:r>
      <w:bookmarkEnd w:id="13"/>
    </w:p>
    <w:p w14:paraId="54761428" w14:textId="3F979622" w:rsidR="00E40F20" w:rsidRDefault="00E40F20" w:rsidP="00E40F20">
      <w:pPr>
        <w:spacing w:after="240"/>
        <w:rPr>
          <w:rFonts w:cs="Arial"/>
          <w:sz w:val="20"/>
          <w:szCs w:val="20"/>
        </w:rPr>
      </w:pPr>
      <w:r w:rsidRPr="00B559B5">
        <w:rPr>
          <w:rFonts w:cs="Arial"/>
          <w:b/>
          <w:sz w:val="20"/>
          <w:szCs w:val="20"/>
        </w:rPr>
        <w:t xml:space="preserve">Background: </w:t>
      </w:r>
      <w:r w:rsidRPr="00B559B5">
        <w:rPr>
          <w:rFonts w:cs="Arial"/>
          <w:sz w:val="20"/>
          <w:szCs w:val="20"/>
        </w:rPr>
        <w:t xml:space="preserve">Before Joshua died, Yahweh commanded the Israelites not to associate with the Canaanites or worship their gods. The Israelites promised Yahweh </w:t>
      </w:r>
      <w:r>
        <w:rPr>
          <w:rFonts w:cs="Arial"/>
          <w:sz w:val="20"/>
          <w:szCs w:val="20"/>
        </w:rPr>
        <w:t xml:space="preserve">that </w:t>
      </w:r>
      <w:r w:rsidRPr="00B559B5">
        <w:rPr>
          <w:rFonts w:cs="Arial"/>
          <w:sz w:val="20"/>
          <w:szCs w:val="20"/>
        </w:rPr>
        <w:t xml:space="preserve">they would not </w:t>
      </w:r>
      <w:r w:rsidR="00326DA5">
        <w:rPr>
          <w:rFonts w:cs="Arial"/>
          <w:sz w:val="20"/>
          <w:szCs w:val="20"/>
        </w:rPr>
        <w:t xml:space="preserve">do </w:t>
      </w:r>
      <w:r>
        <w:rPr>
          <w:rFonts w:cs="Arial"/>
          <w:sz w:val="20"/>
          <w:szCs w:val="20"/>
        </w:rPr>
        <w:t xml:space="preserve">these things. Then the Israelites </w:t>
      </w:r>
      <w:r w:rsidRPr="00B559B5">
        <w:rPr>
          <w:rFonts w:cs="Arial"/>
          <w:sz w:val="20"/>
          <w:szCs w:val="20"/>
        </w:rPr>
        <w:t xml:space="preserve">affirmed their covenant with </w:t>
      </w:r>
      <w:r>
        <w:rPr>
          <w:rFonts w:cs="Arial"/>
          <w:sz w:val="20"/>
          <w:szCs w:val="20"/>
        </w:rPr>
        <w:t>Yahweh</w:t>
      </w:r>
      <w:r w:rsidRPr="00B559B5">
        <w:rPr>
          <w:rFonts w:cs="Arial"/>
          <w:sz w:val="20"/>
          <w:szCs w:val="20"/>
        </w:rPr>
        <w:t xml:space="preserve">. </w:t>
      </w:r>
    </w:p>
    <w:p w14:paraId="1EB25358" w14:textId="25912D17" w:rsidR="006746DC" w:rsidRDefault="006746DC" w:rsidP="00E40F20">
      <w:pPr>
        <w:spacing w:after="240"/>
        <w:rPr>
          <w:rFonts w:cs="Arial"/>
          <w:sz w:val="20"/>
          <w:szCs w:val="20"/>
        </w:rPr>
      </w:pPr>
      <w:r>
        <w:rPr>
          <w:rFonts w:cs="Arial"/>
          <w:sz w:val="20"/>
          <w:szCs w:val="20"/>
        </w:rPr>
        <w:t xml:space="preserve">In this passage, a place is named </w:t>
      </w:r>
      <w:proofErr w:type="spellStart"/>
      <w:r>
        <w:rPr>
          <w:rFonts w:cs="Arial"/>
          <w:sz w:val="20"/>
          <w:szCs w:val="20"/>
        </w:rPr>
        <w:t>Bokim</w:t>
      </w:r>
      <w:proofErr w:type="spellEnd"/>
      <w:r>
        <w:rPr>
          <w:rFonts w:cs="Arial"/>
          <w:sz w:val="20"/>
          <w:szCs w:val="20"/>
        </w:rPr>
        <w:t>. This word means “weepers.”</w:t>
      </w:r>
    </w:p>
    <w:p w14:paraId="39F236BE" w14:textId="77777777" w:rsidR="00B669DB" w:rsidRPr="00170DC8" w:rsidRDefault="00B669DB" w:rsidP="00B669DB">
      <w:pPr>
        <w:pStyle w:val="Background"/>
        <w:rPr>
          <w:b/>
          <w:bCs w:val="0"/>
          <w:i/>
          <w:iCs/>
        </w:rPr>
      </w:pPr>
      <w:r w:rsidRPr="00170DC8">
        <w:rPr>
          <w:b/>
          <w:bCs w:val="0"/>
          <w:i/>
          <w:iCs/>
        </w:rPr>
        <w:t>Read the passage.</w:t>
      </w:r>
    </w:p>
    <w:p w14:paraId="50F03219" w14:textId="77777777" w:rsidR="00E40F20" w:rsidRPr="00B559B5" w:rsidRDefault="00E40F20" w:rsidP="00E40F20">
      <w:pPr>
        <w:pStyle w:val="Part1"/>
      </w:pPr>
      <w:r w:rsidRPr="00B559B5">
        <w:t>Part 1</w:t>
      </w:r>
    </w:p>
    <w:p w14:paraId="29BED4AE" w14:textId="77777777" w:rsidR="00E40F20" w:rsidRPr="00B559B5" w:rsidRDefault="00E40F20" w:rsidP="00953DE0">
      <w:pPr>
        <w:pStyle w:val="Answerortell"/>
        <w:rPr>
          <w:b/>
          <w:sz w:val="34"/>
          <w:szCs w:val="34"/>
        </w:rPr>
      </w:pPr>
      <w:r w:rsidRPr="00B559B5">
        <w:t>Tell in your own words what you just read in these verses.</w:t>
      </w:r>
    </w:p>
    <w:p w14:paraId="18F1EAC2" w14:textId="6CBC89B5" w:rsidR="00E40F20" w:rsidRPr="00B559B5" w:rsidRDefault="00E40F20" w:rsidP="00953DE0">
      <w:pPr>
        <w:pStyle w:val="Checklist2"/>
      </w:pPr>
      <w:r w:rsidRPr="00B559B5">
        <w:t>The angel of Yahweh remind</w:t>
      </w:r>
      <w:r w:rsidR="00513DF6">
        <w:t>ed the people of Israel</w:t>
      </w:r>
      <w:r w:rsidRPr="00B559B5">
        <w:t xml:space="preserve"> that </w:t>
      </w:r>
      <w:r w:rsidR="00513DF6">
        <w:t>God</w:t>
      </w:r>
      <w:r w:rsidRPr="00B559B5">
        <w:t xml:space="preserve"> brought them out </w:t>
      </w:r>
      <w:r w:rsidR="00513DF6">
        <w:t>of</w:t>
      </w:r>
      <w:r w:rsidRPr="00B559B5">
        <w:t xml:space="preserve"> Egypt, </w:t>
      </w:r>
      <w:r w:rsidR="00513DF6">
        <w:t>and</w:t>
      </w:r>
      <w:r w:rsidRPr="00B559B5">
        <w:t xml:space="preserve"> that </w:t>
      </w:r>
      <w:r w:rsidR="00513DF6">
        <w:t>he</w:t>
      </w:r>
      <w:r w:rsidRPr="00B559B5">
        <w:t xml:space="preserve"> would not break his covenant with them. [2:1]</w:t>
      </w:r>
    </w:p>
    <w:p w14:paraId="13C7DC43" w14:textId="6784BA68" w:rsidR="00E40F20" w:rsidRPr="00B559B5" w:rsidRDefault="009E55B8" w:rsidP="00953DE0">
      <w:pPr>
        <w:pStyle w:val="Checklist2"/>
      </w:pPr>
      <w:r>
        <w:t>God</w:t>
      </w:r>
      <w:r w:rsidR="00E40F20" w:rsidRPr="00B559B5">
        <w:t xml:space="preserve"> told the</w:t>
      </w:r>
      <w:r w:rsidR="00513DF6">
        <w:t>m that</w:t>
      </w:r>
      <w:r w:rsidR="00E40F20" w:rsidRPr="00B559B5">
        <w:t xml:space="preserve"> they must never make a covenant with those who </w:t>
      </w:r>
      <w:r w:rsidR="00326DA5">
        <w:t>were living</w:t>
      </w:r>
      <w:r w:rsidR="00E40F20" w:rsidRPr="00B559B5">
        <w:t xml:space="preserve"> in the land of Canaan. </w:t>
      </w:r>
      <w:r>
        <w:t xml:space="preserve">He told them that they must tear down the Canaanite altars. But the people of Israel had not listened to God. </w:t>
      </w:r>
      <w:r w:rsidR="00E40F20" w:rsidRPr="00B559B5">
        <w:t>[2:2]</w:t>
      </w:r>
    </w:p>
    <w:p w14:paraId="7559AA43" w14:textId="3A49BA88" w:rsidR="00E40F20" w:rsidRPr="00B559B5" w:rsidRDefault="00E40F20" w:rsidP="00953DE0">
      <w:pPr>
        <w:pStyle w:val="Checklist2"/>
      </w:pPr>
      <w:r>
        <w:t>T</w:t>
      </w:r>
      <w:r w:rsidRPr="00B559B5">
        <w:t>herefore, the Canaanites would be thorns in the</w:t>
      </w:r>
      <w:r w:rsidR="00513DF6">
        <w:t>ir</w:t>
      </w:r>
      <w:r w:rsidRPr="00B559B5">
        <w:t xml:space="preserve"> sides. </w:t>
      </w:r>
      <w:r w:rsidR="009E55B8">
        <w:t xml:space="preserve">Their gods would be traps to them. </w:t>
      </w:r>
      <w:r w:rsidRPr="00B559B5">
        <w:t>[2:3]</w:t>
      </w:r>
    </w:p>
    <w:p w14:paraId="0BE5C7D3" w14:textId="2BB9D3B0" w:rsidR="00E40F20" w:rsidRPr="00B559B5" w:rsidRDefault="00E40F20" w:rsidP="00953DE0">
      <w:pPr>
        <w:pStyle w:val="Checklist2"/>
      </w:pPr>
      <w:r w:rsidRPr="00B559B5">
        <w:t xml:space="preserve">The </w:t>
      </w:r>
      <w:r w:rsidR="00513DF6">
        <w:t>people of Israel</w:t>
      </w:r>
      <w:r w:rsidRPr="00B559B5">
        <w:t xml:space="preserve"> cried out and wep</w:t>
      </w:r>
      <w:r w:rsidR="009E55B8">
        <w:t>t, and</w:t>
      </w:r>
      <w:r w:rsidRPr="00B559B5">
        <w:t xml:space="preserve"> the</w:t>
      </w:r>
      <w:r>
        <w:t>y</w:t>
      </w:r>
      <w:r w:rsidRPr="00B559B5">
        <w:t xml:space="preserve"> offered sacrifices to Yahweh. [2:4-5]</w:t>
      </w:r>
    </w:p>
    <w:p w14:paraId="0FFCFC45" w14:textId="77777777" w:rsidR="009D33A2" w:rsidRPr="00B559B5" w:rsidRDefault="00D97C21" w:rsidP="00381D81">
      <w:pPr>
        <w:pStyle w:val="Part2"/>
      </w:pPr>
      <w:r w:rsidRPr="00B559B5">
        <w:t>Part 2</w:t>
      </w:r>
    </w:p>
    <w:p w14:paraId="0FFCFC46" w14:textId="77777777" w:rsidR="009D33A2" w:rsidRPr="00B559B5" w:rsidRDefault="00D97C21" w:rsidP="00953DE0">
      <w:pPr>
        <w:pStyle w:val="Answerortell"/>
      </w:pPr>
      <w:r w:rsidRPr="00B559B5">
        <w:t>Answer the following questions.</w:t>
      </w:r>
    </w:p>
    <w:p w14:paraId="0FFCFC47" w14:textId="10CBA62A" w:rsidR="009D33A2" w:rsidRPr="00B559B5" w:rsidRDefault="00513DF6">
      <w:pPr>
        <w:numPr>
          <w:ilvl w:val="0"/>
          <w:numId w:val="87"/>
        </w:numPr>
        <w:pBdr>
          <w:top w:val="nil"/>
          <w:left w:val="nil"/>
          <w:bottom w:val="nil"/>
          <w:right w:val="nil"/>
          <w:between w:val="nil"/>
        </w:pBdr>
        <w:spacing w:before="200" w:after="0"/>
        <w:rPr>
          <w:rFonts w:cs="Arial"/>
          <w:sz w:val="20"/>
          <w:szCs w:val="20"/>
        </w:rPr>
      </w:pPr>
      <w:r>
        <w:rPr>
          <w:rFonts w:cs="Arial"/>
          <w:sz w:val="20"/>
          <w:szCs w:val="20"/>
        </w:rPr>
        <w:t>[2:1</w:t>
      </w:r>
      <w:r w:rsidR="005E2EC1">
        <w:rPr>
          <w:rFonts w:cs="Arial"/>
          <w:sz w:val="20"/>
          <w:szCs w:val="20"/>
        </w:rPr>
        <w:t xml:space="preserve">]   </w:t>
      </w:r>
      <w:r w:rsidR="00D97C21" w:rsidRPr="00B559B5">
        <w:rPr>
          <w:rFonts w:cs="Arial"/>
          <w:sz w:val="20"/>
          <w:szCs w:val="20"/>
        </w:rPr>
        <w:t>What did the angel of Yahweh remind</w:t>
      </w:r>
      <w:r>
        <w:rPr>
          <w:rFonts w:cs="Arial"/>
          <w:sz w:val="20"/>
          <w:szCs w:val="20"/>
        </w:rPr>
        <w:t xml:space="preserve"> the people of Israel</w:t>
      </w:r>
      <w:r w:rsidR="00D97C21" w:rsidRPr="00B559B5">
        <w:rPr>
          <w:rFonts w:cs="Arial"/>
          <w:sz w:val="20"/>
          <w:szCs w:val="20"/>
        </w:rPr>
        <w:t>?</w:t>
      </w:r>
    </w:p>
    <w:p w14:paraId="0FFCFC48" w14:textId="450055C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angel of Yahweh reminded </w:t>
      </w:r>
      <w:r w:rsidR="00513DF6">
        <w:rPr>
          <w:rFonts w:cs="Arial"/>
          <w:sz w:val="20"/>
          <w:szCs w:val="20"/>
        </w:rPr>
        <w:t xml:space="preserve">the people of </w:t>
      </w:r>
      <w:r w:rsidRPr="00B559B5">
        <w:rPr>
          <w:rFonts w:cs="Arial"/>
          <w:sz w:val="20"/>
          <w:szCs w:val="20"/>
        </w:rPr>
        <w:t xml:space="preserve">Israel that God brought them out </w:t>
      </w:r>
      <w:r w:rsidR="00513DF6">
        <w:rPr>
          <w:rFonts w:cs="Arial"/>
          <w:sz w:val="20"/>
          <w:szCs w:val="20"/>
        </w:rPr>
        <w:t>of</w:t>
      </w:r>
      <w:r w:rsidRPr="00B559B5">
        <w:rPr>
          <w:rFonts w:cs="Arial"/>
          <w:sz w:val="20"/>
          <w:szCs w:val="20"/>
        </w:rPr>
        <w:t xml:space="preserve"> Egypt and brought them to the land promised to their fathers.</w:t>
      </w:r>
    </w:p>
    <w:p w14:paraId="0FFCFC49" w14:textId="77777777" w:rsidR="009D33A2" w:rsidRPr="00B559B5" w:rsidRDefault="009D33A2">
      <w:pPr>
        <w:pBdr>
          <w:top w:val="nil"/>
          <w:left w:val="nil"/>
          <w:bottom w:val="nil"/>
          <w:right w:val="nil"/>
          <w:between w:val="nil"/>
        </w:pBdr>
        <w:rPr>
          <w:rFonts w:cs="Arial"/>
          <w:sz w:val="20"/>
          <w:szCs w:val="20"/>
        </w:rPr>
      </w:pPr>
    </w:p>
    <w:p w14:paraId="0FFCFC4A" w14:textId="3EF0E2CF" w:rsidR="009D33A2" w:rsidRPr="00B559B5" w:rsidRDefault="00513DF6">
      <w:pPr>
        <w:numPr>
          <w:ilvl w:val="0"/>
          <w:numId w:val="87"/>
        </w:numPr>
        <w:pBdr>
          <w:top w:val="nil"/>
          <w:left w:val="nil"/>
          <w:bottom w:val="nil"/>
          <w:right w:val="nil"/>
          <w:between w:val="nil"/>
        </w:pBdr>
        <w:spacing w:after="0"/>
        <w:rPr>
          <w:rFonts w:cs="Arial"/>
          <w:sz w:val="20"/>
          <w:szCs w:val="20"/>
        </w:rPr>
      </w:pPr>
      <w:r>
        <w:rPr>
          <w:rFonts w:cs="Arial"/>
          <w:sz w:val="20"/>
          <w:szCs w:val="20"/>
        </w:rPr>
        <w:t>[2:2</w:t>
      </w:r>
      <w:r w:rsidR="005E2EC1">
        <w:rPr>
          <w:rFonts w:cs="Arial"/>
          <w:sz w:val="20"/>
          <w:szCs w:val="20"/>
        </w:rPr>
        <w:t xml:space="preserve">]   </w:t>
      </w:r>
      <w:r w:rsidR="00D97C21" w:rsidRPr="00B559B5">
        <w:rPr>
          <w:rFonts w:cs="Arial"/>
          <w:sz w:val="20"/>
          <w:szCs w:val="20"/>
        </w:rPr>
        <w:t>What did God say about the promise he made to the</w:t>
      </w:r>
      <w:r>
        <w:rPr>
          <w:rFonts w:cs="Arial"/>
          <w:sz w:val="20"/>
          <w:szCs w:val="20"/>
        </w:rPr>
        <w:t>ir</w:t>
      </w:r>
      <w:r w:rsidR="00D97C21" w:rsidRPr="00B559B5">
        <w:rPr>
          <w:rFonts w:cs="Arial"/>
          <w:sz w:val="20"/>
          <w:szCs w:val="20"/>
        </w:rPr>
        <w:t xml:space="preserve"> father</w:t>
      </w:r>
      <w:r>
        <w:rPr>
          <w:rFonts w:cs="Arial"/>
          <w:sz w:val="20"/>
          <w:szCs w:val="20"/>
        </w:rPr>
        <w:t>s</w:t>
      </w:r>
      <w:r w:rsidR="00D97C21" w:rsidRPr="00B559B5">
        <w:rPr>
          <w:rFonts w:cs="Arial"/>
          <w:sz w:val="20"/>
          <w:szCs w:val="20"/>
        </w:rPr>
        <w:t>?</w:t>
      </w:r>
    </w:p>
    <w:p w14:paraId="0FFCFC4B" w14:textId="671C7BE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God promised that he would never break his covenant with </w:t>
      </w:r>
      <w:r w:rsidR="00513DF6">
        <w:rPr>
          <w:rFonts w:cs="Arial"/>
          <w:sz w:val="20"/>
          <w:szCs w:val="20"/>
        </w:rPr>
        <w:t>them</w:t>
      </w:r>
      <w:r w:rsidRPr="00B559B5">
        <w:rPr>
          <w:rFonts w:cs="Arial"/>
          <w:sz w:val="20"/>
          <w:szCs w:val="20"/>
        </w:rPr>
        <w:t>.</w:t>
      </w:r>
    </w:p>
    <w:p w14:paraId="0FFCFC4C" w14:textId="77777777" w:rsidR="009D33A2" w:rsidRPr="00B559B5" w:rsidRDefault="009D33A2">
      <w:pPr>
        <w:pBdr>
          <w:top w:val="nil"/>
          <w:left w:val="nil"/>
          <w:bottom w:val="nil"/>
          <w:right w:val="nil"/>
          <w:between w:val="nil"/>
        </w:pBdr>
        <w:ind w:left="720"/>
        <w:rPr>
          <w:rFonts w:cs="Arial"/>
          <w:sz w:val="20"/>
          <w:szCs w:val="20"/>
        </w:rPr>
      </w:pPr>
    </w:p>
    <w:p w14:paraId="0FFCFC4D" w14:textId="36BB6906" w:rsidR="009D33A2" w:rsidRPr="00B559B5" w:rsidRDefault="009E55B8">
      <w:pPr>
        <w:numPr>
          <w:ilvl w:val="0"/>
          <w:numId w:val="87"/>
        </w:numPr>
        <w:pBdr>
          <w:top w:val="nil"/>
          <w:left w:val="nil"/>
          <w:bottom w:val="nil"/>
          <w:right w:val="nil"/>
          <w:between w:val="nil"/>
        </w:pBdr>
        <w:spacing w:after="0"/>
        <w:rPr>
          <w:rFonts w:cs="Arial"/>
          <w:sz w:val="20"/>
          <w:szCs w:val="20"/>
        </w:rPr>
      </w:pPr>
      <w:r>
        <w:rPr>
          <w:rFonts w:cs="Arial"/>
          <w:sz w:val="20"/>
          <w:szCs w:val="20"/>
        </w:rPr>
        <w:t>[2:2</w:t>
      </w:r>
      <w:r w:rsidR="005E2EC1">
        <w:rPr>
          <w:rFonts w:cs="Arial"/>
          <w:sz w:val="20"/>
          <w:szCs w:val="20"/>
        </w:rPr>
        <w:t xml:space="preserve">]   </w:t>
      </w:r>
      <w:r w:rsidR="00D97C21" w:rsidRPr="00B559B5">
        <w:rPr>
          <w:rFonts w:cs="Arial"/>
          <w:sz w:val="20"/>
          <w:szCs w:val="20"/>
        </w:rPr>
        <w:t>What</w:t>
      </w:r>
      <w:r>
        <w:rPr>
          <w:rFonts w:cs="Arial"/>
          <w:sz w:val="20"/>
          <w:szCs w:val="20"/>
        </w:rPr>
        <w:t xml:space="preserve"> two instructions did God give to the people of Israel</w:t>
      </w:r>
      <w:r w:rsidR="00D97C21" w:rsidRPr="00B559B5">
        <w:rPr>
          <w:rFonts w:cs="Arial"/>
          <w:sz w:val="20"/>
          <w:szCs w:val="20"/>
        </w:rPr>
        <w:t>?</w:t>
      </w:r>
      <w:r>
        <w:rPr>
          <w:rFonts w:cs="Arial"/>
          <w:sz w:val="20"/>
          <w:szCs w:val="20"/>
        </w:rPr>
        <w:tab/>
      </w:r>
    </w:p>
    <w:p w14:paraId="0FFCFC4E" w14:textId="3BA71D6D" w:rsidR="009D33A2" w:rsidRPr="00B559B5" w:rsidRDefault="00513DF6">
      <w:pPr>
        <w:pBdr>
          <w:top w:val="nil"/>
          <w:left w:val="nil"/>
          <w:bottom w:val="nil"/>
          <w:right w:val="nil"/>
          <w:between w:val="nil"/>
        </w:pBdr>
        <w:ind w:left="720"/>
        <w:rPr>
          <w:rFonts w:cs="Arial"/>
          <w:sz w:val="20"/>
          <w:szCs w:val="20"/>
        </w:rPr>
      </w:pPr>
      <w:r>
        <w:rPr>
          <w:rFonts w:cs="Arial"/>
          <w:sz w:val="20"/>
          <w:szCs w:val="20"/>
        </w:rPr>
        <w:t>They</w:t>
      </w:r>
      <w:r w:rsidR="00D97C21" w:rsidRPr="00B559B5">
        <w:rPr>
          <w:rFonts w:cs="Arial"/>
          <w:sz w:val="20"/>
          <w:szCs w:val="20"/>
        </w:rPr>
        <w:t xml:space="preserve"> </w:t>
      </w:r>
      <w:r>
        <w:rPr>
          <w:rFonts w:cs="Arial"/>
          <w:sz w:val="20"/>
          <w:szCs w:val="20"/>
        </w:rPr>
        <w:t>must</w:t>
      </w:r>
      <w:r w:rsidR="00D97C21" w:rsidRPr="00B559B5">
        <w:rPr>
          <w:rFonts w:cs="Arial"/>
          <w:sz w:val="20"/>
          <w:szCs w:val="20"/>
        </w:rPr>
        <w:t xml:space="preserve"> </w:t>
      </w:r>
      <w:r>
        <w:rPr>
          <w:rFonts w:cs="Arial"/>
          <w:sz w:val="20"/>
          <w:szCs w:val="20"/>
        </w:rPr>
        <w:t xml:space="preserve">not </w:t>
      </w:r>
      <w:r w:rsidR="00D97C21" w:rsidRPr="00B559B5">
        <w:rPr>
          <w:rFonts w:cs="Arial"/>
          <w:sz w:val="20"/>
          <w:szCs w:val="20"/>
        </w:rPr>
        <w:t xml:space="preserve">make </w:t>
      </w:r>
      <w:r>
        <w:rPr>
          <w:rFonts w:cs="Arial"/>
          <w:sz w:val="20"/>
          <w:szCs w:val="20"/>
        </w:rPr>
        <w:t xml:space="preserve">a </w:t>
      </w:r>
      <w:r w:rsidR="00D97C21" w:rsidRPr="00B559B5">
        <w:rPr>
          <w:rFonts w:cs="Arial"/>
          <w:sz w:val="20"/>
          <w:szCs w:val="20"/>
        </w:rPr>
        <w:t xml:space="preserve">covenant with the people </w:t>
      </w:r>
      <w:r>
        <w:rPr>
          <w:rFonts w:cs="Arial"/>
          <w:sz w:val="20"/>
          <w:szCs w:val="20"/>
        </w:rPr>
        <w:t xml:space="preserve">who </w:t>
      </w:r>
      <w:r w:rsidR="00326DA5">
        <w:rPr>
          <w:rFonts w:cs="Arial"/>
          <w:sz w:val="20"/>
          <w:szCs w:val="20"/>
        </w:rPr>
        <w:t xml:space="preserve">were </w:t>
      </w:r>
      <w:r>
        <w:rPr>
          <w:rFonts w:cs="Arial"/>
          <w:sz w:val="20"/>
          <w:szCs w:val="20"/>
        </w:rPr>
        <w:t>liv</w:t>
      </w:r>
      <w:r w:rsidR="00326DA5">
        <w:rPr>
          <w:rFonts w:cs="Arial"/>
          <w:sz w:val="20"/>
          <w:szCs w:val="20"/>
        </w:rPr>
        <w:t>ing</w:t>
      </w:r>
      <w:r>
        <w:rPr>
          <w:rFonts w:cs="Arial"/>
          <w:sz w:val="20"/>
          <w:szCs w:val="20"/>
        </w:rPr>
        <w:t xml:space="preserve"> </w:t>
      </w:r>
      <w:r w:rsidR="00D97C21" w:rsidRPr="00B559B5">
        <w:rPr>
          <w:rFonts w:cs="Arial"/>
          <w:sz w:val="20"/>
          <w:szCs w:val="20"/>
        </w:rPr>
        <w:t>in the land of Canaan. The</w:t>
      </w:r>
      <w:r w:rsidR="009E55B8">
        <w:rPr>
          <w:rFonts w:cs="Arial"/>
          <w:sz w:val="20"/>
          <w:szCs w:val="20"/>
        </w:rPr>
        <w:t>y must break</w:t>
      </w:r>
      <w:r w:rsidR="00D97C21" w:rsidRPr="00B559B5">
        <w:rPr>
          <w:rFonts w:cs="Arial"/>
          <w:sz w:val="20"/>
          <w:szCs w:val="20"/>
        </w:rPr>
        <w:t xml:space="preserve"> down the </w:t>
      </w:r>
      <w:r>
        <w:rPr>
          <w:rFonts w:cs="Arial"/>
          <w:sz w:val="20"/>
          <w:szCs w:val="20"/>
        </w:rPr>
        <w:t xml:space="preserve">Canaanite </w:t>
      </w:r>
      <w:r w:rsidR="00D97C21" w:rsidRPr="00B559B5">
        <w:rPr>
          <w:rFonts w:cs="Arial"/>
          <w:sz w:val="20"/>
          <w:szCs w:val="20"/>
        </w:rPr>
        <w:t>altars.</w:t>
      </w:r>
    </w:p>
    <w:p w14:paraId="0FFCFC4F" w14:textId="77777777" w:rsidR="009D33A2" w:rsidRPr="00B559B5" w:rsidRDefault="009D33A2">
      <w:pPr>
        <w:pBdr>
          <w:top w:val="nil"/>
          <w:left w:val="nil"/>
          <w:bottom w:val="nil"/>
          <w:right w:val="nil"/>
          <w:between w:val="nil"/>
        </w:pBdr>
        <w:ind w:left="720"/>
        <w:rPr>
          <w:rFonts w:cs="Arial"/>
          <w:sz w:val="20"/>
          <w:szCs w:val="20"/>
        </w:rPr>
      </w:pPr>
    </w:p>
    <w:p w14:paraId="0FFCFC50" w14:textId="3A39F8F7" w:rsidR="009D33A2" w:rsidRPr="00B559B5" w:rsidRDefault="009E55B8">
      <w:pPr>
        <w:numPr>
          <w:ilvl w:val="0"/>
          <w:numId w:val="87"/>
        </w:numPr>
        <w:pBdr>
          <w:top w:val="nil"/>
          <w:left w:val="nil"/>
          <w:bottom w:val="nil"/>
          <w:right w:val="nil"/>
          <w:between w:val="nil"/>
        </w:pBdr>
        <w:spacing w:after="0"/>
        <w:rPr>
          <w:rFonts w:cs="Arial"/>
          <w:sz w:val="20"/>
          <w:szCs w:val="20"/>
        </w:rPr>
      </w:pPr>
      <w:r>
        <w:rPr>
          <w:rFonts w:cs="Arial"/>
          <w:sz w:val="20"/>
          <w:szCs w:val="20"/>
        </w:rPr>
        <w:t>[2:2</w:t>
      </w:r>
      <w:r w:rsidR="005E2EC1">
        <w:rPr>
          <w:rFonts w:cs="Arial"/>
          <w:sz w:val="20"/>
          <w:szCs w:val="20"/>
        </w:rPr>
        <w:t xml:space="preserve">]   </w:t>
      </w:r>
      <w:r>
        <w:rPr>
          <w:rFonts w:cs="Arial"/>
          <w:sz w:val="20"/>
          <w:szCs w:val="20"/>
        </w:rPr>
        <w:t>What happened instead?</w:t>
      </w:r>
    </w:p>
    <w:p w14:paraId="0FFCFC51" w14:textId="0851CACB" w:rsidR="009D33A2" w:rsidRPr="00B559B5" w:rsidRDefault="009E55B8">
      <w:pPr>
        <w:pBdr>
          <w:top w:val="nil"/>
          <w:left w:val="nil"/>
          <w:bottom w:val="nil"/>
          <w:right w:val="nil"/>
          <w:between w:val="nil"/>
        </w:pBdr>
        <w:ind w:left="720"/>
        <w:rPr>
          <w:rFonts w:cs="Arial"/>
          <w:sz w:val="20"/>
          <w:szCs w:val="20"/>
        </w:rPr>
      </w:pPr>
      <w:r>
        <w:rPr>
          <w:rFonts w:cs="Arial"/>
          <w:sz w:val="20"/>
          <w:szCs w:val="20"/>
        </w:rPr>
        <w:t>They did not listen to</w:t>
      </w:r>
      <w:r w:rsidR="00960C18">
        <w:rPr>
          <w:rFonts w:cs="Arial"/>
          <w:sz w:val="20"/>
          <w:szCs w:val="20"/>
        </w:rPr>
        <w:t xml:space="preserve"> him</w:t>
      </w:r>
      <w:r>
        <w:rPr>
          <w:rFonts w:cs="Arial"/>
          <w:sz w:val="20"/>
          <w:szCs w:val="20"/>
        </w:rPr>
        <w:t xml:space="preserve">. </w:t>
      </w:r>
    </w:p>
    <w:p w14:paraId="0FFCFC52" w14:textId="77777777" w:rsidR="009D33A2" w:rsidRPr="00B559B5" w:rsidRDefault="009D33A2">
      <w:pPr>
        <w:pBdr>
          <w:top w:val="nil"/>
          <w:left w:val="nil"/>
          <w:bottom w:val="nil"/>
          <w:right w:val="nil"/>
          <w:between w:val="nil"/>
        </w:pBdr>
        <w:ind w:left="720"/>
        <w:rPr>
          <w:rFonts w:cs="Arial"/>
          <w:sz w:val="20"/>
          <w:szCs w:val="20"/>
        </w:rPr>
      </w:pPr>
    </w:p>
    <w:p w14:paraId="0FFCFC53" w14:textId="6F38B212" w:rsidR="009D33A2" w:rsidRPr="00B559B5" w:rsidRDefault="009E55B8">
      <w:pPr>
        <w:numPr>
          <w:ilvl w:val="0"/>
          <w:numId w:val="87"/>
        </w:numPr>
        <w:pBdr>
          <w:top w:val="nil"/>
          <w:left w:val="nil"/>
          <w:bottom w:val="nil"/>
          <w:right w:val="nil"/>
          <w:between w:val="nil"/>
        </w:pBdr>
        <w:spacing w:after="0"/>
        <w:rPr>
          <w:rFonts w:cs="Arial"/>
          <w:sz w:val="20"/>
          <w:szCs w:val="20"/>
        </w:rPr>
      </w:pPr>
      <w:r>
        <w:rPr>
          <w:rFonts w:cs="Arial"/>
          <w:sz w:val="20"/>
          <w:szCs w:val="20"/>
        </w:rPr>
        <w:t>[2:3</w:t>
      </w:r>
      <w:r w:rsidR="005E2EC1">
        <w:rPr>
          <w:rFonts w:cs="Arial"/>
          <w:sz w:val="20"/>
          <w:szCs w:val="20"/>
        </w:rPr>
        <w:t xml:space="preserve">]   </w:t>
      </w:r>
      <w:r w:rsidR="00D97C21" w:rsidRPr="00B559B5">
        <w:rPr>
          <w:rFonts w:cs="Arial"/>
          <w:sz w:val="20"/>
          <w:szCs w:val="20"/>
        </w:rPr>
        <w:t>What</w:t>
      </w:r>
      <w:r>
        <w:rPr>
          <w:rFonts w:cs="Arial"/>
          <w:sz w:val="20"/>
          <w:szCs w:val="20"/>
        </w:rPr>
        <w:t xml:space="preserve"> would happen because the people of Israel had not listened to God?</w:t>
      </w:r>
    </w:p>
    <w:p w14:paraId="0FFCFC54" w14:textId="3CDD98F8" w:rsidR="009D33A2" w:rsidRPr="00B559B5" w:rsidRDefault="009E55B8">
      <w:pPr>
        <w:pBdr>
          <w:top w:val="nil"/>
          <w:left w:val="nil"/>
          <w:bottom w:val="nil"/>
          <w:right w:val="nil"/>
          <w:between w:val="nil"/>
        </w:pBdr>
        <w:ind w:left="720"/>
        <w:rPr>
          <w:rFonts w:cs="Arial"/>
          <w:sz w:val="20"/>
          <w:szCs w:val="20"/>
        </w:rPr>
      </w:pPr>
      <w:r>
        <w:rPr>
          <w:rFonts w:cs="Arial"/>
          <w:sz w:val="20"/>
          <w:szCs w:val="20"/>
        </w:rPr>
        <w:t>The angel of Yahweh</w:t>
      </w:r>
      <w:r w:rsidR="00D97C21" w:rsidRPr="00B559B5">
        <w:rPr>
          <w:rFonts w:cs="Arial"/>
          <w:sz w:val="20"/>
          <w:szCs w:val="20"/>
        </w:rPr>
        <w:t xml:space="preserve"> said </w:t>
      </w:r>
      <w:r>
        <w:rPr>
          <w:rFonts w:cs="Arial"/>
          <w:sz w:val="20"/>
          <w:szCs w:val="20"/>
        </w:rPr>
        <w:t>that God</w:t>
      </w:r>
      <w:r w:rsidR="00D97C21" w:rsidRPr="00B559B5">
        <w:rPr>
          <w:rFonts w:cs="Arial"/>
          <w:sz w:val="20"/>
          <w:szCs w:val="20"/>
        </w:rPr>
        <w:t xml:space="preserve"> would not drive out the Canaanites </w:t>
      </w:r>
      <w:r>
        <w:rPr>
          <w:rFonts w:cs="Arial"/>
          <w:sz w:val="20"/>
          <w:szCs w:val="20"/>
        </w:rPr>
        <w:t>out of</w:t>
      </w:r>
      <w:r w:rsidR="00D97C21" w:rsidRPr="00B559B5">
        <w:rPr>
          <w:rFonts w:cs="Arial"/>
          <w:sz w:val="20"/>
          <w:szCs w:val="20"/>
        </w:rPr>
        <w:t xml:space="preserve"> the land. He said </w:t>
      </w:r>
      <w:r>
        <w:rPr>
          <w:rFonts w:cs="Arial"/>
          <w:sz w:val="20"/>
          <w:szCs w:val="20"/>
        </w:rPr>
        <w:t xml:space="preserve">that </w:t>
      </w:r>
      <w:r w:rsidR="00D97C21" w:rsidRPr="00B559B5">
        <w:rPr>
          <w:rFonts w:cs="Arial"/>
          <w:sz w:val="20"/>
          <w:szCs w:val="20"/>
        </w:rPr>
        <w:t>the Canaanites would become thorns in the sides of the people of Israel.</w:t>
      </w:r>
      <w:r>
        <w:rPr>
          <w:rFonts w:cs="Arial"/>
          <w:sz w:val="20"/>
          <w:szCs w:val="20"/>
        </w:rPr>
        <w:t xml:space="preserve"> He</w:t>
      </w:r>
      <w:r w:rsidR="00D97C21" w:rsidRPr="00B559B5">
        <w:rPr>
          <w:rFonts w:cs="Arial"/>
          <w:sz w:val="20"/>
          <w:szCs w:val="20"/>
        </w:rPr>
        <w:t xml:space="preserve"> said </w:t>
      </w:r>
      <w:r>
        <w:rPr>
          <w:rFonts w:cs="Arial"/>
          <w:sz w:val="20"/>
          <w:szCs w:val="20"/>
        </w:rPr>
        <w:t xml:space="preserve">that </w:t>
      </w:r>
      <w:r w:rsidR="00D97C21" w:rsidRPr="00B559B5">
        <w:rPr>
          <w:rFonts w:cs="Arial"/>
          <w:sz w:val="20"/>
          <w:szCs w:val="20"/>
        </w:rPr>
        <w:t>the gods of the Canaanites would be a trap for the Israelites.</w:t>
      </w:r>
    </w:p>
    <w:p w14:paraId="0FFCFC55" w14:textId="77AD4246" w:rsidR="009D33A2" w:rsidRPr="006746DC" w:rsidRDefault="006746DC" w:rsidP="006746DC">
      <w:pPr>
        <w:pStyle w:val="Continuedline"/>
      </w:pPr>
      <w:r w:rsidRPr="00B559B5">
        <w:lastRenderedPageBreak/>
        <w:t>Judges 2:1-5 continued</w:t>
      </w:r>
    </w:p>
    <w:p w14:paraId="0FFCFC56" w14:textId="2F8B89B0" w:rsidR="009D33A2" w:rsidRPr="00B559B5" w:rsidRDefault="006746DC">
      <w:pPr>
        <w:numPr>
          <w:ilvl w:val="0"/>
          <w:numId w:val="87"/>
        </w:numPr>
        <w:spacing w:after="0"/>
        <w:rPr>
          <w:rFonts w:cs="Arial"/>
          <w:sz w:val="20"/>
          <w:szCs w:val="20"/>
        </w:rPr>
      </w:pPr>
      <w:r>
        <w:rPr>
          <w:rFonts w:cs="Arial"/>
          <w:sz w:val="20"/>
          <w:szCs w:val="20"/>
        </w:rPr>
        <w:t>[2:3</w:t>
      </w:r>
      <w:r w:rsidR="005E2EC1">
        <w:rPr>
          <w:rFonts w:cs="Arial"/>
          <w:sz w:val="20"/>
          <w:szCs w:val="20"/>
        </w:rPr>
        <w:t xml:space="preserve">]   </w:t>
      </w:r>
      <w:r w:rsidR="00D97C21" w:rsidRPr="00B559B5">
        <w:rPr>
          <w:rFonts w:cs="Arial"/>
          <w:sz w:val="20"/>
          <w:szCs w:val="20"/>
        </w:rPr>
        <w:t>What do you think it meant for the Canaanites to be thorns in their sides and for the Canaanite gods to be a trap for them?</w:t>
      </w:r>
    </w:p>
    <w:p w14:paraId="0FFCFC59" w14:textId="0B59908E" w:rsidR="009D33A2" w:rsidRDefault="00375639" w:rsidP="006746DC">
      <w:pPr>
        <w:ind w:left="720"/>
        <w:rPr>
          <w:rFonts w:cs="Arial"/>
          <w:sz w:val="20"/>
        </w:rPr>
      </w:pPr>
      <w:r w:rsidRPr="0084149A">
        <w:rPr>
          <w:rFonts w:cs="Arial"/>
          <w:i/>
          <w:iCs/>
          <w:sz w:val="20"/>
          <w:szCs w:val="20"/>
        </w:rPr>
        <w:t>(Answers may vary.)</w:t>
      </w:r>
      <w:r>
        <w:rPr>
          <w:rFonts w:cs="Arial"/>
          <w:sz w:val="20"/>
          <w:szCs w:val="20"/>
        </w:rPr>
        <w:t xml:space="preserve"> </w:t>
      </w:r>
      <w:r w:rsidR="00D97C21" w:rsidRPr="00B559B5">
        <w:rPr>
          <w:rFonts w:cs="Arial"/>
          <w:sz w:val="20"/>
          <w:szCs w:val="20"/>
        </w:rPr>
        <w:t>It probably meant that the Canaanites would cause problems for the Israelites, and t</w:t>
      </w:r>
      <w:r w:rsidR="006746DC">
        <w:rPr>
          <w:rFonts w:cs="Arial"/>
          <w:sz w:val="20"/>
          <w:szCs w:val="20"/>
        </w:rPr>
        <w:t>hat t</w:t>
      </w:r>
      <w:r w:rsidR="00D97C21" w:rsidRPr="00B559B5">
        <w:rPr>
          <w:rFonts w:cs="Arial"/>
          <w:sz w:val="20"/>
          <w:szCs w:val="20"/>
        </w:rPr>
        <w:t>he Israelites would be tempted to worship their gods.</w:t>
      </w:r>
    </w:p>
    <w:p w14:paraId="7DC10CAA" w14:textId="77777777" w:rsidR="006746DC" w:rsidRPr="00B559B5" w:rsidRDefault="006746DC" w:rsidP="006746DC">
      <w:pPr>
        <w:ind w:left="720"/>
        <w:rPr>
          <w:rFonts w:cs="Arial"/>
          <w:sz w:val="20"/>
          <w:szCs w:val="20"/>
        </w:rPr>
      </w:pPr>
    </w:p>
    <w:p w14:paraId="0FFCFC5A" w14:textId="6C650DD5" w:rsidR="009D33A2" w:rsidRPr="00B559B5" w:rsidRDefault="006746DC">
      <w:pPr>
        <w:numPr>
          <w:ilvl w:val="0"/>
          <w:numId w:val="87"/>
        </w:numPr>
        <w:pBdr>
          <w:top w:val="nil"/>
          <w:left w:val="nil"/>
          <w:bottom w:val="nil"/>
          <w:right w:val="nil"/>
          <w:between w:val="nil"/>
        </w:pBdr>
        <w:spacing w:after="0"/>
        <w:rPr>
          <w:rFonts w:cs="Arial"/>
          <w:sz w:val="20"/>
          <w:szCs w:val="20"/>
        </w:rPr>
      </w:pPr>
      <w:r>
        <w:rPr>
          <w:rFonts w:cs="Arial"/>
          <w:sz w:val="20"/>
          <w:szCs w:val="20"/>
        </w:rPr>
        <w:t>[2:4</w:t>
      </w:r>
      <w:r w:rsidR="005E2EC1">
        <w:rPr>
          <w:rFonts w:cs="Arial"/>
          <w:sz w:val="20"/>
          <w:szCs w:val="20"/>
        </w:rPr>
        <w:t xml:space="preserve">]   </w:t>
      </w:r>
      <w:r w:rsidR="00D97C21" w:rsidRPr="00B559B5">
        <w:rPr>
          <w:rFonts w:cs="Arial"/>
          <w:sz w:val="20"/>
          <w:szCs w:val="20"/>
        </w:rPr>
        <w:t>How did the people respond when the angel of Yahweh spoke those words?</w:t>
      </w:r>
    </w:p>
    <w:p w14:paraId="0FFCFC5B"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people of Israel shouted and wept.</w:t>
      </w:r>
    </w:p>
    <w:p w14:paraId="0FFCFC5C" w14:textId="77777777" w:rsidR="009D33A2" w:rsidRPr="00B559B5" w:rsidRDefault="009D33A2">
      <w:pPr>
        <w:pBdr>
          <w:top w:val="nil"/>
          <w:left w:val="nil"/>
          <w:bottom w:val="nil"/>
          <w:right w:val="nil"/>
          <w:between w:val="nil"/>
        </w:pBdr>
        <w:rPr>
          <w:rFonts w:cs="Arial"/>
          <w:sz w:val="20"/>
          <w:szCs w:val="20"/>
        </w:rPr>
      </w:pPr>
    </w:p>
    <w:p w14:paraId="0FFCFC5D" w14:textId="0DFAFE73" w:rsidR="009D33A2" w:rsidRPr="00B559B5" w:rsidRDefault="006746DC">
      <w:pPr>
        <w:numPr>
          <w:ilvl w:val="0"/>
          <w:numId w:val="87"/>
        </w:numPr>
        <w:pBdr>
          <w:top w:val="nil"/>
          <w:left w:val="nil"/>
          <w:bottom w:val="nil"/>
          <w:right w:val="nil"/>
          <w:between w:val="nil"/>
        </w:pBdr>
        <w:spacing w:after="0"/>
        <w:rPr>
          <w:rFonts w:cs="Arial"/>
          <w:sz w:val="20"/>
          <w:szCs w:val="20"/>
        </w:rPr>
      </w:pPr>
      <w:r>
        <w:rPr>
          <w:rFonts w:cs="Arial"/>
          <w:sz w:val="20"/>
          <w:szCs w:val="20"/>
        </w:rPr>
        <w:t>[2:5</w:t>
      </w:r>
      <w:r w:rsidR="005E2EC1">
        <w:rPr>
          <w:rFonts w:cs="Arial"/>
          <w:sz w:val="20"/>
          <w:szCs w:val="20"/>
        </w:rPr>
        <w:t xml:space="preserve">]   </w:t>
      </w:r>
      <w:r w:rsidR="00D97C21" w:rsidRPr="00B559B5">
        <w:rPr>
          <w:rFonts w:cs="Arial"/>
          <w:sz w:val="20"/>
          <w:szCs w:val="20"/>
        </w:rPr>
        <w:t xml:space="preserve">What did the people of Israel </w:t>
      </w:r>
      <w:r w:rsidR="00032320">
        <w:rPr>
          <w:rFonts w:cs="Arial"/>
          <w:sz w:val="20"/>
          <w:szCs w:val="20"/>
        </w:rPr>
        <w:t>name</w:t>
      </w:r>
      <w:r w:rsidR="00D97C21" w:rsidRPr="00B559B5">
        <w:rPr>
          <w:rFonts w:cs="Arial"/>
          <w:sz w:val="20"/>
          <w:szCs w:val="20"/>
        </w:rPr>
        <w:t xml:space="preserve"> that place?</w:t>
      </w:r>
    </w:p>
    <w:p w14:paraId="0B4D81DD" w14:textId="704A8DFF" w:rsidR="00311BB7" w:rsidRPr="00B559B5" w:rsidRDefault="00D97C21" w:rsidP="006746DC">
      <w:pPr>
        <w:pBdr>
          <w:top w:val="nil"/>
          <w:left w:val="nil"/>
          <w:bottom w:val="nil"/>
          <w:right w:val="nil"/>
          <w:between w:val="nil"/>
        </w:pBdr>
        <w:ind w:left="720"/>
        <w:rPr>
          <w:rFonts w:cs="Arial"/>
          <w:sz w:val="20"/>
          <w:szCs w:val="20"/>
        </w:rPr>
      </w:pPr>
      <w:r w:rsidRPr="00B559B5">
        <w:rPr>
          <w:rFonts w:cs="Arial"/>
          <w:sz w:val="20"/>
          <w:szCs w:val="20"/>
        </w:rPr>
        <w:t xml:space="preserve">They </w:t>
      </w:r>
      <w:r w:rsidR="00032320">
        <w:rPr>
          <w:rFonts w:cs="Arial"/>
          <w:sz w:val="20"/>
          <w:szCs w:val="20"/>
        </w:rPr>
        <w:t>nam</w:t>
      </w:r>
      <w:r w:rsidRPr="00B559B5">
        <w:rPr>
          <w:rFonts w:cs="Arial"/>
          <w:sz w:val="20"/>
          <w:szCs w:val="20"/>
        </w:rPr>
        <w:t xml:space="preserve">ed the place </w:t>
      </w:r>
      <w:proofErr w:type="spellStart"/>
      <w:r w:rsidRPr="00B559B5">
        <w:rPr>
          <w:rFonts w:cs="Arial"/>
          <w:sz w:val="20"/>
          <w:szCs w:val="20"/>
        </w:rPr>
        <w:t>Bokim</w:t>
      </w:r>
      <w:proofErr w:type="spellEnd"/>
      <w:r w:rsidRPr="00B559B5">
        <w:rPr>
          <w:rFonts w:cs="Arial"/>
          <w:sz w:val="20"/>
          <w:szCs w:val="20"/>
        </w:rPr>
        <w:t xml:space="preserve">. </w:t>
      </w:r>
    </w:p>
    <w:p w14:paraId="0FFCFC5F" w14:textId="77777777" w:rsidR="009D33A2" w:rsidRDefault="00D97C21" w:rsidP="001A5736">
      <w:pPr>
        <w:pStyle w:val="CommentSection"/>
      </w:pPr>
      <w:r w:rsidRPr="00B559B5">
        <w:t>Comment Section:</w:t>
      </w:r>
    </w:p>
    <w:p w14:paraId="5C18EA78" w14:textId="42E7D735" w:rsidR="00345B3C" w:rsidRDefault="00345B3C">
      <w:pPr>
        <w:rPr>
          <w:rFonts w:cs="Arial"/>
          <w:b/>
          <w:sz w:val="20"/>
          <w:szCs w:val="20"/>
        </w:rPr>
      </w:pPr>
      <w:r>
        <w:rPr>
          <w:rFonts w:cs="Arial"/>
          <w:b/>
          <w:sz w:val="20"/>
          <w:szCs w:val="20"/>
        </w:rPr>
        <w:br w:type="page"/>
      </w:r>
    </w:p>
    <w:p w14:paraId="0FFCFC62" w14:textId="77777777" w:rsidR="009D33A2" w:rsidRPr="00B559B5" w:rsidRDefault="00D97C21" w:rsidP="008508BC">
      <w:pPr>
        <w:pStyle w:val="Heading1"/>
      </w:pPr>
      <w:bookmarkStart w:id="14" w:name="_Toc203574551"/>
      <w:r w:rsidRPr="00B559B5">
        <w:rPr>
          <w:color w:val="000000"/>
        </w:rPr>
        <w:lastRenderedPageBreak/>
        <w:t>Judges</w:t>
      </w:r>
      <w:r w:rsidRPr="00B559B5">
        <w:rPr>
          <w:rFonts w:eastAsia="Arial"/>
          <w:color w:val="000000"/>
        </w:rPr>
        <w:t xml:space="preserve"> </w:t>
      </w:r>
      <w:r w:rsidRPr="00B559B5">
        <w:t>2:16-23</w:t>
      </w:r>
      <w:r w:rsidRPr="00B559B5">
        <w:tab/>
      </w:r>
      <w:r w:rsidRPr="007725E8">
        <w:rPr>
          <w:rStyle w:val="Heading2Char"/>
        </w:rPr>
        <w:t>Yahweh provides judges</w:t>
      </w:r>
      <w:bookmarkEnd w:id="14"/>
    </w:p>
    <w:p w14:paraId="711C4D1A" w14:textId="77777777" w:rsidR="00B669DB" w:rsidRPr="00170DC8" w:rsidRDefault="00B669DB" w:rsidP="00B669DB">
      <w:pPr>
        <w:pStyle w:val="Background"/>
        <w:rPr>
          <w:b/>
          <w:bCs w:val="0"/>
          <w:i/>
          <w:iCs/>
        </w:rPr>
      </w:pPr>
      <w:r w:rsidRPr="00170DC8">
        <w:rPr>
          <w:b/>
          <w:bCs w:val="0"/>
          <w:i/>
          <w:iCs/>
        </w:rPr>
        <w:t>Read the passage.</w:t>
      </w:r>
    </w:p>
    <w:p w14:paraId="0FFCFC63" w14:textId="191BF686" w:rsidR="009D33A2" w:rsidRPr="00B559B5" w:rsidRDefault="00D97C21" w:rsidP="00381D81">
      <w:pPr>
        <w:pStyle w:val="Part1"/>
      </w:pPr>
      <w:r w:rsidRPr="00B559B5">
        <w:t>Part 1</w:t>
      </w:r>
    </w:p>
    <w:p w14:paraId="0FFCFC64" w14:textId="77777777" w:rsidR="009D33A2" w:rsidRPr="00B559B5" w:rsidRDefault="00D97C21" w:rsidP="00953DE0">
      <w:pPr>
        <w:pStyle w:val="Answerortell"/>
        <w:rPr>
          <w:b/>
          <w:sz w:val="34"/>
          <w:szCs w:val="34"/>
        </w:rPr>
      </w:pPr>
      <w:r w:rsidRPr="00B559B5">
        <w:t>Tell in your own words what you just read in these verses.</w:t>
      </w:r>
    </w:p>
    <w:p w14:paraId="0FFCFC65" w14:textId="4A826D6E" w:rsidR="009D33A2" w:rsidRPr="00B559B5" w:rsidRDefault="00D97C21" w:rsidP="00953DE0">
      <w:pPr>
        <w:pStyle w:val="Checklist2"/>
      </w:pPr>
      <w:r w:rsidRPr="00B559B5">
        <w:t>Yahweh raised up judges to save the Israelites from t</w:t>
      </w:r>
      <w:r w:rsidR="00032320">
        <w:t>heir enemies who oppressed them</w:t>
      </w:r>
      <w:r w:rsidRPr="00B559B5">
        <w:t>. [2:16, 18]</w:t>
      </w:r>
    </w:p>
    <w:p w14:paraId="0FFCFC66" w14:textId="77777777" w:rsidR="009D33A2" w:rsidRPr="00B559B5" w:rsidRDefault="00D97C21" w:rsidP="00953DE0">
      <w:pPr>
        <w:pStyle w:val="Checklist2"/>
      </w:pPr>
      <w:r w:rsidRPr="00B559B5">
        <w:t>The people would not listen to the judges, and they were unfaithful to Yahweh. [2:17]</w:t>
      </w:r>
    </w:p>
    <w:p w14:paraId="0FFCFC67" w14:textId="1F43BCA7" w:rsidR="009D33A2" w:rsidRPr="00B559B5" w:rsidRDefault="00D97C21" w:rsidP="00953DE0">
      <w:pPr>
        <w:pStyle w:val="Checklist2"/>
      </w:pPr>
      <w:r w:rsidRPr="00B559B5">
        <w:t xml:space="preserve">When </w:t>
      </w:r>
      <w:r w:rsidR="006746DC">
        <w:t>a</w:t>
      </w:r>
      <w:r w:rsidRPr="00B559B5">
        <w:t xml:space="preserve"> judge died, the people of Israel became even more corrupt and stubborn than before. [2:19]</w:t>
      </w:r>
    </w:p>
    <w:p w14:paraId="0FFCFC68" w14:textId="30FA143E" w:rsidR="009D33A2" w:rsidRPr="00B559B5" w:rsidRDefault="00032320" w:rsidP="00953DE0">
      <w:pPr>
        <w:pStyle w:val="Checklist2"/>
      </w:pPr>
      <w:r>
        <w:t>Yahweh was angry with</w:t>
      </w:r>
      <w:r w:rsidR="00D97C21" w:rsidRPr="00B559B5">
        <w:t xml:space="preserve"> Israel because they </w:t>
      </w:r>
      <w:r>
        <w:t xml:space="preserve">violated his covenant and because they </w:t>
      </w:r>
      <w:r w:rsidR="00D97C21" w:rsidRPr="00B559B5">
        <w:t>did not listen to hi</w:t>
      </w:r>
      <w:r>
        <w:t>m</w:t>
      </w:r>
      <w:r w:rsidR="00D97C21" w:rsidRPr="00B559B5">
        <w:t>. [2:20]</w:t>
      </w:r>
    </w:p>
    <w:p w14:paraId="0FFCFC69" w14:textId="0B92F5EB" w:rsidR="009D33A2" w:rsidRPr="006746DC" w:rsidRDefault="00D97C21" w:rsidP="00953DE0">
      <w:pPr>
        <w:pStyle w:val="Checklist2"/>
      </w:pPr>
      <w:r w:rsidRPr="00B559B5">
        <w:t xml:space="preserve">Yahweh </w:t>
      </w:r>
      <w:r w:rsidR="006746DC">
        <w:t>decided not to</w:t>
      </w:r>
      <w:r w:rsidRPr="00B559B5">
        <w:t xml:space="preserve"> drive out the nations </w:t>
      </w:r>
      <w:r w:rsidR="00032320">
        <w:t>around them</w:t>
      </w:r>
      <w:r w:rsidR="006746DC">
        <w:t>.</w:t>
      </w:r>
      <w:r w:rsidR="00032320">
        <w:t xml:space="preserve"> He would do</w:t>
      </w:r>
      <w:r w:rsidR="001D0180">
        <w:t xml:space="preserve"> this</w:t>
      </w:r>
      <w:r w:rsidRPr="006746DC">
        <w:t xml:space="preserve"> to test Israel</w:t>
      </w:r>
      <w:r w:rsidR="006746DC">
        <w:t>, to see if they would walk in the ways of Yahweh</w:t>
      </w:r>
      <w:r w:rsidRPr="006746DC">
        <w:t>. [2:21-23]</w:t>
      </w:r>
    </w:p>
    <w:p w14:paraId="0FFCFC6A" w14:textId="77777777" w:rsidR="009D33A2" w:rsidRPr="00B559B5" w:rsidRDefault="00D97C21" w:rsidP="00381D81">
      <w:pPr>
        <w:pStyle w:val="Part2"/>
      </w:pPr>
      <w:r w:rsidRPr="00B559B5">
        <w:t>Part 2</w:t>
      </w:r>
    </w:p>
    <w:p w14:paraId="0FFCFC6B" w14:textId="77777777" w:rsidR="009D33A2" w:rsidRPr="00B559B5" w:rsidRDefault="00D97C21" w:rsidP="00953DE0">
      <w:pPr>
        <w:pStyle w:val="Answerortell"/>
      </w:pPr>
      <w:r w:rsidRPr="00B559B5">
        <w:t>Answer the following questions.</w:t>
      </w:r>
    </w:p>
    <w:p w14:paraId="0FFCFC6C" w14:textId="2FA054F1" w:rsidR="009D33A2" w:rsidRPr="00B559B5" w:rsidRDefault="005E2EC1">
      <w:pPr>
        <w:numPr>
          <w:ilvl w:val="0"/>
          <w:numId w:val="45"/>
        </w:numPr>
        <w:pBdr>
          <w:top w:val="nil"/>
          <w:left w:val="nil"/>
          <w:bottom w:val="nil"/>
          <w:right w:val="nil"/>
          <w:between w:val="nil"/>
        </w:pBdr>
        <w:spacing w:before="200" w:after="0"/>
        <w:rPr>
          <w:rFonts w:cs="Arial"/>
          <w:sz w:val="20"/>
          <w:szCs w:val="20"/>
        </w:rPr>
      </w:pPr>
      <w:r w:rsidRPr="00B559B5">
        <w:rPr>
          <w:rFonts w:cs="Arial"/>
          <w:sz w:val="20"/>
          <w:szCs w:val="20"/>
        </w:rPr>
        <w:t>[2:16</w:t>
      </w:r>
      <w:r>
        <w:rPr>
          <w:rFonts w:cs="Arial"/>
          <w:sz w:val="20"/>
          <w:szCs w:val="20"/>
        </w:rPr>
        <w:t xml:space="preserve">]   </w:t>
      </w:r>
      <w:r w:rsidR="00D97C21" w:rsidRPr="00B559B5">
        <w:rPr>
          <w:rFonts w:cs="Arial"/>
          <w:sz w:val="20"/>
          <w:szCs w:val="20"/>
        </w:rPr>
        <w:t xml:space="preserve">When Yahweh raised up judges for the people, what did the judges do? </w:t>
      </w:r>
    </w:p>
    <w:p w14:paraId="0FFCFC6D"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judges saved the Israelites from the people who were stealing their possessions.</w:t>
      </w:r>
    </w:p>
    <w:p w14:paraId="0FFCFC6E" w14:textId="77777777" w:rsidR="009D33A2" w:rsidRPr="00B559B5" w:rsidRDefault="009D33A2">
      <w:pPr>
        <w:pBdr>
          <w:top w:val="nil"/>
          <w:left w:val="nil"/>
          <w:bottom w:val="nil"/>
          <w:right w:val="nil"/>
          <w:between w:val="nil"/>
        </w:pBdr>
        <w:ind w:left="720"/>
        <w:rPr>
          <w:rFonts w:cs="Arial"/>
          <w:sz w:val="20"/>
          <w:szCs w:val="20"/>
        </w:rPr>
      </w:pPr>
    </w:p>
    <w:p w14:paraId="0FFCFC6F" w14:textId="2EA0C692" w:rsidR="009D33A2" w:rsidRPr="00B559B5" w:rsidRDefault="005E2EC1">
      <w:pPr>
        <w:numPr>
          <w:ilvl w:val="0"/>
          <w:numId w:val="45"/>
        </w:numPr>
        <w:pBdr>
          <w:top w:val="nil"/>
          <w:left w:val="nil"/>
          <w:bottom w:val="nil"/>
          <w:right w:val="nil"/>
          <w:between w:val="nil"/>
        </w:pBdr>
        <w:spacing w:after="0"/>
        <w:rPr>
          <w:rFonts w:cs="Arial"/>
          <w:sz w:val="20"/>
          <w:szCs w:val="20"/>
        </w:rPr>
      </w:pPr>
      <w:r w:rsidRPr="00B559B5">
        <w:rPr>
          <w:rFonts w:cs="Arial"/>
          <w:sz w:val="20"/>
          <w:szCs w:val="20"/>
        </w:rPr>
        <w:t>[2:17</w:t>
      </w:r>
      <w:r>
        <w:rPr>
          <w:rFonts w:cs="Arial"/>
          <w:sz w:val="20"/>
          <w:szCs w:val="20"/>
        </w:rPr>
        <w:t xml:space="preserve">]   </w:t>
      </w:r>
      <w:r w:rsidR="00032320">
        <w:rPr>
          <w:rFonts w:cs="Arial"/>
          <w:sz w:val="20"/>
          <w:szCs w:val="20"/>
        </w:rPr>
        <w:t>What</w:t>
      </w:r>
      <w:r w:rsidR="00D97C21" w:rsidRPr="00B559B5">
        <w:rPr>
          <w:rFonts w:cs="Arial"/>
          <w:sz w:val="20"/>
          <w:szCs w:val="20"/>
        </w:rPr>
        <w:t xml:space="preserve"> did the people of Israel </w:t>
      </w:r>
      <w:r w:rsidR="00032320">
        <w:rPr>
          <w:rFonts w:cs="Arial"/>
          <w:sz w:val="20"/>
          <w:szCs w:val="20"/>
        </w:rPr>
        <w:t>do after they were saved</w:t>
      </w:r>
      <w:r w:rsidR="00D97C21" w:rsidRPr="00B559B5">
        <w:rPr>
          <w:rFonts w:cs="Arial"/>
          <w:sz w:val="20"/>
          <w:szCs w:val="20"/>
        </w:rPr>
        <w:t xml:space="preserve">? </w:t>
      </w:r>
    </w:p>
    <w:p w14:paraId="0FFCFC74" w14:textId="0C7ACE92" w:rsidR="009D33A2" w:rsidRDefault="00D97C21" w:rsidP="00032320">
      <w:pPr>
        <w:pBdr>
          <w:top w:val="nil"/>
          <w:left w:val="nil"/>
          <w:bottom w:val="nil"/>
          <w:right w:val="nil"/>
          <w:between w:val="nil"/>
        </w:pBdr>
        <w:spacing w:after="0"/>
        <w:ind w:left="720"/>
        <w:rPr>
          <w:rFonts w:cs="Arial"/>
          <w:sz w:val="20"/>
          <w:szCs w:val="20"/>
        </w:rPr>
      </w:pPr>
      <w:r w:rsidRPr="00B559B5">
        <w:rPr>
          <w:rFonts w:cs="Arial"/>
          <w:sz w:val="20"/>
          <w:szCs w:val="20"/>
        </w:rPr>
        <w:t>They did not listen to the judges.</w:t>
      </w:r>
      <w:r w:rsidR="00032320">
        <w:rPr>
          <w:rFonts w:cs="Arial"/>
          <w:sz w:val="20"/>
          <w:szCs w:val="20"/>
        </w:rPr>
        <w:t xml:space="preserve"> </w:t>
      </w:r>
      <w:r w:rsidRPr="00B559B5">
        <w:rPr>
          <w:rFonts w:cs="Arial"/>
          <w:sz w:val="20"/>
          <w:szCs w:val="20"/>
        </w:rPr>
        <w:t>They were unfaithful to Yahweh</w:t>
      </w:r>
      <w:r w:rsidR="00032320">
        <w:rPr>
          <w:rFonts w:cs="Arial"/>
          <w:sz w:val="20"/>
          <w:szCs w:val="20"/>
        </w:rPr>
        <w:t xml:space="preserve"> and</w:t>
      </w:r>
      <w:r w:rsidRPr="00B559B5">
        <w:rPr>
          <w:rFonts w:cs="Arial"/>
          <w:sz w:val="20"/>
          <w:szCs w:val="20"/>
        </w:rPr>
        <w:t xml:space="preserve"> gave themselves to other gods and worshiped them.</w:t>
      </w:r>
      <w:r w:rsidR="00032320">
        <w:rPr>
          <w:rFonts w:cs="Arial"/>
          <w:sz w:val="20"/>
          <w:szCs w:val="20"/>
        </w:rPr>
        <w:t xml:space="preserve"> </w:t>
      </w:r>
      <w:r w:rsidRPr="00B559B5">
        <w:rPr>
          <w:rFonts w:cs="Arial"/>
          <w:sz w:val="20"/>
          <w:szCs w:val="20"/>
        </w:rPr>
        <w:t xml:space="preserve">They turned away from obeying </w:t>
      </w:r>
      <w:r w:rsidR="00032320">
        <w:rPr>
          <w:rFonts w:cs="Arial"/>
          <w:sz w:val="20"/>
          <w:szCs w:val="20"/>
        </w:rPr>
        <w:t>the</w:t>
      </w:r>
      <w:r w:rsidRPr="00B559B5">
        <w:rPr>
          <w:rFonts w:cs="Arial"/>
          <w:sz w:val="20"/>
          <w:szCs w:val="20"/>
        </w:rPr>
        <w:t xml:space="preserve"> commandments of God.</w:t>
      </w:r>
    </w:p>
    <w:p w14:paraId="1BE75D05" w14:textId="77777777" w:rsidR="001D0180" w:rsidRPr="00B559B5" w:rsidRDefault="001D0180" w:rsidP="00032320">
      <w:pPr>
        <w:pBdr>
          <w:top w:val="nil"/>
          <w:left w:val="nil"/>
          <w:bottom w:val="nil"/>
          <w:right w:val="nil"/>
          <w:between w:val="nil"/>
        </w:pBdr>
        <w:spacing w:after="0"/>
        <w:ind w:left="720"/>
        <w:rPr>
          <w:rFonts w:cs="Arial"/>
          <w:sz w:val="20"/>
          <w:szCs w:val="20"/>
        </w:rPr>
      </w:pPr>
    </w:p>
    <w:p w14:paraId="0FFCFC75" w14:textId="77777777" w:rsidR="009D33A2" w:rsidRPr="00B559B5" w:rsidRDefault="009D33A2">
      <w:pPr>
        <w:pBdr>
          <w:top w:val="nil"/>
          <w:left w:val="nil"/>
          <w:bottom w:val="nil"/>
          <w:right w:val="nil"/>
          <w:between w:val="nil"/>
        </w:pBdr>
        <w:ind w:left="720"/>
        <w:rPr>
          <w:rFonts w:cs="Arial"/>
          <w:sz w:val="20"/>
          <w:szCs w:val="20"/>
        </w:rPr>
      </w:pPr>
    </w:p>
    <w:p w14:paraId="0FFCFC76" w14:textId="49FA64C0" w:rsidR="009D33A2" w:rsidRPr="00B559B5" w:rsidRDefault="005E2EC1">
      <w:pPr>
        <w:numPr>
          <w:ilvl w:val="0"/>
          <w:numId w:val="45"/>
        </w:numPr>
        <w:pBdr>
          <w:top w:val="nil"/>
          <w:left w:val="nil"/>
          <w:bottom w:val="nil"/>
          <w:right w:val="nil"/>
          <w:between w:val="nil"/>
        </w:pBdr>
        <w:spacing w:after="0"/>
        <w:rPr>
          <w:rFonts w:cs="Arial"/>
          <w:sz w:val="20"/>
          <w:szCs w:val="20"/>
        </w:rPr>
      </w:pPr>
      <w:r w:rsidRPr="00B559B5">
        <w:rPr>
          <w:rFonts w:cs="Arial"/>
          <w:sz w:val="20"/>
          <w:szCs w:val="20"/>
        </w:rPr>
        <w:t>[2:18</w:t>
      </w:r>
      <w:r>
        <w:rPr>
          <w:rFonts w:cs="Arial"/>
          <w:sz w:val="20"/>
          <w:szCs w:val="20"/>
        </w:rPr>
        <w:t xml:space="preserve">]   </w:t>
      </w:r>
      <w:r w:rsidR="00D97C21" w:rsidRPr="00B559B5">
        <w:rPr>
          <w:rFonts w:cs="Arial"/>
          <w:sz w:val="20"/>
          <w:szCs w:val="20"/>
        </w:rPr>
        <w:t>What happened</w:t>
      </w:r>
      <w:r>
        <w:rPr>
          <w:rFonts w:cs="Arial"/>
          <w:sz w:val="20"/>
          <w:szCs w:val="20"/>
        </w:rPr>
        <w:t xml:space="preserve"> </w:t>
      </w:r>
      <w:r w:rsidR="00953DE0">
        <w:rPr>
          <w:rFonts w:cs="Arial"/>
          <w:sz w:val="20"/>
          <w:szCs w:val="20"/>
        </w:rPr>
        <w:t>when</w:t>
      </w:r>
      <w:r w:rsidR="00D97C21" w:rsidRPr="00B559B5">
        <w:rPr>
          <w:rFonts w:cs="Arial"/>
          <w:sz w:val="20"/>
          <w:szCs w:val="20"/>
        </w:rPr>
        <w:t xml:space="preserve"> Yahweh raised up judges for the people of Israel? </w:t>
      </w:r>
    </w:p>
    <w:p w14:paraId="0FFCFC77" w14:textId="62ECB6D3" w:rsidR="009D33A2" w:rsidRPr="00B559B5" w:rsidRDefault="00D97C21" w:rsidP="00032320">
      <w:pPr>
        <w:pBdr>
          <w:top w:val="nil"/>
          <w:left w:val="nil"/>
          <w:bottom w:val="nil"/>
          <w:right w:val="nil"/>
          <w:between w:val="nil"/>
        </w:pBdr>
        <w:ind w:left="720"/>
        <w:rPr>
          <w:rFonts w:cs="Arial"/>
          <w:sz w:val="20"/>
          <w:szCs w:val="20"/>
        </w:rPr>
      </w:pPr>
      <w:r w:rsidRPr="00B559B5">
        <w:rPr>
          <w:rFonts w:cs="Arial"/>
          <w:sz w:val="20"/>
          <w:szCs w:val="20"/>
        </w:rPr>
        <w:t xml:space="preserve">Yahweh </w:t>
      </w:r>
      <w:r w:rsidR="00953DE0">
        <w:rPr>
          <w:rFonts w:cs="Arial"/>
          <w:sz w:val="20"/>
          <w:szCs w:val="20"/>
        </w:rPr>
        <w:t>helped</w:t>
      </w:r>
      <w:r w:rsidR="00032320">
        <w:rPr>
          <w:rFonts w:cs="Arial"/>
          <w:sz w:val="20"/>
          <w:szCs w:val="20"/>
        </w:rPr>
        <w:t xml:space="preserve"> the judge</w:t>
      </w:r>
      <w:r w:rsidR="00953DE0">
        <w:rPr>
          <w:rFonts w:cs="Arial"/>
          <w:sz w:val="20"/>
          <w:szCs w:val="20"/>
        </w:rPr>
        <w:t>s</w:t>
      </w:r>
      <w:r w:rsidR="00032320">
        <w:rPr>
          <w:rFonts w:cs="Arial"/>
          <w:sz w:val="20"/>
          <w:szCs w:val="20"/>
        </w:rPr>
        <w:t xml:space="preserve"> and </w:t>
      </w:r>
      <w:r w:rsidRPr="00B559B5">
        <w:rPr>
          <w:rFonts w:cs="Arial"/>
          <w:sz w:val="20"/>
          <w:szCs w:val="20"/>
        </w:rPr>
        <w:t>deliver</w:t>
      </w:r>
      <w:r w:rsidR="00032320">
        <w:rPr>
          <w:rFonts w:cs="Arial"/>
          <w:sz w:val="20"/>
          <w:szCs w:val="20"/>
        </w:rPr>
        <w:t>ed</w:t>
      </w:r>
      <w:r w:rsidRPr="00B559B5">
        <w:rPr>
          <w:rFonts w:cs="Arial"/>
          <w:sz w:val="20"/>
          <w:szCs w:val="20"/>
        </w:rPr>
        <w:t xml:space="preserve"> the Israelites from their enemies as long as the judge lived.</w:t>
      </w:r>
    </w:p>
    <w:p w14:paraId="0FFCFC78" w14:textId="77777777" w:rsidR="009D33A2" w:rsidRPr="00B559B5" w:rsidRDefault="009D33A2">
      <w:pPr>
        <w:pBdr>
          <w:top w:val="nil"/>
          <w:left w:val="nil"/>
          <w:bottom w:val="nil"/>
          <w:right w:val="nil"/>
          <w:between w:val="nil"/>
        </w:pBdr>
        <w:ind w:left="720"/>
        <w:rPr>
          <w:rFonts w:cs="Arial"/>
          <w:sz w:val="20"/>
          <w:szCs w:val="20"/>
        </w:rPr>
      </w:pPr>
    </w:p>
    <w:p w14:paraId="0DCB3141" w14:textId="5293F087" w:rsidR="00032320" w:rsidRDefault="005E2EC1">
      <w:pPr>
        <w:numPr>
          <w:ilvl w:val="0"/>
          <w:numId w:val="45"/>
        </w:numPr>
        <w:pBdr>
          <w:top w:val="nil"/>
          <w:left w:val="nil"/>
          <w:bottom w:val="nil"/>
          <w:right w:val="nil"/>
          <w:between w:val="nil"/>
        </w:pBdr>
        <w:spacing w:after="0"/>
        <w:rPr>
          <w:rFonts w:cs="Arial"/>
          <w:sz w:val="20"/>
          <w:szCs w:val="20"/>
        </w:rPr>
      </w:pPr>
      <w:r>
        <w:rPr>
          <w:rFonts w:cs="Arial"/>
          <w:sz w:val="20"/>
          <w:szCs w:val="20"/>
        </w:rPr>
        <w:t xml:space="preserve">[2:18]   How did </w:t>
      </w:r>
      <w:r w:rsidR="00032320">
        <w:rPr>
          <w:rFonts w:cs="Arial"/>
          <w:sz w:val="20"/>
          <w:szCs w:val="20"/>
        </w:rPr>
        <w:t xml:space="preserve">Yahweh </w:t>
      </w:r>
      <w:r>
        <w:rPr>
          <w:rFonts w:cs="Arial"/>
          <w:sz w:val="20"/>
          <w:szCs w:val="20"/>
        </w:rPr>
        <w:t xml:space="preserve">respond when </w:t>
      </w:r>
      <w:r w:rsidR="00032320">
        <w:rPr>
          <w:rFonts w:cs="Arial"/>
          <w:sz w:val="20"/>
          <w:szCs w:val="20"/>
        </w:rPr>
        <w:t>the people of Israel</w:t>
      </w:r>
      <w:r>
        <w:rPr>
          <w:rFonts w:cs="Arial"/>
          <w:sz w:val="20"/>
          <w:szCs w:val="20"/>
        </w:rPr>
        <w:t xml:space="preserve"> groaned </w:t>
      </w:r>
      <w:r w:rsidR="00953DE0">
        <w:rPr>
          <w:rFonts w:cs="Arial"/>
          <w:sz w:val="20"/>
          <w:szCs w:val="20"/>
        </w:rPr>
        <w:t>because of</w:t>
      </w:r>
      <w:r>
        <w:rPr>
          <w:rFonts w:cs="Arial"/>
          <w:sz w:val="20"/>
          <w:szCs w:val="20"/>
        </w:rPr>
        <w:t xml:space="preserve"> those who oppressed them</w:t>
      </w:r>
      <w:r w:rsidR="00032320">
        <w:rPr>
          <w:rFonts w:cs="Arial"/>
          <w:sz w:val="20"/>
          <w:szCs w:val="20"/>
        </w:rPr>
        <w:t>?</w:t>
      </w:r>
    </w:p>
    <w:p w14:paraId="51DAA6E6" w14:textId="3FFB7017" w:rsidR="005E2EC1" w:rsidRDefault="005E2EC1" w:rsidP="005E2EC1">
      <w:pPr>
        <w:pBdr>
          <w:top w:val="nil"/>
          <w:left w:val="nil"/>
          <w:bottom w:val="nil"/>
          <w:right w:val="nil"/>
          <w:between w:val="nil"/>
        </w:pBdr>
        <w:spacing w:after="0"/>
        <w:ind w:left="720"/>
        <w:rPr>
          <w:rFonts w:cs="Arial"/>
          <w:sz w:val="20"/>
          <w:szCs w:val="20"/>
        </w:rPr>
      </w:pPr>
      <w:r>
        <w:rPr>
          <w:rFonts w:cs="Arial"/>
          <w:sz w:val="20"/>
          <w:szCs w:val="20"/>
        </w:rPr>
        <w:t>Yahweh pitied them.</w:t>
      </w:r>
    </w:p>
    <w:p w14:paraId="6C6C2440" w14:textId="77777777" w:rsidR="005E2EC1" w:rsidRDefault="005E2EC1" w:rsidP="005E2EC1">
      <w:pPr>
        <w:pBdr>
          <w:top w:val="nil"/>
          <w:left w:val="nil"/>
          <w:bottom w:val="nil"/>
          <w:right w:val="nil"/>
          <w:between w:val="nil"/>
        </w:pBdr>
        <w:spacing w:after="0"/>
        <w:ind w:left="720"/>
        <w:rPr>
          <w:rFonts w:cs="Arial"/>
          <w:sz w:val="20"/>
          <w:szCs w:val="20"/>
        </w:rPr>
      </w:pPr>
    </w:p>
    <w:p w14:paraId="20A0CE3C" w14:textId="77777777" w:rsidR="005E2EC1" w:rsidRDefault="005E2EC1" w:rsidP="005E2EC1">
      <w:pPr>
        <w:pBdr>
          <w:top w:val="nil"/>
          <w:left w:val="nil"/>
          <w:bottom w:val="nil"/>
          <w:right w:val="nil"/>
          <w:between w:val="nil"/>
        </w:pBdr>
        <w:spacing w:after="0"/>
        <w:ind w:left="720"/>
        <w:rPr>
          <w:rFonts w:cs="Arial"/>
          <w:sz w:val="20"/>
          <w:szCs w:val="20"/>
        </w:rPr>
      </w:pPr>
    </w:p>
    <w:p w14:paraId="0FFCFC79" w14:textId="23792C4D" w:rsidR="009D33A2" w:rsidRPr="00B559B5" w:rsidRDefault="005E2EC1">
      <w:pPr>
        <w:numPr>
          <w:ilvl w:val="0"/>
          <w:numId w:val="45"/>
        </w:numPr>
        <w:pBdr>
          <w:top w:val="nil"/>
          <w:left w:val="nil"/>
          <w:bottom w:val="nil"/>
          <w:right w:val="nil"/>
          <w:between w:val="nil"/>
        </w:pBdr>
        <w:spacing w:after="0"/>
        <w:rPr>
          <w:rFonts w:cs="Arial"/>
          <w:sz w:val="20"/>
          <w:szCs w:val="20"/>
        </w:rPr>
      </w:pPr>
      <w:r w:rsidRPr="00B559B5">
        <w:rPr>
          <w:rFonts w:cs="Arial"/>
          <w:sz w:val="20"/>
          <w:szCs w:val="20"/>
        </w:rPr>
        <w:t>[2:19</w:t>
      </w:r>
      <w:r>
        <w:rPr>
          <w:rFonts w:cs="Arial"/>
          <w:sz w:val="20"/>
          <w:szCs w:val="20"/>
        </w:rPr>
        <w:t xml:space="preserve">]   </w:t>
      </w:r>
      <w:r w:rsidR="00D97C21" w:rsidRPr="00B559B5">
        <w:rPr>
          <w:rFonts w:cs="Arial"/>
          <w:sz w:val="20"/>
          <w:szCs w:val="20"/>
        </w:rPr>
        <w:t xml:space="preserve">What happened when the judge died? </w:t>
      </w:r>
    </w:p>
    <w:p w14:paraId="0FFCFC7A"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Israelites turned away from God and were more corrupt than their fathers. They served other gods and worshiped them. They refused to give up their evil ways.</w:t>
      </w:r>
    </w:p>
    <w:p w14:paraId="0FFCFC7B" w14:textId="77777777" w:rsidR="009D33A2" w:rsidRPr="00B559B5" w:rsidRDefault="009D33A2">
      <w:pPr>
        <w:pBdr>
          <w:top w:val="nil"/>
          <w:left w:val="nil"/>
          <w:bottom w:val="nil"/>
          <w:right w:val="nil"/>
          <w:between w:val="nil"/>
        </w:pBdr>
        <w:ind w:left="720"/>
        <w:rPr>
          <w:rFonts w:cs="Arial"/>
          <w:sz w:val="20"/>
          <w:szCs w:val="20"/>
        </w:rPr>
      </w:pPr>
    </w:p>
    <w:p w14:paraId="0FFCFC7C" w14:textId="332BD953" w:rsidR="009D33A2" w:rsidRPr="00B559B5" w:rsidRDefault="005E2EC1">
      <w:pPr>
        <w:numPr>
          <w:ilvl w:val="0"/>
          <w:numId w:val="45"/>
        </w:numPr>
        <w:pBdr>
          <w:top w:val="nil"/>
          <w:left w:val="nil"/>
          <w:bottom w:val="nil"/>
          <w:right w:val="nil"/>
          <w:between w:val="nil"/>
        </w:pBdr>
        <w:spacing w:after="0"/>
        <w:rPr>
          <w:rFonts w:cs="Arial"/>
          <w:sz w:val="20"/>
          <w:szCs w:val="20"/>
        </w:rPr>
      </w:pPr>
      <w:r w:rsidRPr="00B559B5">
        <w:rPr>
          <w:rFonts w:cs="Arial"/>
          <w:sz w:val="20"/>
          <w:szCs w:val="20"/>
        </w:rPr>
        <w:t>[2:20</w:t>
      </w:r>
      <w:r>
        <w:rPr>
          <w:rFonts w:cs="Arial"/>
          <w:sz w:val="20"/>
          <w:szCs w:val="20"/>
        </w:rPr>
        <w:t xml:space="preserve">]   </w:t>
      </w:r>
      <w:r w:rsidR="00D97C21" w:rsidRPr="00B559B5">
        <w:rPr>
          <w:rFonts w:cs="Arial"/>
          <w:sz w:val="20"/>
          <w:szCs w:val="20"/>
        </w:rPr>
        <w:t xml:space="preserve">Why did the anger of Yahweh burn against Israel? </w:t>
      </w:r>
    </w:p>
    <w:p w14:paraId="0FFCFC7D" w14:textId="49ED7DB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Yahweh’s anger burned because Israel broke his covenant and did not listen to him.</w:t>
      </w:r>
    </w:p>
    <w:p w14:paraId="0FFCFC7E" w14:textId="14EA8EBD" w:rsidR="009D33A2" w:rsidRPr="00953DE0" w:rsidRDefault="00953DE0" w:rsidP="00953DE0">
      <w:pPr>
        <w:pStyle w:val="Continuedline"/>
      </w:pPr>
      <w:r w:rsidRPr="00B559B5">
        <w:lastRenderedPageBreak/>
        <w:t>Judges 2:16-23 continued</w:t>
      </w:r>
    </w:p>
    <w:p w14:paraId="0FFCFC7F" w14:textId="26DDD354" w:rsidR="009D33A2" w:rsidRPr="00B559B5" w:rsidRDefault="005E2EC1">
      <w:pPr>
        <w:numPr>
          <w:ilvl w:val="0"/>
          <w:numId w:val="45"/>
        </w:numPr>
        <w:pBdr>
          <w:top w:val="nil"/>
          <w:left w:val="nil"/>
          <w:bottom w:val="nil"/>
          <w:right w:val="nil"/>
          <w:between w:val="nil"/>
        </w:pBdr>
        <w:spacing w:after="0"/>
        <w:rPr>
          <w:rFonts w:cs="Arial"/>
          <w:sz w:val="20"/>
          <w:szCs w:val="20"/>
        </w:rPr>
      </w:pPr>
      <w:r w:rsidRPr="00B559B5">
        <w:rPr>
          <w:rFonts w:cs="Arial"/>
          <w:sz w:val="20"/>
          <w:szCs w:val="20"/>
        </w:rPr>
        <w:t>[2:21</w:t>
      </w:r>
      <w:r>
        <w:rPr>
          <w:rFonts w:cs="Arial"/>
          <w:sz w:val="20"/>
          <w:szCs w:val="20"/>
        </w:rPr>
        <w:t xml:space="preserve">]   </w:t>
      </w:r>
      <w:r w:rsidR="00D97C21" w:rsidRPr="00B559B5">
        <w:rPr>
          <w:rFonts w:cs="Arial"/>
          <w:sz w:val="20"/>
          <w:szCs w:val="20"/>
        </w:rPr>
        <w:t xml:space="preserve">What did God say he would no longer do for Israel? </w:t>
      </w:r>
    </w:p>
    <w:p w14:paraId="0FFCFC80" w14:textId="50528618"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God said</w:t>
      </w:r>
      <w:r w:rsidR="005E2EC1">
        <w:rPr>
          <w:rFonts w:cs="Arial"/>
          <w:sz w:val="20"/>
          <w:szCs w:val="20"/>
        </w:rPr>
        <w:t xml:space="preserve"> that </w:t>
      </w:r>
      <w:r w:rsidRPr="00B559B5">
        <w:rPr>
          <w:rFonts w:cs="Arial"/>
          <w:sz w:val="20"/>
          <w:szCs w:val="20"/>
        </w:rPr>
        <w:t xml:space="preserve">he would no longer drive out the nations that </w:t>
      </w:r>
      <w:r w:rsidR="005E2EC1">
        <w:rPr>
          <w:rFonts w:cs="Arial"/>
          <w:sz w:val="20"/>
          <w:szCs w:val="20"/>
        </w:rPr>
        <w:t>were left after Joshua died</w:t>
      </w:r>
      <w:r w:rsidRPr="00B559B5">
        <w:rPr>
          <w:rFonts w:cs="Arial"/>
          <w:sz w:val="20"/>
          <w:szCs w:val="20"/>
        </w:rPr>
        <w:t>.</w:t>
      </w:r>
    </w:p>
    <w:p w14:paraId="0FFCFC81" w14:textId="77777777" w:rsidR="009D33A2" w:rsidRPr="00B559B5" w:rsidRDefault="009D33A2">
      <w:pPr>
        <w:pBdr>
          <w:top w:val="nil"/>
          <w:left w:val="nil"/>
          <w:bottom w:val="nil"/>
          <w:right w:val="nil"/>
          <w:between w:val="nil"/>
        </w:pBdr>
        <w:ind w:left="720"/>
        <w:rPr>
          <w:rFonts w:cs="Arial"/>
          <w:sz w:val="20"/>
          <w:szCs w:val="20"/>
        </w:rPr>
      </w:pPr>
    </w:p>
    <w:p w14:paraId="0FFCFC84" w14:textId="4E553CCA" w:rsidR="009D33A2" w:rsidRPr="00B559B5" w:rsidRDefault="005E2EC1">
      <w:pPr>
        <w:numPr>
          <w:ilvl w:val="0"/>
          <w:numId w:val="45"/>
        </w:numPr>
        <w:pBdr>
          <w:top w:val="nil"/>
          <w:left w:val="nil"/>
          <w:bottom w:val="nil"/>
          <w:right w:val="nil"/>
          <w:between w:val="nil"/>
        </w:pBdr>
        <w:spacing w:after="0"/>
        <w:rPr>
          <w:rFonts w:cs="Arial"/>
          <w:sz w:val="20"/>
          <w:szCs w:val="20"/>
        </w:rPr>
      </w:pPr>
      <w:r w:rsidRPr="00B559B5">
        <w:rPr>
          <w:rFonts w:cs="Arial"/>
          <w:sz w:val="20"/>
          <w:szCs w:val="20"/>
        </w:rPr>
        <w:t>[2:22-23</w:t>
      </w:r>
      <w:r>
        <w:rPr>
          <w:rFonts w:cs="Arial"/>
          <w:sz w:val="20"/>
          <w:szCs w:val="20"/>
        </w:rPr>
        <w:t xml:space="preserve">]   </w:t>
      </w:r>
      <w:r w:rsidR="00D97C21" w:rsidRPr="00B559B5">
        <w:rPr>
          <w:rFonts w:cs="Arial"/>
          <w:sz w:val="20"/>
          <w:szCs w:val="20"/>
        </w:rPr>
        <w:t xml:space="preserve">What was the reason </w:t>
      </w:r>
      <w:r>
        <w:rPr>
          <w:rFonts w:cs="Arial"/>
          <w:sz w:val="20"/>
          <w:szCs w:val="20"/>
        </w:rPr>
        <w:t xml:space="preserve">that </w:t>
      </w:r>
      <w:r w:rsidR="00D97C21" w:rsidRPr="00B559B5">
        <w:rPr>
          <w:rFonts w:cs="Arial"/>
          <w:sz w:val="20"/>
          <w:szCs w:val="20"/>
        </w:rPr>
        <w:t xml:space="preserve">God did not drive out the nations quickly and give them into the hand of Joshua? </w:t>
      </w:r>
    </w:p>
    <w:p w14:paraId="0FFCFC86" w14:textId="2D02DF88" w:rsidR="009D33A2" w:rsidRPr="005E2EC1" w:rsidRDefault="00D97C21" w:rsidP="005E2EC1">
      <w:pPr>
        <w:pBdr>
          <w:top w:val="nil"/>
          <w:left w:val="nil"/>
          <w:bottom w:val="nil"/>
          <w:right w:val="nil"/>
          <w:between w:val="nil"/>
        </w:pBdr>
        <w:ind w:left="720"/>
        <w:rPr>
          <w:rFonts w:cs="Arial"/>
          <w:sz w:val="20"/>
          <w:szCs w:val="20"/>
        </w:rPr>
      </w:pPr>
      <w:r w:rsidRPr="00B559B5">
        <w:rPr>
          <w:rFonts w:cs="Arial"/>
          <w:sz w:val="20"/>
          <w:szCs w:val="20"/>
        </w:rPr>
        <w:t>God</w:t>
      </w:r>
      <w:r w:rsidR="00953DE0">
        <w:rPr>
          <w:rFonts w:cs="Arial"/>
          <w:sz w:val="20"/>
          <w:szCs w:val="20"/>
        </w:rPr>
        <w:t xml:space="preserve"> decided to</w:t>
      </w:r>
      <w:r w:rsidRPr="00B559B5">
        <w:rPr>
          <w:rFonts w:cs="Arial"/>
          <w:sz w:val="20"/>
          <w:szCs w:val="20"/>
        </w:rPr>
        <w:t xml:space="preserve"> test Israel to see if they would obey him.</w:t>
      </w:r>
    </w:p>
    <w:p w14:paraId="0FFCFC87" w14:textId="77777777" w:rsidR="009D33A2" w:rsidRPr="00B559B5" w:rsidRDefault="00D97C21" w:rsidP="001A5736">
      <w:pPr>
        <w:pStyle w:val="CommentSection"/>
      </w:pPr>
      <w:r w:rsidRPr="00B559B5">
        <w:t>Comment Section:</w:t>
      </w:r>
    </w:p>
    <w:p w14:paraId="0FFCFC88" w14:textId="77777777" w:rsidR="009D33A2" w:rsidRPr="00B559B5" w:rsidRDefault="00D97C21">
      <w:pPr>
        <w:spacing w:before="240" w:after="240"/>
        <w:rPr>
          <w:rFonts w:cs="Arial"/>
          <w:b/>
          <w:sz w:val="20"/>
          <w:szCs w:val="20"/>
        </w:rPr>
      </w:pPr>
      <w:r w:rsidRPr="00567D5F">
        <w:rPr>
          <w:rFonts w:cs="Arial"/>
          <w:sz w:val="20"/>
        </w:rPr>
        <w:br w:type="page"/>
      </w:r>
    </w:p>
    <w:p w14:paraId="0FFCFC89" w14:textId="77777777" w:rsidR="009D33A2" w:rsidRPr="00B559B5" w:rsidRDefault="00D97C21" w:rsidP="008508BC">
      <w:pPr>
        <w:pStyle w:val="Heading1"/>
      </w:pPr>
      <w:bookmarkStart w:id="15" w:name="_Toc203574552"/>
      <w:r w:rsidRPr="00B559B5">
        <w:lastRenderedPageBreak/>
        <w:t>Judges</w:t>
      </w:r>
      <w:r w:rsidRPr="00B559B5">
        <w:rPr>
          <w:rFonts w:eastAsia="Arial"/>
        </w:rPr>
        <w:t xml:space="preserve"> </w:t>
      </w:r>
      <w:r w:rsidRPr="00B559B5">
        <w:t>3:7-11</w:t>
      </w:r>
      <w:r w:rsidRPr="00B559B5">
        <w:tab/>
      </w:r>
      <w:r w:rsidRPr="007725E8">
        <w:rPr>
          <w:rStyle w:val="Heading2Char"/>
        </w:rPr>
        <w:t>Othniel is Israel’s first judge</w:t>
      </w:r>
      <w:bookmarkEnd w:id="15"/>
    </w:p>
    <w:p w14:paraId="0FFCFC8A" w14:textId="2A6DE434" w:rsidR="009D33A2" w:rsidRPr="00B559B5" w:rsidRDefault="00D97C21" w:rsidP="00F1067E">
      <w:pPr>
        <w:pStyle w:val="Background"/>
      </w:pPr>
      <w:r w:rsidRPr="00B559B5">
        <w:rPr>
          <w:b/>
        </w:rPr>
        <w:t xml:space="preserve">Background: </w:t>
      </w:r>
      <w:r w:rsidRPr="00B559B5">
        <w:t>Yahweh left some Canaanites in the land to test Israel</w:t>
      </w:r>
      <w:r w:rsidR="002158D5">
        <w:t xml:space="preserve"> and see</w:t>
      </w:r>
      <w:r w:rsidRPr="00B559B5">
        <w:t xml:space="preserve"> whether they would obey him. </w:t>
      </w:r>
    </w:p>
    <w:p w14:paraId="4A33DD3D" w14:textId="77777777" w:rsidR="00B669DB" w:rsidRPr="00170DC8" w:rsidRDefault="00B669DB" w:rsidP="00B669DB">
      <w:pPr>
        <w:pStyle w:val="Background"/>
        <w:rPr>
          <w:b/>
          <w:bCs w:val="0"/>
          <w:i/>
          <w:iCs/>
        </w:rPr>
      </w:pPr>
      <w:r w:rsidRPr="00170DC8">
        <w:rPr>
          <w:b/>
          <w:bCs w:val="0"/>
          <w:i/>
          <w:iCs/>
        </w:rPr>
        <w:t>Read the passage.</w:t>
      </w:r>
    </w:p>
    <w:p w14:paraId="0FFCFC8B" w14:textId="77777777" w:rsidR="009D33A2" w:rsidRPr="00B559B5" w:rsidRDefault="00D97C21" w:rsidP="00381D81">
      <w:pPr>
        <w:pStyle w:val="Part1"/>
      </w:pPr>
      <w:r w:rsidRPr="00B559B5">
        <w:t>Part 1</w:t>
      </w:r>
    </w:p>
    <w:p w14:paraId="0FFCFC8C" w14:textId="77777777" w:rsidR="009D33A2" w:rsidRPr="00B559B5" w:rsidRDefault="00D97C21" w:rsidP="00953DE0">
      <w:pPr>
        <w:pStyle w:val="Answerortell"/>
        <w:rPr>
          <w:b/>
          <w:sz w:val="34"/>
          <w:szCs w:val="34"/>
        </w:rPr>
      </w:pPr>
      <w:r w:rsidRPr="00B559B5">
        <w:t>Tell in your own words what you just read in these verses.</w:t>
      </w:r>
    </w:p>
    <w:p w14:paraId="0FFCFC8D" w14:textId="77777777" w:rsidR="009D33A2" w:rsidRPr="00B559B5" w:rsidRDefault="00D97C21" w:rsidP="00953DE0">
      <w:pPr>
        <w:pStyle w:val="Checklist2"/>
      </w:pPr>
      <w:r w:rsidRPr="00B559B5">
        <w:t>The people of Israel did what was evil in the sight of the Lord. [3:7]</w:t>
      </w:r>
    </w:p>
    <w:p w14:paraId="0FFCFC8E" w14:textId="7D5A14C8" w:rsidR="009D33A2" w:rsidRPr="00B559B5" w:rsidRDefault="00D97C21" w:rsidP="00953DE0">
      <w:pPr>
        <w:pStyle w:val="Checklist2"/>
      </w:pPr>
      <w:r w:rsidRPr="00B559B5">
        <w:t>Yahwe</w:t>
      </w:r>
      <w:r w:rsidR="002158D5">
        <w:t>h was</w:t>
      </w:r>
      <w:r w:rsidRPr="00B559B5">
        <w:t xml:space="preserve"> ang</w:t>
      </w:r>
      <w:r w:rsidR="001D0180">
        <w:t>ry</w:t>
      </w:r>
      <w:r w:rsidRPr="00B559B5">
        <w:t xml:space="preserve"> </w:t>
      </w:r>
      <w:r w:rsidR="002158D5">
        <w:t>with</w:t>
      </w:r>
      <w:r w:rsidRPr="00B559B5">
        <w:t xml:space="preserve"> Israel and gave them over to </w:t>
      </w:r>
      <w:r w:rsidR="002158D5">
        <w:t xml:space="preserve">serve </w:t>
      </w:r>
      <w:r w:rsidRPr="00B559B5">
        <w:t>the king of Aram for eight years. [3:8]</w:t>
      </w:r>
    </w:p>
    <w:p w14:paraId="0FFCFC8F" w14:textId="0519043B" w:rsidR="009D33A2" w:rsidRPr="00B559B5" w:rsidRDefault="00134834" w:rsidP="00953DE0">
      <w:pPr>
        <w:pStyle w:val="Checklist2"/>
      </w:pPr>
      <w:r>
        <w:t xml:space="preserve">When the people cried out to </w:t>
      </w:r>
      <w:r w:rsidR="00D97C21" w:rsidRPr="00B559B5">
        <w:t>Yahweh</w:t>
      </w:r>
      <w:r>
        <w:t>, he</w:t>
      </w:r>
      <w:r w:rsidR="00D97C21" w:rsidRPr="00B559B5">
        <w:t xml:space="preserve"> raised up Othniel to rescue them from the king of Aram. [3:9]</w:t>
      </w:r>
    </w:p>
    <w:p w14:paraId="1BEC5596" w14:textId="71654D71" w:rsidR="00134834" w:rsidRDefault="00D97C21" w:rsidP="00953DE0">
      <w:pPr>
        <w:pStyle w:val="Checklist2"/>
      </w:pPr>
      <w:r w:rsidRPr="00B559B5">
        <w:t xml:space="preserve">Yahweh gave </w:t>
      </w:r>
      <w:r w:rsidR="00134834">
        <w:t xml:space="preserve">the judge </w:t>
      </w:r>
      <w:r w:rsidRPr="00B559B5">
        <w:t>Othniel a great victory</w:t>
      </w:r>
      <w:r w:rsidR="00134834">
        <w:t>. [3:10]</w:t>
      </w:r>
    </w:p>
    <w:p w14:paraId="0FFCFC90" w14:textId="0DDB8AA0" w:rsidR="009D33A2" w:rsidRPr="00B559B5" w:rsidRDefault="00134834" w:rsidP="00953DE0">
      <w:pPr>
        <w:pStyle w:val="Checklist2"/>
      </w:pPr>
      <w:r>
        <w:t>T</w:t>
      </w:r>
      <w:r w:rsidR="00D97C21" w:rsidRPr="00B559B5">
        <w:t>here was peace in the land for forty years.</w:t>
      </w:r>
      <w:r>
        <w:t xml:space="preserve"> Then Othniel died.</w:t>
      </w:r>
      <w:r w:rsidR="00D97C21" w:rsidRPr="00B559B5">
        <w:t xml:space="preserve"> [3:11]</w:t>
      </w:r>
    </w:p>
    <w:p w14:paraId="0FFCFC91" w14:textId="77777777" w:rsidR="009D33A2" w:rsidRPr="00B559B5" w:rsidRDefault="00D97C21" w:rsidP="00381D81">
      <w:pPr>
        <w:pStyle w:val="Part2"/>
      </w:pPr>
      <w:r w:rsidRPr="00B559B5">
        <w:t>Part 2</w:t>
      </w:r>
    </w:p>
    <w:p w14:paraId="0FFCFC92" w14:textId="77777777" w:rsidR="009D33A2" w:rsidRPr="00B559B5" w:rsidRDefault="00D97C21">
      <w:pPr>
        <w:spacing w:after="80" w:line="360" w:lineRule="auto"/>
        <w:rPr>
          <w:rFonts w:cs="Arial"/>
          <w:sz w:val="20"/>
          <w:szCs w:val="20"/>
        </w:rPr>
      </w:pPr>
      <w:r w:rsidRPr="00B559B5">
        <w:rPr>
          <w:rFonts w:cs="Arial"/>
          <w:sz w:val="20"/>
          <w:szCs w:val="20"/>
        </w:rPr>
        <w:t>Answer the following questions.</w:t>
      </w:r>
    </w:p>
    <w:p w14:paraId="0FFCFC93" w14:textId="28F7101D" w:rsidR="009D33A2" w:rsidRPr="00B559B5" w:rsidRDefault="00134834">
      <w:pPr>
        <w:numPr>
          <w:ilvl w:val="0"/>
          <w:numId w:val="48"/>
        </w:numPr>
        <w:pBdr>
          <w:top w:val="nil"/>
          <w:left w:val="nil"/>
          <w:bottom w:val="nil"/>
          <w:right w:val="nil"/>
          <w:between w:val="nil"/>
        </w:pBdr>
        <w:spacing w:before="200" w:after="0"/>
        <w:rPr>
          <w:rFonts w:cs="Arial"/>
          <w:sz w:val="20"/>
          <w:szCs w:val="20"/>
        </w:rPr>
      </w:pPr>
      <w:r>
        <w:rPr>
          <w:rFonts w:cs="Arial"/>
          <w:sz w:val="20"/>
          <w:szCs w:val="20"/>
        </w:rPr>
        <w:t>[3:7</w:t>
      </w:r>
      <w:r w:rsidR="00F1067E">
        <w:rPr>
          <w:rFonts w:cs="Arial"/>
          <w:sz w:val="20"/>
          <w:szCs w:val="20"/>
        </w:rPr>
        <w:t xml:space="preserve">]   </w:t>
      </w:r>
      <w:r w:rsidR="00D97C21" w:rsidRPr="00B559B5">
        <w:rPr>
          <w:rFonts w:cs="Arial"/>
          <w:sz w:val="20"/>
          <w:szCs w:val="20"/>
        </w:rPr>
        <w:t>What did the people of Israel do?</w:t>
      </w:r>
    </w:p>
    <w:p w14:paraId="0FFCFC94" w14:textId="3B8E4A1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people of Israel did what was evil</w:t>
      </w:r>
      <w:r w:rsidR="00134834">
        <w:rPr>
          <w:rFonts w:cs="Arial"/>
          <w:sz w:val="20"/>
          <w:szCs w:val="20"/>
        </w:rPr>
        <w:t>. They</w:t>
      </w:r>
      <w:r w:rsidRPr="00B559B5">
        <w:rPr>
          <w:rFonts w:cs="Arial"/>
          <w:sz w:val="20"/>
          <w:szCs w:val="20"/>
        </w:rPr>
        <w:t xml:space="preserve"> forgot Yahweh their God.</w:t>
      </w:r>
      <w:r w:rsidR="00134834">
        <w:rPr>
          <w:rFonts w:cs="Arial"/>
          <w:sz w:val="20"/>
          <w:szCs w:val="20"/>
        </w:rPr>
        <w:t xml:space="preserve"> They served other gods.</w:t>
      </w:r>
    </w:p>
    <w:p w14:paraId="0FFCFC95" w14:textId="77777777" w:rsidR="009D33A2" w:rsidRPr="00B559B5" w:rsidRDefault="009D33A2">
      <w:pPr>
        <w:pBdr>
          <w:top w:val="nil"/>
          <w:left w:val="nil"/>
          <w:bottom w:val="nil"/>
          <w:right w:val="nil"/>
          <w:between w:val="nil"/>
        </w:pBdr>
        <w:ind w:left="720"/>
        <w:rPr>
          <w:rFonts w:cs="Arial"/>
          <w:sz w:val="20"/>
          <w:szCs w:val="20"/>
        </w:rPr>
      </w:pPr>
    </w:p>
    <w:p w14:paraId="0FFCFC96" w14:textId="7D3EBDCE" w:rsidR="009D33A2" w:rsidRPr="00B559B5" w:rsidRDefault="00134834">
      <w:pPr>
        <w:numPr>
          <w:ilvl w:val="0"/>
          <w:numId w:val="48"/>
        </w:numPr>
        <w:pBdr>
          <w:top w:val="nil"/>
          <w:left w:val="nil"/>
          <w:bottom w:val="nil"/>
          <w:right w:val="nil"/>
          <w:between w:val="nil"/>
        </w:pBdr>
        <w:spacing w:after="0"/>
        <w:rPr>
          <w:rFonts w:cs="Arial"/>
          <w:sz w:val="20"/>
          <w:szCs w:val="20"/>
        </w:rPr>
      </w:pPr>
      <w:r>
        <w:rPr>
          <w:rFonts w:cs="Arial"/>
          <w:sz w:val="20"/>
          <w:szCs w:val="20"/>
        </w:rPr>
        <w:t>[3:8</w:t>
      </w:r>
      <w:r w:rsidR="00F1067E">
        <w:rPr>
          <w:rFonts w:cs="Arial"/>
          <w:sz w:val="20"/>
          <w:szCs w:val="20"/>
        </w:rPr>
        <w:t xml:space="preserve">]   </w:t>
      </w:r>
      <w:r>
        <w:rPr>
          <w:rFonts w:cs="Arial"/>
          <w:sz w:val="20"/>
          <w:szCs w:val="20"/>
        </w:rPr>
        <w:t>How</w:t>
      </w:r>
      <w:r w:rsidR="00D97C21" w:rsidRPr="00B559B5">
        <w:rPr>
          <w:rFonts w:cs="Arial"/>
          <w:sz w:val="20"/>
          <w:szCs w:val="20"/>
        </w:rPr>
        <w:t xml:space="preserve"> did Yahweh </w:t>
      </w:r>
      <w:r>
        <w:rPr>
          <w:rFonts w:cs="Arial"/>
          <w:sz w:val="20"/>
          <w:szCs w:val="20"/>
        </w:rPr>
        <w:t>react when the people of Israel did what was evil</w:t>
      </w:r>
      <w:r w:rsidR="00D97C21" w:rsidRPr="00B559B5">
        <w:rPr>
          <w:rFonts w:cs="Arial"/>
          <w:sz w:val="20"/>
          <w:szCs w:val="20"/>
        </w:rPr>
        <w:t xml:space="preserve">? </w:t>
      </w:r>
    </w:p>
    <w:p w14:paraId="0FFCFC97" w14:textId="6583751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w:t>
      </w:r>
      <w:r w:rsidR="00134834">
        <w:rPr>
          <w:rFonts w:cs="Arial"/>
          <w:sz w:val="20"/>
          <w:szCs w:val="20"/>
        </w:rPr>
        <w:t>is anger burned against them. H</w:t>
      </w:r>
      <w:r w:rsidRPr="00B559B5">
        <w:rPr>
          <w:rFonts w:cs="Arial"/>
          <w:sz w:val="20"/>
          <w:szCs w:val="20"/>
        </w:rPr>
        <w:t xml:space="preserve">e allowed the king </w:t>
      </w:r>
      <w:r w:rsidR="00134834">
        <w:rPr>
          <w:rFonts w:cs="Arial"/>
          <w:sz w:val="20"/>
          <w:szCs w:val="20"/>
        </w:rPr>
        <w:t xml:space="preserve">of </w:t>
      </w:r>
      <w:r w:rsidRPr="00B559B5">
        <w:rPr>
          <w:rFonts w:cs="Arial"/>
          <w:sz w:val="20"/>
          <w:szCs w:val="20"/>
        </w:rPr>
        <w:t>Aram to defeat them, and the</w:t>
      </w:r>
      <w:r w:rsidR="00134834">
        <w:rPr>
          <w:rFonts w:cs="Arial"/>
          <w:sz w:val="20"/>
          <w:szCs w:val="20"/>
        </w:rPr>
        <w:t xml:space="preserve"> people of Israel</w:t>
      </w:r>
      <w:r w:rsidRPr="00B559B5">
        <w:rPr>
          <w:rFonts w:cs="Arial"/>
          <w:sz w:val="20"/>
          <w:szCs w:val="20"/>
        </w:rPr>
        <w:t xml:space="preserve"> served the king for eight years. </w:t>
      </w:r>
    </w:p>
    <w:p w14:paraId="0FFCFC98" w14:textId="77777777" w:rsidR="009D33A2" w:rsidRPr="00B559B5" w:rsidRDefault="009D33A2">
      <w:pPr>
        <w:pBdr>
          <w:top w:val="nil"/>
          <w:left w:val="nil"/>
          <w:bottom w:val="nil"/>
          <w:right w:val="nil"/>
          <w:between w:val="nil"/>
        </w:pBdr>
        <w:ind w:left="720"/>
        <w:rPr>
          <w:rFonts w:cs="Arial"/>
          <w:sz w:val="20"/>
          <w:szCs w:val="20"/>
        </w:rPr>
      </w:pPr>
    </w:p>
    <w:p w14:paraId="0FFCFC99" w14:textId="101470EF" w:rsidR="009D33A2" w:rsidRPr="00B559B5" w:rsidRDefault="00134834">
      <w:pPr>
        <w:numPr>
          <w:ilvl w:val="0"/>
          <w:numId w:val="48"/>
        </w:numPr>
        <w:pBdr>
          <w:top w:val="nil"/>
          <w:left w:val="nil"/>
          <w:bottom w:val="nil"/>
          <w:right w:val="nil"/>
          <w:between w:val="nil"/>
        </w:pBdr>
        <w:spacing w:after="0"/>
        <w:rPr>
          <w:rFonts w:cs="Arial"/>
          <w:sz w:val="20"/>
          <w:szCs w:val="20"/>
        </w:rPr>
      </w:pPr>
      <w:r>
        <w:rPr>
          <w:rFonts w:cs="Arial"/>
          <w:sz w:val="20"/>
          <w:szCs w:val="20"/>
        </w:rPr>
        <w:t>[3:9</w:t>
      </w:r>
      <w:r w:rsidR="00F1067E">
        <w:rPr>
          <w:rFonts w:cs="Arial"/>
          <w:sz w:val="20"/>
          <w:szCs w:val="20"/>
        </w:rPr>
        <w:t xml:space="preserve">]   </w:t>
      </w:r>
      <w:r w:rsidR="00D97C21" w:rsidRPr="00B559B5">
        <w:rPr>
          <w:rFonts w:cs="Arial"/>
          <w:sz w:val="20"/>
          <w:szCs w:val="20"/>
        </w:rPr>
        <w:t xml:space="preserve">What happened when the people of Israel called out to Yahweh? </w:t>
      </w:r>
    </w:p>
    <w:p w14:paraId="0FFCFC9A" w14:textId="6B13545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raised up Othniel to </w:t>
      </w:r>
      <w:r w:rsidR="00F1067E">
        <w:rPr>
          <w:rFonts w:cs="Arial"/>
          <w:sz w:val="20"/>
          <w:szCs w:val="20"/>
        </w:rPr>
        <w:t>help and rescue</w:t>
      </w:r>
      <w:r w:rsidRPr="00B559B5">
        <w:rPr>
          <w:rFonts w:cs="Arial"/>
          <w:sz w:val="20"/>
          <w:szCs w:val="20"/>
        </w:rPr>
        <w:t xml:space="preserve"> the people of Israel.</w:t>
      </w:r>
    </w:p>
    <w:p w14:paraId="0FFCFC9B"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0FFCFC9C" w14:textId="46CD1AAE" w:rsidR="009D33A2" w:rsidRPr="00B559B5" w:rsidRDefault="00134834">
      <w:pPr>
        <w:numPr>
          <w:ilvl w:val="0"/>
          <w:numId w:val="48"/>
        </w:numPr>
        <w:pBdr>
          <w:top w:val="nil"/>
          <w:left w:val="nil"/>
          <w:bottom w:val="nil"/>
          <w:right w:val="nil"/>
          <w:between w:val="nil"/>
        </w:pBdr>
        <w:spacing w:after="0"/>
        <w:rPr>
          <w:rFonts w:cs="Arial"/>
          <w:sz w:val="20"/>
          <w:szCs w:val="20"/>
        </w:rPr>
      </w:pPr>
      <w:r>
        <w:rPr>
          <w:rFonts w:cs="Arial"/>
          <w:sz w:val="20"/>
          <w:szCs w:val="20"/>
        </w:rPr>
        <w:t>[3:10</w:t>
      </w:r>
      <w:r w:rsidR="00F1067E">
        <w:rPr>
          <w:rFonts w:cs="Arial"/>
          <w:sz w:val="20"/>
          <w:szCs w:val="20"/>
        </w:rPr>
        <w:t xml:space="preserve">]   </w:t>
      </w:r>
      <w:r w:rsidR="00D97C21" w:rsidRPr="00B559B5">
        <w:rPr>
          <w:rFonts w:cs="Arial"/>
          <w:sz w:val="20"/>
          <w:szCs w:val="20"/>
        </w:rPr>
        <w:t>What happened when Yahweh’s spirit empowered Othniel?</w:t>
      </w:r>
    </w:p>
    <w:p w14:paraId="0FFCFC9D" w14:textId="17277422" w:rsidR="009D33A2" w:rsidRPr="00B559B5" w:rsidRDefault="00134834">
      <w:pPr>
        <w:pBdr>
          <w:top w:val="nil"/>
          <w:left w:val="nil"/>
          <w:bottom w:val="nil"/>
          <w:right w:val="nil"/>
          <w:between w:val="nil"/>
        </w:pBdr>
        <w:ind w:left="720"/>
        <w:rPr>
          <w:rFonts w:cs="Arial"/>
          <w:sz w:val="20"/>
          <w:szCs w:val="20"/>
        </w:rPr>
      </w:pPr>
      <w:r>
        <w:rPr>
          <w:rFonts w:cs="Arial"/>
          <w:sz w:val="20"/>
          <w:szCs w:val="20"/>
        </w:rPr>
        <w:t xml:space="preserve">Othniel judged Israel and went out to </w:t>
      </w:r>
      <w:r w:rsidR="00F1067E">
        <w:rPr>
          <w:rFonts w:cs="Arial"/>
          <w:sz w:val="20"/>
          <w:szCs w:val="20"/>
        </w:rPr>
        <w:t>war</w:t>
      </w:r>
      <w:r>
        <w:rPr>
          <w:rFonts w:cs="Arial"/>
          <w:sz w:val="20"/>
          <w:szCs w:val="20"/>
        </w:rPr>
        <w:t xml:space="preserve">. </w:t>
      </w:r>
      <w:r w:rsidR="00D97C21" w:rsidRPr="00B559B5">
        <w:rPr>
          <w:rFonts w:cs="Arial"/>
          <w:sz w:val="20"/>
          <w:szCs w:val="20"/>
        </w:rPr>
        <w:t xml:space="preserve">Yahweh </w:t>
      </w:r>
      <w:r>
        <w:rPr>
          <w:rFonts w:cs="Arial"/>
          <w:sz w:val="20"/>
          <w:szCs w:val="20"/>
        </w:rPr>
        <w:t xml:space="preserve">caused </w:t>
      </w:r>
      <w:r w:rsidR="00D97C21" w:rsidRPr="00B559B5">
        <w:rPr>
          <w:rFonts w:cs="Arial"/>
          <w:sz w:val="20"/>
          <w:szCs w:val="20"/>
        </w:rPr>
        <w:t xml:space="preserve">Othniel </w:t>
      </w:r>
      <w:r>
        <w:rPr>
          <w:rFonts w:cs="Arial"/>
          <w:sz w:val="20"/>
          <w:szCs w:val="20"/>
        </w:rPr>
        <w:t>to defeat</w:t>
      </w:r>
      <w:r w:rsidR="00D97C21" w:rsidRPr="00B559B5">
        <w:rPr>
          <w:rFonts w:cs="Arial"/>
          <w:sz w:val="20"/>
          <w:szCs w:val="20"/>
        </w:rPr>
        <w:t xml:space="preserve"> the king of Aram.</w:t>
      </w:r>
    </w:p>
    <w:p w14:paraId="0FFCFC9E" w14:textId="77777777" w:rsidR="009D33A2" w:rsidRPr="00B559B5" w:rsidRDefault="009D33A2">
      <w:pPr>
        <w:pBdr>
          <w:top w:val="nil"/>
          <w:left w:val="nil"/>
          <w:bottom w:val="nil"/>
          <w:right w:val="nil"/>
          <w:between w:val="nil"/>
        </w:pBdr>
        <w:ind w:left="720"/>
        <w:rPr>
          <w:rFonts w:cs="Arial"/>
          <w:sz w:val="20"/>
          <w:szCs w:val="20"/>
        </w:rPr>
      </w:pPr>
    </w:p>
    <w:p w14:paraId="0FFCFC9F" w14:textId="7B3D4083" w:rsidR="009D33A2" w:rsidRPr="00B559B5" w:rsidRDefault="00134834">
      <w:pPr>
        <w:numPr>
          <w:ilvl w:val="0"/>
          <w:numId w:val="48"/>
        </w:numPr>
        <w:pBdr>
          <w:top w:val="nil"/>
          <w:left w:val="nil"/>
          <w:bottom w:val="nil"/>
          <w:right w:val="nil"/>
          <w:between w:val="nil"/>
        </w:pBdr>
        <w:spacing w:after="0"/>
        <w:rPr>
          <w:rFonts w:cs="Arial"/>
          <w:sz w:val="20"/>
          <w:szCs w:val="20"/>
        </w:rPr>
      </w:pPr>
      <w:r>
        <w:rPr>
          <w:rFonts w:cs="Arial"/>
          <w:sz w:val="20"/>
          <w:szCs w:val="20"/>
        </w:rPr>
        <w:t>[3:11</w:t>
      </w:r>
      <w:r w:rsidR="00F1067E">
        <w:rPr>
          <w:rFonts w:cs="Arial"/>
          <w:sz w:val="20"/>
          <w:szCs w:val="20"/>
        </w:rPr>
        <w:t xml:space="preserve">]   </w:t>
      </w:r>
      <w:r w:rsidR="00D97C21" w:rsidRPr="00B559B5">
        <w:rPr>
          <w:rFonts w:cs="Arial"/>
          <w:sz w:val="20"/>
          <w:szCs w:val="20"/>
        </w:rPr>
        <w:t>What</w:t>
      </w:r>
      <w:r>
        <w:rPr>
          <w:rFonts w:cs="Arial"/>
          <w:sz w:val="20"/>
          <w:szCs w:val="20"/>
        </w:rPr>
        <w:t xml:space="preserve"> happened after</w:t>
      </w:r>
      <w:r w:rsidR="00D97C21" w:rsidRPr="00B559B5">
        <w:rPr>
          <w:rFonts w:cs="Arial"/>
          <w:sz w:val="20"/>
          <w:szCs w:val="20"/>
        </w:rPr>
        <w:t xml:space="preserve"> Othniel’s victory? </w:t>
      </w:r>
    </w:p>
    <w:p w14:paraId="5B7982A5" w14:textId="5CC99AEF" w:rsidR="00B33EFC" w:rsidRPr="00B559B5" w:rsidRDefault="00D97C21" w:rsidP="001A5736">
      <w:pPr>
        <w:pBdr>
          <w:top w:val="nil"/>
          <w:left w:val="nil"/>
          <w:bottom w:val="nil"/>
          <w:right w:val="nil"/>
          <w:between w:val="nil"/>
        </w:pBdr>
        <w:ind w:left="720"/>
        <w:rPr>
          <w:rFonts w:cs="Arial"/>
          <w:sz w:val="20"/>
          <w:szCs w:val="20"/>
        </w:rPr>
      </w:pPr>
      <w:r w:rsidRPr="00B559B5">
        <w:rPr>
          <w:rFonts w:cs="Arial"/>
          <w:sz w:val="20"/>
          <w:szCs w:val="20"/>
        </w:rPr>
        <w:t>The people of Israel had peace for forty years.</w:t>
      </w:r>
      <w:r w:rsidR="00134834">
        <w:rPr>
          <w:rFonts w:cs="Arial"/>
          <w:sz w:val="20"/>
          <w:szCs w:val="20"/>
        </w:rPr>
        <w:t xml:space="preserve"> Then Othniel died.</w:t>
      </w:r>
    </w:p>
    <w:p w14:paraId="0FFCFCA1" w14:textId="77777777" w:rsidR="009D33A2" w:rsidRPr="00B559B5" w:rsidRDefault="00D97C21" w:rsidP="001A5736">
      <w:pPr>
        <w:pStyle w:val="CommentSection"/>
      </w:pPr>
      <w:r w:rsidRPr="00B559B5">
        <w:t>Comment Section:</w:t>
      </w:r>
    </w:p>
    <w:p w14:paraId="0FFCFCA2" w14:textId="77777777" w:rsidR="009D33A2" w:rsidRPr="00B559B5" w:rsidRDefault="00D97C21">
      <w:pPr>
        <w:spacing w:before="240" w:after="240"/>
        <w:rPr>
          <w:rFonts w:cs="Arial"/>
          <w:b/>
          <w:sz w:val="18"/>
          <w:szCs w:val="18"/>
        </w:rPr>
      </w:pPr>
      <w:r w:rsidRPr="00567D5F">
        <w:rPr>
          <w:rFonts w:cs="Arial"/>
          <w:sz w:val="20"/>
        </w:rPr>
        <w:br w:type="page"/>
      </w:r>
    </w:p>
    <w:p w14:paraId="0FFCFCA3" w14:textId="77777777" w:rsidR="009D33A2" w:rsidRPr="00B559B5" w:rsidRDefault="00D97C21" w:rsidP="008508BC">
      <w:pPr>
        <w:pStyle w:val="Heading1"/>
      </w:pPr>
      <w:bookmarkStart w:id="16" w:name="_Toc203574553"/>
      <w:r w:rsidRPr="00B559B5">
        <w:lastRenderedPageBreak/>
        <w:t>Judges</w:t>
      </w:r>
      <w:r w:rsidRPr="00B559B5">
        <w:rPr>
          <w:rFonts w:eastAsia="Arial"/>
        </w:rPr>
        <w:t xml:space="preserve"> </w:t>
      </w:r>
      <w:r w:rsidRPr="00B559B5">
        <w:t>4:1-16</w:t>
      </w:r>
      <w:r w:rsidRPr="00B559B5">
        <w:tab/>
      </w:r>
      <w:r w:rsidRPr="000E5BCD">
        <w:rPr>
          <w:rStyle w:val="Heading2Char"/>
        </w:rPr>
        <w:t>Deborah and Barak lead Israel in battle</w:t>
      </w:r>
      <w:bookmarkEnd w:id="16"/>
    </w:p>
    <w:p w14:paraId="0FFCFCA4" w14:textId="492310F9" w:rsidR="009D33A2" w:rsidRDefault="00D97C21">
      <w:pPr>
        <w:spacing w:after="240"/>
        <w:rPr>
          <w:rFonts w:cs="Arial"/>
          <w:sz w:val="20"/>
          <w:szCs w:val="20"/>
        </w:rPr>
      </w:pPr>
      <w:r w:rsidRPr="00B559B5">
        <w:rPr>
          <w:rFonts w:cs="Arial"/>
          <w:b/>
          <w:sz w:val="20"/>
          <w:szCs w:val="20"/>
        </w:rPr>
        <w:t xml:space="preserve">Background: </w:t>
      </w:r>
      <w:r w:rsidRPr="00B559B5">
        <w:rPr>
          <w:rFonts w:cs="Arial"/>
          <w:sz w:val="20"/>
          <w:szCs w:val="20"/>
        </w:rPr>
        <w:t xml:space="preserve">Ehud </w:t>
      </w:r>
      <w:r w:rsidR="001D0180">
        <w:rPr>
          <w:rFonts w:cs="Arial"/>
          <w:sz w:val="20"/>
          <w:szCs w:val="20"/>
        </w:rPr>
        <w:t xml:space="preserve">was a judge </w:t>
      </w:r>
      <w:r w:rsidR="009575E9">
        <w:rPr>
          <w:rFonts w:cs="Arial"/>
          <w:sz w:val="20"/>
          <w:szCs w:val="20"/>
        </w:rPr>
        <w:t xml:space="preserve">that </w:t>
      </w:r>
      <w:r w:rsidR="001D0180">
        <w:rPr>
          <w:rFonts w:cs="Arial"/>
          <w:sz w:val="20"/>
          <w:szCs w:val="20"/>
        </w:rPr>
        <w:t xml:space="preserve">God used to </w:t>
      </w:r>
      <w:r w:rsidRPr="00B559B5">
        <w:rPr>
          <w:rFonts w:cs="Arial"/>
          <w:sz w:val="20"/>
          <w:szCs w:val="20"/>
        </w:rPr>
        <w:t>rescue the Israelites from Moab, and they had peace for 80 years</w:t>
      </w:r>
      <w:r w:rsidR="001D0180">
        <w:rPr>
          <w:rFonts w:cs="Arial"/>
          <w:sz w:val="20"/>
          <w:szCs w:val="20"/>
        </w:rPr>
        <w:t xml:space="preserve"> until Ehud died</w:t>
      </w:r>
      <w:r w:rsidRPr="00B559B5">
        <w:rPr>
          <w:rFonts w:cs="Arial"/>
          <w:sz w:val="20"/>
          <w:szCs w:val="20"/>
        </w:rPr>
        <w:t xml:space="preserve">. </w:t>
      </w:r>
    </w:p>
    <w:p w14:paraId="2C85220B" w14:textId="092E9513" w:rsidR="00120304" w:rsidRPr="00B559B5" w:rsidRDefault="00120304">
      <w:pPr>
        <w:spacing w:after="240"/>
        <w:rPr>
          <w:rFonts w:cs="Arial"/>
          <w:sz w:val="20"/>
          <w:szCs w:val="20"/>
        </w:rPr>
      </w:pPr>
      <w:r>
        <w:rPr>
          <w:rFonts w:cs="Arial"/>
          <w:sz w:val="20"/>
          <w:szCs w:val="20"/>
        </w:rPr>
        <w:t>This passage mentions Zebulun and Naphtali. These were two of the twelve tribes of Israel.</w:t>
      </w:r>
      <w:r w:rsidR="00EC3219">
        <w:rPr>
          <w:rFonts w:cs="Arial"/>
          <w:sz w:val="20"/>
          <w:szCs w:val="20"/>
        </w:rPr>
        <w:t xml:space="preserve"> At the end of the passage, when it says that Barak pursued Sisera’s army, it means that Barak led his own army to pursue Sisera’s army.</w:t>
      </w:r>
    </w:p>
    <w:p w14:paraId="2E3658ED" w14:textId="77777777" w:rsidR="00B669DB" w:rsidRPr="00170DC8" w:rsidRDefault="00B669DB" w:rsidP="00B669DB">
      <w:pPr>
        <w:pStyle w:val="Background"/>
        <w:rPr>
          <w:b/>
          <w:bCs w:val="0"/>
          <w:i/>
          <w:iCs/>
        </w:rPr>
      </w:pPr>
      <w:r w:rsidRPr="00170DC8">
        <w:rPr>
          <w:b/>
          <w:bCs w:val="0"/>
          <w:i/>
          <w:iCs/>
        </w:rPr>
        <w:t>Read the passage.</w:t>
      </w:r>
    </w:p>
    <w:p w14:paraId="0FFCFCA5" w14:textId="77777777" w:rsidR="009D33A2" w:rsidRPr="00B559B5" w:rsidRDefault="00D97C21" w:rsidP="00381D81">
      <w:pPr>
        <w:pStyle w:val="Part1"/>
      </w:pPr>
      <w:r w:rsidRPr="00B559B5">
        <w:t>Part 1</w:t>
      </w:r>
    </w:p>
    <w:p w14:paraId="0FFCFCA6" w14:textId="77777777" w:rsidR="009D33A2" w:rsidRPr="00B559B5" w:rsidRDefault="00D97C21" w:rsidP="00953DE0">
      <w:pPr>
        <w:pStyle w:val="Answerortell"/>
      </w:pPr>
      <w:r w:rsidRPr="00B559B5">
        <w:t>Tell in your own words what you just read in these verses.</w:t>
      </w:r>
    </w:p>
    <w:p w14:paraId="78F2CE2A" w14:textId="15E1BACD" w:rsidR="00F1067E" w:rsidRDefault="00F1067E" w:rsidP="00953DE0">
      <w:pPr>
        <w:pStyle w:val="Checklist2"/>
      </w:pPr>
      <w:r>
        <w:t>The people of Israel again did what was evil. [4:1]</w:t>
      </w:r>
    </w:p>
    <w:p w14:paraId="4914E7B6" w14:textId="3D2ED25D" w:rsidR="00CF19C8" w:rsidRDefault="00D97C21" w:rsidP="00953DE0">
      <w:pPr>
        <w:pStyle w:val="Checklist2"/>
      </w:pPr>
      <w:r w:rsidRPr="00B559B5">
        <w:t xml:space="preserve">Yahweh allowed the Canaanites, commanded by Sisera, to </w:t>
      </w:r>
      <w:r w:rsidR="00CF19C8">
        <w:t>defeat them. [4:2]</w:t>
      </w:r>
    </w:p>
    <w:p w14:paraId="0FFCFCA7" w14:textId="6889D0E0" w:rsidR="009D33A2" w:rsidRPr="00B559B5" w:rsidRDefault="00CF19C8" w:rsidP="00953DE0">
      <w:pPr>
        <w:pStyle w:val="Checklist2"/>
      </w:pPr>
      <w:r>
        <w:t xml:space="preserve">The people of Israel cried out to Yahweh for help, because they were </w:t>
      </w:r>
      <w:r w:rsidR="00F1067E">
        <w:t>oppress</w:t>
      </w:r>
      <w:r>
        <w:t>ed cruelly for twenty years</w:t>
      </w:r>
      <w:r w:rsidR="00D97C21" w:rsidRPr="00B559B5">
        <w:t>. [4:3]</w:t>
      </w:r>
    </w:p>
    <w:p w14:paraId="0FFCFCA8" w14:textId="483A4334" w:rsidR="009D33A2" w:rsidRPr="00B559B5" w:rsidRDefault="00D97C21" w:rsidP="00CF19C8">
      <w:pPr>
        <w:pStyle w:val="Checklist2"/>
      </w:pPr>
      <w:r w:rsidRPr="00B559B5">
        <w:t>Deborah</w:t>
      </w:r>
      <w:r w:rsidR="00CF19C8">
        <w:t xml:space="preserve"> </w:t>
      </w:r>
      <w:r w:rsidRPr="00B559B5">
        <w:t xml:space="preserve">was </w:t>
      </w:r>
      <w:r w:rsidR="00CF19C8">
        <w:t>the</w:t>
      </w:r>
      <w:r w:rsidRPr="00B559B5">
        <w:t xml:space="preserve"> judge</w:t>
      </w:r>
      <w:r w:rsidR="00CF19C8">
        <w:t xml:space="preserve"> of Israel, and t</w:t>
      </w:r>
      <w:r w:rsidRPr="00B559B5">
        <w:t xml:space="preserve">he people of Israel came to </w:t>
      </w:r>
      <w:r w:rsidR="00CF19C8">
        <w:t>her</w:t>
      </w:r>
      <w:r w:rsidRPr="00B559B5">
        <w:t xml:space="preserve"> because she settled their disputes. [4:</w:t>
      </w:r>
      <w:r w:rsidR="00CF19C8">
        <w:t>4-</w:t>
      </w:r>
      <w:r w:rsidRPr="00B559B5">
        <w:t>5]</w:t>
      </w:r>
    </w:p>
    <w:p w14:paraId="33C3F92A" w14:textId="6139E966" w:rsidR="00CF19C8" w:rsidRDefault="00D97C21" w:rsidP="00953DE0">
      <w:pPr>
        <w:pStyle w:val="Checklist2"/>
      </w:pPr>
      <w:r w:rsidRPr="00B559B5">
        <w:t xml:space="preserve">Deborah told Barak </w:t>
      </w:r>
      <w:r w:rsidR="00CF19C8">
        <w:t xml:space="preserve">that Yahweh commanded him </w:t>
      </w:r>
      <w:r w:rsidRPr="00B559B5">
        <w:t>to gather an army</w:t>
      </w:r>
      <w:r w:rsidR="00CF19C8">
        <w:t>, and that Yahweh would cause them to defeat</w:t>
      </w:r>
      <w:r w:rsidRPr="00B559B5">
        <w:t xml:space="preserve"> the army of Sisera. </w:t>
      </w:r>
      <w:r w:rsidR="00CF19C8">
        <w:t>[4:6-7]</w:t>
      </w:r>
    </w:p>
    <w:p w14:paraId="4C15488C" w14:textId="77777777" w:rsidR="00CF19C8" w:rsidRDefault="00D97C21" w:rsidP="00953DE0">
      <w:pPr>
        <w:pStyle w:val="Checklist2"/>
      </w:pPr>
      <w:r w:rsidRPr="00B559B5">
        <w:t xml:space="preserve">Barak said he would go only if Deborah went with them. </w:t>
      </w:r>
      <w:r w:rsidR="00CF19C8">
        <w:t>[4:8]</w:t>
      </w:r>
    </w:p>
    <w:p w14:paraId="0FFCFCA9" w14:textId="40991355" w:rsidR="009D33A2" w:rsidRPr="00B559B5" w:rsidRDefault="00CF19C8" w:rsidP="00953DE0">
      <w:pPr>
        <w:pStyle w:val="Checklist2"/>
      </w:pPr>
      <w:r>
        <w:t>Deborah</w:t>
      </w:r>
      <w:r w:rsidR="00D97C21" w:rsidRPr="00B559B5">
        <w:t xml:space="preserve"> agreed</w:t>
      </w:r>
      <w:r>
        <w:t>,</w:t>
      </w:r>
      <w:r w:rsidR="00D97C21" w:rsidRPr="00B559B5">
        <w:t xml:space="preserve"> but </w:t>
      </w:r>
      <w:r>
        <w:t xml:space="preserve">she </w:t>
      </w:r>
      <w:r w:rsidR="00D97C21" w:rsidRPr="00B559B5">
        <w:t>said God would deliver Sisera into the hand of a woman. [4:</w:t>
      </w:r>
      <w:r>
        <w:t>9</w:t>
      </w:r>
      <w:r w:rsidR="00D97C21" w:rsidRPr="00B559B5">
        <w:t>-10]</w:t>
      </w:r>
    </w:p>
    <w:p w14:paraId="5A0ECAE9" w14:textId="77777777" w:rsidR="00CF19C8" w:rsidRDefault="00D97C21" w:rsidP="00953DE0">
      <w:pPr>
        <w:pStyle w:val="Checklist2"/>
      </w:pPr>
      <w:r w:rsidRPr="00B559B5">
        <w:t xml:space="preserve">Sisera called out all his </w:t>
      </w:r>
      <w:r w:rsidR="00CF19C8">
        <w:t>900</w:t>
      </w:r>
      <w:r w:rsidRPr="00B559B5">
        <w:t xml:space="preserve"> chariots and soldiers for the battle</w:t>
      </w:r>
      <w:r w:rsidR="00CF19C8">
        <w:t>. [4:11-13]</w:t>
      </w:r>
    </w:p>
    <w:p w14:paraId="2E3EAB44" w14:textId="77777777" w:rsidR="004B28AF" w:rsidRDefault="00CF19C8" w:rsidP="00953DE0">
      <w:pPr>
        <w:pStyle w:val="Checklist2"/>
      </w:pPr>
      <w:r>
        <w:t xml:space="preserve">Deborah sent Barak and his army into battle, and </w:t>
      </w:r>
      <w:r w:rsidR="004B28AF">
        <w:t xml:space="preserve">she said that </w:t>
      </w:r>
      <w:r w:rsidR="00D97C21" w:rsidRPr="00B559B5">
        <w:t xml:space="preserve">Yahweh </w:t>
      </w:r>
      <w:r w:rsidR="004B28AF">
        <w:t>went before them. [4:14]</w:t>
      </w:r>
    </w:p>
    <w:p w14:paraId="09E47167" w14:textId="5E9BC2F7" w:rsidR="004B28AF" w:rsidRDefault="004B28AF" w:rsidP="00953DE0">
      <w:pPr>
        <w:pStyle w:val="Checklist2"/>
      </w:pPr>
      <w:r>
        <w:t xml:space="preserve">Yahweh </w:t>
      </w:r>
      <w:r w:rsidR="00D97C21" w:rsidRPr="00B559B5">
        <w:t>confused Sisera’s warriors</w:t>
      </w:r>
      <w:r>
        <w:t xml:space="preserve"> and caused them to be defeated, and Sisera ran away on foot</w:t>
      </w:r>
      <w:r w:rsidR="00D97C21" w:rsidRPr="00B559B5">
        <w:t xml:space="preserve">. </w:t>
      </w:r>
      <w:r>
        <w:t>[4:15]</w:t>
      </w:r>
    </w:p>
    <w:p w14:paraId="0FFCFCAA" w14:textId="0104E054" w:rsidR="009D33A2" w:rsidRPr="00B559B5" w:rsidRDefault="00D97C21" w:rsidP="00953DE0">
      <w:pPr>
        <w:pStyle w:val="Checklist2"/>
      </w:pPr>
      <w:r w:rsidRPr="00B559B5">
        <w:t>Barak pursued the warriors, and they were all killed. [4:12-16]</w:t>
      </w:r>
    </w:p>
    <w:p w14:paraId="0FFCFCAC" w14:textId="77777777" w:rsidR="009D33A2" w:rsidRPr="00B559B5" w:rsidRDefault="00D97C21" w:rsidP="00381D81">
      <w:pPr>
        <w:pStyle w:val="Part2"/>
      </w:pPr>
      <w:r w:rsidRPr="00B559B5">
        <w:t>Part 2</w:t>
      </w:r>
    </w:p>
    <w:p w14:paraId="0FFCFCAD" w14:textId="77777777" w:rsidR="009D33A2" w:rsidRPr="00B559B5" w:rsidRDefault="00D97C21" w:rsidP="00953DE0">
      <w:pPr>
        <w:pStyle w:val="Answerortell"/>
      </w:pPr>
      <w:r w:rsidRPr="00B559B5">
        <w:t>Answer the following questions.</w:t>
      </w:r>
    </w:p>
    <w:p w14:paraId="0FFCFCAE" w14:textId="62EF349E" w:rsidR="009D33A2" w:rsidRPr="00B559B5" w:rsidRDefault="00E31E6F">
      <w:pPr>
        <w:numPr>
          <w:ilvl w:val="0"/>
          <w:numId w:val="49"/>
        </w:numPr>
        <w:pBdr>
          <w:top w:val="nil"/>
          <w:left w:val="nil"/>
          <w:bottom w:val="nil"/>
          <w:right w:val="nil"/>
          <w:between w:val="nil"/>
        </w:pBdr>
        <w:spacing w:before="200" w:after="0"/>
        <w:rPr>
          <w:rFonts w:cs="Arial"/>
          <w:sz w:val="20"/>
          <w:szCs w:val="20"/>
        </w:rPr>
      </w:pPr>
      <w:r w:rsidRPr="00B559B5">
        <w:rPr>
          <w:rFonts w:cs="Arial"/>
          <w:sz w:val="20"/>
          <w:szCs w:val="20"/>
        </w:rPr>
        <w:t>[4:1</w:t>
      </w:r>
      <w:r w:rsidR="00940A2E">
        <w:rPr>
          <w:rFonts w:cs="Arial"/>
          <w:sz w:val="20"/>
          <w:szCs w:val="20"/>
        </w:rPr>
        <w:t xml:space="preserve">]   </w:t>
      </w:r>
      <w:r w:rsidR="00D97C21" w:rsidRPr="00B559B5">
        <w:rPr>
          <w:rFonts w:cs="Arial"/>
          <w:sz w:val="20"/>
          <w:szCs w:val="20"/>
        </w:rPr>
        <w:t xml:space="preserve">What did the people of Israel do after Ehud died? </w:t>
      </w:r>
    </w:p>
    <w:p w14:paraId="0FFCFCA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did what was evil in the sight of Yahweh.</w:t>
      </w:r>
    </w:p>
    <w:p w14:paraId="0FFCFCB0" w14:textId="77777777" w:rsidR="009D33A2" w:rsidRPr="00B559B5" w:rsidRDefault="009D33A2">
      <w:pPr>
        <w:pBdr>
          <w:top w:val="nil"/>
          <w:left w:val="nil"/>
          <w:bottom w:val="nil"/>
          <w:right w:val="nil"/>
          <w:between w:val="nil"/>
        </w:pBdr>
        <w:ind w:left="720"/>
        <w:rPr>
          <w:rFonts w:cs="Arial"/>
          <w:sz w:val="20"/>
          <w:szCs w:val="20"/>
        </w:rPr>
      </w:pPr>
    </w:p>
    <w:p w14:paraId="0FFCFCB1" w14:textId="78873E96" w:rsidR="009D33A2" w:rsidRPr="00B559B5" w:rsidRDefault="00E31E6F">
      <w:pPr>
        <w:numPr>
          <w:ilvl w:val="0"/>
          <w:numId w:val="49"/>
        </w:numPr>
        <w:pBdr>
          <w:top w:val="nil"/>
          <w:left w:val="nil"/>
          <w:bottom w:val="nil"/>
          <w:right w:val="nil"/>
          <w:between w:val="nil"/>
        </w:pBdr>
        <w:spacing w:after="0"/>
        <w:rPr>
          <w:rFonts w:cs="Arial"/>
          <w:sz w:val="20"/>
          <w:szCs w:val="20"/>
        </w:rPr>
      </w:pPr>
      <w:r w:rsidRPr="00B559B5">
        <w:rPr>
          <w:rFonts w:cs="Arial"/>
          <w:sz w:val="20"/>
          <w:szCs w:val="20"/>
        </w:rPr>
        <w:t>[4:2</w:t>
      </w:r>
      <w:r w:rsidR="00940A2E">
        <w:rPr>
          <w:rFonts w:cs="Arial"/>
          <w:sz w:val="20"/>
          <w:szCs w:val="20"/>
        </w:rPr>
        <w:t xml:space="preserve">]   </w:t>
      </w:r>
      <w:r w:rsidR="00D97C21" w:rsidRPr="00B559B5">
        <w:rPr>
          <w:rFonts w:cs="Arial"/>
          <w:sz w:val="20"/>
          <w:szCs w:val="20"/>
        </w:rPr>
        <w:t xml:space="preserve">How did Yahweh respond to Israel’s evil? </w:t>
      </w:r>
    </w:p>
    <w:p w14:paraId="0FFCFCB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 allowed the army of Jabin, king of Canaan, to defeat them.</w:t>
      </w:r>
    </w:p>
    <w:p w14:paraId="0FFCFCB3" w14:textId="77777777" w:rsidR="009D33A2" w:rsidRPr="00B559B5" w:rsidRDefault="009D33A2">
      <w:pPr>
        <w:pBdr>
          <w:top w:val="nil"/>
          <w:left w:val="nil"/>
          <w:bottom w:val="nil"/>
          <w:right w:val="nil"/>
          <w:between w:val="nil"/>
        </w:pBdr>
        <w:ind w:left="720"/>
        <w:rPr>
          <w:rFonts w:cs="Arial"/>
          <w:sz w:val="20"/>
          <w:szCs w:val="20"/>
        </w:rPr>
      </w:pPr>
    </w:p>
    <w:p w14:paraId="0FFCFCB4" w14:textId="754DDEBD" w:rsidR="009D33A2" w:rsidRPr="00B559B5" w:rsidRDefault="00E31E6F">
      <w:pPr>
        <w:numPr>
          <w:ilvl w:val="0"/>
          <w:numId w:val="49"/>
        </w:numPr>
        <w:pBdr>
          <w:top w:val="nil"/>
          <w:left w:val="nil"/>
          <w:bottom w:val="nil"/>
          <w:right w:val="nil"/>
          <w:between w:val="nil"/>
        </w:pBdr>
        <w:spacing w:after="0"/>
        <w:rPr>
          <w:rFonts w:cs="Arial"/>
          <w:sz w:val="20"/>
          <w:szCs w:val="20"/>
        </w:rPr>
      </w:pPr>
      <w:r w:rsidRPr="00B559B5">
        <w:rPr>
          <w:rFonts w:cs="Arial"/>
          <w:sz w:val="20"/>
          <w:szCs w:val="20"/>
        </w:rPr>
        <w:t>[4:2</w:t>
      </w:r>
      <w:r w:rsidR="00940A2E">
        <w:rPr>
          <w:rFonts w:cs="Arial"/>
          <w:sz w:val="20"/>
          <w:szCs w:val="20"/>
        </w:rPr>
        <w:t xml:space="preserve">]   </w:t>
      </w:r>
      <w:r w:rsidR="00D97C21" w:rsidRPr="00B559B5">
        <w:rPr>
          <w:rFonts w:cs="Arial"/>
          <w:sz w:val="20"/>
          <w:szCs w:val="20"/>
        </w:rPr>
        <w:t xml:space="preserve">Who was the commander of Jabin’s army? </w:t>
      </w:r>
    </w:p>
    <w:p w14:paraId="0FFCFCB5" w14:textId="66BF818B"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Sisera</w:t>
      </w:r>
      <w:r w:rsidR="004B28AF">
        <w:rPr>
          <w:rFonts w:cs="Arial"/>
          <w:sz w:val="20"/>
          <w:szCs w:val="20"/>
        </w:rPr>
        <w:t xml:space="preserve"> was the commander</w:t>
      </w:r>
      <w:r w:rsidRPr="00B559B5">
        <w:rPr>
          <w:rFonts w:cs="Arial"/>
          <w:sz w:val="20"/>
          <w:szCs w:val="20"/>
        </w:rPr>
        <w:t>.</w:t>
      </w:r>
    </w:p>
    <w:p w14:paraId="0FFCFCB6" w14:textId="77777777" w:rsidR="009D33A2" w:rsidRPr="00B559B5" w:rsidRDefault="009D33A2">
      <w:pPr>
        <w:pBdr>
          <w:top w:val="nil"/>
          <w:left w:val="nil"/>
          <w:bottom w:val="nil"/>
          <w:right w:val="nil"/>
          <w:between w:val="nil"/>
        </w:pBdr>
        <w:ind w:left="720"/>
        <w:rPr>
          <w:rFonts w:cs="Arial"/>
          <w:sz w:val="20"/>
          <w:szCs w:val="20"/>
        </w:rPr>
      </w:pPr>
    </w:p>
    <w:p w14:paraId="0FFCFCB7" w14:textId="548E4638" w:rsidR="009D33A2" w:rsidRPr="00B559B5" w:rsidRDefault="00E31E6F">
      <w:pPr>
        <w:numPr>
          <w:ilvl w:val="0"/>
          <w:numId w:val="49"/>
        </w:numPr>
        <w:pBdr>
          <w:top w:val="nil"/>
          <w:left w:val="nil"/>
          <w:bottom w:val="nil"/>
          <w:right w:val="nil"/>
          <w:between w:val="nil"/>
        </w:pBdr>
        <w:spacing w:after="0"/>
        <w:rPr>
          <w:rFonts w:cs="Arial"/>
          <w:sz w:val="20"/>
          <w:szCs w:val="20"/>
        </w:rPr>
      </w:pPr>
      <w:r w:rsidRPr="00B559B5">
        <w:rPr>
          <w:rFonts w:cs="Arial"/>
          <w:sz w:val="20"/>
          <w:szCs w:val="20"/>
        </w:rPr>
        <w:t>[4:3</w:t>
      </w:r>
      <w:r w:rsidR="00940A2E">
        <w:rPr>
          <w:rFonts w:cs="Arial"/>
          <w:sz w:val="20"/>
          <w:szCs w:val="20"/>
        </w:rPr>
        <w:t xml:space="preserve">]   </w:t>
      </w:r>
      <w:r w:rsidR="00D97C21" w:rsidRPr="00B559B5">
        <w:rPr>
          <w:rFonts w:cs="Arial"/>
          <w:sz w:val="20"/>
          <w:szCs w:val="20"/>
        </w:rPr>
        <w:t xml:space="preserve">How long did Sisera and his army </w:t>
      </w:r>
      <w:r w:rsidR="004B28AF">
        <w:rPr>
          <w:rFonts w:cs="Arial"/>
          <w:sz w:val="20"/>
          <w:szCs w:val="20"/>
        </w:rPr>
        <w:t xml:space="preserve">cruelly </w:t>
      </w:r>
      <w:r w:rsidR="00D97C21" w:rsidRPr="00B559B5">
        <w:rPr>
          <w:rFonts w:cs="Arial"/>
          <w:sz w:val="20"/>
          <w:szCs w:val="20"/>
        </w:rPr>
        <w:t xml:space="preserve">oppress the Israelites? </w:t>
      </w:r>
    </w:p>
    <w:p w14:paraId="0FFCFCB8" w14:textId="09D2D9A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w:t>
      </w:r>
      <w:r w:rsidR="004B28AF">
        <w:rPr>
          <w:rFonts w:cs="Arial"/>
          <w:sz w:val="20"/>
          <w:szCs w:val="20"/>
        </w:rPr>
        <w:t>hey cruelly oppressed the people of Israel for t</w:t>
      </w:r>
      <w:r w:rsidRPr="00B559B5">
        <w:rPr>
          <w:rFonts w:cs="Arial"/>
          <w:sz w:val="20"/>
          <w:szCs w:val="20"/>
        </w:rPr>
        <w:t>wenty years.</w:t>
      </w:r>
    </w:p>
    <w:p w14:paraId="0FFCFCB9" w14:textId="160F7466" w:rsidR="009D33A2" w:rsidRPr="00120304" w:rsidRDefault="00120304" w:rsidP="00120304">
      <w:pPr>
        <w:pStyle w:val="Continuedline"/>
      </w:pPr>
      <w:r w:rsidRPr="00B559B5">
        <w:lastRenderedPageBreak/>
        <w:t>Judges 4:1-16 continued</w:t>
      </w:r>
    </w:p>
    <w:p w14:paraId="0FFCFCBA" w14:textId="44368CA5" w:rsidR="009D33A2" w:rsidRPr="00B559B5" w:rsidRDefault="00D97C21">
      <w:pPr>
        <w:numPr>
          <w:ilvl w:val="0"/>
          <w:numId w:val="49"/>
        </w:numPr>
        <w:pBdr>
          <w:top w:val="nil"/>
          <w:left w:val="nil"/>
          <w:bottom w:val="nil"/>
          <w:right w:val="nil"/>
          <w:between w:val="nil"/>
        </w:pBdr>
        <w:spacing w:after="0"/>
        <w:rPr>
          <w:rFonts w:cs="Arial"/>
          <w:sz w:val="20"/>
          <w:szCs w:val="20"/>
        </w:rPr>
      </w:pPr>
      <w:r w:rsidRPr="00B559B5">
        <w:rPr>
          <w:rFonts w:cs="Arial"/>
          <w:sz w:val="20"/>
          <w:szCs w:val="20"/>
        </w:rPr>
        <w:t xml:space="preserve"> </w:t>
      </w:r>
      <w:r w:rsidR="00E31E6F" w:rsidRPr="00B559B5">
        <w:rPr>
          <w:rFonts w:cs="Arial"/>
          <w:sz w:val="20"/>
          <w:szCs w:val="20"/>
        </w:rPr>
        <w:t>[4:4</w:t>
      </w:r>
      <w:r w:rsidR="00940A2E">
        <w:rPr>
          <w:rFonts w:cs="Arial"/>
          <w:sz w:val="20"/>
          <w:szCs w:val="20"/>
        </w:rPr>
        <w:t xml:space="preserve">]   </w:t>
      </w:r>
      <w:r w:rsidRPr="00B559B5">
        <w:rPr>
          <w:rFonts w:cs="Arial"/>
          <w:sz w:val="20"/>
          <w:szCs w:val="20"/>
        </w:rPr>
        <w:t xml:space="preserve">Who was Deborah? </w:t>
      </w:r>
    </w:p>
    <w:p w14:paraId="0FFCFCBB" w14:textId="46175533"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Deborah was a prophetess and a </w:t>
      </w:r>
      <w:r w:rsidR="00EC3219">
        <w:rPr>
          <w:rFonts w:cs="Arial"/>
          <w:sz w:val="20"/>
          <w:szCs w:val="20"/>
        </w:rPr>
        <w:t xml:space="preserve">leading </w:t>
      </w:r>
      <w:r w:rsidRPr="00B559B5">
        <w:rPr>
          <w:rFonts w:cs="Arial"/>
          <w:sz w:val="20"/>
          <w:szCs w:val="20"/>
        </w:rPr>
        <w:t xml:space="preserve">judge </w:t>
      </w:r>
      <w:r w:rsidR="00EC3219">
        <w:rPr>
          <w:rFonts w:cs="Arial"/>
          <w:sz w:val="20"/>
          <w:szCs w:val="20"/>
        </w:rPr>
        <w:t>in Israel</w:t>
      </w:r>
      <w:r w:rsidRPr="00B559B5">
        <w:rPr>
          <w:rFonts w:cs="Arial"/>
          <w:sz w:val="20"/>
          <w:szCs w:val="20"/>
        </w:rPr>
        <w:t>.</w:t>
      </w:r>
    </w:p>
    <w:p w14:paraId="6345E9E5" w14:textId="77777777" w:rsidR="00120304" w:rsidRPr="00B559B5" w:rsidRDefault="00120304">
      <w:pPr>
        <w:pBdr>
          <w:top w:val="nil"/>
          <w:left w:val="nil"/>
          <w:bottom w:val="nil"/>
          <w:right w:val="nil"/>
          <w:between w:val="nil"/>
        </w:pBdr>
        <w:ind w:left="720"/>
        <w:rPr>
          <w:rFonts w:cs="Arial"/>
          <w:sz w:val="20"/>
          <w:szCs w:val="20"/>
        </w:rPr>
      </w:pPr>
    </w:p>
    <w:p w14:paraId="0FFCFCBD" w14:textId="55E40588" w:rsidR="009D33A2" w:rsidRPr="00B559B5" w:rsidRDefault="00E31E6F">
      <w:pPr>
        <w:numPr>
          <w:ilvl w:val="0"/>
          <w:numId w:val="49"/>
        </w:numPr>
        <w:pBdr>
          <w:top w:val="nil"/>
          <w:left w:val="nil"/>
          <w:bottom w:val="nil"/>
          <w:right w:val="nil"/>
          <w:between w:val="nil"/>
        </w:pBdr>
        <w:spacing w:after="0"/>
        <w:rPr>
          <w:rFonts w:cs="Arial"/>
          <w:sz w:val="20"/>
          <w:szCs w:val="20"/>
        </w:rPr>
      </w:pPr>
      <w:r w:rsidRPr="00B559B5">
        <w:rPr>
          <w:rFonts w:cs="Arial"/>
          <w:sz w:val="20"/>
          <w:szCs w:val="20"/>
        </w:rPr>
        <w:t>[4:5</w:t>
      </w:r>
      <w:r w:rsidR="00940A2E">
        <w:rPr>
          <w:rFonts w:cs="Arial"/>
          <w:sz w:val="20"/>
          <w:szCs w:val="20"/>
        </w:rPr>
        <w:t xml:space="preserve">]   </w:t>
      </w:r>
      <w:r w:rsidR="00D97C21" w:rsidRPr="00B559B5">
        <w:rPr>
          <w:rFonts w:cs="Arial"/>
          <w:sz w:val="20"/>
          <w:szCs w:val="20"/>
        </w:rPr>
        <w:t xml:space="preserve">What did she do under the palm of Deborah? </w:t>
      </w:r>
    </w:p>
    <w:p w14:paraId="0FFCFCC1" w14:textId="25506E54" w:rsidR="009D33A2" w:rsidRDefault="00D97C21" w:rsidP="004B28AF">
      <w:pPr>
        <w:pBdr>
          <w:top w:val="nil"/>
          <w:left w:val="nil"/>
          <w:bottom w:val="nil"/>
          <w:right w:val="nil"/>
          <w:between w:val="nil"/>
        </w:pBdr>
        <w:ind w:left="720"/>
        <w:rPr>
          <w:rFonts w:cs="Arial"/>
          <w:sz w:val="20"/>
          <w:szCs w:val="20"/>
        </w:rPr>
      </w:pPr>
      <w:r w:rsidRPr="00B559B5">
        <w:rPr>
          <w:rFonts w:cs="Arial"/>
          <w:sz w:val="20"/>
          <w:szCs w:val="20"/>
        </w:rPr>
        <w:t>She settled disputes that occurred between the people of Israel.</w:t>
      </w:r>
    </w:p>
    <w:p w14:paraId="73EDE0EF" w14:textId="77777777" w:rsidR="004B28AF" w:rsidRPr="004B28AF" w:rsidRDefault="004B28AF" w:rsidP="004B28AF">
      <w:pPr>
        <w:pBdr>
          <w:top w:val="nil"/>
          <w:left w:val="nil"/>
          <w:bottom w:val="nil"/>
          <w:right w:val="nil"/>
          <w:between w:val="nil"/>
        </w:pBdr>
        <w:ind w:left="720"/>
        <w:rPr>
          <w:rFonts w:cs="Arial"/>
          <w:sz w:val="20"/>
          <w:szCs w:val="20"/>
        </w:rPr>
      </w:pPr>
    </w:p>
    <w:p w14:paraId="0FFCFCC2" w14:textId="68EB4FD0" w:rsidR="009D33A2" w:rsidRPr="00B559B5" w:rsidRDefault="00D97C21">
      <w:pPr>
        <w:numPr>
          <w:ilvl w:val="0"/>
          <w:numId w:val="49"/>
        </w:numPr>
        <w:pBdr>
          <w:top w:val="nil"/>
          <w:left w:val="nil"/>
          <w:bottom w:val="nil"/>
          <w:right w:val="nil"/>
          <w:between w:val="nil"/>
        </w:pBdr>
        <w:spacing w:after="0"/>
        <w:rPr>
          <w:rFonts w:cs="Arial"/>
          <w:sz w:val="20"/>
          <w:szCs w:val="20"/>
        </w:rPr>
      </w:pPr>
      <w:r w:rsidRPr="00B559B5">
        <w:rPr>
          <w:rFonts w:cs="Arial"/>
          <w:sz w:val="20"/>
          <w:szCs w:val="20"/>
        </w:rPr>
        <w:t xml:space="preserve"> </w:t>
      </w:r>
      <w:r w:rsidR="00E31E6F" w:rsidRPr="00B559B5">
        <w:rPr>
          <w:rFonts w:cs="Arial"/>
          <w:sz w:val="20"/>
          <w:szCs w:val="20"/>
        </w:rPr>
        <w:t>[4:6</w:t>
      </w:r>
      <w:r w:rsidR="00940A2E">
        <w:rPr>
          <w:rFonts w:cs="Arial"/>
          <w:sz w:val="20"/>
          <w:szCs w:val="20"/>
        </w:rPr>
        <w:t xml:space="preserve">]   </w:t>
      </w:r>
      <w:r w:rsidRPr="00B559B5">
        <w:rPr>
          <w:rFonts w:cs="Arial"/>
          <w:sz w:val="20"/>
          <w:szCs w:val="20"/>
        </w:rPr>
        <w:t xml:space="preserve">What did </w:t>
      </w:r>
      <w:r w:rsidR="00E31E6F">
        <w:rPr>
          <w:rFonts w:cs="Arial"/>
          <w:sz w:val="20"/>
          <w:szCs w:val="20"/>
        </w:rPr>
        <w:t>Deborah tell Barak?</w:t>
      </w:r>
      <w:r w:rsidRPr="00B559B5">
        <w:rPr>
          <w:rFonts w:cs="Arial"/>
          <w:sz w:val="20"/>
          <w:szCs w:val="20"/>
        </w:rPr>
        <w:t xml:space="preserve"> </w:t>
      </w:r>
    </w:p>
    <w:p w14:paraId="0FFCFCC3" w14:textId="2493F7E4" w:rsidR="009D33A2" w:rsidRPr="00B559B5" w:rsidRDefault="00E31E6F">
      <w:pPr>
        <w:pBdr>
          <w:top w:val="nil"/>
          <w:left w:val="nil"/>
          <w:bottom w:val="nil"/>
          <w:right w:val="nil"/>
          <w:between w:val="nil"/>
        </w:pBdr>
        <w:ind w:left="720"/>
        <w:rPr>
          <w:rFonts w:cs="Arial"/>
          <w:sz w:val="20"/>
          <w:szCs w:val="20"/>
        </w:rPr>
      </w:pPr>
      <w:r>
        <w:rPr>
          <w:rFonts w:cs="Arial"/>
          <w:sz w:val="20"/>
          <w:szCs w:val="20"/>
        </w:rPr>
        <w:t xml:space="preserve">She told Barak that </w:t>
      </w:r>
      <w:r w:rsidR="00D97C21" w:rsidRPr="00B559B5">
        <w:rPr>
          <w:rFonts w:cs="Arial"/>
          <w:sz w:val="20"/>
          <w:szCs w:val="20"/>
        </w:rPr>
        <w:t xml:space="preserve">Yahweh commanded </w:t>
      </w:r>
      <w:r>
        <w:rPr>
          <w:rFonts w:cs="Arial"/>
          <w:sz w:val="20"/>
          <w:szCs w:val="20"/>
        </w:rPr>
        <w:t>him</w:t>
      </w:r>
      <w:r w:rsidR="00D97C21" w:rsidRPr="00B559B5">
        <w:rPr>
          <w:rFonts w:cs="Arial"/>
          <w:sz w:val="20"/>
          <w:szCs w:val="20"/>
        </w:rPr>
        <w:t xml:space="preserve"> to take </w:t>
      </w:r>
      <w:r w:rsidR="00EC3219">
        <w:rPr>
          <w:rFonts w:cs="Arial"/>
          <w:sz w:val="20"/>
          <w:szCs w:val="20"/>
        </w:rPr>
        <w:t xml:space="preserve">10,000 </w:t>
      </w:r>
      <w:r w:rsidR="00D97C21" w:rsidRPr="00B559B5">
        <w:rPr>
          <w:rFonts w:cs="Arial"/>
          <w:sz w:val="20"/>
          <w:szCs w:val="20"/>
        </w:rPr>
        <w:t>men and go to M</w:t>
      </w:r>
      <w:r>
        <w:rPr>
          <w:rFonts w:cs="Arial"/>
          <w:sz w:val="20"/>
          <w:szCs w:val="20"/>
        </w:rPr>
        <w:t>ount</w:t>
      </w:r>
      <w:r w:rsidR="00D97C21" w:rsidRPr="00B559B5">
        <w:rPr>
          <w:rFonts w:cs="Arial"/>
          <w:sz w:val="20"/>
          <w:szCs w:val="20"/>
        </w:rPr>
        <w:t xml:space="preserve"> Tabor.</w:t>
      </w:r>
    </w:p>
    <w:p w14:paraId="0FFCFCC4" w14:textId="77777777" w:rsidR="009D33A2" w:rsidRPr="00B559B5" w:rsidRDefault="009D33A2">
      <w:pPr>
        <w:pBdr>
          <w:top w:val="nil"/>
          <w:left w:val="nil"/>
          <w:bottom w:val="nil"/>
          <w:right w:val="nil"/>
          <w:between w:val="nil"/>
        </w:pBdr>
        <w:ind w:left="720"/>
        <w:rPr>
          <w:rFonts w:cs="Arial"/>
          <w:sz w:val="20"/>
          <w:szCs w:val="20"/>
        </w:rPr>
      </w:pPr>
    </w:p>
    <w:p w14:paraId="0FFCFCC5" w14:textId="123067F3" w:rsidR="009D33A2" w:rsidRPr="00B559B5" w:rsidRDefault="00D97C21">
      <w:pPr>
        <w:numPr>
          <w:ilvl w:val="0"/>
          <w:numId w:val="49"/>
        </w:numPr>
        <w:pBdr>
          <w:top w:val="nil"/>
          <w:left w:val="nil"/>
          <w:bottom w:val="nil"/>
          <w:right w:val="nil"/>
          <w:between w:val="nil"/>
        </w:pBdr>
        <w:spacing w:after="0"/>
        <w:rPr>
          <w:rFonts w:cs="Arial"/>
          <w:sz w:val="20"/>
          <w:szCs w:val="20"/>
        </w:rPr>
      </w:pPr>
      <w:r w:rsidRPr="00B559B5">
        <w:rPr>
          <w:rFonts w:cs="Arial"/>
          <w:sz w:val="20"/>
          <w:szCs w:val="20"/>
        </w:rPr>
        <w:t xml:space="preserve"> </w:t>
      </w:r>
      <w:r w:rsidR="00E31E6F" w:rsidRPr="00B559B5">
        <w:rPr>
          <w:rFonts w:cs="Arial"/>
          <w:sz w:val="20"/>
          <w:szCs w:val="20"/>
        </w:rPr>
        <w:t>[4:7</w:t>
      </w:r>
      <w:r w:rsidR="00940A2E">
        <w:rPr>
          <w:rFonts w:cs="Arial"/>
          <w:sz w:val="20"/>
          <w:szCs w:val="20"/>
        </w:rPr>
        <w:t xml:space="preserve">]   </w:t>
      </w:r>
      <w:r w:rsidRPr="00B559B5">
        <w:rPr>
          <w:rFonts w:cs="Arial"/>
          <w:sz w:val="20"/>
          <w:szCs w:val="20"/>
        </w:rPr>
        <w:t xml:space="preserve">What did Yahweh say </w:t>
      </w:r>
      <w:r w:rsidR="00E31E6F">
        <w:rPr>
          <w:rFonts w:cs="Arial"/>
          <w:sz w:val="20"/>
          <w:szCs w:val="20"/>
        </w:rPr>
        <w:t xml:space="preserve">that </w:t>
      </w:r>
      <w:r w:rsidRPr="00B559B5">
        <w:rPr>
          <w:rFonts w:cs="Arial"/>
          <w:sz w:val="20"/>
          <w:szCs w:val="20"/>
        </w:rPr>
        <w:t xml:space="preserve">he would do for Barak? </w:t>
      </w:r>
    </w:p>
    <w:p w14:paraId="0FFCFCC6" w14:textId="7FCE392E"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said </w:t>
      </w:r>
      <w:r w:rsidR="00E31E6F">
        <w:rPr>
          <w:rFonts w:cs="Arial"/>
          <w:sz w:val="20"/>
          <w:szCs w:val="20"/>
        </w:rPr>
        <w:t xml:space="preserve">that </w:t>
      </w:r>
      <w:r w:rsidRPr="00B559B5">
        <w:rPr>
          <w:rFonts w:cs="Arial"/>
          <w:sz w:val="20"/>
          <w:szCs w:val="20"/>
        </w:rPr>
        <w:t>he would draw out Sisera to the Kishon River</w:t>
      </w:r>
      <w:r w:rsidR="00EC3219">
        <w:rPr>
          <w:rFonts w:cs="Arial"/>
          <w:sz w:val="20"/>
          <w:szCs w:val="20"/>
        </w:rPr>
        <w:t>, with Sisera’s chariots and army. Yahweh said that he</w:t>
      </w:r>
      <w:r w:rsidRPr="00B559B5">
        <w:rPr>
          <w:rFonts w:cs="Arial"/>
          <w:sz w:val="20"/>
          <w:szCs w:val="20"/>
        </w:rPr>
        <w:t xml:space="preserve"> would give Barak victory over Sisera’s army.</w:t>
      </w:r>
    </w:p>
    <w:p w14:paraId="7CFDA1D8" w14:textId="77777777" w:rsidR="004B28AF" w:rsidRPr="00B559B5" w:rsidRDefault="004B28AF">
      <w:pPr>
        <w:pBdr>
          <w:top w:val="nil"/>
          <w:left w:val="nil"/>
          <w:bottom w:val="nil"/>
          <w:right w:val="nil"/>
          <w:between w:val="nil"/>
        </w:pBdr>
        <w:ind w:left="720"/>
        <w:rPr>
          <w:rFonts w:cs="Arial"/>
          <w:sz w:val="20"/>
          <w:szCs w:val="20"/>
        </w:rPr>
      </w:pPr>
    </w:p>
    <w:p w14:paraId="0FFCFCC7" w14:textId="24525AAA" w:rsidR="009D33A2" w:rsidRPr="00B559B5" w:rsidRDefault="00120304">
      <w:pPr>
        <w:numPr>
          <w:ilvl w:val="0"/>
          <w:numId w:val="49"/>
        </w:numPr>
        <w:pBdr>
          <w:top w:val="nil"/>
          <w:left w:val="nil"/>
          <w:bottom w:val="nil"/>
          <w:right w:val="nil"/>
          <w:between w:val="nil"/>
        </w:pBdr>
        <w:spacing w:after="0"/>
        <w:rPr>
          <w:rFonts w:cs="Arial"/>
          <w:sz w:val="20"/>
          <w:szCs w:val="20"/>
        </w:rPr>
      </w:pPr>
      <w:r>
        <w:rPr>
          <w:rFonts w:cs="Arial"/>
          <w:sz w:val="20"/>
          <w:szCs w:val="20"/>
        </w:rPr>
        <w:t>[4:8</w:t>
      </w:r>
      <w:r w:rsidR="00940A2E">
        <w:rPr>
          <w:rFonts w:cs="Arial"/>
          <w:sz w:val="20"/>
          <w:szCs w:val="20"/>
        </w:rPr>
        <w:t xml:space="preserve">]   </w:t>
      </w:r>
      <w:r w:rsidR="00D97C21" w:rsidRPr="00B559B5">
        <w:rPr>
          <w:rFonts w:cs="Arial"/>
          <w:sz w:val="20"/>
          <w:szCs w:val="20"/>
        </w:rPr>
        <w:t>What did Barak say to Deborah?</w:t>
      </w:r>
    </w:p>
    <w:p w14:paraId="0FFCFCC8" w14:textId="2574939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Barak told Deborah that he would go if she went with him, </w:t>
      </w:r>
      <w:r w:rsidR="00120304">
        <w:rPr>
          <w:rFonts w:cs="Arial"/>
          <w:sz w:val="20"/>
          <w:szCs w:val="20"/>
        </w:rPr>
        <w:t xml:space="preserve">but </w:t>
      </w:r>
      <w:r w:rsidRPr="00B559B5">
        <w:rPr>
          <w:rFonts w:cs="Arial"/>
          <w:sz w:val="20"/>
          <w:szCs w:val="20"/>
        </w:rPr>
        <w:t>if she did not</w:t>
      </w:r>
      <w:r w:rsidR="00120304">
        <w:rPr>
          <w:rFonts w:cs="Arial"/>
          <w:sz w:val="20"/>
          <w:szCs w:val="20"/>
        </w:rPr>
        <w:t xml:space="preserve"> go</w:t>
      </w:r>
      <w:r w:rsidRPr="00B559B5">
        <w:rPr>
          <w:rFonts w:cs="Arial"/>
          <w:sz w:val="20"/>
          <w:szCs w:val="20"/>
        </w:rPr>
        <w:t>, he would not go.</w:t>
      </w:r>
    </w:p>
    <w:p w14:paraId="0FFCFCC9" w14:textId="77777777" w:rsidR="009D33A2" w:rsidRPr="00B559B5" w:rsidRDefault="009D33A2">
      <w:pPr>
        <w:pBdr>
          <w:top w:val="nil"/>
          <w:left w:val="nil"/>
          <w:bottom w:val="nil"/>
          <w:right w:val="nil"/>
          <w:between w:val="nil"/>
        </w:pBdr>
        <w:ind w:left="720"/>
        <w:rPr>
          <w:rFonts w:cs="Arial"/>
          <w:sz w:val="20"/>
          <w:szCs w:val="20"/>
        </w:rPr>
      </w:pPr>
    </w:p>
    <w:p w14:paraId="0FFCFCCA" w14:textId="1E0CA0CF" w:rsidR="009D33A2" w:rsidRPr="00B559B5" w:rsidRDefault="00D97C21">
      <w:pPr>
        <w:numPr>
          <w:ilvl w:val="0"/>
          <w:numId w:val="49"/>
        </w:numPr>
        <w:pBdr>
          <w:top w:val="nil"/>
          <w:left w:val="nil"/>
          <w:bottom w:val="nil"/>
          <w:right w:val="nil"/>
          <w:between w:val="nil"/>
        </w:pBdr>
        <w:spacing w:after="0"/>
        <w:rPr>
          <w:rFonts w:cs="Arial"/>
          <w:sz w:val="20"/>
          <w:szCs w:val="20"/>
        </w:rPr>
      </w:pPr>
      <w:r w:rsidRPr="00B559B5">
        <w:rPr>
          <w:rFonts w:cs="Arial"/>
          <w:sz w:val="20"/>
          <w:szCs w:val="20"/>
        </w:rPr>
        <w:t xml:space="preserve"> </w:t>
      </w:r>
      <w:r w:rsidR="00120304">
        <w:rPr>
          <w:rFonts w:cs="Arial"/>
          <w:sz w:val="20"/>
          <w:szCs w:val="20"/>
        </w:rPr>
        <w:t>[4:9</w:t>
      </w:r>
      <w:r w:rsidR="00940A2E">
        <w:rPr>
          <w:rFonts w:cs="Arial"/>
          <w:sz w:val="20"/>
          <w:szCs w:val="20"/>
        </w:rPr>
        <w:t xml:space="preserve">]   </w:t>
      </w:r>
      <w:r w:rsidRPr="00B559B5">
        <w:rPr>
          <w:rFonts w:cs="Arial"/>
          <w:sz w:val="20"/>
          <w:szCs w:val="20"/>
        </w:rPr>
        <w:t xml:space="preserve">Why would Barak not receive honor for what he was about to do? </w:t>
      </w:r>
    </w:p>
    <w:p w14:paraId="0FFCFCCB"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He would not receive the honor because Yahweh would cause a woman to defeat Sisera. </w:t>
      </w:r>
    </w:p>
    <w:p w14:paraId="0FFCFCCC" w14:textId="77777777" w:rsidR="009D33A2" w:rsidRPr="00B559B5" w:rsidRDefault="009D33A2">
      <w:pPr>
        <w:pBdr>
          <w:top w:val="nil"/>
          <w:left w:val="nil"/>
          <w:bottom w:val="nil"/>
          <w:right w:val="nil"/>
          <w:between w:val="nil"/>
        </w:pBdr>
        <w:ind w:left="720"/>
        <w:rPr>
          <w:rFonts w:cs="Arial"/>
          <w:sz w:val="20"/>
          <w:szCs w:val="20"/>
        </w:rPr>
      </w:pPr>
    </w:p>
    <w:p w14:paraId="12C2792C" w14:textId="45A0C5A2" w:rsidR="00120304" w:rsidRDefault="00120304">
      <w:pPr>
        <w:numPr>
          <w:ilvl w:val="0"/>
          <w:numId w:val="49"/>
        </w:numPr>
        <w:pBdr>
          <w:top w:val="nil"/>
          <w:left w:val="nil"/>
          <w:bottom w:val="nil"/>
          <w:right w:val="nil"/>
          <w:between w:val="nil"/>
        </w:pBdr>
        <w:spacing w:after="0"/>
        <w:rPr>
          <w:rFonts w:cs="Arial"/>
          <w:sz w:val="20"/>
          <w:szCs w:val="20"/>
        </w:rPr>
      </w:pPr>
      <w:r>
        <w:rPr>
          <w:rFonts w:cs="Arial"/>
          <w:sz w:val="20"/>
          <w:szCs w:val="20"/>
        </w:rPr>
        <w:t>[4:10</w:t>
      </w:r>
      <w:r w:rsidR="00940A2E">
        <w:rPr>
          <w:rFonts w:cs="Arial"/>
          <w:sz w:val="20"/>
          <w:szCs w:val="20"/>
        </w:rPr>
        <w:t xml:space="preserve">]   </w:t>
      </w:r>
      <w:r>
        <w:rPr>
          <w:rFonts w:cs="Arial"/>
          <w:sz w:val="20"/>
          <w:szCs w:val="20"/>
        </w:rPr>
        <w:t xml:space="preserve">What happened next? </w:t>
      </w:r>
    </w:p>
    <w:p w14:paraId="1F0128CF" w14:textId="29CFA6BB" w:rsidR="00120304" w:rsidRDefault="00120304" w:rsidP="00120304">
      <w:pPr>
        <w:pBdr>
          <w:top w:val="nil"/>
          <w:left w:val="nil"/>
          <w:bottom w:val="nil"/>
          <w:right w:val="nil"/>
          <w:between w:val="nil"/>
        </w:pBdr>
        <w:spacing w:after="0"/>
        <w:ind w:left="720"/>
        <w:rPr>
          <w:rFonts w:cs="Arial"/>
          <w:sz w:val="20"/>
          <w:szCs w:val="20"/>
        </w:rPr>
      </w:pPr>
      <w:r>
        <w:rPr>
          <w:rFonts w:cs="Arial"/>
          <w:sz w:val="20"/>
          <w:szCs w:val="20"/>
        </w:rPr>
        <w:t xml:space="preserve">Barak called </w:t>
      </w:r>
      <w:r w:rsidR="00EC3219">
        <w:rPr>
          <w:rFonts w:cs="Arial"/>
          <w:sz w:val="20"/>
          <w:szCs w:val="20"/>
        </w:rPr>
        <w:t xml:space="preserve">the men of </w:t>
      </w:r>
      <w:r>
        <w:rPr>
          <w:rFonts w:cs="Arial"/>
          <w:sz w:val="20"/>
          <w:szCs w:val="20"/>
        </w:rPr>
        <w:t xml:space="preserve">Zebulun and Naphtali to go to </w:t>
      </w:r>
      <w:proofErr w:type="spellStart"/>
      <w:r>
        <w:rPr>
          <w:rFonts w:cs="Arial"/>
          <w:sz w:val="20"/>
          <w:szCs w:val="20"/>
        </w:rPr>
        <w:t>Kedesh</w:t>
      </w:r>
      <w:proofErr w:type="spellEnd"/>
      <w:r>
        <w:rPr>
          <w:rFonts w:cs="Arial"/>
          <w:sz w:val="20"/>
          <w:szCs w:val="20"/>
        </w:rPr>
        <w:t>, and 10,000 men went with</w:t>
      </w:r>
      <w:r w:rsidR="00EC3219">
        <w:rPr>
          <w:rFonts w:cs="Arial"/>
          <w:sz w:val="20"/>
          <w:szCs w:val="20"/>
        </w:rPr>
        <w:t xml:space="preserve"> him.</w:t>
      </w:r>
      <w:r>
        <w:rPr>
          <w:rFonts w:cs="Arial"/>
          <w:sz w:val="20"/>
          <w:szCs w:val="20"/>
        </w:rPr>
        <w:t xml:space="preserve"> Deborah</w:t>
      </w:r>
      <w:r w:rsidR="00EC3219">
        <w:rPr>
          <w:rFonts w:cs="Arial"/>
          <w:sz w:val="20"/>
          <w:szCs w:val="20"/>
        </w:rPr>
        <w:t xml:space="preserve"> also went with him</w:t>
      </w:r>
      <w:r>
        <w:rPr>
          <w:rFonts w:cs="Arial"/>
          <w:sz w:val="20"/>
          <w:szCs w:val="20"/>
        </w:rPr>
        <w:t>.</w:t>
      </w:r>
    </w:p>
    <w:p w14:paraId="74C85E6C" w14:textId="77777777" w:rsidR="00120304" w:rsidRDefault="00120304" w:rsidP="00120304">
      <w:pPr>
        <w:pBdr>
          <w:top w:val="nil"/>
          <w:left w:val="nil"/>
          <w:bottom w:val="nil"/>
          <w:right w:val="nil"/>
          <w:between w:val="nil"/>
        </w:pBdr>
        <w:spacing w:after="0"/>
        <w:ind w:left="720"/>
        <w:rPr>
          <w:rFonts w:cs="Arial"/>
          <w:sz w:val="20"/>
          <w:szCs w:val="20"/>
        </w:rPr>
      </w:pPr>
    </w:p>
    <w:p w14:paraId="68F38AAF" w14:textId="77777777" w:rsidR="00120304" w:rsidRDefault="00120304" w:rsidP="00120304">
      <w:pPr>
        <w:pBdr>
          <w:top w:val="nil"/>
          <w:left w:val="nil"/>
          <w:bottom w:val="nil"/>
          <w:right w:val="nil"/>
          <w:between w:val="nil"/>
        </w:pBdr>
        <w:spacing w:after="0"/>
        <w:ind w:left="360"/>
        <w:rPr>
          <w:rFonts w:cs="Arial"/>
          <w:sz w:val="20"/>
          <w:szCs w:val="20"/>
        </w:rPr>
      </w:pPr>
    </w:p>
    <w:p w14:paraId="0FFCFCCD" w14:textId="54430BA0" w:rsidR="009D33A2" w:rsidRPr="00B559B5" w:rsidRDefault="00120304">
      <w:pPr>
        <w:numPr>
          <w:ilvl w:val="0"/>
          <w:numId w:val="49"/>
        </w:numPr>
        <w:pBdr>
          <w:top w:val="nil"/>
          <w:left w:val="nil"/>
          <w:bottom w:val="nil"/>
          <w:right w:val="nil"/>
          <w:between w:val="nil"/>
        </w:pBdr>
        <w:spacing w:after="0"/>
        <w:rPr>
          <w:rFonts w:cs="Arial"/>
          <w:sz w:val="20"/>
          <w:szCs w:val="20"/>
        </w:rPr>
      </w:pPr>
      <w:r>
        <w:rPr>
          <w:rFonts w:cs="Arial"/>
          <w:sz w:val="20"/>
          <w:szCs w:val="20"/>
        </w:rPr>
        <w:t>[4:12-13</w:t>
      </w:r>
      <w:r w:rsidR="00940A2E">
        <w:rPr>
          <w:rFonts w:cs="Arial"/>
          <w:sz w:val="20"/>
          <w:szCs w:val="20"/>
        </w:rPr>
        <w:t xml:space="preserve">]   </w:t>
      </w:r>
      <w:r w:rsidR="00D97C21" w:rsidRPr="00B559B5">
        <w:rPr>
          <w:rFonts w:cs="Arial"/>
          <w:sz w:val="20"/>
          <w:szCs w:val="20"/>
        </w:rPr>
        <w:t xml:space="preserve">What did Sisera do when he heard that Barak went up to Mount Tabor? </w:t>
      </w:r>
    </w:p>
    <w:p w14:paraId="0FFCFCCE" w14:textId="6C2E7F2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Sisera called out all his </w:t>
      </w:r>
      <w:r w:rsidR="00120304">
        <w:rPr>
          <w:rFonts w:cs="Arial"/>
          <w:sz w:val="20"/>
          <w:szCs w:val="20"/>
        </w:rPr>
        <w:t xml:space="preserve">900 </w:t>
      </w:r>
      <w:r w:rsidRPr="00B559B5">
        <w:rPr>
          <w:rFonts w:cs="Arial"/>
          <w:sz w:val="20"/>
          <w:szCs w:val="20"/>
        </w:rPr>
        <w:t>chariots and all of his soldiers who were with him.</w:t>
      </w:r>
      <w:r w:rsidR="00EC3219">
        <w:rPr>
          <w:rFonts w:cs="Arial"/>
          <w:sz w:val="20"/>
          <w:szCs w:val="20"/>
        </w:rPr>
        <w:t xml:space="preserve"> They went to the Kishon River.</w:t>
      </w:r>
    </w:p>
    <w:p w14:paraId="0FFCFCCF" w14:textId="77777777" w:rsidR="009D33A2" w:rsidRPr="00B559B5" w:rsidRDefault="009D33A2">
      <w:pPr>
        <w:pBdr>
          <w:top w:val="nil"/>
          <w:left w:val="nil"/>
          <w:bottom w:val="nil"/>
          <w:right w:val="nil"/>
          <w:between w:val="nil"/>
        </w:pBdr>
        <w:ind w:left="720"/>
        <w:rPr>
          <w:rFonts w:cs="Arial"/>
          <w:sz w:val="20"/>
          <w:szCs w:val="20"/>
        </w:rPr>
      </w:pPr>
    </w:p>
    <w:p w14:paraId="3F6D390E" w14:textId="4B4563CD" w:rsidR="00120304" w:rsidRDefault="00120304">
      <w:pPr>
        <w:numPr>
          <w:ilvl w:val="0"/>
          <w:numId w:val="49"/>
        </w:numPr>
        <w:pBdr>
          <w:top w:val="nil"/>
          <w:left w:val="nil"/>
          <w:bottom w:val="nil"/>
          <w:right w:val="nil"/>
          <w:between w:val="nil"/>
        </w:pBdr>
        <w:spacing w:after="0"/>
        <w:rPr>
          <w:rFonts w:cs="Arial"/>
          <w:sz w:val="20"/>
          <w:szCs w:val="20"/>
        </w:rPr>
      </w:pPr>
      <w:r>
        <w:rPr>
          <w:rFonts w:cs="Arial"/>
          <w:sz w:val="20"/>
          <w:szCs w:val="20"/>
        </w:rPr>
        <w:t>[4:14</w:t>
      </w:r>
      <w:r w:rsidR="00940A2E">
        <w:rPr>
          <w:rFonts w:cs="Arial"/>
          <w:sz w:val="20"/>
          <w:szCs w:val="20"/>
        </w:rPr>
        <w:t xml:space="preserve">]   </w:t>
      </w:r>
      <w:r>
        <w:rPr>
          <w:rFonts w:cs="Arial"/>
          <w:sz w:val="20"/>
          <w:szCs w:val="20"/>
        </w:rPr>
        <w:t>What did Deborah say to Barak?</w:t>
      </w:r>
    </w:p>
    <w:p w14:paraId="34BA16AF" w14:textId="143F8D89" w:rsidR="00120304" w:rsidRDefault="00120304" w:rsidP="00120304">
      <w:pPr>
        <w:pBdr>
          <w:top w:val="nil"/>
          <w:left w:val="nil"/>
          <w:bottom w:val="nil"/>
          <w:right w:val="nil"/>
          <w:between w:val="nil"/>
        </w:pBdr>
        <w:spacing w:after="0"/>
        <w:ind w:left="720"/>
        <w:rPr>
          <w:rFonts w:cs="Arial"/>
          <w:sz w:val="20"/>
          <w:szCs w:val="20"/>
        </w:rPr>
      </w:pPr>
      <w:r>
        <w:rPr>
          <w:rFonts w:cs="Arial"/>
          <w:sz w:val="20"/>
          <w:szCs w:val="20"/>
        </w:rPr>
        <w:t xml:space="preserve">She told him to go, because Yahweh had given Barak victory over Sisera, and Yahweh </w:t>
      </w:r>
      <w:r w:rsidR="004E3FDB">
        <w:rPr>
          <w:rFonts w:cs="Arial"/>
          <w:sz w:val="20"/>
          <w:szCs w:val="20"/>
        </w:rPr>
        <w:t>led</w:t>
      </w:r>
      <w:r>
        <w:rPr>
          <w:rFonts w:cs="Arial"/>
          <w:sz w:val="20"/>
          <w:szCs w:val="20"/>
        </w:rPr>
        <w:t xml:space="preserve"> them.</w:t>
      </w:r>
      <w:r w:rsidR="004E3FDB">
        <w:rPr>
          <w:rFonts w:cs="Arial"/>
          <w:sz w:val="20"/>
          <w:szCs w:val="20"/>
        </w:rPr>
        <w:t xml:space="preserve"> Barak and his army went down from Mount Tabor.</w:t>
      </w:r>
    </w:p>
    <w:p w14:paraId="35441702" w14:textId="77777777" w:rsidR="00120304" w:rsidRDefault="00120304" w:rsidP="00120304">
      <w:pPr>
        <w:pBdr>
          <w:top w:val="nil"/>
          <w:left w:val="nil"/>
          <w:bottom w:val="nil"/>
          <w:right w:val="nil"/>
          <w:between w:val="nil"/>
        </w:pBdr>
        <w:spacing w:after="0"/>
        <w:ind w:left="720"/>
        <w:rPr>
          <w:rFonts w:cs="Arial"/>
          <w:sz w:val="20"/>
          <w:szCs w:val="20"/>
        </w:rPr>
      </w:pPr>
    </w:p>
    <w:p w14:paraId="17E64FE9" w14:textId="77777777" w:rsidR="00120304" w:rsidRDefault="00120304" w:rsidP="00120304">
      <w:pPr>
        <w:pBdr>
          <w:top w:val="nil"/>
          <w:left w:val="nil"/>
          <w:bottom w:val="nil"/>
          <w:right w:val="nil"/>
          <w:between w:val="nil"/>
        </w:pBdr>
        <w:spacing w:after="0"/>
        <w:ind w:left="360"/>
        <w:rPr>
          <w:rFonts w:cs="Arial"/>
          <w:sz w:val="20"/>
          <w:szCs w:val="20"/>
        </w:rPr>
      </w:pPr>
    </w:p>
    <w:p w14:paraId="0FFCFCD0" w14:textId="731ACD1D" w:rsidR="009D33A2" w:rsidRPr="00B559B5" w:rsidRDefault="00B345B6">
      <w:pPr>
        <w:numPr>
          <w:ilvl w:val="0"/>
          <w:numId w:val="49"/>
        </w:numPr>
        <w:pBdr>
          <w:top w:val="nil"/>
          <w:left w:val="nil"/>
          <w:bottom w:val="nil"/>
          <w:right w:val="nil"/>
          <w:between w:val="nil"/>
        </w:pBdr>
        <w:spacing w:after="0"/>
        <w:rPr>
          <w:rFonts w:cs="Arial"/>
          <w:sz w:val="20"/>
          <w:szCs w:val="20"/>
        </w:rPr>
      </w:pPr>
      <w:r w:rsidRPr="00B559B5">
        <w:rPr>
          <w:rFonts w:cs="Arial"/>
          <w:sz w:val="20"/>
          <w:szCs w:val="20"/>
        </w:rPr>
        <w:t>[4:15</w:t>
      </w:r>
      <w:r w:rsidR="00940A2E">
        <w:rPr>
          <w:rFonts w:cs="Arial"/>
          <w:sz w:val="20"/>
          <w:szCs w:val="20"/>
        </w:rPr>
        <w:t xml:space="preserve">]   </w:t>
      </w:r>
      <w:r w:rsidR="00D97C21" w:rsidRPr="00B559B5">
        <w:rPr>
          <w:rFonts w:cs="Arial"/>
          <w:sz w:val="20"/>
          <w:szCs w:val="20"/>
        </w:rPr>
        <w:t xml:space="preserve">What did Yahweh do to Sisera and his army? </w:t>
      </w:r>
    </w:p>
    <w:p w14:paraId="0FFCFCD3" w14:textId="4DDABD94" w:rsidR="009D33A2" w:rsidRPr="00B559B5" w:rsidRDefault="00D97C21" w:rsidP="004E3FDB">
      <w:pPr>
        <w:pBdr>
          <w:top w:val="nil"/>
          <w:left w:val="nil"/>
          <w:bottom w:val="nil"/>
          <w:right w:val="nil"/>
          <w:between w:val="nil"/>
        </w:pBdr>
        <w:ind w:left="720"/>
        <w:rPr>
          <w:rFonts w:cs="Arial"/>
          <w:sz w:val="20"/>
          <w:szCs w:val="20"/>
        </w:rPr>
      </w:pPr>
      <w:r w:rsidRPr="00B559B5">
        <w:rPr>
          <w:rFonts w:cs="Arial"/>
          <w:sz w:val="20"/>
          <w:szCs w:val="20"/>
        </w:rPr>
        <w:t>Yahweh confused Sisera and all his chariots and his army</w:t>
      </w:r>
      <w:r w:rsidR="00EC3219">
        <w:rPr>
          <w:rFonts w:cs="Arial"/>
          <w:sz w:val="20"/>
          <w:szCs w:val="20"/>
        </w:rPr>
        <w:t>, and</w:t>
      </w:r>
      <w:r w:rsidRPr="00B559B5">
        <w:rPr>
          <w:rFonts w:cs="Arial"/>
          <w:sz w:val="20"/>
          <w:szCs w:val="20"/>
        </w:rPr>
        <w:t xml:space="preserve"> Sisera </w:t>
      </w:r>
      <w:r w:rsidR="004E3FDB">
        <w:rPr>
          <w:rFonts w:cs="Arial"/>
          <w:sz w:val="20"/>
          <w:szCs w:val="20"/>
        </w:rPr>
        <w:t xml:space="preserve">got down from his chariot and </w:t>
      </w:r>
      <w:r w:rsidRPr="00B559B5">
        <w:rPr>
          <w:rFonts w:cs="Arial"/>
          <w:sz w:val="20"/>
          <w:szCs w:val="20"/>
        </w:rPr>
        <w:t>ran away.</w:t>
      </w:r>
      <w:r w:rsidR="00EC3219">
        <w:rPr>
          <w:rFonts w:cs="Arial"/>
          <w:sz w:val="20"/>
          <w:szCs w:val="20"/>
        </w:rPr>
        <w:t xml:space="preserve"> Barak pursued </w:t>
      </w:r>
      <w:r w:rsidR="004E3FDB">
        <w:rPr>
          <w:rFonts w:cs="Arial"/>
          <w:sz w:val="20"/>
          <w:szCs w:val="20"/>
        </w:rPr>
        <w:t>the</w:t>
      </w:r>
      <w:r w:rsidR="00EC3219">
        <w:rPr>
          <w:rFonts w:cs="Arial"/>
          <w:sz w:val="20"/>
          <w:szCs w:val="20"/>
        </w:rPr>
        <w:t xml:space="preserve"> chariots and army, and every man in Sisera’s army was killed.</w:t>
      </w:r>
    </w:p>
    <w:p w14:paraId="0FFCFCD4" w14:textId="77777777" w:rsidR="009D33A2" w:rsidRPr="00B559B5" w:rsidRDefault="00D97C21">
      <w:pPr>
        <w:spacing w:before="240" w:after="240"/>
        <w:rPr>
          <w:rFonts w:cs="Arial"/>
          <w:b/>
          <w:sz w:val="20"/>
          <w:szCs w:val="20"/>
        </w:rPr>
      </w:pPr>
      <w:r w:rsidRPr="00B559B5">
        <w:rPr>
          <w:rFonts w:cs="Arial"/>
          <w:b/>
          <w:sz w:val="20"/>
          <w:szCs w:val="20"/>
        </w:rPr>
        <w:t>Comment Section:</w:t>
      </w:r>
    </w:p>
    <w:p w14:paraId="0FFCFCD6" w14:textId="77777777" w:rsidR="009D33A2" w:rsidRPr="00B559B5" w:rsidRDefault="00D97C21" w:rsidP="008508BC">
      <w:pPr>
        <w:pStyle w:val="Heading1"/>
      </w:pPr>
      <w:bookmarkStart w:id="17" w:name="_Toc203574554"/>
      <w:r w:rsidRPr="00B559B5">
        <w:lastRenderedPageBreak/>
        <w:t>Judges</w:t>
      </w:r>
      <w:r w:rsidRPr="00B559B5">
        <w:rPr>
          <w:rFonts w:eastAsia="Arial"/>
        </w:rPr>
        <w:t xml:space="preserve"> </w:t>
      </w:r>
      <w:r w:rsidRPr="00B559B5">
        <w:t>6:28-35</w:t>
      </w:r>
      <w:r w:rsidRPr="00B559B5">
        <w:tab/>
      </w:r>
      <w:r w:rsidRPr="000B5DA9">
        <w:rPr>
          <w:rStyle w:val="Heading2Char"/>
        </w:rPr>
        <w:t>Gideon destroys the altar of Baal</w:t>
      </w:r>
      <w:bookmarkEnd w:id="17"/>
    </w:p>
    <w:p w14:paraId="4AB7FC12" w14:textId="3E9AEDAC" w:rsidR="004E3FDB" w:rsidRDefault="00D97C21">
      <w:pPr>
        <w:spacing w:after="240"/>
        <w:rPr>
          <w:rFonts w:cs="Arial"/>
          <w:sz w:val="20"/>
          <w:szCs w:val="20"/>
        </w:rPr>
      </w:pPr>
      <w:r w:rsidRPr="00B559B5">
        <w:rPr>
          <w:rFonts w:cs="Arial"/>
          <w:b/>
          <w:sz w:val="20"/>
          <w:szCs w:val="20"/>
        </w:rPr>
        <w:t xml:space="preserve">Background: </w:t>
      </w:r>
      <w:r w:rsidR="004E3FDB">
        <w:rPr>
          <w:rFonts w:cs="Arial"/>
          <w:sz w:val="20"/>
          <w:szCs w:val="20"/>
        </w:rPr>
        <w:t>Earlier in this chapter, t</w:t>
      </w:r>
      <w:r w:rsidRPr="00B559B5">
        <w:rPr>
          <w:rFonts w:cs="Arial"/>
          <w:sz w:val="20"/>
          <w:szCs w:val="20"/>
        </w:rPr>
        <w:t xml:space="preserve">he people of Israel again did evil in the sight of Yahweh, so Yahweh allowed the people of Midian to defeat them. When the Israelites cried out, Yahweh called Gideon as a judge and told him to go and tear down the altar of Baal, rebuild it the correct way, and sacrifice a bull to Yahweh there. Yahweh also told him to cut down the Asherah and burn the wood. Gideon took 10 servants and did </w:t>
      </w:r>
      <w:r w:rsidR="004E3FDB">
        <w:rPr>
          <w:rFonts w:cs="Arial"/>
          <w:sz w:val="20"/>
          <w:szCs w:val="20"/>
        </w:rPr>
        <w:t>as</w:t>
      </w:r>
      <w:r w:rsidRPr="00B559B5">
        <w:rPr>
          <w:rFonts w:cs="Arial"/>
          <w:sz w:val="20"/>
          <w:szCs w:val="20"/>
        </w:rPr>
        <w:t xml:space="preserve"> Yahweh said.</w:t>
      </w:r>
      <w:r w:rsidR="004E3FDB">
        <w:rPr>
          <w:rFonts w:cs="Arial"/>
          <w:sz w:val="20"/>
          <w:szCs w:val="20"/>
        </w:rPr>
        <w:t xml:space="preserve"> </w:t>
      </w:r>
    </w:p>
    <w:p w14:paraId="0E856796" w14:textId="156FFC75" w:rsidR="0080428E" w:rsidRPr="00B559B5" w:rsidRDefault="0080428E">
      <w:pPr>
        <w:spacing w:after="240"/>
        <w:rPr>
          <w:rFonts w:cs="Arial"/>
          <w:sz w:val="20"/>
          <w:szCs w:val="20"/>
        </w:rPr>
      </w:pPr>
      <w:r>
        <w:rPr>
          <w:rFonts w:cs="Arial"/>
          <w:sz w:val="20"/>
          <w:szCs w:val="20"/>
        </w:rPr>
        <w:t>This passage mentions Manasseh, Asher, Zebulun, and Naphtali. These were some of the twelve tribes of Israel.</w:t>
      </w:r>
    </w:p>
    <w:p w14:paraId="5B217E83" w14:textId="77777777" w:rsidR="00B669DB" w:rsidRPr="00170DC8" w:rsidRDefault="00B669DB" w:rsidP="00B669DB">
      <w:pPr>
        <w:pStyle w:val="Background"/>
        <w:rPr>
          <w:b/>
          <w:bCs w:val="0"/>
          <w:i/>
          <w:iCs/>
        </w:rPr>
      </w:pPr>
      <w:r w:rsidRPr="00170DC8">
        <w:rPr>
          <w:b/>
          <w:bCs w:val="0"/>
          <w:i/>
          <w:iCs/>
        </w:rPr>
        <w:t>Read the passage.</w:t>
      </w:r>
    </w:p>
    <w:p w14:paraId="0FFCFCD8" w14:textId="77777777" w:rsidR="009D33A2" w:rsidRPr="00B559B5" w:rsidRDefault="00D97C21" w:rsidP="00381D81">
      <w:pPr>
        <w:pStyle w:val="Part1"/>
      </w:pPr>
      <w:r w:rsidRPr="00B559B5">
        <w:t>Part 1</w:t>
      </w:r>
    </w:p>
    <w:p w14:paraId="0FFCFCD9" w14:textId="77777777" w:rsidR="009D33A2" w:rsidRPr="00B559B5" w:rsidRDefault="00D97C21" w:rsidP="00953DE0">
      <w:pPr>
        <w:pStyle w:val="Answerortell"/>
        <w:rPr>
          <w:b/>
          <w:sz w:val="34"/>
          <w:szCs w:val="34"/>
        </w:rPr>
      </w:pPr>
      <w:r w:rsidRPr="00B559B5">
        <w:t>Tell in your own words what you just read in these verses.</w:t>
      </w:r>
    </w:p>
    <w:p w14:paraId="2F3608A5" w14:textId="0CDB7E1E" w:rsidR="004E3FDB" w:rsidRDefault="00D97C21" w:rsidP="00953DE0">
      <w:pPr>
        <w:pStyle w:val="Checklist2"/>
      </w:pPr>
      <w:r w:rsidRPr="00B559B5">
        <w:t xml:space="preserve">The men of the town woke to find the altar of Baal broken down and the Asherah cut down. </w:t>
      </w:r>
      <w:r w:rsidR="004E3FDB">
        <w:t>[6:28]</w:t>
      </w:r>
    </w:p>
    <w:p w14:paraId="600E2D70" w14:textId="56FC1FF0" w:rsidR="004E3FDB" w:rsidRDefault="00D97C21" w:rsidP="00953DE0">
      <w:pPr>
        <w:pStyle w:val="Checklist2"/>
      </w:pPr>
      <w:r w:rsidRPr="00B559B5">
        <w:t xml:space="preserve">They learned </w:t>
      </w:r>
      <w:r w:rsidR="00596EA4">
        <w:t xml:space="preserve">that </w:t>
      </w:r>
      <w:r w:rsidRPr="00B559B5">
        <w:t>Gideon did it</w:t>
      </w:r>
      <w:r w:rsidR="004E3FDB">
        <w:t>. [6:29]</w:t>
      </w:r>
      <w:r w:rsidRPr="00B559B5">
        <w:t xml:space="preserve"> </w:t>
      </w:r>
    </w:p>
    <w:p w14:paraId="0FFCFCDA" w14:textId="348A6452" w:rsidR="009D33A2" w:rsidRPr="00B559B5" w:rsidRDefault="004E3FDB" w:rsidP="00953DE0">
      <w:pPr>
        <w:pStyle w:val="Checklist2"/>
      </w:pPr>
      <w:r>
        <w:t>T</w:t>
      </w:r>
      <w:r w:rsidR="00D97C21" w:rsidRPr="00B559B5">
        <w:t xml:space="preserve">he men </w:t>
      </w:r>
      <w:r>
        <w:t xml:space="preserve">told Gideon’s father, Joash, to bring out his son Gideon so </w:t>
      </w:r>
      <w:r w:rsidR="00596EA4">
        <w:t xml:space="preserve">that </w:t>
      </w:r>
      <w:r>
        <w:t>they could</w:t>
      </w:r>
      <w:r w:rsidR="00D97C21" w:rsidRPr="00B559B5">
        <w:t xml:space="preserve"> kill him. [6:30]</w:t>
      </w:r>
    </w:p>
    <w:p w14:paraId="21A783B8" w14:textId="2A3AD6BF" w:rsidR="004E3FDB" w:rsidRDefault="00D97C21" w:rsidP="00953DE0">
      <w:pPr>
        <w:pStyle w:val="Checklist2"/>
      </w:pPr>
      <w:r w:rsidRPr="00B559B5">
        <w:t>Joash told the men that if Baal was</w:t>
      </w:r>
      <w:r w:rsidR="004E3FDB">
        <w:t xml:space="preserve"> a</w:t>
      </w:r>
      <w:r w:rsidRPr="00B559B5">
        <w:t xml:space="preserve"> god, he could defend himself. [6:31</w:t>
      </w:r>
      <w:r w:rsidR="004E3FDB">
        <w:t>-32]</w:t>
      </w:r>
    </w:p>
    <w:p w14:paraId="4A91C663" w14:textId="14687183" w:rsidR="004E3FDB" w:rsidRDefault="00D97C21" w:rsidP="00953DE0">
      <w:pPr>
        <w:pStyle w:val="Checklist2"/>
      </w:pPr>
      <w:r w:rsidRPr="00B559B5">
        <w:t>The Midianites, the Amalekites, and the people of the east crossed the Jordan</w:t>
      </w:r>
      <w:r w:rsidR="004E3FDB">
        <w:t>. [6:33]</w:t>
      </w:r>
    </w:p>
    <w:p w14:paraId="0FFCFCDC" w14:textId="0AC8A371" w:rsidR="009D33A2" w:rsidRPr="00B559B5" w:rsidRDefault="004E3FDB" w:rsidP="00953DE0">
      <w:pPr>
        <w:pStyle w:val="Checklist2"/>
      </w:pPr>
      <w:r>
        <w:t>B</w:t>
      </w:r>
      <w:r w:rsidR="00D97C21" w:rsidRPr="00B559B5">
        <w:t>ut Gideon, who was clothed with the Spirit, called s</w:t>
      </w:r>
      <w:r w:rsidR="0080428E">
        <w:t>ome men from different tribes</w:t>
      </w:r>
      <w:r w:rsidR="00D97C21" w:rsidRPr="00B559B5">
        <w:t xml:space="preserve"> </w:t>
      </w:r>
      <w:r w:rsidR="0080428E">
        <w:t xml:space="preserve">to </w:t>
      </w:r>
      <w:r w:rsidR="00D97C21" w:rsidRPr="00B559B5">
        <w:t>follow him. [6:3</w:t>
      </w:r>
      <w:r>
        <w:t>4</w:t>
      </w:r>
      <w:r w:rsidR="00D97C21" w:rsidRPr="00B559B5">
        <w:t>-35]</w:t>
      </w:r>
    </w:p>
    <w:p w14:paraId="0FFCFCDD" w14:textId="77777777" w:rsidR="009D33A2" w:rsidRPr="00B559B5" w:rsidRDefault="00D97C21" w:rsidP="00381D81">
      <w:pPr>
        <w:pStyle w:val="Part2"/>
      </w:pPr>
      <w:r w:rsidRPr="00B559B5">
        <w:t>Part 2</w:t>
      </w:r>
    </w:p>
    <w:p w14:paraId="0FFCFCDE" w14:textId="77777777" w:rsidR="009D33A2" w:rsidRPr="00B559B5" w:rsidRDefault="00D97C21" w:rsidP="00953DE0">
      <w:pPr>
        <w:pStyle w:val="Answerortell"/>
      </w:pPr>
      <w:r w:rsidRPr="00B559B5">
        <w:t>Answer the following questions.</w:t>
      </w:r>
    </w:p>
    <w:p w14:paraId="0FFCFCDF" w14:textId="1CD954A4" w:rsidR="009D33A2" w:rsidRPr="00B559B5" w:rsidRDefault="00940A2E">
      <w:pPr>
        <w:numPr>
          <w:ilvl w:val="0"/>
          <w:numId w:val="42"/>
        </w:numPr>
        <w:pBdr>
          <w:top w:val="nil"/>
          <w:left w:val="nil"/>
          <w:bottom w:val="nil"/>
          <w:right w:val="nil"/>
          <w:between w:val="nil"/>
        </w:pBdr>
        <w:spacing w:before="200" w:after="0"/>
        <w:rPr>
          <w:rFonts w:cs="Arial"/>
          <w:sz w:val="20"/>
          <w:szCs w:val="20"/>
        </w:rPr>
      </w:pPr>
      <w:r w:rsidRPr="00B559B5">
        <w:rPr>
          <w:rFonts w:cs="Arial"/>
          <w:sz w:val="20"/>
          <w:szCs w:val="20"/>
        </w:rPr>
        <w:t>[6:28</w:t>
      </w:r>
      <w:r>
        <w:rPr>
          <w:rFonts w:cs="Arial"/>
          <w:sz w:val="20"/>
          <w:szCs w:val="20"/>
        </w:rPr>
        <w:t xml:space="preserve">]   </w:t>
      </w:r>
      <w:r w:rsidR="00D97C21" w:rsidRPr="00B559B5">
        <w:rPr>
          <w:rFonts w:cs="Arial"/>
          <w:sz w:val="20"/>
          <w:szCs w:val="20"/>
        </w:rPr>
        <w:t xml:space="preserve">What happened in the morning, when the men of the town got up? </w:t>
      </w:r>
    </w:p>
    <w:p w14:paraId="0FFCFCE0" w14:textId="014988F8"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men saw that the altar of Baal was broken down, and the Asherah was cut down.</w:t>
      </w:r>
      <w:r w:rsidR="00596EA4">
        <w:rPr>
          <w:rFonts w:cs="Arial"/>
          <w:sz w:val="20"/>
          <w:szCs w:val="20"/>
        </w:rPr>
        <w:t xml:space="preserve"> They also saw that a bull had been offered on the altar.</w:t>
      </w:r>
    </w:p>
    <w:p w14:paraId="0FFCFCE1" w14:textId="77777777" w:rsidR="009D33A2" w:rsidRPr="00B559B5" w:rsidRDefault="009D33A2">
      <w:pPr>
        <w:pBdr>
          <w:top w:val="nil"/>
          <w:left w:val="nil"/>
          <w:bottom w:val="nil"/>
          <w:right w:val="nil"/>
          <w:between w:val="nil"/>
        </w:pBdr>
        <w:ind w:left="720"/>
        <w:rPr>
          <w:rFonts w:cs="Arial"/>
          <w:sz w:val="20"/>
          <w:szCs w:val="20"/>
        </w:rPr>
      </w:pPr>
    </w:p>
    <w:p w14:paraId="0FFCFCE2" w14:textId="479974F0" w:rsidR="009D33A2" w:rsidRPr="00B559B5" w:rsidRDefault="00D97C21">
      <w:pPr>
        <w:numPr>
          <w:ilvl w:val="0"/>
          <w:numId w:val="42"/>
        </w:numPr>
        <w:pBdr>
          <w:top w:val="nil"/>
          <w:left w:val="nil"/>
          <w:bottom w:val="nil"/>
          <w:right w:val="nil"/>
          <w:between w:val="nil"/>
        </w:pBdr>
        <w:spacing w:after="0"/>
        <w:rPr>
          <w:rFonts w:cs="Arial"/>
          <w:sz w:val="20"/>
          <w:szCs w:val="20"/>
        </w:rPr>
      </w:pPr>
      <w:r w:rsidRPr="00B559B5">
        <w:rPr>
          <w:rFonts w:cs="Arial"/>
          <w:sz w:val="20"/>
          <w:szCs w:val="20"/>
        </w:rPr>
        <w:t xml:space="preserve"> </w:t>
      </w:r>
      <w:r w:rsidR="00940A2E" w:rsidRPr="00B559B5">
        <w:rPr>
          <w:rFonts w:cs="Arial"/>
          <w:sz w:val="20"/>
          <w:szCs w:val="20"/>
        </w:rPr>
        <w:t>[6:29</w:t>
      </w:r>
      <w:r w:rsidR="00940A2E">
        <w:rPr>
          <w:rFonts w:cs="Arial"/>
          <w:sz w:val="20"/>
          <w:szCs w:val="20"/>
        </w:rPr>
        <w:t xml:space="preserve">]   </w:t>
      </w:r>
      <w:r w:rsidRPr="00B559B5">
        <w:rPr>
          <w:rFonts w:cs="Arial"/>
          <w:sz w:val="20"/>
          <w:szCs w:val="20"/>
        </w:rPr>
        <w:t xml:space="preserve">What did the men of the city discover about who broke down the altar to Baal? </w:t>
      </w:r>
    </w:p>
    <w:p w14:paraId="0FFCFCE3"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discovered that Gideon, son of Joash, broke down the altar.</w:t>
      </w:r>
    </w:p>
    <w:p w14:paraId="0FFCFCE4" w14:textId="77777777" w:rsidR="009D33A2" w:rsidRPr="00B559B5" w:rsidRDefault="009D33A2">
      <w:pPr>
        <w:pBdr>
          <w:top w:val="nil"/>
          <w:left w:val="nil"/>
          <w:bottom w:val="nil"/>
          <w:right w:val="nil"/>
          <w:between w:val="nil"/>
        </w:pBdr>
        <w:ind w:left="720"/>
        <w:rPr>
          <w:rFonts w:cs="Arial"/>
          <w:sz w:val="20"/>
          <w:szCs w:val="20"/>
        </w:rPr>
      </w:pPr>
    </w:p>
    <w:p w14:paraId="3A02B066" w14:textId="472C9385" w:rsidR="00596EA4" w:rsidRDefault="00940A2E">
      <w:pPr>
        <w:numPr>
          <w:ilvl w:val="0"/>
          <w:numId w:val="42"/>
        </w:numPr>
        <w:pBdr>
          <w:top w:val="nil"/>
          <w:left w:val="nil"/>
          <w:bottom w:val="nil"/>
          <w:right w:val="nil"/>
          <w:between w:val="nil"/>
        </w:pBdr>
        <w:spacing w:after="0"/>
        <w:rPr>
          <w:rFonts w:cs="Arial"/>
          <w:sz w:val="20"/>
          <w:szCs w:val="20"/>
        </w:rPr>
      </w:pPr>
      <w:r>
        <w:rPr>
          <w:rFonts w:cs="Arial"/>
          <w:sz w:val="20"/>
          <w:szCs w:val="20"/>
        </w:rPr>
        <w:t xml:space="preserve">[6:30]   </w:t>
      </w:r>
      <w:r w:rsidR="00596EA4">
        <w:rPr>
          <w:rFonts w:cs="Arial"/>
          <w:sz w:val="20"/>
          <w:szCs w:val="20"/>
        </w:rPr>
        <w:t xml:space="preserve">What did the men of the town tell Joash to do? </w:t>
      </w:r>
    </w:p>
    <w:p w14:paraId="7AB05F27" w14:textId="75B4D6DE" w:rsidR="00596EA4" w:rsidRDefault="00596EA4" w:rsidP="00596EA4">
      <w:pPr>
        <w:pBdr>
          <w:top w:val="nil"/>
          <w:left w:val="nil"/>
          <w:bottom w:val="nil"/>
          <w:right w:val="nil"/>
          <w:between w:val="nil"/>
        </w:pBdr>
        <w:spacing w:after="0"/>
        <w:ind w:left="720"/>
        <w:rPr>
          <w:rFonts w:cs="Arial"/>
          <w:sz w:val="20"/>
          <w:szCs w:val="20"/>
        </w:rPr>
      </w:pPr>
      <w:r>
        <w:rPr>
          <w:rFonts w:cs="Arial"/>
          <w:sz w:val="20"/>
          <w:szCs w:val="20"/>
        </w:rPr>
        <w:t xml:space="preserve">They told him to bring out </w:t>
      </w:r>
      <w:r w:rsidR="001D0180">
        <w:rPr>
          <w:rFonts w:cs="Arial"/>
          <w:sz w:val="20"/>
          <w:szCs w:val="20"/>
        </w:rPr>
        <w:t>Gideon</w:t>
      </w:r>
      <w:r>
        <w:rPr>
          <w:rFonts w:cs="Arial"/>
          <w:sz w:val="20"/>
          <w:szCs w:val="20"/>
        </w:rPr>
        <w:t>.</w:t>
      </w:r>
    </w:p>
    <w:p w14:paraId="2656B7A5" w14:textId="77777777" w:rsidR="00596EA4" w:rsidRDefault="00596EA4" w:rsidP="00596EA4">
      <w:pPr>
        <w:pBdr>
          <w:top w:val="nil"/>
          <w:left w:val="nil"/>
          <w:bottom w:val="nil"/>
          <w:right w:val="nil"/>
          <w:between w:val="nil"/>
        </w:pBdr>
        <w:spacing w:after="0"/>
        <w:rPr>
          <w:rFonts w:cs="Arial"/>
          <w:sz w:val="20"/>
          <w:szCs w:val="20"/>
        </w:rPr>
      </w:pPr>
    </w:p>
    <w:p w14:paraId="24D05F22" w14:textId="5B3F4C15" w:rsidR="00596EA4" w:rsidRDefault="00D97C21" w:rsidP="00596EA4">
      <w:pPr>
        <w:pBdr>
          <w:top w:val="nil"/>
          <w:left w:val="nil"/>
          <w:bottom w:val="nil"/>
          <w:right w:val="nil"/>
          <w:between w:val="nil"/>
        </w:pBdr>
        <w:spacing w:after="0"/>
        <w:rPr>
          <w:rFonts w:cs="Arial"/>
          <w:sz w:val="20"/>
          <w:szCs w:val="20"/>
        </w:rPr>
      </w:pPr>
      <w:r w:rsidRPr="00B559B5">
        <w:rPr>
          <w:rFonts w:cs="Arial"/>
          <w:sz w:val="20"/>
          <w:szCs w:val="20"/>
        </w:rPr>
        <w:t xml:space="preserve"> </w:t>
      </w:r>
    </w:p>
    <w:p w14:paraId="0FFCFCE5" w14:textId="677C8647" w:rsidR="009D33A2" w:rsidRPr="00B559B5" w:rsidRDefault="00940A2E">
      <w:pPr>
        <w:numPr>
          <w:ilvl w:val="0"/>
          <w:numId w:val="42"/>
        </w:numPr>
        <w:pBdr>
          <w:top w:val="nil"/>
          <w:left w:val="nil"/>
          <w:bottom w:val="nil"/>
          <w:right w:val="nil"/>
          <w:between w:val="nil"/>
        </w:pBdr>
        <w:spacing w:after="0"/>
        <w:rPr>
          <w:rFonts w:cs="Arial"/>
          <w:sz w:val="20"/>
          <w:szCs w:val="20"/>
        </w:rPr>
      </w:pPr>
      <w:r w:rsidRPr="00B559B5">
        <w:rPr>
          <w:rFonts w:cs="Arial"/>
          <w:sz w:val="20"/>
          <w:szCs w:val="20"/>
        </w:rPr>
        <w:t>[6:30</w:t>
      </w:r>
      <w:r>
        <w:rPr>
          <w:rFonts w:cs="Arial"/>
          <w:sz w:val="20"/>
          <w:szCs w:val="20"/>
        </w:rPr>
        <w:t xml:space="preserve">]   </w:t>
      </w:r>
      <w:r w:rsidR="00D97C21" w:rsidRPr="00B559B5">
        <w:rPr>
          <w:rFonts w:cs="Arial"/>
          <w:sz w:val="20"/>
          <w:szCs w:val="20"/>
        </w:rPr>
        <w:t>What d</w:t>
      </w:r>
      <w:r w:rsidR="00596EA4">
        <w:rPr>
          <w:rFonts w:cs="Arial"/>
          <w:sz w:val="20"/>
          <w:szCs w:val="20"/>
        </w:rPr>
        <w:t>id</w:t>
      </w:r>
      <w:r w:rsidR="00D97C21" w:rsidRPr="00B559B5">
        <w:rPr>
          <w:rFonts w:cs="Arial"/>
          <w:sz w:val="20"/>
          <w:szCs w:val="20"/>
        </w:rPr>
        <w:t xml:space="preserve"> the men of town want to do with Gideon?</w:t>
      </w:r>
    </w:p>
    <w:p w14:paraId="0FFCFCE6" w14:textId="09BF411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w:t>
      </w:r>
      <w:r w:rsidR="00596EA4">
        <w:rPr>
          <w:rFonts w:cs="Arial"/>
          <w:sz w:val="20"/>
          <w:szCs w:val="20"/>
        </w:rPr>
        <w:t>ey wanted to kill him</w:t>
      </w:r>
      <w:r w:rsidRPr="00B559B5">
        <w:rPr>
          <w:rFonts w:cs="Arial"/>
          <w:sz w:val="20"/>
          <w:szCs w:val="20"/>
        </w:rPr>
        <w:t>.</w:t>
      </w:r>
    </w:p>
    <w:p w14:paraId="0FFCFCE7" w14:textId="77777777" w:rsidR="009D33A2" w:rsidRPr="00B559B5" w:rsidRDefault="009D33A2">
      <w:pPr>
        <w:pBdr>
          <w:top w:val="nil"/>
          <w:left w:val="nil"/>
          <w:bottom w:val="nil"/>
          <w:right w:val="nil"/>
          <w:between w:val="nil"/>
        </w:pBdr>
        <w:ind w:left="720"/>
        <w:rPr>
          <w:rFonts w:cs="Arial"/>
          <w:sz w:val="20"/>
          <w:szCs w:val="20"/>
        </w:rPr>
      </w:pPr>
    </w:p>
    <w:p w14:paraId="0FFCFCE8" w14:textId="4655E82D" w:rsidR="009D33A2" w:rsidRPr="00B559B5" w:rsidRDefault="00940A2E">
      <w:pPr>
        <w:numPr>
          <w:ilvl w:val="0"/>
          <w:numId w:val="42"/>
        </w:numPr>
        <w:pBdr>
          <w:top w:val="nil"/>
          <w:left w:val="nil"/>
          <w:bottom w:val="nil"/>
          <w:right w:val="nil"/>
          <w:between w:val="nil"/>
        </w:pBdr>
        <w:spacing w:after="0"/>
        <w:rPr>
          <w:rFonts w:cs="Arial"/>
          <w:sz w:val="20"/>
          <w:szCs w:val="20"/>
        </w:rPr>
      </w:pPr>
      <w:r w:rsidRPr="00B559B5">
        <w:rPr>
          <w:rFonts w:cs="Arial"/>
          <w:sz w:val="20"/>
          <w:szCs w:val="20"/>
        </w:rPr>
        <w:t>[6:31</w:t>
      </w:r>
      <w:r>
        <w:rPr>
          <w:rFonts w:cs="Arial"/>
          <w:sz w:val="20"/>
          <w:szCs w:val="20"/>
        </w:rPr>
        <w:t xml:space="preserve">]   </w:t>
      </w:r>
      <w:r w:rsidR="00D97C21" w:rsidRPr="00B559B5">
        <w:rPr>
          <w:rFonts w:cs="Arial"/>
          <w:sz w:val="20"/>
          <w:szCs w:val="20"/>
        </w:rPr>
        <w:t xml:space="preserve">What did Joash say to the men of the town? </w:t>
      </w:r>
    </w:p>
    <w:p w14:paraId="0FFCFCE9" w14:textId="33F43A4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Joash </w:t>
      </w:r>
      <w:r w:rsidR="00596EA4">
        <w:rPr>
          <w:rFonts w:cs="Arial"/>
          <w:sz w:val="20"/>
          <w:szCs w:val="20"/>
        </w:rPr>
        <w:t xml:space="preserve">asked if they were pleading Baal’s case and if they were saving Baal. He </w:t>
      </w:r>
      <w:r w:rsidRPr="00B559B5">
        <w:rPr>
          <w:rFonts w:cs="Arial"/>
          <w:sz w:val="20"/>
          <w:szCs w:val="20"/>
        </w:rPr>
        <w:t xml:space="preserve">said that </w:t>
      </w:r>
      <w:r w:rsidR="00596EA4">
        <w:rPr>
          <w:rFonts w:cs="Arial"/>
          <w:sz w:val="20"/>
          <w:szCs w:val="20"/>
        </w:rPr>
        <w:t xml:space="preserve">they should be killed </w:t>
      </w:r>
      <w:r w:rsidRPr="00B559B5">
        <w:rPr>
          <w:rFonts w:cs="Arial"/>
          <w:sz w:val="20"/>
          <w:szCs w:val="20"/>
        </w:rPr>
        <w:t>if</w:t>
      </w:r>
      <w:r w:rsidR="00596EA4">
        <w:rPr>
          <w:rFonts w:cs="Arial"/>
          <w:sz w:val="20"/>
          <w:szCs w:val="20"/>
        </w:rPr>
        <w:t xml:space="preserve"> they were doing that. He said that if</w:t>
      </w:r>
      <w:r w:rsidRPr="00B559B5">
        <w:rPr>
          <w:rFonts w:cs="Arial"/>
          <w:sz w:val="20"/>
          <w:szCs w:val="20"/>
        </w:rPr>
        <w:t xml:space="preserve"> Baal was a god, then the men should let Baal defend himself when someone broke down his altar.</w:t>
      </w:r>
    </w:p>
    <w:p w14:paraId="0FFCFCEA" w14:textId="1E9F5E1D" w:rsidR="009D33A2" w:rsidRPr="00596EA4" w:rsidRDefault="00596EA4" w:rsidP="00596EA4">
      <w:pPr>
        <w:pStyle w:val="Continuedline"/>
      </w:pPr>
      <w:r w:rsidRPr="00B559B5">
        <w:lastRenderedPageBreak/>
        <w:t>Judges 6:28-35 continued</w:t>
      </w:r>
    </w:p>
    <w:p w14:paraId="0FFCFCEB" w14:textId="14B7630E" w:rsidR="009D33A2" w:rsidRPr="00B559B5" w:rsidRDefault="00D97C21">
      <w:pPr>
        <w:numPr>
          <w:ilvl w:val="0"/>
          <w:numId w:val="42"/>
        </w:numPr>
        <w:pBdr>
          <w:top w:val="nil"/>
          <w:left w:val="nil"/>
          <w:bottom w:val="nil"/>
          <w:right w:val="nil"/>
          <w:between w:val="nil"/>
        </w:pBdr>
        <w:spacing w:after="0"/>
        <w:rPr>
          <w:rFonts w:cs="Arial"/>
          <w:sz w:val="20"/>
          <w:szCs w:val="20"/>
        </w:rPr>
      </w:pPr>
      <w:r w:rsidRPr="00B559B5">
        <w:rPr>
          <w:rFonts w:cs="Arial"/>
          <w:sz w:val="20"/>
          <w:szCs w:val="20"/>
        </w:rPr>
        <w:t xml:space="preserve"> </w:t>
      </w:r>
      <w:r w:rsidR="00940A2E" w:rsidRPr="00B559B5">
        <w:rPr>
          <w:rFonts w:cs="Arial"/>
          <w:sz w:val="20"/>
          <w:szCs w:val="20"/>
        </w:rPr>
        <w:t>[6:32</w:t>
      </w:r>
      <w:r w:rsidR="00940A2E">
        <w:rPr>
          <w:rFonts w:cs="Arial"/>
          <w:sz w:val="20"/>
          <w:szCs w:val="20"/>
        </w:rPr>
        <w:t xml:space="preserve">]   </w:t>
      </w:r>
      <w:r w:rsidRPr="00B559B5">
        <w:rPr>
          <w:rFonts w:cs="Arial"/>
          <w:sz w:val="20"/>
          <w:szCs w:val="20"/>
        </w:rPr>
        <w:t>What name was given to Gideon</w:t>
      </w:r>
      <w:r w:rsidR="00596EA4">
        <w:rPr>
          <w:rFonts w:cs="Arial"/>
          <w:sz w:val="20"/>
          <w:szCs w:val="20"/>
        </w:rPr>
        <w:t xml:space="preserve"> that day</w:t>
      </w:r>
      <w:r w:rsidRPr="00B559B5">
        <w:rPr>
          <w:rFonts w:cs="Arial"/>
          <w:sz w:val="20"/>
          <w:szCs w:val="20"/>
        </w:rPr>
        <w:t xml:space="preserve">? </w:t>
      </w:r>
    </w:p>
    <w:p w14:paraId="0FFCFCEC" w14:textId="5200ECE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Gideon was called Jerub-Baal.</w:t>
      </w:r>
    </w:p>
    <w:p w14:paraId="0FFCFCED" w14:textId="77777777" w:rsidR="009D33A2" w:rsidRPr="00B559B5" w:rsidRDefault="009D33A2">
      <w:pPr>
        <w:pBdr>
          <w:top w:val="nil"/>
          <w:left w:val="nil"/>
          <w:bottom w:val="nil"/>
          <w:right w:val="nil"/>
          <w:between w:val="nil"/>
        </w:pBdr>
        <w:ind w:left="720"/>
        <w:rPr>
          <w:rFonts w:cs="Arial"/>
          <w:sz w:val="20"/>
          <w:szCs w:val="20"/>
        </w:rPr>
      </w:pPr>
    </w:p>
    <w:p w14:paraId="0FFCFCEE" w14:textId="29DDBA75" w:rsidR="009D33A2" w:rsidRPr="00B559B5" w:rsidRDefault="00D97C21">
      <w:pPr>
        <w:numPr>
          <w:ilvl w:val="0"/>
          <w:numId w:val="42"/>
        </w:numPr>
        <w:pBdr>
          <w:top w:val="nil"/>
          <w:left w:val="nil"/>
          <w:bottom w:val="nil"/>
          <w:right w:val="nil"/>
          <w:between w:val="nil"/>
        </w:pBdr>
        <w:spacing w:after="0"/>
        <w:rPr>
          <w:rFonts w:cs="Arial"/>
          <w:sz w:val="20"/>
          <w:szCs w:val="20"/>
        </w:rPr>
      </w:pPr>
      <w:r w:rsidRPr="00B559B5">
        <w:rPr>
          <w:rFonts w:cs="Arial"/>
          <w:sz w:val="20"/>
          <w:szCs w:val="20"/>
        </w:rPr>
        <w:t xml:space="preserve"> </w:t>
      </w:r>
      <w:r w:rsidR="00940A2E" w:rsidRPr="00B559B5">
        <w:rPr>
          <w:rFonts w:cs="Arial"/>
          <w:sz w:val="20"/>
          <w:szCs w:val="20"/>
        </w:rPr>
        <w:t>[6:33</w:t>
      </w:r>
      <w:r w:rsidR="00940A2E">
        <w:rPr>
          <w:rFonts w:cs="Arial"/>
          <w:sz w:val="20"/>
          <w:szCs w:val="20"/>
        </w:rPr>
        <w:t xml:space="preserve">]   </w:t>
      </w:r>
      <w:r w:rsidRPr="00B559B5">
        <w:rPr>
          <w:rFonts w:cs="Arial"/>
          <w:sz w:val="20"/>
          <w:szCs w:val="20"/>
        </w:rPr>
        <w:t xml:space="preserve">Who camped in the valley of Jezreel? </w:t>
      </w:r>
    </w:p>
    <w:p w14:paraId="0FFCFCE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Midianites, Amalekites, and the people of the east gathered and camped in the Valley of Jezreel.</w:t>
      </w:r>
    </w:p>
    <w:p w14:paraId="0FFCFCF2" w14:textId="4DC40C4E" w:rsidR="009D33A2" w:rsidRPr="00596EA4" w:rsidRDefault="009D33A2" w:rsidP="00596EA4">
      <w:pPr>
        <w:rPr>
          <w:rFonts w:cs="Arial"/>
          <w:b/>
          <w:sz w:val="20"/>
          <w:szCs w:val="20"/>
        </w:rPr>
      </w:pPr>
    </w:p>
    <w:p w14:paraId="0FFCFCF3" w14:textId="4B1C338D" w:rsidR="009D33A2" w:rsidRPr="00B559B5" w:rsidRDefault="00D97C21">
      <w:pPr>
        <w:numPr>
          <w:ilvl w:val="0"/>
          <w:numId w:val="42"/>
        </w:numPr>
        <w:pBdr>
          <w:top w:val="nil"/>
          <w:left w:val="nil"/>
          <w:bottom w:val="nil"/>
          <w:right w:val="nil"/>
          <w:between w:val="nil"/>
        </w:pBdr>
        <w:spacing w:after="0"/>
        <w:rPr>
          <w:rFonts w:cs="Arial"/>
          <w:sz w:val="20"/>
          <w:szCs w:val="20"/>
        </w:rPr>
      </w:pPr>
      <w:r w:rsidRPr="00B559B5">
        <w:rPr>
          <w:rFonts w:cs="Arial"/>
          <w:sz w:val="20"/>
          <w:szCs w:val="20"/>
        </w:rPr>
        <w:t xml:space="preserve"> </w:t>
      </w:r>
      <w:r w:rsidR="00940A2E" w:rsidRPr="00B559B5">
        <w:rPr>
          <w:rFonts w:cs="Arial"/>
          <w:sz w:val="20"/>
          <w:szCs w:val="20"/>
        </w:rPr>
        <w:t>[6:34</w:t>
      </w:r>
      <w:r w:rsidR="00940A2E">
        <w:rPr>
          <w:rFonts w:cs="Arial"/>
          <w:sz w:val="20"/>
          <w:szCs w:val="20"/>
        </w:rPr>
        <w:t xml:space="preserve">]   </w:t>
      </w:r>
      <w:r w:rsidRPr="00B559B5">
        <w:rPr>
          <w:rFonts w:cs="Arial"/>
          <w:sz w:val="20"/>
          <w:szCs w:val="20"/>
        </w:rPr>
        <w:t xml:space="preserve">What did the Spirit of Yahweh do for Gideon? </w:t>
      </w:r>
    </w:p>
    <w:p w14:paraId="0FFCFCF4"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Spirit of Yahweh clothed Gideon.</w:t>
      </w:r>
    </w:p>
    <w:p w14:paraId="0FFCFCF5" w14:textId="77777777" w:rsidR="009D33A2" w:rsidRPr="00B559B5" w:rsidRDefault="009D33A2">
      <w:pPr>
        <w:pBdr>
          <w:top w:val="nil"/>
          <w:left w:val="nil"/>
          <w:bottom w:val="nil"/>
          <w:right w:val="nil"/>
          <w:between w:val="nil"/>
        </w:pBdr>
        <w:ind w:left="720"/>
        <w:rPr>
          <w:rFonts w:cs="Arial"/>
          <w:sz w:val="20"/>
          <w:szCs w:val="20"/>
        </w:rPr>
      </w:pPr>
    </w:p>
    <w:p w14:paraId="0FFCFCF6" w14:textId="5A298956" w:rsidR="009D33A2" w:rsidRPr="00B559B5" w:rsidRDefault="00D97C21">
      <w:pPr>
        <w:numPr>
          <w:ilvl w:val="0"/>
          <w:numId w:val="42"/>
        </w:numPr>
        <w:pBdr>
          <w:top w:val="nil"/>
          <w:left w:val="nil"/>
          <w:bottom w:val="nil"/>
          <w:right w:val="nil"/>
          <w:between w:val="nil"/>
        </w:pBdr>
        <w:spacing w:after="0"/>
        <w:rPr>
          <w:rFonts w:cs="Arial"/>
          <w:sz w:val="20"/>
          <w:szCs w:val="20"/>
        </w:rPr>
      </w:pPr>
      <w:r w:rsidRPr="00B559B5">
        <w:rPr>
          <w:rFonts w:cs="Arial"/>
          <w:sz w:val="20"/>
          <w:szCs w:val="20"/>
        </w:rPr>
        <w:t xml:space="preserve"> </w:t>
      </w:r>
      <w:r w:rsidR="00940A2E" w:rsidRPr="00B559B5">
        <w:rPr>
          <w:rFonts w:cs="Arial"/>
          <w:sz w:val="20"/>
          <w:szCs w:val="20"/>
        </w:rPr>
        <w:t>[6:34</w:t>
      </w:r>
      <w:r w:rsidR="00940A2E">
        <w:rPr>
          <w:rFonts w:cs="Arial"/>
          <w:sz w:val="20"/>
          <w:szCs w:val="20"/>
        </w:rPr>
        <w:t xml:space="preserve">]   </w:t>
      </w:r>
      <w:r w:rsidRPr="00B559B5">
        <w:rPr>
          <w:rFonts w:cs="Arial"/>
          <w:sz w:val="20"/>
          <w:szCs w:val="20"/>
        </w:rPr>
        <w:t xml:space="preserve">What do you think it meant when the Spirit of Yahweh clothed Gideon? </w:t>
      </w:r>
    </w:p>
    <w:p w14:paraId="0FFCFCF7" w14:textId="7D5A549B" w:rsidR="009D33A2" w:rsidRDefault="0080428E" w:rsidP="0080428E">
      <w:pPr>
        <w:pBdr>
          <w:top w:val="nil"/>
          <w:left w:val="nil"/>
          <w:bottom w:val="nil"/>
          <w:right w:val="nil"/>
          <w:between w:val="nil"/>
        </w:pBdr>
        <w:ind w:left="720"/>
        <w:rPr>
          <w:rFonts w:cs="Arial"/>
          <w:sz w:val="20"/>
          <w:szCs w:val="20"/>
        </w:rPr>
      </w:pPr>
      <w:r w:rsidRPr="0080428E">
        <w:rPr>
          <w:rFonts w:cs="Arial"/>
          <w:i/>
          <w:iCs/>
          <w:sz w:val="20"/>
          <w:szCs w:val="20"/>
        </w:rPr>
        <w:t>(Answers may vary.)</w:t>
      </w:r>
      <w:r>
        <w:rPr>
          <w:rFonts w:cs="Arial"/>
          <w:sz w:val="20"/>
          <w:szCs w:val="20"/>
        </w:rPr>
        <w:t xml:space="preserve"> </w:t>
      </w:r>
      <w:r w:rsidR="00D97C21" w:rsidRPr="00B559B5">
        <w:rPr>
          <w:rFonts w:cs="Arial"/>
          <w:sz w:val="20"/>
          <w:szCs w:val="20"/>
        </w:rPr>
        <w:t>Perhaps it meant that the Spirit of Yahweh strengthened Gideon with courage. Perhaps it meant that the Spirit of Yahweh would protect Gideon in battle.</w:t>
      </w:r>
    </w:p>
    <w:p w14:paraId="7BB9C5EF" w14:textId="77777777" w:rsidR="0080428E" w:rsidRPr="00B559B5" w:rsidRDefault="0080428E">
      <w:pPr>
        <w:pBdr>
          <w:top w:val="nil"/>
          <w:left w:val="nil"/>
          <w:bottom w:val="nil"/>
          <w:right w:val="nil"/>
          <w:between w:val="nil"/>
        </w:pBdr>
        <w:ind w:left="720"/>
        <w:rPr>
          <w:rFonts w:cs="Arial"/>
          <w:sz w:val="20"/>
          <w:szCs w:val="20"/>
        </w:rPr>
      </w:pPr>
    </w:p>
    <w:p w14:paraId="0FFCFCF8" w14:textId="727E02AF" w:rsidR="009D33A2" w:rsidRPr="00B559B5" w:rsidRDefault="00940A2E">
      <w:pPr>
        <w:numPr>
          <w:ilvl w:val="0"/>
          <w:numId w:val="42"/>
        </w:numPr>
        <w:pBdr>
          <w:top w:val="nil"/>
          <w:left w:val="nil"/>
          <w:bottom w:val="nil"/>
          <w:right w:val="nil"/>
          <w:between w:val="nil"/>
        </w:pBdr>
        <w:spacing w:after="0"/>
        <w:rPr>
          <w:rFonts w:cs="Arial"/>
          <w:sz w:val="20"/>
          <w:szCs w:val="20"/>
        </w:rPr>
      </w:pPr>
      <w:r w:rsidRPr="00B559B5">
        <w:rPr>
          <w:rFonts w:cs="Arial"/>
          <w:sz w:val="20"/>
          <w:szCs w:val="20"/>
        </w:rPr>
        <w:t>[6:3</w:t>
      </w:r>
      <w:r>
        <w:rPr>
          <w:rFonts w:cs="Arial"/>
          <w:sz w:val="20"/>
          <w:szCs w:val="20"/>
        </w:rPr>
        <w:t>4-3</w:t>
      </w:r>
      <w:r w:rsidRPr="00B559B5">
        <w:rPr>
          <w:rFonts w:cs="Arial"/>
          <w:sz w:val="20"/>
          <w:szCs w:val="20"/>
        </w:rPr>
        <w:t>5</w:t>
      </w:r>
      <w:r>
        <w:rPr>
          <w:rFonts w:cs="Arial"/>
          <w:sz w:val="20"/>
          <w:szCs w:val="20"/>
        </w:rPr>
        <w:t xml:space="preserve">]   </w:t>
      </w:r>
      <w:r w:rsidR="0080428E">
        <w:rPr>
          <w:rFonts w:cs="Arial"/>
          <w:sz w:val="20"/>
          <w:szCs w:val="20"/>
        </w:rPr>
        <w:t>What did Gideon do to summon an army</w:t>
      </w:r>
      <w:r w:rsidR="00D97C21" w:rsidRPr="00B559B5">
        <w:rPr>
          <w:rFonts w:cs="Arial"/>
          <w:sz w:val="20"/>
          <w:szCs w:val="20"/>
        </w:rPr>
        <w:t xml:space="preserve">? </w:t>
      </w:r>
    </w:p>
    <w:p w14:paraId="0FFCFCF9" w14:textId="4724FD0D" w:rsidR="009D33A2" w:rsidRPr="00B559B5" w:rsidRDefault="0080428E">
      <w:pPr>
        <w:pBdr>
          <w:top w:val="nil"/>
          <w:left w:val="nil"/>
          <w:bottom w:val="nil"/>
          <w:right w:val="nil"/>
          <w:between w:val="nil"/>
        </w:pBdr>
        <w:ind w:left="720"/>
        <w:rPr>
          <w:rFonts w:cs="Arial"/>
          <w:sz w:val="20"/>
          <w:szCs w:val="20"/>
        </w:rPr>
      </w:pPr>
      <w:r>
        <w:rPr>
          <w:rFonts w:cs="Arial"/>
          <w:sz w:val="20"/>
          <w:szCs w:val="20"/>
        </w:rPr>
        <w:t xml:space="preserve">He blew a trumpet and called for the </w:t>
      </w:r>
      <w:r w:rsidR="00D97C21" w:rsidRPr="00B559B5">
        <w:rPr>
          <w:rFonts w:cs="Arial"/>
          <w:sz w:val="20"/>
          <w:szCs w:val="20"/>
        </w:rPr>
        <w:t>clan</w:t>
      </w:r>
      <w:r>
        <w:rPr>
          <w:rFonts w:cs="Arial"/>
          <w:sz w:val="20"/>
          <w:szCs w:val="20"/>
        </w:rPr>
        <w:t xml:space="preserve"> of Abiezer. Then he sent messengers to</w:t>
      </w:r>
      <w:r w:rsidR="00D97C21" w:rsidRPr="00B559B5">
        <w:rPr>
          <w:rFonts w:cs="Arial"/>
          <w:sz w:val="20"/>
          <w:szCs w:val="20"/>
        </w:rPr>
        <w:t xml:space="preserve"> Manasseh, Asher, Zebulun, and Naphtali</w:t>
      </w:r>
      <w:r>
        <w:rPr>
          <w:rFonts w:cs="Arial"/>
          <w:sz w:val="20"/>
          <w:szCs w:val="20"/>
        </w:rPr>
        <w:t>, and they all</w:t>
      </w:r>
      <w:r w:rsidR="00D97C21" w:rsidRPr="00B559B5">
        <w:rPr>
          <w:rFonts w:cs="Arial"/>
          <w:sz w:val="20"/>
          <w:szCs w:val="20"/>
        </w:rPr>
        <w:t xml:space="preserve"> </w:t>
      </w:r>
      <w:r>
        <w:rPr>
          <w:rFonts w:cs="Arial"/>
          <w:sz w:val="20"/>
          <w:szCs w:val="20"/>
        </w:rPr>
        <w:t>went to meet him</w:t>
      </w:r>
      <w:r w:rsidR="00D97C21" w:rsidRPr="00B559B5">
        <w:rPr>
          <w:rFonts w:cs="Arial"/>
          <w:sz w:val="20"/>
          <w:szCs w:val="20"/>
        </w:rPr>
        <w:t>.</w:t>
      </w:r>
    </w:p>
    <w:p w14:paraId="0FFCFCFA" w14:textId="77777777" w:rsidR="009D33A2" w:rsidRPr="00B559B5" w:rsidRDefault="009D33A2">
      <w:pPr>
        <w:pBdr>
          <w:top w:val="nil"/>
          <w:left w:val="nil"/>
          <w:bottom w:val="nil"/>
          <w:right w:val="nil"/>
          <w:between w:val="nil"/>
        </w:pBdr>
        <w:ind w:left="720"/>
        <w:rPr>
          <w:rFonts w:cs="Arial"/>
          <w:sz w:val="20"/>
          <w:szCs w:val="20"/>
        </w:rPr>
      </w:pPr>
    </w:p>
    <w:p w14:paraId="0FFCFCFB" w14:textId="77777777" w:rsidR="009D33A2" w:rsidRPr="00B559B5" w:rsidRDefault="00D97C21">
      <w:pPr>
        <w:pBdr>
          <w:top w:val="nil"/>
          <w:left w:val="nil"/>
          <w:bottom w:val="nil"/>
          <w:right w:val="nil"/>
          <w:between w:val="nil"/>
        </w:pBdr>
        <w:rPr>
          <w:rFonts w:cs="Arial"/>
          <w:b/>
          <w:sz w:val="20"/>
          <w:szCs w:val="20"/>
        </w:rPr>
      </w:pPr>
      <w:r w:rsidRPr="00B559B5">
        <w:rPr>
          <w:rFonts w:cs="Arial"/>
          <w:b/>
          <w:sz w:val="20"/>
          <w:szCs w:val="20"/>
        </w:rPr>
        <w:t>Comment Section:</w:t>
      </w:r>
    </w:p>
    <w:p w14:paraId="0FFCFCFC" w14:textId="77777777" w:rsidR="009D33A2" w:rsidRPr="00B559B5" w:rsidRDefault="00D97C21" w:rsidP="008508BC">
      <w:pPr>
        <w:pStyle w:val="Heading1"/>
      </w:pPr>
      <w:bookmarkStart w:id="18" w:name="_heading=h.40ew0vw" w:colFirst="0" w:colLast="0"/>
      <w:bookmarkEnd w:id="18"/>
      <w:r w:rsidRPr="00B559B5">
        <w:br w:type="page"/>
      </w:r>
    </w:p>
    <w:p w14:paraId="0FFCFCFD" w14:textId="77777777" w:rsidR="009D33A2" w:rsidRPr="00B559B5" w:rsidRDefault="00D97C21" w:rsidP="008508BC">
      <w:pPr>
        <w:pStyle w:val="Heading1"/>
      </w:pPr>
      <w:bookmarkStart w:id="19" w:name="_Toc203574555"/>
      <w:r w:rsidRPr="00B559B5">
        <w:rPr>
          <w:color w:val="000000"/>
        </w:rPr>
        <w:lastRenderedPageBreak/>
        <w:t>Judges</w:t>
      </w:r>
      <w:r w:rsidRPr="00B559B5">
        <w:rPr>
          <w:rFonts w:eastAsia="Arial"/>
          <w:color w:val="000000"/>
        </w:rPr>
        <w:t xml:space="preserve"> </w:t>
      </w:r>
      <w:r w:rsidRPr="00B559B5">
        <w:t>16:23-31</w:t>
      </w:r>
      <w:r w:rsidRPr="00B559B5">
        <w:tab/>
      </w:r>
      <w:r w:rsidRPr="006E6DD7">
        <w:rPr>
          <w:rStyle w:val="Heading2Char"/>
        </w:rPr>
        <w:t>The death of Samson</w:t>
      </w:r>
      <w:bookmarkEnd w:id="19"/>
    </w:p>
    <w:p w14:paraId="0FFCFCFE" w14:textId="1D542A02" w:rsidR="009D33A2" w:rsidRPr="00B559B5" w:rsidRDefault="00D97C21">
      <w:pPr>
        <w:spacing w:after="240"/>
        <w:rPr>
          <w:rFonts w:cs="Arial"/>
          <w:sz w:val="20"/>
          <w:szCs w:val="20"/>
        </w:rPr>
      </w:pPr>
      <w:r w:rsidRPr="00B559B5">
        <w:rPr>
          <w:rFonts w:cs="Arial"/>
          <w:b/>
          <w:sz w:val="20"/>
          <w:szCs w:val="20"/>
        </w:rPr>
        <w:t xml:space="preserve">Background: </w:t>
      </w:r>
      <w:r w:rsidRPr="00B559B5">
        <w:rPr>
          <w:rFonts w:cs="Arial"/>
          <w:sz w:val="20"/>
          <w:szCs w:val="20"/>
        </w:rPr>
        <w:t xml:space="preserve">Samson </w:t>
      </w:r>
      <w:r w:rsidR="001D0180">
        <w:rPr>
          <w:rFonts w:cs="Arial"/>
          <w:sz w:val="20"/>
          <w:szCs w:val="20"/>
        </w:rPr>
        <w:t>was a</w:t>
      </w:r>
      <w:r w:rsidRPr="00B559B5">
        <w:rPr>
          <w:rFonts w:cs="Arial"/>
          <w:sz w:val="20"/>
          <w:szCs w:val="20"/>
        </w:rPr>
        <w:t xml:space="preserve"> judge</w:t>
      </w:r>
      <w:r w:rsidR="001D0180">
        <w:rPr>
          <w:rFonts w:cs="Arial"/>
          <w:sz w:val="20"/>
          <w:szCs w:val="20"/>
        </w:rPr>
        <w:t xml:space="preserve"> that</w:t>
      </w:r>
      <w:r w:rsidRPr="00B559B5">
        <w:rPr>
          <w:rFonts w:cs="Arial"/>
          <w:sz w:val="20"/>
          <w:szCs w:val="20"/>
        </w:rPr>
        <w:t xml:space="preserve"> </w:t>
      </w:r>
      <w:r w:rsidR="001D0180">
        <w:rPr>
          <w:rFonts w:cs="Arial"/>
          <w:sz w:val="20"/>
          <w:szCs w:val="20"/>
        </w:rPr>
        <w:t>God had used to defend Israel against their oppressors, the Philistines. Samson had been tricked by a woman and captured by the Philistines, who dug out his eyes</w:t>
      </w:r>
      <w:r w:rsidRPr="00B559B5">
        <w:rPr>
          <w:rFonts w:cs="Arial"/>
          <w:sz w:val="20"/>
          <w:szCs w:val="20"/>
        </w:rPr>
        <w:t xml:space="preserve"> and put him in prison.</w:t>
      </w:r>
      <w:r w:rsidR="0090419A">
        <w:rPr>
          <w:rFonts w:cs="Arial"/>
          <w:sz w:val="20"/>
          <w:szCs w:val="20"/>
        </w:rPr>
        <w:t xml:space="preserve"> </w:t>
      </w:r>
    </w:p>
    <w:p w14:paraId="1FB3F94E" w14:textId="77777777" w:rsidR="00B669DB" w:rsidRPr="00170DC8" w:rsidRDefault="00B669DB" w:rsidP="00B669DB">
      <w:pPr>
        <w:pStyle w:val="Background"/>
        <w:rPr>
          <w:b/>
          <w:bCs w:val="0"/>
          <w:i/>
          <w:iCs/>
        </w:rPr>
      </w:pPr>
      <w:r w:rsidRPr="00170DC8">
        <w:rPr>
          <w:b/>
          <w:bCs w:val="0"/>
          <w:i/>
          <w:iCs/>
        </w:rPr>
        <w:t>Read the passage.</w:t>
      </w:r>
    </w:p>
    <w:p w14:paraId="0FFCFCFF" w14:textId="77777777" w:rsidR="009D33A2" w:rsidRPr="00B559B5" w:rsidRDefault="00D97C21" w:rsidP="00381D81">
      <w:pPr>
        <w:pStyle w:val="Part1"/>
      </w:pPr>
      <w:r w:rsidRPr="00B559B5">
        <w:t>Part 1</w:t>
      </w:r>
    </w:p>
    <w:p w14:paraId="0FFCFD00" w14:textId="77777777" w:rsidR="009D33A2" w:rsidRPr="00B559B5" w:rsidRDefault="00D97C21" w:rsidP="00953DE0">
      <w:pPr>
        <w:pStyle w:val="Answerortell"/>
        <w:rPr>
          <w:b/>
          <w:sz w:val="32"/>
          <w:szCs w:val="32"/>
        </w:rPr>
      </w:pPr>
      <w:r w:rsidRPr="00B559B5">
        <w:t>Tell in your own words what you just read in these verses.</w:t>
      </w:r>
    </w:p>
    <w:p w14:paraId="0FFCFD01" w14:textId="77777777" w:rsidR="009D33A2" w:rsidRPr="00B559B5" w:rsidRDefault="00D97C21" w:rsidP="00953DE0">
      <w:pPr>
        <w:pStyle w:val="Checklist2"/>
      </w:pPr>
      <w:r w:rsidRPr="00B559B5">
        <w:t>The rulers of the Philistines gathered to celebrate Dagon, their god, because Samson had been conquered. They praised their god for this defeat. [16:23-24]</w:t>
      </w:r>
    </w:p>
    <w:p w14:paraId="0FFCFD02" w14:textId="2162A86D" w:rsidR="009D33A2" w:rsidRDefault="00D97C21" w:rsidP="00953DE0">
      <w:pPr>
        <w:pStyle w:val="Checklist2"/>
      </w:pPr>
      <w:r w:rsidRPr="00B559B5">
        <w:t xml:space="preserve">The Philistines called for Samson to be brought from the prison so </w:t>
      </w:r>
      <w:r w:rsidR="001C562C">
        <w:t xml:space="preserve">that </w:t>
      </w:r>
      <w:r w:rsidRPr="00B559B5">
        <w:t xml:space="preserve">they </w:t>
      </w:r>
      <w:r w:rsidR="001C562C">
        <w:t>could</w:t>
      </w:r>
      <w:r w:rsidRPr="00B559B5">
        <w:t xml:space="preserve"> laugh at him. They made him stand between two pillars. [16:25]</w:t>
      </w:r>
    </w:p>
    <w:p w14:paraId="2CAB86D2" w14:textId="07457E09" w:rsidR="001C562C" w:rsidRDefault="001C562C" w:rsidP="00953DE0">
      <w:pPr>
        <w:pStyle w:val="Checklist2"/>
      </w:pPr>
      <w:r>
        <w:t>Samson told a boy to let him feel the pillars on which the building rested, so that he could lean on them. [16:26]</w:t>
      </w:r>
    </w:p>
    <w:p w14:paraId="0E05EC67" w14:textId="3D61B950" w:rsidR="001C562C" w:rsidRPr="00B559B5" w:rsidRDefault="001C562C" w:rsidP="00953DE0">
      <w:pPr>
        <w:pStyle w:val="Checklist2"/>
      </w:pPr>
      <w:r>
        <w:t>The building was very crowded, with 3000 additional people on its roof. [16:27]</w:t>
      </w:r>
    </w:p>
    <w:p w14:paraId="0FFCFD03" w14:textId="582E834F" w:rsidR="009D33A2" w:rsidRPr="00B559B5" w:rsidRDefault="00D97C21" w:rsidP="00953DE0">
      <w:pPr>
        <w:pStyle w:val="Checklist2"/>
      </w:pPr>
      <w:r w:rsidRPr="00B559B5">
        <w:t>Samson called out to Yahweh to give him strength</w:t>
      </w:r>
      <w:r w:rsidR="001C562C">
        <w:t xml:space="preserve"> so</w:t>
      </w:r>
      <w:r w:rsidRPr="00B559B5">
        <w:t xml:space="preserve"> that he </w:t>
      </w:r>
      <w:r w:rsidR="001C562C">
        <w:t>could</w:t>
      </w:r>
      <w:r w:rsidRPr="00B559B5">
        <w:t xml:space="preserve"> have revenge on the Philistines. [16:28]</w:t>
      </w:r>
    </w:p>
    <w:p w14:paraId="0FFCFD04" w14:textId="03F360FE" w:rsidR="009D33A2" w:rsidRPr="00B559B5" w:rsidRDefault="00D97C21" w:rsidP="00953DE0">
      <w:pPr>
        <w:pStyle w:val="Checklist2"/>
      </w:pPr>
      <w:r w:rsidRPr="00B559B5">
        <w:t>Samson placed his hands on the pillar</w:t>
      </w:r>
      <w:r w:rsidR="001C562C">
        <w:t>s and</w:t>
      </w:r>
      <w:r w:rsidRPr="00B559B5">
        <w:t xml:space="preserve"> </w:t>
      </w:r>
      <w:r w:rsidR="001C562C">
        <w:t xml:space="preserve">asked God to let him die with the Philistines. Then he </w:t>
      </w:r>
      <w:r w:rsidRPr="00B559B5">
        <w:t xml:space="preserve">stretched out with </w:t>
      </w:r>
      <w:r w:rsidR="001C562C">
        <w:t xml:space="preserve">all </w:t>
      </w:r>
      <w:r w:rsidRPr="00B559B5">
        <w:t xml:space="preserve">his strength </w:t>
      </w:r>
      <w:r w:rsidR="001C562C">
        <w:t xml:space="preserve">against the pillars. </w:t>
      </w:r>
      <w:r w:rsidRPr="00B559B5">
        <w:t>and the building fell upon all the people</w:t>
      </w:r>
      <w:r w:rsidR="001C562C">
        <w:t xml:space="preserve"> and killed them</w:t>
      </w:r>
      <w:r w:rsidRPr="00B559B5">
        <w:t>. [16:29-30]</w:t>
      </w:r>
    </w:p>
    <w:p w14:paraId="0FFCFD05" w14:textId="5D1FB9BF" w:rsidR="009D33A2" w:rsidRPr="00B559B5" w:rsidRDefault="00D97C21" w:rsidP="00953DE0">
      <w:pPr>
        <w:pStyle w:val="Checklist2"/>
      </w:pPr>
      <w:r w:rsidRPr="00B559B5">
        <w:t xml:space="preserve">Samson’s </w:t>
      </w:r>
      <w:r w:rsidR="001C562C">
        <w:t xml:space="preserve">family </w:t>
      </w:r>
      <w:r w:rsidRPr="00B559B5">
        <w:t xml:space="preserve">took his body and </w:t>
      </w:r>
      <w:r w:rsidR="001C562C">
        <w:t xml:space="preserve">buried him </w:t>
      </w:r>
      <w:r w:rsidRPr="00B559B5">
        <w:t>in the burial place of his father. [16:31]</w:t>
      </w:r>
    </w:p>
    <w:p w14:paraId="0FFCFD06" w14:textId="77777777" w:rsidR="009D33A2" w:rsidRPr="00B559B5" w:rsidRDefault="00D97C21" w:rsidP="00381D81">
      <w:pPr>
        <w:pStyle w:val="Part2"/>
      </w:pPr>
      <w:r w:rsidRPr="00B559B5">
        <w:t>Part 2</w:t>
      </w:r>
    </w:p>
    <w:p w14:paraId="0FFCFD07" w14:textId="77777777" w:rsidR="009D33A2" w:rsidRPr="00B559B5" w:rsidRDefault="00D97C21" w:rsidP="00953DE0">
      <w:pPr>
        <w:pStyle w:val="Answerortell"/>
      </w:pPr>
      <w:r w:rsidRPr="00B559B5">
        <w:t>Answer the following questions.</w:t>
      </w:r>
    </w:p>
    <w:p w14:paraId="0FFCFD08" w14:textId="346C94ED" w:rsidR="009D33A2" w:rsidRPr="00B559B5" w:rsidRDefault="00940A2E">
      <w:pPr>
        <w:numPr>
          <w:ilvl w:val="0"/>
          <w:numId w:val="43"/>
        </w:numPr>
        <w:pBdr>
          <w:top w:val="nil"/>
          <w:left w:val="nil"/>
          <w:bottom w:val="nil"/>
          <w:right w:val="nil"/>
          <w:between w:val="nil"/>
        </w:pBdr>
        <w:spacing w:before="200" w:after="0"/>
        <w:rPr>
          <w:rFonts w:cs="Arial"/>
          <w:sz w:val="20"/>
          <w:szCs w:val="20"/>
        </w:rPr>
      </w:pPr>
      <w:r w:rsidRPr="00B559B5">
        <w:rPr>
          <w:rFonts w:cs="Arial"/>
          <w:sz w:val="20"/>
          <w:szCs w:val="20"/>
        </w:rPr>
        <w:t>[16:23</w:t>
      </w:r>
      <w:r>
        <w:rPr>
          <w:rFonts w:cs="Arial"/>
          <w:sz w:val="20"/>
          <w:szCs w:val="20"/>
        </w:rPr>
        <w:t xml:space="preserve">]   </w:t>
      </w:r>
      <w:r w:rsidR="00D97C21" w:rsidRPr="00B559B5">
        <w:rPr>
          <w:rFonts w:cs="Arial"/>
          <w:sz w:val="20"/>
          <w:szCs w:val="20"/>
        </w:rPr>
        <w:t>Why</w:t>
      </w:r>
      <w:r w:rsidR="0090419A">
        <w:rPr>
          <w:rFonts w:cs="Arial"/>
          <w:sz w:val="20"/>
          <w:szCs w:val="20"/>
        </w:rPr>
        <w:t xml:space="preserve"> did</w:t>
      </w:r>
      <w:r w:rsidR="00D97C21" w:rsidRPr="00B559B5">
        <w:rPr>
          <w:rFonts w:cs="Arial"/>
          <w:sz w:val="20"/>
          <w:szCs w:val="20"/>
        </w:rPr>
        <w:t xml:space="preserve"> the rulers of the Philistines gather to offer a sacrifice</w:t>
      </w:r>
      <w:r w:rsidR="0090419A">
        <w:rPr>
          <w:rFonts w:cs="Arial"/>
          <w:sz w:val="20"/>
          <w:szCs w:val="20"/>
        </w:rPr>
        <w:t xml:space="preserve"> and to rejoice</w:t>
      </w:r>
      <w:r w:rsidR="00D97C21" w:rsidRPr="00B559B5">
        <w:rPr>
          <w:rFonts w:cs="Arial"/>
          <w:sz w:val="20"/>
          <w:szCs w:val="20"/>
        </w:rPr>
        <w:t xml:space="preserve">? </w:t>
      </w:r>
    </w:p>
    <w:p w14:paraId="0FFCFD09" w14:textId="24113DFB"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w:t>
      </w:r>
      <w:r w:rsidR="0090419A">
        <w:rPr>
          <w:rFonts w:cs="Arial"/>
          <w:sz w:val="20"/>
          <w:szCs w:val="20"/>
        </w:rPr>
        <w:t>y</w:t>
      </w:r>
      <w:r w:rsidRPr="00B559B5">
        <w:rPr>
          <w:rFonts w:cs="Arial"/>
          <w:sz w:val="20"/>
          <w:szCs w:val="20"/>
        </w:rPr>
        <w:t xml:space="preserve"> gathered </w:t>
      </w:r>
      <w:r w:rsidR="001C562C">
        <w:rPr>
          <w:rFonts w:cs="Arial"/>
          <w:sz w:val="20"/>
          <w:szCs w:val="20"/>
        </w:rPr>
        <w:t xml:space="preserve">to </w:t>
      </w:r>
      <w:r w:rsidR="0090419A">
        <w:rPr>
          <w:rFonts w:cs="Arial"/>
          <w:sz w:val="20"/>
          <w:szCs w:val="20"/>
        </w:rPr>
        <w:t xml:space="preserve">sacrifice and to </w:t>
      </w:r>
      <w:r w:rsidR="001C562C">
        <w:rPr>
          <w:rFonts w:cs="Arial"/>
          <w:sz w:val="20"/>
          <w:szCs w:val="20"/>
        </w:rPr>
        <w:t xml:space="preserve">rejoice </w:t>
      </w:r>
      <w:r w:rsidRPr="00B559B5">
        <w:rPr>
          <w:rFonts w:cs="Arial"/>
          <w:sz w:val="20"/>
          <w:szCs w:val="20"/>
        </w:rPr>
        <w:t xml:space="preserve">because they believed </w:t>
      </w:r>
      <w:r w:rsidR="001C562C">
        <w:rPr>
          <w:rFonts w:cs="Arial"/>
          <w:sz w:val="20"/>
          <w:szCs w:val="20"/>
        </w:rPr>
        <w:t xml:space="preserve">that </w:t>
      </w:r>
      <w:r w:rsidRPr="00B559B5">
        <w:rPr>
          <w:rFonts w:cs="Arial"/>
          <w:sz w:val="20"/>
          <w:szCs w:val="20"/>
        </w:rPr>
        <w:t xml:space="preserve">Dagon, their god, defeated </w:t>
      </w:r>
      <w:r w:rsidR="0090419A">
        <w:rPr>
          <w:rFonts w:cs="Arial"/>
          <w:sz w:val="20"/>
          <w:szCs w:val="20"/>
        </w:rPr>
        <w:t>Samson, their enemy</w:t>
      </w:r>
      <w:r w:rsidRPr="00B559B5">
        <w:rPr>
          <w:rFonts w:cs="Arial"/>
          <w:sz w:val="20"/>
          <w:szCs w:val="20"/>
        </w:rPr>
        <w:t>.</w:t>
      </w:r>
    </w:p>
    <w:p w14:paraId="0FFCFD0A" w14:textId="77777777" w:rsidR="009D33A2" w:rsidRPr="00B559B5" w:rsidRDefault="009D33A2">
      <w:pPr>
        <w:pBdr>
          <w:top w:val="nil"/>
          <w:left w:val="nil"/>
          <w:bottom w:val="nil"/>
          <w:right w:val="nil"/>
          <w:between w:val="nil"/>
        </w:pBdr>
        <w:ind w:left="720"/>
        <w:rPr>
          <w:rFonts w:cs="Arial"/>
          <w:sz w:val="20"/>
          <w:szCs w:val="20"/>
        </w:rPr>
      </w:pPr>
    </w:p>
    <w:p w14:paraId="226B03E1" w14:textId="63D356DF" w:rsidR="001C562C" w:rsidRDefault="00940A2E">
      <w:pPr>
        <w:numPr>
          <w:ilvl w:val="0"/>
          <w:numId w:val="43"/>
        </w:numPr>
        <w:pBdr>
          <w:top w:val="nil"/>
          <w:left w:val="nil"/>
          <w:bottom w:val="nil"/>
          <w:right w:val="nil"/>
          <w:between w:val="nil"/>
        </w:pBdr>
        <w:spacing w:after="0"/>
        <w:rPr>
          <w:rFonts w:cs="Arial"/>
          <w:sz w:val="20"/>
          <w:szCs w:val="20"/>
        </w:rPr>
      </w:pPr>
      <w:r>
        <w:rPr>
          <w:rFonts w:cs="Arial"/>
          <w:sz w:val="20"/>
          <w:szCs w:val="20"/>
        </w:rPr>
        <w:t xml:space="preserve">[16:24]   </w:t>
      </w:r>
      <w:r w:rsidR="001C562C">
        <w:rPr>
          <w:rFonts w:cs="Arial"/>
          <w:sz w:val="20"/>
          <w:szCs w:val="20"/>
        </w:rPr>
        <w:t xml:space="preserve">What did they do when they saw Samson? </w:t>
      </w:r>
    </w:p>
    <w:p w14:paraId="7262F607" w14:textId="32382A1B" w:rsidR="001C562C" w:rsidRDefault="001C562C" w:rsidP="001C562C">
      <w:pPr>
        <w:pBdr>
          <w:top w:val="nil"/>
          <w:left w:val="nil"/>
          <w:bottom w:val="nil"/>
          <w:right w:val="nil"/>
          <w:between w:val="nil"/>
        </w:pBdr>
        <w:spacing w:after="0"/>
        <w:ind w:left="720"/>
        <w:rPr>
          <w:rFonts w:cs="Arial"/>
          <w:sz w:val="20"/>
          <w:szCs w:val="20"/>
        </w:rPr>
      </w:pPr>
      <w:r>
        <w:rPr>
          <w:rFonts w:cs="Arial"/>
          <w:sz w:val="20"/>
          <w:szCs w:val="20"/>
        </w:rPr>
        <w:t>They praised Dagon, their god.</w:t>
      </w:r>
    </w:p>
    <w:p w14:paraId="1810FDED" w14:textId="77777777" w:rsidR="0090419A" w:rsidRDefault="0090419A" w:rsidP="001C562C">
      <w:pPr>
        <w:pBdr>
          <w:top w:val="nil"/>
          <w:left w:val="nil"/>
          <w:bottom w:val="nil"/>
          <w:right w:val="nil"/>
          <w:between w:val="nil"/>
        </w:pBdr>
        <w:spacing w:after="0"/>
        <w:ind w:left="720"/>
        <w:rPr>
          <w:rFonts w:cs="Arial"/>
          <w:sz w:val="20"/>
          <w:szCs w:val="20"/>
        </w:rPr>
      </w:pPr>
    </w:p>
    <w:p w14:paraId="5AD8CC11" w14:textId="77777777" w:rsidR="0090419A" w:rsidRDefault="0090419A" w:rsidP="001C562C">
      <w:pPr>
        <w:pBdr>
          <w:top w:val="nil"/>
          <w:left w:val="nil"/>
          <w:bottom w:val="nil"/>
          <w:right w:val="nil"/>
          <w:between w:val="nil"/>
        </w:pBdr>
        <w:spacing w:after="0"/>
        <w:ind w:left="720"/>
        <w:rPr>
          <w:rFonts w:cs="Arial"/>
          <w:sz w:val="20"/>
          <w:szCs w:val="20"/>
        </w:rPr>
      </w:pPr>
    </w:p>
    <w:p w14:paraId="04C7C416" w14:textId="6E88A870" w:rsidR="0090419A" w:rsidRDefault="00940A2E">
      <w:pPr>
        <w:numPr>
          <w:ilvl w:val="0"/>
          <w:numId w:val="43"/>
        </w:numPr>
        <w:pBdr>
          <w:top w:val="nil"/>
          <w:left w:val="nil"/>
          <w:bottom w:val="nil"/>
          <w:right w:val="nil"/>
          <w:between w:val="nil"/>
        </w:pBdr>
        <w:spacing w:after="0"/>
        <w:rPr>
          <w:rFonts w:cs="Arial"/>
          <w:sz w:val="20"/>
          <w:szCs w:val="20"/>
        </w:rPr>
      </w:pPr>
      <w:r>
        <w:rPr>
          <w:rFonts w:cs="Arial"/>
          <w:sz w:val="20"/>
          <w:szCs w:val="20"/>
        </w:rPr>
        <w:t xml:space="preserve">[16:24]   </w:t>
      </w:r>
      <w:r w:rsidR="0090419A">
        <w:rPr>
          <w:rFonts w:cs="Arial"/>
          <w:sz w:val="20"/>
          <w:szCs w:val="20"/>
        </w:rPr>
        <w:t xml:space="preserve">How did they describe Samson? </w:t>
      </w:r>
    </w:p>
    <w:p w14:paraId="14493841" w14:textId="6DB39C19" w:rsidR="0090419A" w:rsidRDefault="0090419A" w:rsidP="0090419A">
      <w:pPr>
        <w:pBdr>
          <w:top w:val="nil"/>
          <w:left w:val="nil"/>
          <w:bottom w:val="nil"/>
          <w:right w:val="nil"/>
          <w:between w:val="nil"/>
        </w:pBdr>
        <w:spacing w:after="0"/>
        <w:ind w:left="720"/>
        <w:rPr>
          <w:rFonts w:cs="Arial"/>
          <w:sz w:val="20"/>
          <w:szCs w:val="20"/>
        </w:rPr>
      </w:pPr>
      <w:r>
        <w:rPr>
          <w:rFonts w:cs="Arial"/>
          <w:sz w:val="20"/>
          <w:szCs w:val="20"/>
        </w:rPr>
        <w:t xml:space="preserve">They said he was the destroyer </w:t>
      </w:r>
      <w:r w:rsidR="00EE2B18">
        <w:rPr>
          <w:rFonts w:cs="Arial"/>
          <w:sz w:val="20"/>
          <w:szCs w:val="20"/>
        </w:rPr>
        <w:t>of their country who had killed many of them.</w:t>
      </w:r>
    </w:p>
    <w:p w14:paraId="07F0185D" w14:textId="77777777" w:rsidR="00EE2B18" w:rsidRDefault="00EE2B18" w:rsidP="0090419A">
      <w:pPr>
        <w:pBdr>
          <w:top w:val="nil"/>
          <w:left w:val="nil"/>
          <w:bottom w:val="nil"/>
          <w:right w:val="nil"/>
          <w:between w:val="nil"/>
        </w:pBdr>
        <w:spacing w:after="0"/>
        <w:ind w:left="720"/>
        <w:rPr>
          <w:rFonts w:cs="Arial"/>
          <w:sz w:val="20"/>
          <w:szCs w:val="20"/>
        </w:rPr>
      </w:pPr>
    </w:p>
    <w:p w14:paraId="46C2E65F" w14:textId="77777777" w:rsidR="0090419A" w:rsidRDefault="0090419A" w:rsidP="0090419A">
      <w:pPr>
        <w:pBdr>
          <w:top w:val="nil"/>
          <w:left w:val="nil"/>
          <w:bottom w:val="nil"/>
          <w:right w:val="nil"/>
          <w:between w:val="nil"/>
        </w:pBdr>
        <w:spacing w:after="0"/>
        <w:ind w:left="360"/>
        <w:rPr>
          <w:rFonts w:cs="Arial"/>
          <w:sz w:val="20"/>
          <w:szCs w:val="20"/>
        </w:rPr>
      </w:pPr>
    </w:p>
    <w:p w14:paraId="0FFCFD0B" w14:textId="62B492A6"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[16:25</w:t>
      </w:r>
      <w:r>
        <w:rPr>
          <w:rFonts w:cs="Arial"/>
          <w:sz w:val="20"/>
          <w:szCs w:val="20"/>
        </w:rPr>
        <w:t xml:space="preserve">]   </w:t>
      </w:r>
      <w:r w:rsidR="00D97C21" w:rsidRPr="00B559B5">
        <w:rPr>
          <w:rFonts w:cs="Arial"/>
          <w:sz w:val="20"/>
          <w:szCs w:val="20"/>
        </w:rPr>
        <w:t xml:space="preserve">Why did the people call for Samson to be brought to their celebration? </w:t>
      </w:r>
    </w:p>
    <w:p w14:paraId="0FFCFD0C" w14:textId="66DC63C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people wanted </w:t>
      </w:r>
      <w:r w:rsidR="00EE2B18">
        <w:rPr>
          <w:rFonts w:cs="Arial"/>
          <w:sz w:val="20"/>
          <w:szCs w:val="20"/>
        </w:rPr>
        <w:t>to laugh at Samson</w:t>
      </w:r>
      <w:r w:rsidRPr="00B559B5">
        <w:rPr>
          <w:rFonts w:cs="Arial"/>
          <w:sz w:val="20"/>
          <w:szCs w:val="20"/>
        </w:rPr>
        <w:t>.</w:t>
      </w:r>
    </w:p>
    <w:p w14:paraId="0FFCFD0D" w14:textId="77777777" w:rsidR="009D33A2" w:rsidRPr="00B559B5" w:rsidRDefault="009D33A2">
      <w:pPr>
        <w:pBdr>
          <w:top w:val="nil"/>
          <w:left w:val="nil"/>
          <w:bottom w:val="nil"/>
          <w:right w:val="nil"/>
          <w:between w:val="nil"/>
        </w:pBdr>
        <w:ind w:left="720"/>
        <w:rPr>
          <w:rFonts w:cs="Arial"/>
          <w:sz w:val="20"/>
          <w:szCs w:val="20"/>
        </w:rPr>
      </w:pPr>
    </w:p>
    <w:p w14:paraId="0FFCFD0E" w14:textId="52D9043D"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[16:25</w:t>
      </w:r>
      <w:r>
        <w:rPr>
          <w:rFonts w:cs="Arial"/>
          <w:sz w:val="20"/>
          <w:szCs w:val="20"/>
        </w:rPr>
        <w:t xml:space="preserve">]   </w:t>
      </w:r>
      <w:r w:rsidR="00D97C21" w:rsidRPr="00B559B5">
        <w:rPr>
          <w:rFonts w:cs="Arial"/>
          <w:sz w:val="20"/>
          <w:szCs w:val="20"/>
        </w:rPr>
        <w:t xml:space="preserve">Where did the people make Samson stand? </w:t>
      </w:r>
    </w:p>
    <w:p w14:paraId="0FFCFD0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made him stand between two pillars.</w:t>
      </w:r>
    </w:p>
    <w:p w14:paraId="0FFCFD10" w14:textId="297541CF" w:rsidR="009D33A2" w:rsidRPr="00B559B5" w:rsidRDefault="00EE2B18" w:rsidP="00EE2B18">
      <w:pPr>
        <w:pStyle w:val="Continuedline"/>
        <w:rPr>
          <w:rFonts w:cs="Arial"/>
        </w:rPr>
      </w:pPr>
      <w:r w:rsidRPr="00B559B5">
        <w:lastRenderedPageBreak/>
        <w:t>Judges 16:23-31 continued</w:t>
      </w:r>
    </w:p>
    <w:p w14:paraId="0FFCFD11" w14:textId="746FAEAE"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[16:26</w:t>
      </w:r>
      <w:r>
        <w:rPr>
          <w:rFonts w:cs="Arial"/>
          <w:sz w:val="20"/>
          <w:szCs w:val="20"/>
        </w:rPr>
        <w:t xml:space="preserve">]   </w:t>
      </w:r>
      <w:r w:rsidR="00D97C21" w:rsidRPr="00B559B5">
        <w:rPr>
          <w:rFonts w:cs="Arial"/>
          <w:sz w:val="20"/>
          <w:szCs w:val="20"/>
        </w:rPr>
        <w:t xml:space="preserve">What did Samson say to the boy who held his hand? </w:t>
      </w:r>
    </w:p>
    <w:p w14:paraId="0FFCFD12" w14:textId="0909DB29"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Samson asked the boy to </w:t>
      </w:r>
      <w:r w:rsidR="00EE2B18">
        <w:rPr>
          <w:rFonts w:cs="Arial"/>
          <w:sz w:val="20"/>
          <w:szCs w:val="20"/>
        </w:rPr>
        <w:t>le</w:t>
      </w:r>
      <w:r w:rsidRPr="00B559B5">
        <w:rPr>
          <w:rFonts w:cs="Arial"/>
          <w:sz w:val="20"/>
          <w:szCs w:val="20"/>
        </w:rPr>
        <w:t>t him</w:t>
      </w:r>
      <w:r w:rsidR="00EE2B18">
        <w:rPr>
          <w:rFonts w:cs="Arial"/>
          <w:sz w:val="20"/>
          <w:szCs w:val="20"/>
        </w:rPr>
        <w:t xml:space="preserve"> </w:t>
      </w:r>
      <w:r w:rsidRPr="00B559B5">
        <w:rPr>
          <w:rFonts w:cs="Arial"/>
          <w:sz w:val="20"/>
          <w:szCs w:val="20"/>
        </w:rPr>
        <w:t>touch the pillars on which the building rested</w:t>
      </w:r>
      <w:r w:rsidR="00EE2B18">
        <w:rPr>
          <w:rFonts w:cs="Arial"/>
          <w:sz w:val="20"/>
          <w:szCs w:val="20"/>
        </w:rPr>
        <w:t>, so that he could lean on them.</w:t>
      </w:r>
    </w:p>
    <w:p w14:paraId="77B53803" w14:textId="77777777" w:rsidR="00EE2B18" w:rsidRPr="00B559B5" w:rsidRDefault="00EE2B18">
      <w:pPr>
        <w:pBdr>
          <w:top w:val="nil"/>
          <w:left w:val="nil"/>
          <w:bottom w:val="nil"/>
          <w:right w:val="nil"/>
          <w:between w:val="nil"/>
        </w:pBdr>
        <w:ind w:left="720"/>
        <w:rPr>
          <w:rFonts w:cs="Arial"/>
          <w:sz w:val="20"/>
          <w:szCs w:val="20"/>
        </w:rPr>
      </w:pPr>
    </w:p>
    <w:p w14:paraId="0FFCFD14" w14:textId="750167CA"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[16:27</w:t>
      </w:r>
      <w:r>
        <w:rPr>
          <w:rFonts w:cs="Arial"/>
          <w:sz w:val="20"/>
          <w:szCs w:val="20"/>
        </w:rPr>
        <w:t xml:space="preserve">]   </w:t>
      </w:r>
      <w:r w:rsidR="00D97C21" w:rsidRPr="00B559B5">
        <w:rPr>
          <w:rFonts w:cs="Arial"/>
          <w:sz w:val="20"/>
          <w:szCs w:val="20"/>
        </w:rPr>
        <w:t xml:space="preserve">Who was gathered in and on the house, looking at Samson? </w:t>
      </w:r>
    </w:p>
    <w:p w14:paraId="0FFCFD15" w14:textId="5076A0D2"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All of the rulers of the Philistines</w:t>
      </w:r>
      <w:r w:rsidR="0090419A">
        <w:rPr>
          <w:rFonts w:cs="Arial"/>
          <w:sz w:val="20"/>
          <w:szCs w:val="20"/>
        </w:rPr>
        <w:t>, along with other men and women,</w:t>
      </w:r>
      <w:r w:rsidRPr="00B559B5">
        <w:rPr>
          <w:rFonts w:cs="Arial"/>
          <w:sz w:val="20"/>
          <w:szCs w:val="20"/>
        </w:rPr>
        <w:t xml:space="preserve"> were gathered</w:t>
      </w:r>
      <w:r w:rsidR="0090419A">
        <w:rPr>
          <w:rFonts w:cs="Arial"/>
          <w:sz w:val="20"/>
          <w:szCs w:val="20"/>
        </w:rPr>
        <w:t xml:space="preserve"> inside the house.</w:t>
      </w:r>
      <w:r w:rsidRPr="00B559B5">
        <w:rPr>
          <w:rFonts w:cs="Arial"/>
          <w:sz w:val="20"/>
          <w:szCs w:val="20"/>
        </w:rPr>
        <w:t xml:space="preserve"> </w:t>
      </w:r>
      <w:r w:rsidR="0090419A">
        <w:rPr>
          <w:rFonts w:cs="Arial"/>
          <w:sz w:val="20"/>
          <w:szCs w:val="20"/>
        </w:rPr>
        <w:t>A</w:t>
      </w:r>
      <w:r w:rsidRPr="00B559B5">
        <w:rPr>
          <w:rFonts w:cs="Arial"/>
          <w:sz w:val="20"/>
          <w:szCs w:val="20"/>
        </w:rPr>
        <w:t>bout three thousand men and women</w:t>
      </w:r>
      <w:r w:rsidR="0090419A">
        <w:rPr>
          <w:rFonts w:cs="Arial"/>
          <w:sz w:val="20"/>
          <w:szCs w:val="20"/>
        </w:rPr>
        <w:t xml:space="preserve"> were on the roof</w:t>
      </w:r>
      <w:r w:rsidRPr="00B559B5">
        <w:rPr>
          <w:rFonts w:cs="Arial"/>
          <w:sz w:val="20"/>
          <w:szCs w:val="20"/>
        </w:rPr>
        <w:t>.</w:t>
      </w:r>
    </w:p>
    <w:p w14:paraId="0FFCFD17" w14:textId="72046DB4" w:rsidR="006E6DD7" w:rsidRDefault="006E6DD7">
      <w:pPr>
        <w:rPr>
          <w:rFonts w:cs="Arial"/>
          <w:b/>
          <w:sz w:val="20"/>
          <w:szCs w:val="20"/>
        </w:rPr>
      </w:pPr>
    </w:p>
    <w:p w14:paraId="0FFCFD1A" w14:textId="26FBF3B5"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[16:28</w:t>
      </w:r>
      <w:r>
        <w:rPr>
          <w:rFonts w:cs="Arial"/>
          <w:sz w:val="20"/>
          <w:szCs w:val="20"/>
        </w:rPr>
        <w:t xml:space="preserve">]   </w:t>
      </w:r>
      <w:r w:rsidR="00D97C21" w:rsidRPr="00B559B5">
        <w:rPr>
          <w:rFonts w:cs="Arial"/>
          <w:sz w:val="20"/>
          <w:szCs w:val="20"/>
        </w:rPr>
        <w:t xml:space="preserve">What did Samson say when he called out to </w:t>
      </w:r>
      <w:r w:rsidR="00EE2B18">
        <w:rPr>
          <w:rFonts w:cs="Arial"/>
          <w:sz w:val="20"/>
          <w:szCs w:val="20"/>
        </w:rPr>
        <w:t>Yahweh</w:t>
      </w:r>
      <w:r w:rsidR="00D97C21" w:rsidRPr="00B559B5">
        <w:rPr>
          <w:rFonts w:cs="Arial"/>
          <w:sz w:val="20"/>
          <w:szCs w:val="20"/>
        </w:rPr>
        <w:t xml:space="preserve">? </w:t>
      </w:r>
    </w:p>
    <w:p w14:paraId="0FFCFD1B" w14:textId="52F035F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Samson </w:t>
      </w:r>
      <w:r w:rsidR="0090419A">
        <w:rPr>
          <w:rFonts w:cs="Arial"/>
          <w:sz w:val="20"/>
          <w:szCs w:val="20"/>
        </w:rPr>
        <w:t>asked</w:t>
      </w:r>
      <w:r w:rsidRPr="00B559B5">
        <w:rPr>
          <w:rFonts w:cs="Arial"/>
          <w:sz w:val="20"/>
          <w:szCs w:val="20"/>
        </w:rPr>
        <w:t xml:space="preserve"> Yahweh </w:t>
      </w:r>
      <w:r w:rsidR="00EE2B18">
        <w:rPr>
          <w:rFonts w:cs="Arial"/>
          <w:sz w:val="20"/>
          <w:szCs w:val="20"/>
        </w:rPr>
        <w:t xml:space="preserve">to </w:t>
      </w:r>
      <w:r w:rsidRPr="00B559B5">
        <w:rPr>
          <w:rFonts w:cs="Arial"/>
          <w:sz w:val="20"/>
          <w:szCs w:val="20"/>
        </w:rPr>
        <w:t>strengthen him</w:t>
      </w:r>
      <w:r w:rsidR="00EE2B18">
        <w:rPr>
          <w:rFonts w:cs="Arial"/>
          <w:sz w:val="20"/>
          <w:szCs w:val="20"/>
        </w:rPr>
        <w:t xml:space="preserve"> to take</w:t>
      </w:r>
      <w:r w:rsidRPr="00B559B5">
        <w:rPr>
          <w:rFonts w:cs="Arial"/>
          <w:sz w:val="20"/>
          <w:szCs w:val="20"/>
        </w:rPr>
        <w:t xml:space="preserve"> revenge on the Philistines</w:t>
      </w:r>
      <w:r w:rsidR="0090419A">
        <w:rPr>
          <w:rFonts w:cs="Arial"/>
          <w:sz w:val="20"/>
          <w:szCs w:val="20"/>
        </w:rPr>
        <w:t xml:space="preserve"> for </w:t>
      </w:r>
      <w:r w:rsidR="00EE2B18">
        <w:rPr>
          <w:rFonts w:cs="Arial"/>
          <w:sz w:val="20"/>
          <w:szCs w:val="20"/>
        </w:rPr>
        <w:t>blinding</w:t>
      </w:r>
      <w:r w:rsidR="0090419A">
        <w:rPr>
          <w:rFonts w:cs="Arial"/>
          <w:sz w:val="20"/>
          <w:szCs w:val="20"/>
        </w:rPr>
        <w:t xml:space="preserve"> hi</w:t>
      </w:r>
      <w:r w:rsidR="00EE2B18">
        <w:rPr>
          <w:rFonts w:cs="Arial"/>
          <w:sz w:val="20"/>
          <w:szCs w:val="20"/>
        </w:rPr>
        <w:t>m</w:t>
      </w:r>
      <w:r w:rsidRPr="00B559B5">
        <w:rPr>
          <w:rFonts w:cs="Arial"/>
          <w:sz w:val="20"/>
          <w:szCs w:val="20"/>
        </w:rPr>
        <w:t>.</w:t>
      </w:r>
    </w:p>
    <w:p w14:paraId="0FFCFD1C" w14:textId="77777777" w:rsidR="009D33A2" w:rsidRPr="00B559B5" w:rsidRDefault="009D33A2">
      <w:pPr>
        <w:pBdr>
          <w:top w:val="nil"/>
          <w:left w:val="nil"/>
          <w:bottom w:val="nil"/>
          <w:right w:val="nil"/>
          <w:between w:val="nil"/>
        </w:pBdr>
        <w:ind w:left="720"/>
        <w:rPr>
          <w:rFonts w:cs="Arial"/>
          <w:sz w:val="20"/>
          <w:szCs w:val="20"/>
        </w:rPr>
      </w:pPr>
    </w:p>
    <w:p w14:paraId="0FFCFD1D" w14:textId="4D8DF5CD"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[16:29</w:t>
      </w:r>
      <w:r>
        <w:rPr>
          <w:rFonts w:cs="Arial"/>
          <w:sz w:val="20"/>
          <w:szCs w:val="20"/>
        </w:rPr>
        <w:t xml:space="preserve">]   </w:t>
      </w:r>
      <w:r w:rsidR="00D97C21" w:rsidRPr="00B559B5">
        <w:rPr>
          <w:rFonts w:cs="Arial"/>
          <w:sz w:val="20"/>
          <w:szCs w:val="20"/>
        </w:rPr>
        <w:t xml:space="preserve">What did Samson do when his hands touched the pillars? </w:t>
      </w:r>
    </w:p>
    <w:p w14:paraId="0FFCFD1E" w14:textId="63AB374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Samson leaned against the pillars</w:t>
      </w:r>
      <w:r w:rsidR="0090419A">
        <w:rPr>
          <w:rFonts w:cs="Arial"/>
          <w:sz w:val="20"/>
          <w:szCs w:val="20"/>
        </w:rPr>
        <w:t xml:space="preserve"> with his right hand on</w:t>
      </w:r>
      <w:r w:rsidRPr="00B559B5">
        <w:rPr>
          <w:rFonts w:cs="Arial"/>
          <w:sz w:val="20"/>
          <w:szCs w:val="20"/>
        </w:rPr>
        <w:t xml:space="preserve"> one pillar and </w:t>
      </w:r>
      <w:r w:rsidR="0090419A">
        <w:rPr>
          <w:rFonts w:cs="Arial"/>
          <w:sz w:val="20"/>
          <w:szCs w:val="20"/>
        </w:rPr>
        <w:t xml:space="preserve">his left hand on </w:t>
      </w:r>
      <w:r w:rsidRPr="00B559B5">
        <w:rPr>
          <w:rFonts w:cs="Arial"/>
          <w:sz w:val="20"/>
          <w:szCs w:val="20"/>
        </w:rPr>
        <w:t>the other pillar.</w:t>
      </w:r>
    </w:p>
    <w:p w14:paraId="0FFCFD1F" w14:textId="77777777" w:rsidR="009D33A2" w:rsidRPr="00B559B5" w:rsidRDefault="009D33A2">
      <w:pPr>
        <w:pBdr>
          <w:top w:val="nil"/>
          <w:left w:val="nil"/>
          <w:bottom w:val="nil"/>
          <w:right w:val="nil"/>
          <w:between w:val="nil"/>
        </w:pBdr>
        <w:ind w:left="720"/>
        <w:rPr>
          <w:rFonts w:cs="Arial"/>
          <w:sz w:val="20"/>
          <w:szCs w:val="20"/>
        </w:rPr>
      </w:pPr>
    </w:p>
    <w:p w14:paraId="48916BE2" w14:textId="724AAF10" w:rsidR="0090419A" w:rsidRDefault="00940A2E">
      <w:pPr>
        <w:numPr>
          <w:ilvl w:val="0"/>
          <w:numId w:val="43"/>
        </w:numPr>
        <w:pBdr>
          <w:top w:val="nil"/>
          <w:left w:val="nil"/>
          <w:bottom w:val="nil"/>
          <w:right w:val="nil"/>
          <w:between w:val="nil"/>
        </w:pBdr>
        <w:spacing w:after="0"/>
        <w:rPr>
          <w:rFonts w:cs="Arial"/>
          <w:sz w:val="20"/>
          <w:szCs w:val="20"/>
        </w:rPr>
      </w:pPr>
      <w:r>
        <w:rPr>
          <w:rFonts w:cs="Arial"/>
          <w:sz w:val="20"/>
          <w:szCs w:val="20"/>
        </w:rPr>
        <w:t xml:space="preserve">[16:30]   </w:t>
      </w:r>
      <w:r w:rsidR="0090419A">
        <w:rPr>
          <w:rFonts w:cs="Arial"/>
          <w:sz w:val="20"/>
          <w:szCs w:val="20"/>
        </w:rPr>
        <w:t>What did Samson say?</w:t>
      </w:r>
    </w:p>
    <w:p w14:paraId="4724C123" w14:textId="5C317022" w:rsidR="0090419A" w:rsidRDefault="0090419A" w:rsidP="0090419A">
      <w:pPr>
        <w:pBdr>
          <w:top w:val="nil"/>
          <w:left w:val="nil"/>
          <w:bottom w:val="nil"/>
          <w:right w:val="nil"/>
          <w:between w:val="nil"/>
        </w:pBdr>
        <w:spacing w:after="0"/>
        <w:ind w:left="720"/>
        <w:rPr>
          <w:rFonts w:cs="Arial"/>
          <w:sz w:val="20"/>
          <w:szCs w:val="20"/>
        </w:rPr>
      </w:pPr>
      <w:r>
        <w:rPr>
          <w:rFonts w:cs="Arial"/>
          <w:sz w:val="20"/>
          <w:szCs w:val="20"/>
        </w:rPr>
        <w:t>He said, “Let me die with the Philistines</w:t>
      </w:r>
      <w:r w:rsidR="00EE2B18">
        <w:rPr>
          <w:rFonts w:cs="Arial"/>
          <w:sz w:val="20"/>
          <w:szCs w:val="20"/>
        </w:rPr>
        <w:t>!</w:t>
      </w:r>
      <w:r>
        <w:rPr>
          <w:rFonts w:cs="Arial"/>
          <w:sz w:val="20"/>
          <w:szCs w:val="20"/>
        </w:rPr>
        <w:t>”</w:t>
      </w:r>
    </w:p>
    <w:p w14:paraId="151DD53E" w14:textId="77777777" w:rsidR="0090419A" w:rsidRDefault="0090419A" w:rsidP="0090419A">
      <w:pPr>
        <w:pBdr>
          <w:top w:val="nil"/>
          <w:left w:val="nil"/>
          <w:bottom w:val="nil"/>
          <w:right w:val="nil"/>
          <w:between w:val="nil"/>
        </w:pBdr>
        <w:spacing w:after="0"/>
        <w:ind w:left="720"/>
        <w:rPr>
          <w:rFonts w:cs="Arial"/>
          <w:sz w:val="20"/>
          <w:szCs w:val="20"/>
        </w:rPr>
      </w:pPr>
    </w:p>
    <w:p w14:paraId="1B1C571A" w14:textId="77777777" w:rsidR="0090419A" w:rsidRDefault="0090419A" w:rsidP="0090419A">
      <w:pPr>
        <w:pBdr>
          <w:top w:val="nil"/>
          <w:left w:val="nil"/>
          <w:bottom w:val="nil"/>
          <w:right w:val="nil"/>
          <w:between w:val="nil"/>
        </w:pBdr>
        <w:spacing w:after="0"/>
        <w:ind w:left="360"/>
        <w:rPr>
          <w:rFonts w:cs="Arial"/>
          <w:sz w:val="20"/>
          <w:szCs w:val="20"/>
        </w:rPr>
      </w:pPr>
    </w:p>
    <w:p w14:paraId="0FFCFD20" w14:textId="28DF48CB" w:rsidR="009D33A2" w:rsidRPr="00B559B5" w:rsidRDefault="00D97C21">
      <w:pPr>
        <w:numPr>
          <w:ilvl w:val="0"/>
          <w:numId w:val="43"/>
        </w:numPr>
        <w:pBdr>
          <w:top w:val="nil"/>
          <w:left w:val="nil"/>
          <w:bottom w:val="nil"/>
          <w:right w:val="nil"/>
          <w:between w:val="nil"/>
        </w:pBdr>
        <w:spacing w:after="0"/>
        <w:rPr>
          <w:rFonts w:cs="Arial"/>
          <w:sz w:val="20"/>
          <w:szCs w:val="20"/>
        </w:rPr>
      </w:pPr>
      <w:r w:rsidRPr="00B559B5">
        <w:rPr>
          <w:rFonts w:cs="Arial"/>
          <w:sz w:val="20"/>
          <w:szCs w:val="20"/>
        </w:rPr>
        <w:t xml:space="preserve"> </w:t>
      </w:r>
      <w:r w:rsidR="00940A2E" w:rsidRPr="00B559B5">
        <w:rPr>
          <w:rFonts w:cs="Arial"/>
          <w:sz w:val="20"/>
          <w:szCs w:val="20"/>
        </w:rPr>
        <w:t>[16:30</w:t>
      </w:r>
      <w:r w:rsidR="00940A2E">
        <w:rPr>
          <w:rFonts w:cs="Arial"/>
          <w:sz w:val="20"/>
          <w:szCs w:val="20"/>
        </w:rPr>
        <w:t xml:space="preserve">]   </w:t>
      </w:r>
      <w:r w:rsidRPr="00B559B5">
        <w:rPr>
          <w:rFonts w:cs="Arial"/>
          <w:sz w:val="20"/>
          <w:szCs w:val="20"/>
        </w:rPr>
        <w:t xml:space="preserve">What happened when Samson stretched out with his strength? </w:t>
      </w:r>
    </w:p>
    <w:p w14:paraId="0FFCFD21" w14:textId="4B2754C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building fell on the rulers and </w:t>
      </w:r>
      <w:r w:rsidR="0090419A">
        <w:rPr>
          <w:rFonts w:cs="Arial"/>
          <w:sz w:val="20"/>
          <w:szCs w:val="20"/>
        </w:rPr>
        <w:t xml:space="preserve">on </w:t>
      </w:r>
      <w:r w:rsidRPr="00B559B5">
        <w:rPr>
          <w:rFonts w:cs="Arial"/>
          <w:sz w:val="20"/>
          <w:szCs w:val="20"/>
        </w:rPr>
        <w:t>all the people who were in it.</w:t>
      </w:r>
    </w:p>
    <w:p w14:paraId="0FFCFD22" w14:textId="77777777" w:rsidR="009D33A2" w:rsidRPr="00B559B5" w:rsidRDefault="009D33A2">
      <w:pPr>
        <w:pBdr>
          <w:top w:val="nil"/>
          <w:left w:val="nil"/>
          <w:bottom w:val="nil"/>
          <w:right w:val="nil"/>
          <w:between w:val="nil"/>
        </w:pBdr>
        <w:ind w:left="720"/>
        <w:rPr>
          <w:rFonts w:cs="Arial"/>
          <w:sz w:val="20"/>
          <w:szCs w:val="20"/>
        </w:rPr>
      </w:pPr>
    </w:p>
    <w:p w14:paraId="0FFCFD23" w14:textId="08E23B19"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[16:30</w:t>
      </w:r>
      <w:r>
        <w:rPr>
          <w:rFonts w:cs="Arial"/>
          <w:sz w:val="20"/>
          <w:szCs w:val="20"/>
        </w:rPr>
        <w:t xml:space="preserve">]   </w:t>
      </w:r>
      <w:r w:rsidR="00D97C21" w:rsidRPr="00B559B5">
        <w:rPr>
          <w:rFonts w:cs="Arial"/>
          <w:sz w:val="20"/>
          <w:szCs w:val="20"/>
        </w:rPr>
        <w:t xml:space="preserve">What did the writer say about how many people Samson killed by collapsing the building? </w:t>
      </w:r>
    </w:p>
    <w:p w14:paraId="0FFCFD24" w14:textId="07F141A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Samson killed more people when the building fell than he </w:t>
      </w:r>
      <w:r w:rsidR="001D0180">
        <w:rPr>
          <w:rFonts w:cs="Arial"/>
          <w:sz w:val="20"/>
          <w:szCs w:val="20"/>
        </w:rPr>
        <w:t>had killed</w:t>
      </w:r>
      <w:r w:rsidRPr="00B559B5">
        <w:rPr>
          <w:rFonts w:cs="Arial"/>
          <w:sz w:val="20"/>
          <w:szCs w:val="20"/>
        </w:rPr>
        <w:t xml:space="preserve"> during his life.</w:t>
      </w:r>
    </w:p>
    <w:p w14:paraId="0FFCFD25" w14:textId="77777777" w:rsidR="009D33A2" w:rsidRPr="00B559B5" w:rsidRDefault="009D33A2">
      <w:pPr>
        <w:pBdr>
          <w:top w:val="nil"/>
          <w:left w:val="nil"/>
          <w:bottom w:val="nil"/>
          <w:right w:val="nil"/>
          <w:between w:val="nil"/>
        </w:pBdr>
        <w:ind w:left="720"/>
        <w:rPr>
          <w:rFonts w:cs="Arial"/>
          <w:sz w:val="20"/>
          <w:szCs w:val="20"/>
        </w:rPr>
      </w:pPr>
    </w:p>
    <w:p w14:paraId="0FFCFD26" w14:textId="63F7EAF9"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[16:31</w:t>
      </w:r>
      <w:r>
        <w:rPr>
          <w:rFonts w:cs="Arial"/>
          <w:sz w:val="20"/>
          <w:szCs w:val="20"/>
        </w:rPr>
        <w:t xml:space="preserve">]   </w:t>
      </w:r>
      <w:r w:rsidR="00D97C21" w:rsidRPr="00B559B5">
        <w:rPr>
          <w:rFonts w:cs="Arial"/>
          <w:sz w:val="20"/>
          <w:szCs w:val="20"/>
        </w:rPr>
        <w:t xml:space="preserve">What did Samson’s brothers and those of his father’s house do after Samson died? </w:t>
      </w:r>
    </w:p>
    <w:p w14:paraId="0FFCFD27"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took Samson’s body and buried him in the burial place of his father.</w:t>
      </w:r>
    </w:p>
    <w:p w14:paraId="0FFCFD28" w14:textId="77777777" w:rsidR="009D33A2" w:rsidRPr="00B559B5" w:rsidRDefault="009D33A2">
      <w:pPr>
        <w:pBdr>
          <w:top w:val="nil"/>
          <w:left w:val="nil"/>
          <w:bottom w:val="nil"/>
          <w:right w:val="nil"/>
          <w:between w:val="nil"/>
        </w:pBdr>
        <w:ind w:left="720"/>
        <w:rPr>
          <w:rFonts w:cs="Arial"/>
          <w:sz w:val="20"/>
          <w:szCs w:val="20"/>
        </w:rPr>
      </w:pPr>
    </w:p>
    <w:p w14:paraId="0FFCFD29" w14:textId="0F3494E4" w:rsidR="009D33A2" w:rsidRPr="00B559B5" w:rsidRDefault="00940A2E">
      <w:pPr>
        <w:numPr>
          <w:ilvl w:val="0"/>
          <w:numId w:val="43"/>
        </w:numPr>
        <w:pBdr>
          <w:top w:val="nil"/>
          <w:left w:val="nil"/>
          <w:bottom w:val="nil"/>
          <w:right w:val="nil"/>
          <w:between w:val="nil"/>
        </w:pBdr>
        <w:spacing w:after="0"/>
        <w:rPr>
          <w:rFonts w:cs="Arial"/>
          <w:sz w:val="20"/>
          <w:szCs w:val="20"/>
        </w:rPr>
      </w:pPr>
      <w:r w:rsidRPr="00B559B5">
        <w:rPr>
          <w:rFonts w:cs="Arial"/>
          <w:sz w:val="20"/>
          <w:szCs w:val="20"/>
        </w:rPr>
        <w:t>[16:31</w:t>
      </w:r>
      <w:r>
        <w:rPr>
          <w:rFonts w:cs="Arial"/>
          <w:sz w:val="20"/>
          <w:szCs w:val="20"/>
        </w:rPr>
        <w:t xml:space="preserve">]   </w:t>
      </w:r>
      <w:r w:rsidR="00D97C21" w:rsidRPr="00B559B5">
        <w:rPr>
          <w:rFonts w:cs="Arial"/>
          <w:sz w:val="20"/>
          <w:szCs w:val="20"/>
        </w:rPr>
        <w:t xml:space="preserve">How long did Samson judge Israel? </w:t>
      </w:r>
    </w:p>
    <w:p w14:paraId="0FFCFD2B" w14:textId="2525BA24" w:rsidR="009D33A2" w:rsidRPr="00B559B5" w:rsidRDefault="00D97C21" w:rsidP="0090419A">
      <w:pPr>
        <w:pBdr>
          <w:top w:val="nil"/>
          <w:left w:val="nil"/>
          <w:bottom w:val="nil"/>
          <w:right w:val="nil"/>
          <w:between w:val="nil"/>
        </w:pBdr>
        <w:ind w:left="720"/>
        <w:rPr>
          <w:rFonts w:cs="Arial"/>
          <w:sz w:val="20"/>
          <w:szCs w:val="20"/>
        </w:rPr>
      </w:pPr>
      <w:r w:rsidRPr="00B559B5">
        <w:rPr>
          <w:rFonts w:cs="Arial"/>
          <w:sz w:val="20"/>
          <w:szCs w:val="20"/>
        </w:rPr>
        <w:t>Samson judged Israel for twenty years.</w:t>
      </w:r>
    </w:p>
    <w:p w14:paraId="0FFCFD2C" w14:textId="77777777" w:rsidR="009D33A2" w:rsidRPr="00B559B5" w:rsidRDefault="00D97C21" w:rsidP="001A5736">
      <w:pPr>
        <w:pStyle w:val="CommentSection"/>
      </w:pPr>
      <w:r w:rsidRPr="00B559B5">
        <w:t>Comment Section:</w:t>
      </w:r>
    </w:p>
    <w:p w14:paraId="0FFCFD2D" w14:textId="77777777" w:rsidR="009D33A2" w:rsidRPr="00B559B5" w:rsidRDefault="009D33A2">
      <w:pPr>
        <w:pBdr>
          <w:top w:val="nil"/>
          <w:left w:val="nil"/>
          <w:bottom w:val="nil"/>
          <w:right w:val="nil"/>
          <w:between w:val="nil"/>
        </w:pBdr>
        <w:rPr>
          <w:rFonts w:cs="Arial"/>
          <w:b/>
          <w:sz w:val="20"/>
          <w:szCs w:val="20"/>
        </w:rPr>
      </w:pPr>
      <w:bookmarkStart w:id="20" w:name="_heading=h.upglbi" w:colFirst="0" w:colLast="0"/>
      <w:bookmarkEnd w:id="20"/>
    </w:p>
    <w:p w14:paraId="0FFCFD31" w14:textId="77777777" w:rsidR="009D33A2" w:rsidRPr="006E6DD7" w:rsidRDefault="00D97C21">
      <w:pPr>
        <w:rPr>
          <w:rFonts w:cs="Arial"/>
          <w:b/>
          <w:sz w:val="20"/>
          <w:szCs w:val="20"/>
        </w:rPr>
      </w:pPr>
      <w:r w:rsidRPr="00567D5F">
        <w:rPr>
          <w:rFonts w:cs="Arial"/>
          <w:sz w:val="20"/>
        </w:rPr>
        <w:br w:type="page"/>
      </w:r>
    </w:p>
    <w:p w14:paraId="0FFCFD32" w14:textId="72DD6533" w:rsidR="009D33A2" w:rsidRPr="00B559B5" w:rsidRDefault="00D97C21" w:rsidP="008508BC">
      <w:pPr>
        <w:pStyle w:val="Heading1"/>
      </w:pPr>
      <w:bookmarkStart w:id="21" w:name="_Toc203574556"/>
      <w:r w:rsidRPr="00B559B5">
        <w:lastRenderedPageBreak/>
        <w:t xml:space="preserve">Ruth 1:1-5 </w:t>
      </w:r>
      <w:r w:rsidRPr="00B559B5">
        <w:tab/>
      </w:r>
      <w:r w:rsidRPr="006E6DD7">
        <w:rPr>
          <w:rStyle w:val="Heading2Char"/>
        </w:rPr>
        <w:t xml:space="preserve">Naomi’s husband </w:t>
      </w:r>
      <w:r w:rsidR="008231C6">
        <w:rPr>
          <w:rStyle w:val="Heading2Char"/>
        </w:rPr>
        <w:t xml:space="preserve">and sons </w:t>
      </w:r>
      <w:r w:rsidRPr="006E6DD7">
        <w:rPr>
          <w:rStyle w:val="Heading2Char"/>
        </w:rPr>
        <w:t>die</w:t>
      </w:r>
      <w:bookmarkEnd w:id="21"/>
    </w:p>
    <w:p w14:paraId="0FFCFD34" w14:textId="6D860EFD" w:rsidR="009D33A2" w:rsidRPr="00E91D73" w:rsidRDefault="00D97C21" w:rsidP="00E91D73">
      <w:pPr>
        <w:pStyle w:val="Background"/>
      </w:pPr>
      <w:r w:rsidRPr="00B559B5">
        <w:rPr>
          <w:b/>
        </w:rPr>
        <w:t xml:space="preserve">Background: </w:t>
      </w:r>
      <w:r w:rsidRPr="00B559B5">
        <w:t xml:space="preserve">This book is about a non-Israelite woman named Ruth. It tells how she came to join the people of Yahweh. The book also explains how Ruth became an ancestor of King David. </w:t>
      </w:r>
    </w:p>
    <w:p w14:paraId="785C5FED" w14:textId="77777777" w:rsidR="00B669DB" w:rsidRPr="00170DC8" w:rsidRDefault="00B669DB" w:rsidP="00B669DB">
      <w:pPr>
        <w:pStyle w:val="Background"/>
        <w:rPr>
          <w:b/>
          <w:bCs w:val="0"/>
          <w:i/>
          <w:iCs/>
        </w:rPr>
      </w:pPr>
      <w:r w:rsidRPr="00170DC8">
        <w:rPr>
          <w:b/>
          <w:bCs w:val="0"/>
          <w:i/>
          <w:iCs/>
        </w:rPr>
        <w:t>Read the passage.</w:t>
      </w:r>
    </w:p>
    <w:p w14:paraId="0FFCFD35" w14:textId="77777777" w:rsidR="009D33A2" w:rsidRPr="00B559B5" w:rsidRDefault="00D97C21" w:rsidP="00381D81">
      <w:pPr>
        <w:pStyle w:val="Part1"/>
      </w:pPr>
      <w:r w:rsidRPr="00B559B5">
        <w:t>Part 1</w:t>
      </w:r>
    </w:p>
    <w:p w14:paraId="0FFCFD36" w14:textId="77777777" w:rsidR="009D33A2" w:rsidRPr="00B559B5" w:rsidRDefault="00D97C21" w:rsidP="00E91D73">
      <w:pPr>
        <w:pStyle w:val="Answerortell"/>
        <w:rPr>
          <w:b/>
          <w:sz w:val="34"/>
          <w:szCs w:val="34"/>
        </w:rPr>
      </w:pPr>
      <w:r w:rsidRPr="00B559B5">
        <w:t>Tell in your own words what you just read in these verses.</w:t>
      </w:r>
    </w:p>
    <w:p w14:paraId="0FFCFD37" w14:textId="77777777" w:rsidR="009D33A2" w:rsidRPr="00B559B5" w:rsidRDefault="00D97C21" w:rsidP="00E91D73">
      <w:pPr>
        <w:pStyle w:val="Checklist2"/>
      </w:pPr>
      <w:r w:rsidRPr="00B559B5">
        <w:t>In the time of the judges, there was a famine in the land. [1:1]</w:t>
      </w:r>
    </w:p>
    <w:p w14:paraId="0FFCFD38" w14:textId="77777777" w:rsidR="009D33A2" w:rsidRPr="00B559B5" w:rsidRDefault="00D97C21" w:rsidP="00E91D73">
      <w:pPr>
        <w:pStyle w:val="Checklist2"/>
      </w:pPr>
      <w:r w:rsidRPr="00B559B5">
        <w:t>Because of the famine, Elimelek and his wife Naomi and their two sons went to live in Moab. [1:1-2]</w:t>
      </w:r>
    </w:p>
    <w:p w14:paraId="0FFCFD39" w14:textId="33FB28F1" w:rsidR="009D33A2" w:rsidRPr="00B559B5" w:rsidRDefault="00D97C21" w:rsidP="00E91D73">
      <w:pPr>
        <w:pStyle w:val="Checklist2"/>
      </w:pPr>
      <w:r w:rsidRPr="00B559B5">
        <w:t>Naomi’s husband died</w:t>
      </w:r>
      <w:r w:rsidR="00E91D73">
        <w:t>,</w:t>
      </w:r>
      <w:r w:rsidRPr="00B559B5">
        <w:t xml:space="preserve"> and she was alone with her two sons. [1:3]</w:t>
      </w:r>
    </w:p>
    <w:p w14:paraId="0FFCFD3A" w14:textId="49723687" w:rsidR="009D33A2" w:rsidRPr="00B559B5" w:rsidRDefault="00D97C21" w:rsidP="00E91D73">
      <w:pPr>
        <w:pStyle w:val="Checklist2"/>
      </w:pPr>
      <w:r w:rsidRPr="00B559B5">
        <w:t>The sons took Moabite wives</w:t>
      </w:r>
      <w:r w:rsidR="00E91D73">
        <w:t>, and they all</w:t>
      </w:r>
      <w:r w:rsidRPr="00B559B5">
        <w:t xml:space="preserve"> lived </w:t>
      </w:r>
      <w:r w:rsidR="00E91D73">
        <w:t>there</w:t>
      </w:r>
      <w:r w:rsidRPr="00B559B5">
        <w:t xml:space="preserve"> for ten years. [1:4]</w:t>
      </w:r>
    </w:p>
    <w:p w14:paraId="0FFCFD3B" w14:textId="179473CE" w:rsidR="009D33A2" w:rsidRPr="00B559B5" w:rsidRDefault="00D97C21" w:rsidP="00E91D73">
      <w:pPr>
        <w:pStyle w:val="Checklist2"/>
      </w:pPr>
      <w:r w:rsidRPr="00B559B5">
        <w:t>The sons died</w:t>
      </w:r>
      <w:r w:rsidR="00E91D73">
        <w:t>,</w:t>
      </w:r>
      <w:r w:rsidRPr="00B559B5">
        <w:t xml:space="preserve"> and Naomi </w:t>
      </w:r>
      <w:r w:rsidR="00E91D73">
        <w:t>was left without her two sons and her husband</w:t>
      </w:r>
      <w:r w:rsidRPr="00B559B5">
        <w:t>. [1:5]</w:t>
      </w:r>
    </w:p>
    <w:p w14:paraId="0FFCFD3C" w14:textId="77777777" w:rsidR="009D33A2" w:rsidRPr="00B559B5" w:rsidRDefault="00D97C21" w:rsidP="00381D81">
      <w:pPr>
        <w:pStyle w:val="Part2"/>
      </w:pPr>
      <w:r w:rsidRPr="00B559B5">
        <w:t>Part 2</w:t>
      </w:r>
    </w:p>
    <w:p w14:paraId="0FFCFD3D" w14:textId="77777777" w:rsidR="009D33A2" w:rsidRPr="00B559B5" w:rsidRDefault="00D97C21" w:rsidP="00E91D73">
      <w:pPr>
        <w:pStyle w:val="Answerortell"/>
      </w:pPr>
      <w:r w:rsidRPr="00B559B5">
        <w:t>Answer the following questions.</w:t>
      </w:r>
    </w:p>
    <w:p w14:paraId="0FFCFD3E" w14:textId="1C99C7C7" w:rsidR="009D33A2" w:rsidRPr="00B559B5" w:rsidRDefault="00940A2E">
      <w:pPr>
        <w:numPr>
          <w:ilvl w:val="0"/>
          <w:numId w:val="53"/>
        </w:numPr>
        <w:spacing w:before="200" w:after="0" w:line="240" w:lineRule="auto"/>
        <w:rPr>
          <w:rFonts w:cs="Arial"/>
          <w:sz w:val="20"/>
          <w:szCs w:val="20"/>
        </w:rPr>
      </w:pPr>
      <w:r w:rsidRPr="00B559B5">
        <w:rPr>
          <w:rFonts w:cs="Arial"/>
          <w:sz w:val="20"/>
          <w:szCs w:val="20"/>
        </w:rPr>
        <w:t>[1:1</w:t>
      </w:r>
      <w:r>
        <w:rPr>
          <w:rFonts w:cs="Arial"/>
          <w:sz w:val="20"/>
          <w:szCs w:val="20"/>
        </w:rPr>
        <w:t xml:space="preserve">]   </w:t>
      </w:r>
      <w:r w:rsidR="00D97C21" w:rsidRPr="00B559B5">
        <w:rPr>
          <w:rFonts w:cs="Arial"/>
          <w:sz w:val="20"/>
          <w:szCs w:val="20"/>
        </w:rPr>
        <w:t xml:space="preserve">During what period of time in Israel’s history did the story of Ruth occur? </w:t>
      </w:r>
    </w:p>
    <w:p w14:paraId="0FFCFD3F" w14:textId="77777777" w:rsidR="009D33A2" w:rsidRPr="00B559B5" w:rsidRDefault="00D97C21">
      <w:pPr>
        <w:spacing w:line="240" w:lineRule="auto"/>
        <w:ind w:left="720"/>
        <w:rPr>
          <w:rFonts w:cs="Arial"/>
          <w:sz w:val="20"/>
          <w:szCs w:val="20"/>
        </w:rPr>
      </w:pPr>
      <w:r w:rsidRPr="00B559B5">
        <w:rPr>
          <w:rFonts w:cs="Arial"/>
          <w:sz w:val="20"/>
          <w:szCs w:val="20"/>
        </w:rPr>
        <w:t xml:space="preserve"> It occurred in the days when the judges ruled.</w:t>
      </w:r>
    </w:p>
    <w:p w14:paraId="0FFCFD40" w14:textId="77777777" w:rsidR="009D33A2" w:rsidRPr="00B559B5" w:rsidRDefault="009D33A2">
      <w:pPr>
        <w:spacing w:line="240" w:lineRule="auto"/>
        <w:ind w:left="720"/>
        <w:rPr>
          <w:rFonts w:cs="Arial"/>
          <w:sz w:val="20"/>
          <w:szCs w:val="20"/>
        </w:rPr>
      </w:pPr>
    </w:p>
    <w:p w14:paraId="0FFCFD41" w14:textId="4369B48B" w:rsidR="009D33A2" w:rsidRPr="00B559B5" w:rsidRDefault="00940A2E">
      <w:pPr>
        <w:numPr>
          <w:ilvl w:val="0"/>
          <w:numId w:val="53"/>
        </w:numPr>
        <w:pBdr>
          <w:top w:val="nil"/>
          <w:left w:val="nil"/>
          <w:bottom w:val="nil"/>
          <w:right w:val="nil"/>
          <w:between w:val="nil"/>
        </w:pBdr>
        <w:spacing w:after="0" w:line="240" w:lineRule="auto"/>
        <w:rPr>
          <w:rFonts w:cs="Arial"/>
          <w:sz w:val="20"/>
          <w:szCs w:val="20"/>
        </w:rPr>
      </w:pPr>
      <w:r w:rsidRPr="00B559B5">
        <w:rPr>
          <w:rFonts w:cs="Arial"/>
          <w:sz w:val="20"/>
          <w:szCs w:val="20"/>
        </w:rPr>
        <w:t>[1:</w:t>
      </w:r>
      <w:r>
        <w:rPr>
          <w:rFonts w:cs="Arial"/>
          <w:sz w:val="20"/>
          <w:szCs w:val="20"/>
        </w:rPr>
        <w:t xml:space="preserve">1-2]   </w:t>
      </w:r>
      <w:r w:rsidR="00D97C21" w:rsidRPr="00B559B5">
        <w:rPr>
          <w:rFonts w:cs="Arial"/>
          <w:sz w:val="20"/>
          <w:szCs w:val="20"/>
        </w:rPr>
        <w:t xml:space="preserve">Why did Elimelech move to Moab with his </w:t>
      </w:r>
      <w:r w:rsidR="00E91D73">
        <w:rPr>
          <w:rFonts w:cs="Arial"/>
          <w:sz w:val="20"/>
          <w:szCs w:val="20"/>
        </w:rPr>
        <w:t>wif</w:t>
      </w:r>
      <w:r w:rsidR="008231C6">
        <w:rPr>
          <w:rFonts w:cs="Arial"/>
          <w:sz w:val="20"/>
          <w:szCs w:val="20"/>
        </w:rPr>
        <w:t>e and</w:t>
      </w:r>
      <w:r w:rsidR="00E91D73">
        <w:rPr>
          <w:rFonts w:cs="Arial"/>
          <w:sz w:val="20"/>
          <w:szCs w:val="20"/>
        </w:rPr>
        <w:t xml:space="preserve"> his sons</w:t>
      </w:r>
      <w:r w:rsidR="00D97C21" w:rsidRPr="00B559B5">
        <w:rPr>
          <w:rFonts w:cs="Arial"/>
          <w:sz w:val="20"/>
          <w:szCs w:val="20"/>
        </w:rPr>
        <w:t xml:space="preserve">? </w:t>
      </w:r>
    </w:p>
    <w:p w14:paraId="0FFCFD42" w14:textId="0F0DC9E2" w:rsidR="009D33A2" w:rsidRPr="00B559B5" w:rsidRDefault="00D97C21">
      <w:pPr>
        <w:pBdr>
          <w:top w:val="nil"/>
          <w:left w:val="nil"/>
          <w:bottom w:val="nil"/>
          <w:right w:val="nil"/>
          <w:between w:val="nil"/>
        </w:pBdr>
        <w:spacing w:line="240" w:lineRule="auto"/>
        <w:ind w:left="720"/>
        <w:rPr>
          <w:rFonts w:cs="Arial"/>
          <w:sz w:val="20"/>
          <w:szCs w:val="20"/>
        </w:rPr>
      </w:pPr>
      <w:r w:rsidRPr="00B559B5">
        <w:rPr>
          <w:rFonts w:cs="Arial"/>
          <w:sz w:val="20"/>
          <w:szCs w:val="20"/>
        </w:rPr>
        <w:t xml:space="preserve"> </w:t>
      </w:r>
      <w:r w:rsidR="00E91D73">
        <w:rPr>
          <w:rFonts w:cs="Arial"/>
          <w:sz w:val="20"/>
          <w:szCs w:val="20"/>
        </w:rPr>
        <w:t xml:space="preserve">Elimelech and his family </w:t>
      </w:r>
      <w:r w:rsidRPr="00B559B5">
        <w:rPr>
          <w:rFonts w:cs="Arial"/>
          <w:sz w:val="20"/>
          <w:szCs w:val="20"/>
        </w:rPr>
        <w:t>moved because there was a famine in Judah.</w:t>
      </w:r>
    </w:p>
    <w:p w14:paraId="0FFCFD43" w14:textId="77777777" w:rsidR="009D33A2" w:rsidRPr="00B559B5" w:rsidRDefault="009D33A2">
      <w:pPr>
        <w:pBdr>
          <w:top w:val="nil"/>
          <w:left w:val="nil"/>
          <w:bottom w:val="nil"/>
          <w:right w:val="nil"/>
          <w:between w:val="nil"/>
        </w:pBdr>
        <w:spacing w:line="240" w:lineRule="auto"/>
        <w:ind w:left="720"/>
        <w:rPr>
          <w:rFonts w:cs="Arial"/>
          <w:sz w:val="20"/>
          <w:szCs w:val="20"/>
        </w:rPr>
      </w:pPr>
    </w:p>
    <w:p w14:paraId="0FFCFD44" w14:textId="395A06EF" w:rsidR="009D33A2" w:rsidRPr="00B559B5" w:rsidRDefault="00940A2E">
      <w:pPr>
        <w:numPr>
          <w:ilvl w:val="0"/>
          <w:numId w:val="53"/>
        </w:numPr>
        <w:pBdr>
          <w:top w:val="nil"/>
          <w:left w:val="nil"/>
          <w:bottom w:val="nil"/>
          <w:right w:val="nil"/>
          <w:between w:val="nil"/>
        </w:pBdr>
        <w:spacing w:after="0" w:line="240" w:lineRule="auto"/>
        <w:rPr>
          <w:rFonts w:cs="Arial"/>
          <w:sz w:val="20"/>
          <w:szCs w:val="20"/>
        </w:rPr>
      </w:pPr>
      <w:r w:rsidRPr="00B559B5">
        <w:rPr>
          <w:rFonts w:cs="Arial"/>
          <w:sz w:val="20"/>
          <w:szCs w:val="20"/>
        </w:rPr>
        <w:t>[1:3</w:t>
      </w:r>
      <w:r>
        <w:rPr>
          <w:rFonts w:cs="Arial"/>
          <w:sz w:val="20"/>
          <w:szCs w:val="20"/>
        </w:rPr>
        <w:t xml:space="preserve">]   </w:t>
      </w:r>
      <w:r w:rsidR="00D97C21" w:rsidRPr="00B559B5">
        <w:rPr>
          <w:rFonts w:cs="Arial"/>
          <w:sz w:val="20"/>
          <w:szCs w:val="20"/>
        </w:rPr>
        <w:t xml:space="preserve">What happened to Naomi's husband in Moab? </w:t>
      </w:r>
    </w:p>
    <w:p w14:paraId="0FFCFD45" w14:textId="77777777" w:rsidR="009D33A2" w:rsidRPr="00B559B5" w:rsidRDefault="00D97C21">
      <w:pPr>
        <w:pBdr>
          <w:top w:val="nil"/>
          <w:left w:val="nil"/>
          <w:bottom w:val="nil"/>
          <w:right w:val="nil"/>
          <w:between w:val="nil"/>
        </w:pBdr>
        <w:spacing w:line="240" w:lineRule="auto"/>
        <w:ind w:left="720"/>
        <w:rPr>
          <w:rFonts w:cs="Arial"/>
          <w:sz w:val="20"/>
          <w:szCs w:val="20"/>
        </w:rPr>
      </w:pPr>
      <w:r w:rsidRPr="00B559B5">
        <w:rPr>
          <w:rFonts w:cs="Arial"/>
          <w:sz w:val="20"/>
          <w:szCs w:val="20"/>
        </w:rPr>
        <w:t>Her husband died, leaving her alone with two sons.</w:t>
      </w:r>
    </w:p>
    <w:p w14:paraId="0FFCFD46" w14:textId="77777777" w:rsidR="009D33A2" w:rsidRPr="00B559B5" w:rsidRDefault="009D33A2">
      <w:pPr>
        <w:pBdr>
          <w:top w:val="nil"/>
          <w:left w:val="nil"/>
          <w:bottom w:val="nil"/>
          <w:right w:val="nil"/>
          <w:between w:val="nil"/>
        </w:pBdr>
        <w:spacing w:line="240" w:lineRule="auto"/>
        <w:ind w:left="720"/>
        <w:rPr>
          <w:rFonts w:cs="Arial"/>
          <w:sz w:val="20"/>
          <w:szCs w:val="20"/>
        </w:rPr>
      </w:pPr>
    </w:p>
    <w:p w14:paraId="0FFCFD47" w14:textId="2B275AB6" w:rsidR="009D33A2" w:rsidRPr="00B559B5" w:rsidRDefault="00940A2E">
      <w:pPr>
        <w:numPr>
          <w:ilvl w:val="0"/>
          <w:numId w:val="53"/>
        </w:numPr>
        <w:pBdr>
          <w:top w:val="nil"/>
          <w:left w:val="nil"/>
          <w:bottom w:val="nil"/>
          <w:right w:val="nil"/>
          <w:between w:val="nil"/>
        </w:pBdr>
        <w:spacing w:after="0" w:line="240" w:lineRule="auto"/>
        <w:rPr>
          <w:rFonts w:cs="Arial"/>
          <w:sz w:val="20"/>
          <w:szCs w:val="20"/>
        </w:rPr>
      </w:pPr>
      <w:r w:rsidRPr="00B559B5">
        <w:rPr>
          <w:rFonts w:cs="Arial"/>
          <w:sz w:val="20"/>
          <w:szCs w:val="20"/>
        </w:rPr>
        <w:t>[1:4</w:t>
      </w:r>
      <w:r>
        <w:rPr>
          <w:rFonts w:cs="Arial"/>
          <w:sz w:val="20"/>
          <w:szCs w:val="20"/>
        </w:rPr>
        <w:t xml:space="preserve">]   </w:t>
      </w:r>
      <w:r w:rsidR="00D97C21" w:rsidRPr="00B559B5">
        <w:rPr>
          <w:rFonts w:cs="Arial"/>
          <w:sz w:val="20"/>
          <w:szCs w:val="20"/>
        </w:rPr>
        <w:t xml:space="preserve">What did Naomi's sons do in Moab? </w:t>
      </w:r>
    </w:p>
    <w:p w14:paraId="0FFCFD48" w14:textId="2145A2B5" w:rsidR="009D33A2" w:rsidRPr="00B559B5" w:rsidRDefault="00D97C21">
      <w:pPr>
        <w:pBdr>
          <w:top w:val="nil"/>
          <w:left w:val="nil"/>
          <w:bottom w:val="nil"/>
          <w:right w:val="nil"/>
          <w:between w:val="nil"/>
        </w:pBdr>
        <w:spacing w:line="240" w:lineRule="auto"/>
        <w:ind w:left="720"/>
        <w:rPr>
          <w:rFonts w:cs="Arial"/>
          <w:sz w:val="20"/>
          <w:szCs w:val="20"/>
        </w:rPr>
      </w:pPr>
      <w:r w:rsidRPr="00B559B5">
        <w:rPr>
          <w:rFonts w:cs="Arial"/>
          <w:sz w:val="20"/>
          <w:szCs w:val="20"/>
        </w:rPr>
        <w:t xml:space="preserve"> Her two sons married </w:t>
      </w:r>
      <w:r w:rsidR="00E91D73">
        <w:rPr>
          <w:rFonts w:cs="Arial"/>
          <w:sz w:val="20"/>
          <w:szCs w:val="20"/>
        </w:rPr>
        <w:t xml:space="preserve">Moabite </w:t>
      </w:r>
      <w:r w:rsidRPr="00B559B5">
        <w:rPr>
          <w:rFonts w:cs="Arial"/>
          <w:sz w:val="20"/>
          <w:szCs w:val="20"/>
        </w:rPr>
        <w:t>women</w:t>
      </w:r>
      <w:r w:rsidR="008231C6">
        <w:rPr>
          <w:rFonts w:cs="Arial"/>
          <w:sz w:val="20"/>
          <w:szCs w:val="20"/>
        </w:rPr>
        <w:t xml:space="preserve"> named</w:t>
      </w:r>
      <w:r w:rsidR="00E91D73">
        <w:rPr>
          <w:rFonts w:cs="Arial"/>
          <w:sz w:val="20"/>
          <w:szCs w:val="20"/>
        </w:rPr>
        <w:t xml:space="preserve"> Orpah and Ruth,</w:t>
      </w:r>
      <w:r w:rsidRPr="00B559B5">
        <w:rPr>
          <w:rFonts w:cs="Arial"/>
          <w:sz w:val="20"/>
          <w:szCs w:val="20"/>
        </w:rPr>
        <w:t xml:space="preserve"> and </w:t>
      </w:r>
      <w:r w:rsidR="008231C6">
        <w:rPr>
          <w:rFonts w:cs="Arial"/>
          <w:sz w:val="20"/>
          <w:szCs w:val="20"/>
        </w:rPr>
        <w:t xml:space="preserve">they </w:t>
      </w:r>
      <w:r w:rsidRPr="00B559B5">
        <w:rPr>
          <w:rFonts w:cs="Arial"/>
          <w:sz w:val="20"/>
          <w:szCs w:val="20"/>
        </w:rPr>
        <w:t>lived there about ten years.</w:t>
      </w:r>
    </w:p>
    <w:p w14:paraId="0FFCFD49" w14:textId="77777777" w:rsidR="009D33A2" w:rsidRPr="00B559B5" w:rsidRDefault="009D33A2">
      <w:pPr>
        <w:pBdr>
          <w:top w:val="nil"/>
          <w:left w:val="nil"/>
          <w:bottom w:val="nil"/>
          <w:right w:val="nil"/>
          <w:between w:val="nil"/>
        </w:pBdr>
        <w:spacing w:line="240" w:lineRule="auto"/>
        <w:ind w:left="720"/>
        <w:rPr>
          <w:rFonts w:cs="Arial"/>
          <w:sz w:val="20"/>
          <w:szCs w:val="20"/>
        </w:rPr>
      </w:pPr>
    </w:p>
    <w:p w14:paraId="0FFCFD4A" w14:textId="7ED3E26B" w:rsidR="009D33A2" w:rsidRPr="00B559B5" w:rsidRDefault="00940A2E">
      <w:pPr>
        <w:numPr>
          <w:ilvl w:val="0"/>
          <w:numId w:val="53"/>
        </w:numPr>
        <w:pBdr>
          <w:top w:val="nil"/>
          <w:left w:val="nil"/>
          <w:bottom w:val="nil"/>
          <w:right w:val="nil"/>
          <w:between w:val="nil"/>
        </w:pBdr>
        <w:spacing w:after="0" w:line="240" w:lineRule="auto"/>
        <w:rPr>
          <w:rFonts w:cs="Arial"/>
          <w:sz w:val="20"/>
          <w:szCs w:val="20"/>
        </w:rPr>
      </w:pPr>
      <w:r w:rsidRPr="00B559B5">
        <w:rPr>
          <w:rFonts w:cs="Arial"/>
          <w:sz w:val="20"/>
          <w:szCs w:val="20"/>
        </w:rPr>
        <w:t>[1:5</w:t>
      </w:r>
      <w:r>
        <w:rPr>
          <w:rFonts w:cs="Arial"/>
          <w:sz w:val="20"/>
          <w:szCs w:val="20"/>
        </w:rPr>
        <w:t xml:space="preserve">]   </w:t>
      </w:r>
      <w:r w:rsidR="00D97C21" w:rsidRPr="00B559B5">
        <w:rPr>
          <w:rFonts w:cs="Arial"/>
          <w:sz w:val="20"/>
          <w:szCs w:val="20"/>
        </w:rPr>
        <w:t xml:space="preserve">What happened to Naomi's sons? </w:t>
      </w:r>
    </w:p>
    <w:p w14:paraId="0FFCFD4C" w14:textId="30AAECAE" w:rsidR="009D33A2" w:rsidRPr="008231C6" w:rsidRDefault="00D97C21" w:rsidP="008231C6">
      <w:pPr>
        <w:pBdr>
          <w:top w:val="nil"/>
          <w:left w:val="nil"/>
          <w:bottom w:val="nil"/>
          <w:right w:val="nil"/>
          <w:between w:val="nil"/>
        </w:pBdr>
        <w:spacing w:line="240" w:lineRule="auto"/>
        <w:ind w:left="720"/>
        <w:rPr>
          <w:rFonts w:cs="Arial"/>
          <w:sz w:val="20"/>
          <w:szCs w:val="20"/>
        </w:rPr>
      </w:pPr>
      <w:r w:rsidRPr="00B559B5">
        <w:rPr>
          <w:rFonts w:cs="Arial"/>
          <w:sz w:val="20"/>
          <w:szCs w:val="20"/>
        </w:rPr>
        <w:t>Her</w:t>
      </w:r>
      <w:r w:rsidR="008231C6">
        <w:rPr>
          <w:rFonts w:cs="Arial"/>
          <w:sz w:val="20"/>
          <w:szCs w:val="20"/>
        </w:rPr>
        <w:t xml:space="preserve"> two </w:t>
      </w:r>
      <w:r w:rsidRPr="00B559B5">
        <w:rPr>
          <w:rFonts w:cs="Arial"/>
          <w:sz w:val="20"/>
          <w:szCs w:val="20"/>
        </w:rPr>
        <w:t>sons died.</w:t>
      </w:r>
    </w:p>
    <w:p w14:paraId="0FFCFD4D" w14:textId="77777777" w:rsidR="009D33A2" w:rsidRPr="00B559B5" w:rsidRDefault="00D97C21" w:rsidP="001A5736">
      <w:pPr>
        <w:pStyle w:val="CommentSection"/>
      </w:pPr>
      <w:r w:rsidRPr="00B559B5">
        <w:t>Comment Section:</w:t>
      </w:r>
    </w:p>
    <w:p w14:paraId="0FFCFD4E" w14:textId="77777777" w:rsidR="009D33A2" w:rsidRPr="00B559B5" w:rsidRDefault="00D97C21">
      <w:pPr>
        <w:spacing w:before="240" w:after="240"/>
        <w:rPr>
          <w:rFonts w:cs="Arial"/>
          <w:b/>
          <w:sz w:val="44"/>
          <w:szCs w:val="44"/>
        </w:rPr>
      </w:pPr>
      <w:r w:rsidRPr="00567D5F">
        <w:rPr>
          <w:rFonts w:cs="Arial"/>
          <w:sz w:val="20"/>
        </w:rPr>
        <w:br w:type="page"/>
      </w:r>
    </w:p>
    <w:p w14:paraId="0FFCFD4F" w14:textId="77777777" w:rsidR="009D33A2" w:rsidRPr="00B559B5" w:rsidRDefault="00D97C21" w:rsidP="008508BC">
      <w:pPr>
        <w:pStyle w:val="Heading1"/>
      </w:pPr>
      <w:bookmarkStart w:id="22" w:name="_Toc203574557"/>
      <w:r w:rsidRPr="00B559B5">
        <w:lastRenderedPageBreak/>
        <w:t>Ruth 1:6-18</w:t>
      </w:r>
      <w:r w:rsidRPr="00B559B5">
        <w:tab/>
      </w:r>
      <w:r w:rsidRPr="006E6DD7">
        <w:rPr>
          <w:rStyle w:val="Heading2Char"/>
        </w:rPr>
        <w:t>Naomi and Ruth return to Bethlehem</w:t>
      </w:r>
      <w:bookmarkEnd w:id="22"/>
    </w:p>
    <w:p w14:paraId="13C2FC67" w14:textId="77777777" w:rsidR="00B669DB" w:rsidRPr="00170DC8" w:rsidRDefault="00B669DB" w:rsidP="00B669DB">
      <w:pPr>
        <w:pStyle w:val="Background"/>
        <w:rPr>
          <w:b/>
          <w:bCs w:val="0"/>
          <w:i/>
          <w:iCs/>
        </w:rPr>
      </w:pPr>
      <w:r w:rsidRPr="00170DC8">
        <w:rPr>
          <w:b/>
          <w:bCs w:val="0"/>
          <w:i/>
          <w:iCs/>
        </w:rPr>
        <w:t>Read the passage.</w:t>
      </w:r>
    </w:p>
    <w:p w14:paraId="0FFCFD50" w14:textId="77777777" w:rsidR="009D33A2" w:rsidRPr="00B559B5" w:rsidRDefault="00D97C21" w:rsidP="00381D81">
      <w:pPr>
        <w:pStyle w:val="Part1"/>
      </w:pPr>
      <w:r w:rsidRPr="00B559B5">
        <w:t>Part 1</w:t>
      </w:r>
    </w:p>
    <w:p w14:paraId="0FFCFD51" w14:textId="77777777" w:rsidR="009D33A2" w:rsidRPr="00B559B5" w:rsidRDefault="00D97C21" w:rsidP="00E91D73">
      <w:pPr>
        <w:pStyle w:val="Answerortell"/>
        <w:rPr>
          <w:b/>
          <w:sz w:val="32"/>
          <w:szCs w:val="32"/>
        </w:rPr>
      </w:pPr>
      <w:r w:rsidRPr="00B559B5">
        <w:t>Tell in your own words what you just read in these verses.</w:t>
      </w:r>
    </w:p>
    <w:p w14:paraId="0FFCFD52" w14:textId="009B4141" w:rsidR="009D33A2" w:rsidRPr="00B559B5" w:rsidRDefault="00D97C21" w:rsidP="00E91D73">
      <w:pPr>
        <w:pStyle w:val="Checklist2"/>
      </w:pPr>
      <w:r w:rsidRPr="00B559B5">
        <w:t xml:space="preserve">Naomi </w:t>
      </w:r>
      <w:r w:rsidR="008231C6">
        <w:t>s</w:t>
      </w:r>
      <w:r w:rsidR="00E4728F">
        <w:t>tarted to return</w:t>
      </w:r>
      <w:r w:rsidR="008231C6">
        <w:t xml:space="preserve"> from Moab </w:t>
      </w:r>
      <w:r w:rsidR="00E4728F">
        <w:t xml:space="preserve">to Judah </w:t>
      </w:r>
      <w:r w:rsidR="008231C6">
        <w:t>with</w:t>
      </w:r>
      <w:r w:rsidRPr="00B559B5">
        <w:t xml:space="preserve"> her two daughters-in-law. [1:6-7]</w:t>
      </w:r>
    </w:p>
    <w:p w14:paraId="0FFCFD53" w14:textId="599758CF" w:rsidR="009D33A2" w:rsidRDefault="00D97C21" w:rsidP="00E91D73">
      <w:pPr>
        <w:pStyle w:val="Checklist2"/>
      </w:pPr>
      <w:r w:rsidRPr="00B559B5">
        <w:t xml:space="preserve">Naomi encouraged her two daughters-in-law to return to their homes, and she hoped each one would find another husband. </w:t>
      </w:r>
      <w:r w:rsidR="008231C6">
        <w:t xml:space="preserve">She kissed them, and they wept. </w:t>
      </w:r>
      <w:r w:rsidRPr="00B559B5">
        <w:t>[1:8-</w:t>
      </w:r>
      <w:r w:rsidR="008231C6">
        <w:t>9</w:t>
      </w:r>
      <w:r w:rsidRPr="00B559B5">
        <w:t>]</w:t>
      </w:r>
    </w:p>
    <w:p w14:paraId="3A8259AF" w14:textId="5FE30E63" w:rsidR="008231C6" w:rsidRDefault="008231C6" w:rsidP="00E91D73">
      <w:pPr>
        <w:pStyle w:val="Checklist2"/>
      </w:pPr>
      <w:r>
        <w:t xml:space="preserve">Her daughters-in-law wanted to stay with her, </w:t>
      </w:r>
      <w:r w:rsidR="00F46138">
        <w:t>but she reminded them that she had no other sons for them to marry. [1:10-1</w:t>
      </w:r>
      <w:r w:rsidR="00E4728F">
        <w:t>2</w:t>
      </w:r>
      <w:r w:rsidR="00F46138">
        <w:t>]</w:t>
      </w:r>
    </w:p>
    <w:p w14:paraId="705F7882" w14:textId="02D3B2F2" w:rsidR="00E4728F" w:rsidRPr="00B559B5" w:rsidRDefault="00E4728F" w:rsidP="00E91D73">
      <w:pPr>
        <w:pStyle w:val="Checklist2"/>
      </w:pPr>
      <w:r>
        <w:t>Naomi said that the hand of Yahweh was against her. [1:13]</w:t>
      </w:r>
    </w:p>
    <w:p w14:paraId="0FFCFD54" w14:textId="0BC70B65" w:rsidR="009D33A2" w:rsidRPr="00B559B5" w:rsidRDefault="00E4728F" w:rsidP="00E91D73">
      <w:pPr>
        <w:pStyle w:val="Checklist2"/>
      </w:pPr>
      <w:r>
        <w:t>Naomi’s daughters-in-law</w:t>
      </w:r>
      <w:r w:rsidR="00F46138">
        <w:t xml:space="preserve"> wept again. </w:t>
      </w:r>
      <w:r w:rsidR="00D97C21" w:rsidRPr="00B559B5">
        <w:t>Orpah kissed her mother-in law goodbye, but Ruth stayed with Naomi. [1:14]</w:t>
      </w:r>
    </w:p>
    <w:p w14:paraId="0FFCFD56" w14:textId="33CDAECD" w:rsidR="009D33A2" w:rsidRDefault="00D97C21" w:rsidP="00E91D73">
      <w:pPr>
        <w:pStyle w:val="Checklist2"/>
      </w:pPr>
      <w:r w:rsidRPr="00B559B5">
        <w:t xml:space="preserve">Naomi </w:t>
      </w:r>
      <w:r w:rsidR="00F46138">
        <w:t>encouraged</w:t>
      </w:r>
      <w:r w:rsidRPr="00B559B5">
        <w:t xml:space="preserve"> Ruth to return to her family, </w:t>
      </w:r>
      <w:r w:rsidR="00F46138">
        <w:t>too. B</w:t>
      </w:r>
      <w:r w:rsidRPr="00B559B5">
        <w:t xml:space="preserve">ut Ruth insisted that wherever Naomi would go, Ruth would go with her. </w:t>
      </w:r>
      <w:r w:rsidR="00F46138">
        <w:t xml:space="preserve">Ruth said that Naomi’s people would be her people, and Naomi’s God would be her God. </w:t>
      </w:r>
      <w:r w:rsidRPr="00B559B5">
        <w:t>[1:15-16]</w:t>
      </w:r>
    </w:p>
    <w:p w14:paraId="3C29287E" w14:textId="0C7B4FC8" w:rsidR="00F46138" w:rsidRPr="00E91D73" w:rsidRDefault="00F46138" w:rsidP="00E91D73">
      <w:pPr>
        <w:pStyle w:val="Checklist2"/>
      </w:pPr>
      <w:r>
        <w:t>Ruth said that only death would part her from Naomi</w:t>
      </w:r>
      <w:r w:rsidR="00E4728F">
        <w:t>. Then</w:t>
      </w:r>
      <w:r>
        <w:t xml:space="preserve"> Naomi </w:t>
      </w:r>
      <w:r w:rsidR="00E4728F">
        <w:t>stopped trying to persuade her</w:t>
      </w:r>
      <w:r>
        <w:t>. [1:17-18]</w:t>
      </w:r>
    </w:p>
    <w:p w14:paraId="0FFCFD57" w14:textId="33B8FCD5" w:rsidR="009D33A2" w:rsidRPr="00B559B5" w:rsidRDefault="00D97C21" w:rsidP="00381D81">
      <w:pPr>
        <w:pStyle w:val="Part2"/>
      </w:pPr>
      <w:r w:rsidRPr="00B559B5">
        <w:t>Part 2</w:t>
      </w:r>
      <w:r w:rsidR="00E4728F">
        <w:t xml:space="preserve"> </w:t>
      </w:r>
    </w:p>
    <w:p w14:paraId="0FFCFD58" w14:textId="77777777" w:rsidR="009D33A2" w:rsidRPr="00B559B5" w:rsidRDefault="00D97C21" w:rsidP="00E91D73">
      <w:pPr>
        <w:pStyle w:val="Answerortell"/>
      </w:pPr>
      <w:r w:rsidRPr="00B559B5">
        <w:t>Answer the following questions.</w:t>
      </w:r>
    </w:p>
    <w:p w14:paraId="0FFCFD59" w14:textId="650E574D" w:rsidR="009D33A2" w:rsidRPr="00B559B5" w:rsidRDefault="00940A2E" w:rsidP="004C287A">
      <w:pPr>
        <w:numPr>
          <w:ilvl w:val="0"/>
          <w:numId w:val="57"/>
        </w:numPr>
        <w:pBdr>
          <w:top w:val="nil"/>
          <w:left w:val="nil"/>
          <w:bottom w:val="nil"/>
          <w:right w:val="nil"/>
          <w:between w:val="nil"/>
        </w:pBdr>
        <w:spacing w:before="200" w:after="0"/>
        <w:rPr>
          <w:rFonts w:cs="Arial"/>
          <w:sz w:val="20"/>
          <w:szCs w:val="20"/>
        </w:rPr>
      </w:pPr>
      <w:r w:rsidRPr="00B559B5">
        <w:rPr>
          <w:rFonts w:cs="Arial"/>
          <w:sz w:val="20"/>
          <w:szCs w:val="20"/>
        </w:rPr>
        <w:t>[1:6</w:t>
      </w:r>
      <w:r>
        <w:rPr>
          <w:rFonts w:cs="Arial"/>
          <w:sz w:val="20"/>
          <w:szCs w:val="20"/>
        </w:rPr>
        <w:t xml:space="preserve">]   </w:t>
      </w:r>
      <w:r w:rsidR="00D97C21" w:rsidRPr="00B559B5">
        <w:rPr>
          <w:rFonts w:cs="Arial"/>
          <w:sz w:val="20"/>
          <w:szCs w:val="20"/>
        </w:rPr>
        <w:t xml:space="preserve">Why did Naomi decide to return to Judah? </w:t>
      </w:r>
    </w:p>
    <w:p w14:paraId="0FFCFD5A" w14:textId="77777777"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 She heard that Yahweh had given food to the people of Judah.</w:t>
      </w:r>
    </w:p>
    <w:p w14:paraId="0FFCFD5B" w14:textId="77777777" w:rsidR="009D33A2" w:rsidRPr="00B559B5" w:rsidRDefault="009D33A2" w:rsidP="004C287A">
      <w:pPr>
        <w:pBdr>
          <w:top w:val="nil"/>
          <w:left w:val="nil"/>
          <w:bottom w:val="nil"/>
          <w:right w:val="nil"/>
          <w:between w:val="nil"/>
        </w:pBdr>
        <w:ind w:left="720"/>
        <w:rPr>
          <w:rFonts w:cs="Arial"/>
          <w:sz w:val="20"/>
          <w:szCs w:val="20"/>
        </w:rPr>
      </w:pPr>
    </w:p>
    <w:p w14:paraId="0FFCFD5C" w14:textId="6C873D15"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[1:7</w:t>
      </w:r>
      <w:r>
        <w:rPr>
          <w:rFonts w:cs="Arial"/>
          <w:sz w:val="20"/>
          <w:szCs w:val="20"/>
        </w:rPr>
        <w:t xml:space="preserve">]   </w:t>
      </w:r>
      <w:r w:rsidR="00D97C21" w:rsidRPr="00B559B5">
        <w:rPr>
          <w:rFonts w:cs="Arial"/>
          <w:sz w:val="20"/>
          <w:szCs w:val="20"/>
        </w:rPr>
        <w:t xml:space="preserve">What did Naomi and her two daughters-in-law do and where did they go? </w:t>
      </w:r>
    </w:p>
    <w:p w14:paraId="0FFCFD5D" w14:textId="6FF0970C"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They left the place where they were and walked </w:t>
      </w:r>
      <w:r w:rsidR="000F17ED">
        <w:rPr>
          <w:rFonts w:cs="Arial"/>
          <w:sz w:val="20"/>
          <w:szCs w:val="20"/>
        </w:rPr>
        <w:t>on</w:t>
      </w:r>
      <w:r w:rsidRPr="00B559B5">
        <w:rPr>
          <w:rFonts w:cs="Arial"/>
          <w:sz w:val="20"/>
          <w:szCs w:val="20"/>
        </w:rPr>
        <w:t xml:space="preserve"> the road toward Judah.</w:t>
      </w:r>
    </w:p>
    <w:p w14:paraId="0FFCFD5E" w14:textId="77777777" w:rsidR="009D33A2" w:rsidRPr="00B559B5" w:rsidRDefault="009D33A2" w:rsidP="004C287A">
      <w:pPr>
        <w:pBdr>
          <w:top w:val="nil"/>
          <w:left w:val="nil"/>
          <w:bottom w:val="nil"/>
          <w:right w:val="nil"/>
          <w:between w:val="nil"/>
        </w:pBdr>
        <w:ind w:left="720"/>
        <w:rPr>
          <w:rFonts w:cs="Arial"/>
          <w:sz w:val="20"/>
          <w:szCs w:val="20"/>
        </w:rPr>
      </w:pPr>
    </w:p>
    <w:p w14:paraId="0FFCFD5F" w14:textId="62BB016C"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[1:8</w:t>
      </w:r>
      <w:r>
        <w:rPr>
          <w:rFonts w:cs="Arial"/>
          <w:sz w:val="20"/>
          <w:szCs w:val="20"/>
        </w:rPr>
        <w:t xml:space="preserve">]   </w:t>
      </w:r>
      <w:r w:rsidR="00D97C21" w:rsidRPr="00B559B5">
        <w:rPr>
          <w:rFonts w:cs="Arial"/>
          <w:sz w:val="20"/>
          <w:szCs w:val="20"/>
        </w:rPr>
        <w:t xml:space="preserve">What did Naomi say to her two daughters-in-law? </w:t>
      </w:r>
    </w:p>
    <w:p w14:paraId="0FFCFD60" w14:textId="6A8677AF"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She told</w:t>
      </w:r>
      <w:r w:rsidR="000F17ED">
        <w:rPr>
          <w:rFonts w:cs="Arial"/>
          <w:sz w:val="20"/>
          <w:szCs w:val="20"/>
        </w:rPr>
        <w:t xml:space="preserve"> each one </w:t>
      </w:r>
      <w:r w:rsidRPr="00B559B5">
        <w:rPr>
          <w:rFonts w:cs="Arial"/>
          <w:sz w:val="20"/>
          <w:szCs w:val="20"/>
        </w:rPr>
        <w:t xml:space="preserve">to return to </w:t>
      </w:r>
      <w:r w:rsidR="000F17ED">
        <w:rPr>
          <w:rFonts w:cs="Arial"/>
          <w:sz w:val="20"/>
          <w:szCs w:val="20"/>
        </w:rPr>
        <w:t>her</w:t>
      </w:r>
      <w:r w:rsidRPr="00B559B5">
        <w:rPr>
          <w:rFonts w:cs="Arial"/>
          <w:sz w:val="20"/>
          <w:szCs w:val="20"/>
        </w:rPr>
        <w:t xml:space="preserve"> mother</w:t>
      </w:r>
      <w:r w:rsidR="000F17ED">
        <w:rPr>
          <w:rFonts w:cs="Arial"/>
          <w:sz w:val="20"/>
          <w:szCs w:val="20"/>
        </w:rPr>
        <w:t>’</w:t>
      </w:r>
      <w:r w:rsidRPr="00B559B5">
        <w:rPr>
          <w:rFonts w:cs="Arial"/>
          <w:sz w:val="20"/>
          <w:szCs w:val="20"/>
        </w:rPr>
        <w:t>s house</w:t>
      </w:r>
      <w:r w:rsidR="000F17ED">
        <w:rPr>
          <w:rFonts w:cs="Arial"/>
          <w:sz w:val="20"/>
          <w:szCs w:val="20"/>
        </w:rPr>
        <w:t>. She</w:t>
      </w:r>
      <w:r w:rsidRPr="00B559B5">
        <w:rPr>
          <w:rFonts w:cs="Arial"/>
          <w:sz w:val="20"/>
          <w:szCs w:val="20"/>
        </w:rPr>
        <w:t xml:space="preserve"> </w:t>
      </w:r>
      <w:r w:rsidR="000F17ED">
        <w:rPr>
          <w:rFonts w:cs="Arial"/>
          <w:sz w:val="20"/>
          <w:szCs w:val="20"/>
        </w:rPr>
        <w:t>wanted</w:t>
      </w:r>
      <w:r w:rsidRPr="00B559B5">
        <w:rPr>
          <w:rFonts w:cs="Arial"/>
          <w:sz w:val="20"/>
          <w:szCs w:val="20"/>
        </w:rPr>
        <w:t xml:space="preserve"> Yahweh </w:t>
      </w:r>
      <w:r w:rsidR="000F17ED">
        <w:rPr>
          <w:rFonts w:cs="Arial"/>
          <w:sz w:val="20"/>
          <w:szCs w:val="20"/>
        </w:rPr>
        <w:t>to</w:t>
      </w:r>
      <w:r w:rsidRPr="00B559B5">
        <w:rPr>
          <w:rFonts w:cs="Arial"/>
          <w:sz w:val="20"/>
          <w:szCs w:val="20"/>
        </w:rPr>
        <w:t xml:space="preserve"> bless each of them for the kindness they showed to her. </w:t>
      </w:r>
    </w:p>
    <w:p w14:paraId="0FFCFD61" w14:textId="77777777" w:rsidR="009D33A2" w:rsidRPr="00B559B5" w:rsidRDefault="009D33A2" w:rsidP="004C287A">
      <w:pPr>
        <w:pBdr>
          <w:top w:val="nil"/>
          <w:left w:val="nil"/>
          <w:bottom w:val="nil"/>
          <w:right w:val="nil"/>
          <w:between w:val="nil"/>
        </w:pBdr>
        <w:ind w:left="720"/>
        <w:rPr>
          <w:rFonts w:cs="Arial"/>
          <w:sz w:val="20"/>
          <w:szCs w:val="20"/>
        </w:rPr>
      </w:pPr>
    </w:p>
    <w:p w14:paraId="471D4ADC" w14:textId="1B1D6F10" w:rsidR="000F17ED" w:rsidRDefault="00940A2E" w:rsidP="004C287A">
      <w:pPr>
        <w:numPr>
          <w:ilvl w:val="0"/>
          <w:numId w:val="57"/>
        </w:numPr>
        <w:pBdr>
          <w:top w:val="nil"/>
          <w:left w:val="nil"/>
          <w:bottom w:val="nil"/>
          <w:right w:val="nil"/>
          <w:between w:val="nil"/>
        </w:pBdr>
        <w:spacing w:after="0"/>
        <w:rPr>
          <w:rFonts w:cs="Arial"/>
          <w:sz w:val="20"/>
          <w:szCs w:val="20"/>
        </w:rPr>
      </w:pPr>
      <w:r>
        <w:rPr>
          <w:rFonts w:cs="Arial"/>
          <w:sz w:val="20"/>
          <w:szCs w:val="20"/>
        </w:rPr>
        <w:t xml:space="preserve">[1:9]   </w:t>
      </w:r>
      <w:r w:rsidR="000F17ED">
        <w:rPr>
          <w:rFonts w:cs="Arial"/>
          <w:sz w:val="20"/>
          <w:szCs w:val="20"/>
        </w:rPr>
        <w:t>What did Naomi</w:t>
      </w:r>
      <w:r>
        <w:rPr>
          <w:rFonts w:cs="Arial"/>
          <w:sz w:val="20"/>
          <w:szCs w:val="20"/>
        </w:rPr>
        <w:t xml:space="preserve"> want her two</w:t>
      </w:r>
      <w:r w:rsidR="000F17ED">
        <w:rPr>
          <w:rFonts w:cs="Arial"/>
          <w:sz w:val="20"/>
          <w:szCs w:val="20"/>
        </w:rPr>
        <w:t xml:space="preserve"> daughters-in-law </w:t>
      </w:r>
      <w:r>
        <w:rPr>
          <w:rFonts w:cs="Arial"/>
          <w:sz w:val="20"/>
          <w:szCs w:val="20"/>
        </w:rPr>
        <w:t xml:space="preserve">to </w:t>
      </w:r>
      <w:r w:rsidR="000F17ED">
        <w:rPr>
          <w:rFonts w:cs="Arial"/>
          <w:sz w:val="20"/>
          <w:szCs w:val="20"/>
        </w:rPr>
        <w:t xml:space="preserve">do? </w:t>
      </w:r>
    </w:p>
    <w:p w14:paraId="406451F2" w14:textId="6BCCA942" w:rsidR="000F17ED" w:rsidRDefault="00940A2E" w:rsidP="004C287A">
      <w:pPr>
        <w:pBdr>
          <w:top w:val="nil"/>
          <w:left w:val="nil"/>
          <w:bottom w:val="nil"/>
          <w:right w:val="nil"/>
          <w:between w:val="nil"/>
        </w:pBdr>
        <w:spacing w:after="0"/>
        <w:ind w:left="720"/>
        <w:rPr>
          <w:rFonts w:cs="Arial"/>
          <w:sz w:val="20"/>
          <w:szCs w:val="20"/>
        </w:rPr>
      </w:pPr>
      <w:r>
        <w:rPr>
          <w:rFonts w:cs="Arial"/>
          <w:sz w:val="20"/>
          <w:szCs w:val="20"/>
        </w:rPr>
        <w:t xml:space="preserve">She wanted them to find rest with other husbands. </w:t>
      </w:r>
    </w:p>
    <w:p w14:paraId="1EA4369D" w14:textId="77777777" w:rsidR="000F17ED" w:rsidRDefault="000F17ED" w:rsidP="004C287A">
      <w:pPr>
        <w:pBdr>
          <w:top w:val="nil"/>
          <w:left w:val="nil"/>
          <w:bottom w:val="nil"/>
          <w:right w:val="nil"/>
          <w:between w:val="nil"/>
        </w:pBdr>
        <w:spacing w:after="0"/>
        <w:ind w:left="720"/>
        <w:rPr>
          <w:rFonts w:cs="Arial"/>
          <w:sz w:val="20"/>
          <w:szCs w:val="20"/>
        </w:rPr>
      </w:pPr>
    </w:p>
    <w:p w14:paraId="714C763C" w14:textId="77777777" w:rsidR="000F17ED" w:rsidRDefault="000F17ED" w:rsidP="004C287A">
      <w:pPr>
        <w:pBdr>
          <w:top w:val="nil"/>
          <w:left w:val="nil"/>
          <w:bottom w:val="nil"/>
          <w:right w:val="nil"/>
          <w:between w:val="nil"/>
        </w:pBdr>
        <w:spacing w:after="0"/>
        <w:ind w:left="720"/>
        <w:rPr>
          <w:rFonts w:cs="Arial"/>
          <w:sz w:val="20"/>
          <w:szCs w:val="20"/>
        </w:rPr>
      </w:pPr>
    </w:p>
    <w:p w14:paraId="0FFCFD62" w14:textId="0641A310"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[1:9</w:t>
      </w:r>
      <w:r>
        <w:rPr>
          <w:rFonts w:cs="Arial"/>
          <w:sz w:val="20"/>
          <w:szCs w:val="20"/>
        </w:rPr>
        <w:t xml:space="preserve">]   </w:t>
      </w:r>
      <w:r w:rsidR="00D97C21" w:rsidRPr="00B559B5">
        <w:rPr>
          <w:rFonts w:cs="Arial"/>
          <w:sz w:val="20"/>
          <w:szCs w:val="20"/>
        </w:rPr>
        <w:t>What did Naomi</w:t>
      </w:r>
      <w:r>
        <w:rPr>
          <w:rFonts w:cs="Arial"/>
          <w:sz w:val="20"/>
          <w:szCs w:val="20"/>
        </w:rPr>
        <w:t>’s daughters-in-law do after she kissed them?</w:t>
      </w:r>
      <w:r w:rsidR="00D97C21" w:rsidRPr="00B559B5">
        <w:rPr>
          <w:rFonts w:cs="Arial"/>
          <w:sz w:val="20"/>
          <w:szCs w:val="20"/>
        </w:rPr>
        <w:t xml:space="preserve"> </w:t>
      </w:r>
    </w:p>
    <w:p w14:paraId="0FFCFD63" w14:textId="48F06B42"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 </w:t>
      </w:r>
      <w:r w:rsidR="00940A2E">
        <w:rPr>
          <w:rFonts w:cs="Arial"/>
          <w:sz w:val="20"/>
          <w:szCs w:val="20"/>
        </w:rPr>
        <w:t xml:space="preserve">They cried. </w:t>
      </w:r>
    </w:p>
    <w:p w14:paraId="0FFCFD64" w14:textId="77777777" w:rsidR="009D33A2" w:rsidRPr="00B559B5" w:rsidRDefault="009D33A2" w:rsidP="004C287A">
      <w:pPr>
        <w:pBdr>
          <w:top w:val="nil"/>
          <w:left w:val="nil"/>
          <w:bottom w:val="nil"/>
          <w:right w:val="nil"/>
          <w:between w:val="nil"/>
        </w:pBdr>
        <w:ind w:left="720"/>
        <w:rPr>
          <w:rFonts w:cs="Arial"/>
          <w:sz w:val="20"/>
          <w:szCs w:val="20"/>
        </w:rPr>
      </w:pPr>
    </w:p>
    <w:p w14:paraId="0FFCFD65" w14:textId="2A1E4D90"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[1:10</w:t>
      </w:r>
      <w:r>
        <w:rPr>
          <w:rFonts w:cs="Arial"/>
          <w:sz w:val="20"/>
          <w:szCs w:val="20"/>
        </w:rPr>
        <w:t xml:space="preserve">]   </w:t>
      </w:r>
      <w:r w:rsidR="00D97C21" w:rsidRPr="00B559B5">
        <w:rPr>
          <w:rFonts w:cs="Arial"/>
          <w:sz w:val="20"/>
          <w:szCs w:val="20"/>
        </w:rPr>
        <w:t xml:space="preserve">How did they respond to Naomi’s requests for them to go back home? </w:t>
      </w:r>
    </w:p>
    <w:p w14:paraId="0FFCFD66" w14:textId="15992559"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They said</w:t>
      </w:r>
      <w:r w:rsidR="00E4728F">
        <w:rPr>
          <w:rFonts w:cs="Arial"/>
          <w:sz w:val="20"/>
          <w:szCs w:val="20"/>
        </w:rPr>
        <w:t xml:space="preserve"> that they</w:t>
      </w:r>
      <w:r w:rsidRPr="00B559B5">
        <w:rPr>
          <w:rFonts w:cs="Arial"/>
          <w:sz w:val="20"/>
          <w:szCs w:val="20"/>
        </w:rPr>
        <w:t xml:space="preserve"> w</w:t>
      </w:r>
      <w:r w:rsidR="00E4728F">
        <w:rPr>
          <w:rFonts w:cs="Arial"/>
          <w:sz w:val="20"/>
          <w:szCs w:val="20"/>
        </w:rPr>
        <w:t>ould</w:t>
      </w:r>
      <w:r w:rsidRPr="00B559B5">
        <w:rPr>
          <w:rFonts w:cs="Arial"/>
          <w:sz w:val="20"/>
          <w:szCs w:val="20"/>
        </w:rPr>
        <w:t xml:space="preserve"> return with </w:t>
      </w:r>
      <w:r w:rsidR="00E4728F">
        <w:rPr>
          <w:rFonts w:cs="Arial"/>
          <w:sz w:val="20"/>
          <w:szCs w:val="20"/>
        </w:rPr>
        <w:t>Naomi</w:t>
      </w:r>
      <w:r w:rsidRPr="00B559B5">
        <w:rPr>
          <w:rFonts w:cs="Arial"/>
          <w:sz w:val="20"/>
          <w:szCs w:val="20"/>
        </w:rPr>
        <w:t xml:space="preserve"> to </w:t>
      </w:r>
      <w:r w:rsidR="00E4728F">
        <w:rPr>
          <w:rFonts w:cs="Arial"/>
          <w:sz w:val="20"/>
          <w:szCs w:val="20"/>
        </w:rPr>
        <w:t>he</w:t>
      </w:r>
      <w:r w:rsidRPr="00B559B5">
        <w:rPr>
          <w:rFonts w:cs="Arial"/>
          <w:sz w:val="20"/>
          <w:szCs w:val="20"/>
        </w:rPr>
        <w:t>r people.</w:t>
      </w:r>
    </w:p>
    <w:p w14:paraId="0FFCFD67" w14:textId="3EE6FF43" w:rsidR="009D33A2" w:rsidRPr="004C287A" w:rsidRDefault="004C287A" w:rsidP="004C287A">
      <w:pPr>
        <w:pStyle w:val="Continuedline"/>
      </w:pPr>
      <w:r w:rsidRPr="00B559B5">
        <w:lastRenderedPageBreak/>
        <w:t>Ruth 1:6-18 continued</w:t>
      </w:r>
    </w:p>
    <w:p w14:paraId="0FFCFD68" w14:textId="75BA3E47"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[1:11</w:t>
      </w:r>
      <w:r>
        <w:rPr>
          <w:rFonts w:cs="Arial"/>
          <w:sz w:val="20"/>
          <w:szCs w:val="20"/>
        </w:rPr>
        <w:t xml:space="preserve">]   </w:t>
      </w:r>
      <w:r w:rsidR="00D97C21" w:rsidRPr="00B559B5">
        <w:rPr>
          <w:rFonts w:cs="Arial"/>
          <w:sz w:val="20"/>
          <w:szCs w:val="20"/>
        </w:rPr>
        <w:t xml:space="preserve">What did Naomi ask her daughters-in-law? </w:t>
      </w:r>
    </w:p>
    <w:p w14:paraId="0FFCFD69" w14:textId="11A78511" w:rsidR="009D33A2" w:rsidRDefault="00D97C21" w:rsidP="004C287A">
      <w:pPr>
        <w:pBdr>
          <w:top w:val="nil"/>
          <w:left w:val="nil"/>
          <w:bottom w:val="nil"/>
          <w:right w:val="nil"/>
          <w:between w:val="nil"/>
        </w:pBdr>
        <w:ind w:left="720"/>
        <w:rPr>
          <w:rFonts w:cs="Arial"/>
          <w:sz w:val="20"/>
          <w:szCs w:val="20"/>
        </w:rPr>
      </w:pPr>
      <w:r w:rsidRPr="00B559B5">
        <w:rPr>
          <w:rFonts w:cs="Arial"/>
          <w:sz w:val="20"/>
          <w:szCs w:val="20"/>
        </w:rPr>
        <w:t>She asked why they wanted to go with her</w:t>
      </w:r>
      <w:r w:rsidR="000F17ED">
        <w:rPr>
          <w:rFonts w:cs="Arial"/>
          <w:sz w:val="20"/>
          <w:szCs w:val="20"/>
        </w:rPr>
        <w:t>. T</w:t>
      </w:r>
      <w:r w:rsidRPr="00B559B5">
        <w:rPr>
          <w:rFonts w:cs="Arial"/>
          <w:sz w:val="20"/>
          <w:szCs w:val="20"/>
        </w:rPr>
        <w:t xml:space="preserve">hen </w:t>
      </w:r>
      <w:r w:rsidR="000F17ED">
        <w:rPr>
          <w:rFonts w:cs="Arial"/>
          <w:sz w:val="20"/>
          <w:szCs w:val="20"/>
        </w:rPr>
        <w:t xml:space="preserve">she </w:t>
      </w:r>
      <w:r w:rsidRPr="00B559B5">
        <w:rPr>
          <w:rFonts w:cs="Arial"/>
          <w:sz w:val="20"/>
          <w:szCs w:val="20"/>
        </w:rPr>
        <w:t>asked if they thought she could bear them more sons to marry.</w:t>
      </w:r>
    </w:p>
    <w:p w14:paraId="07C976C8" w14:textId="77777777" w:rsidR="004C287A" w:rsidRPr="00B559B5" w:rsidRDefault="004C287A" w:rsidP="004C287A">
      <w:pPr>
        <w:pBdr>
          <w:top w:val="nil"/>
          <w:left w:val="nil"/>
          <w:bottom w:val="nil"/>
          <w:right w:val="nil"/>
          <w:between w:val="nil"/>
        </w:pBdr>
        <w:ind w:left="720"/>
        <w:rPr>
          <w:rFonts w:cs="Arial"/>
          <w:sz w:val="20"/>
          <w:szCs w:val="20"/>
        </w:rPr>
      </w:pPr>
    </w:p>
    <w:p w14:paraId="0FFCFD6B" w14:textId="2501D890"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[1:11</w:t>
      </w:r>
      <w:r>
        <w:rPr>
          <w:rFonts w:cs="Arial"/>
          <w:sz w:val="20"/>
          <w:szCs w:val="20"/>
        </w:rPr>
        <w:t xml:space="preserve">]   </w:t>
      </w:r>
      <w:r w:rsidR="00D97C21" w:rsidRPr="00B559B5">
        <w:rPr>
          <w:rFonts w:cs="Arial"/>
          <w:sz w:val="20"/>
          <w:szCs w:val="20"/>
        </w:rPr>
        <w:t xml:space="preserve">Why do you think Naomi asked these questions? </w:t>
      </w:r>
    </w:p>
    <w:p w14:paraId="0FFCFD6C" w14:textId="0D4F906D" w:rsidR="009D33A2" w:rsidRDefault="000F17ED" w:rsidP="004C287A">
      <w:pPr>
        <w:pBdr>
          <w:top w:val="nil"/>
          <w:left w:val="nil"/>
          <w:bottom w:val="nil"/>
          <w:right w:val="nil"/>
          <w:between w:val="nil"/>
        </w:pBdr>
        <w:ind w:left="720"/>
        <w:rPr>
          <w:rFonts w:cs="Arial"/>
          <w:sz w:val="20"/>
          <w:szCs w:val="20"/>
        </w:rPr>
      </w:pPr>
      <w:r w:rsidRPr="000F17ED">
        <w:rPr>
          <w:rFonts w:cs="Arial"/>
          <w:i/>
          <w:iCs/>
          <w:sz w:val="20"/>
          <w:szCs w:val="20"/>
        </w:rPr>
        <w:t>(Answers may vary.)</w:t>
      </w:r>
      <w:r>
        <w:rPr>
          <w:rFonts w:cs="Arial"/>
          <w:sz w:val="20"/>
          <w:szCs w:val="20"/>
        </w:rPr>
        <w:t xml:space="preserve"> </w:t>
      </w:r>
      <w:r w:rsidR="00D97C21" w:rsidRPr="00B559B5">
        <w:rPr>
          <w:rFonts w:cs="Arial"/>
          <w:sz w:val="20"/>
          <w:szCs w:val="20"/>
        </w:rPr>
        <w:t xml:space="preserve">Perhaps she wanted them to think carefully about staying with her. She </w:t>
      </w:r>
      <w:r>
        <w:rPr>
          <w:rFonts w:cs="Arial"/>
          <w:sz w:val="20"/>
          <w:szCs w:val="20"/>
        </w:rPr>
        <w:t>probably meant</w:t>
      </w:r>
      <w:r w:rsidR="00D97C21" w:rsidRPr="00B559B5">
        <w:rPr>
          <w:rFonts w:cs="Arial"/>
          <w:sz w:val="20"/>
          <w:szCs w:val="20"/>
        </w:rPr>
        <w:t xml:space="preserve"> that there was no reason for them to stay with her </w:t>
      </w:r>
      <w:r>
        <w:rPr>
          <w:rFonts w:cs="Arial"/>
          <w:sz w:val="20"/>
          <w:szCs w:val="20"/>
        </w:rPr>
        <w:t>because</w:t>
      </w:r>
      <w:r w:rsidR="00D97C21" w:rsidRPr="00B559B5">
        <w:rPr>
          <w:rFonts w:cs="Arial"/>
          <w:sz w:val="20"/>
          <w:szCs w:val="20"/>
        </w:rPr>
        <w:t xml:space="preserve"> she could not provide husbands for them. </w:t>
      </w:r>
    </w:p>
    <w:p w14:paraId="5FAD4008" w14:textId="77777777" w:rsidR="000F17ED" w:rsidRPr="00B559B5" w:rsidRDefault="000F17ED" w:rsidP="004C287A">
      <w:pPr>
        <w:pBdr>
          <w:top w:val="nil"/>
          <w:left w:val="nil"/>
          <w:bottom w:val="nil"/>
          <w:right w:val="nil"/>
          <w:between w:val="nil"/>
        </w:pBdr>
        <w:ind w:left="720"/>
        <w:rPr>
          <w:rFonts w:cs="Arial"/>
          <w:sz w:val="20"/>
          <w:szCs w:val="20"/>
        </w:rPr>
      </w:pPr>
    </w:p>
    <w:p w14:paraId="0FFCFD70" w14:textId="21FF03F1"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[1:12</w:t>
      </w:r>
      <w:r>
        <w:rPr>
          <w:rFonts w:cs="Arial"/>
          <w:sz w:val="20"/>
          <w:szCs w:val="20"/>
        </w:rPr>
        <w:t xml:space="preserve">]   </w:t>
      </w:r>
      <w:r w:rsidR="00D97C21" w:rsidRPr="00B559B5">
        <w:rPr>
          <w:rFonts w:cs="Arial"/>
          <w:sz w:val="20"/>
          <w:szCs w:val="20"/>
        </w:rPr>
        <w:t>What did Naomi tell them</w:t>
      </w:r>
      <w:r w:rsidR="000F17ED">
        <w:rPr>
          <w:rFonts w:cs="Arial"/>
          <w:sz w:val="20"/>
          <w:szCs w:val="20"/>
        </w:rPr>
        <w:t xml:space="preserve"> next</w:t>
      </w:r>
      <w:r w:rsidR="00D97C21" w:rsidRPr="00B559B5">
        <w:rPr>
          <w:rFonts w:cs="Arial"/>
          <w:sz w:val="20"/>
          <w:szCs w:val="20"/>
        </w:rPr>
        <w:t xml:space="preserve">? </w:t>
      </w:r>
    </w:p>
    <w:p w14:paraId="0FFCFD71" w14:textId="5BF24E50"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She told them to turn back and </w:t>
      </w:r>
      <w:r w:rsidR="000F17ED">
        <w:rPr>
          <w:rFonts w:cs="Arial"/>
          <w:sz w:val="20"/>
          <w:szCs w:val="20"/>
        </w:rPr>
        <w:t xml:space="preserve">said </w:t>
      </w:r>
      <w:r w:rsidRPr="00B559B5">
        <w:rPr>
          <w:rFonts w:cs="Arial"/>
          <w:sz w:val="20"/>
          <w:szCs w:val="20"/>
        </w:rPr>
        <w:t>that she was too old to have a husband</w:t>
      </w:r>
      <w:r w:rsidR="000F17ED">
        <w:rPr>
          <w:rFonts w:cs="Arial"/>
          <w:sz w:val="20"/>
          <w:szCs w:val="20"/>
        </w:rPr>
        <w:t>.</w:t>
      </w:r>
    </w:p>
    <w:p w14:paraId="0FFCFD72" w14:textId="77777777" w:rsidR="009D33A2" w:rsidRPr="00B559B5" w:rsidRDefault="009D33A2" w:rsidP="004C287A">
      <w:pPr>
        <w:pBdr>
          <w:top w:val="nil"/>
          <w:left w:val="nil"/>
          <w:bottom w:val="nil"/>
          <w:right w:val="nil"/>
          <w:between w:val="nil"/>
        </w:pBdr>
        <w:ind w:left="720"/>
        <w:rPr>
          <w:rFonts w:cs="Arial"/>
          <w:sz w:val="20"/>
          <w:szCs w:val="20"/>
        </w:rPr>
      </w:pPr>
    </w:p>
    <w:p w14:paraId="0FFCFD73" w14:textId="71CF5D37"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[1:13</w:t>
      </w:r>
      <w:r>
        <w:rPr>
          <w:rFonts w:cs="Arial"/>
          <w:sz w:val="20"/>
          <w:szCs w:val="20"/>
        </w:rPr>
        <w:t xml:space="preserve">]   </w:t>
      </w:r>
      <w:r w:rsidR="00D97C21" w:rsidRPr="00B559B5">
        <w:rPr>
          <w:rFonts w:cs="Arial"/>
          <w:sz w:val="20"/>
          <w:szCs w:val="20"/>
        </w:rPr>
        <w:t xml:space="preserve">Who did Naomi believe was the source of her trouble? </w:t>
      </w:r>
    </w:p>
    <w:p w14:paraId="0FFCFD74" w14:textId="77777777"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She believed that Yahweh had turned against her.</w:t>
      </w:r>
    </w:p>
    <w:p w14:paraId="0FFCFD75" w14:textId="77777777" w:rsidR="009D33A2" w:rsidRPr="00B559B5" w:rsidRDefault="009D33A2" w:rsidP="004C287A">
      <w:pPr>
        <w:pBdr>
          <w:top w:val="nil"/>
          <w:left w:val="nil"/>
          <w:bottom w:val="nil"/>
          <w:right w:val="nil"/>
          <w:between w:val="nil"/>
        </w:pBdr>
        <w:ind w:left="720"/>
        <w:rPr>
          <w:rFonts w:cs="Arial"/>
          <w:sz w:val="20"/>
          <w:szCs w:val="20"/>
        </w:rPr>
      </w:pPr>
    </w:p>
    <w:p w14:paraId="0FFCFD76" w14:textId="6F198C03"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[1:13</w:t>
      </w:r>
      <w:r>
        <w:rPr>
          <w:rFonts w:cs="Arial"/>
          <w:sz w:val="20"/>
          <w:szCs w:val="20"/>
        </w:rPr>
        <w:t xml:space="preserve">]   </w:t>
      </w:r>
      <w:r w:rsidR="00D97C21" w:rsidRPr="00B559B5">
        <w:rPr>
          <w:rFonts w:cs="Arial"/>
          <w:sz w:val="20"/>
          <w:szCs w:val="20"/>
        </w:rPr>
        <w:t xml:space="preserve">Why do you think Naomi thought this? </w:t>
      </w:r>
    </w:p>
    <w:p w14:paraId="0FFCFD77" w14:textId="00A3930E" w:rsidR="009D33A2" w:rsidRPr="00B559B5" w:rsidRDefault="000D02C6" w:rsidP="004C287A">
      <w:pPr>
        <w:pBdr>
          <w:top w:val="nil"/>
          <w:left w:val="nil"/>
          <w:bottom w:val="nil"/>
          <w:right w:val="nil"/>
          <w:between w:val="nil"/>
        </w:pBdr>
        <w:ind w:left="720"/>
        <w:rPr>
          <w:rFonts w:cs="Arial"/>
          <w:sz w:val="20"/>
          <w:szCs w:val="20"/>
        </w:rPr>
      </w:pPr>
      <w:r w:rsidRPr="000D02C6">
        <w:rPr>
          <w:rFonts w:cs="Arial"/>
          <w:i/>
          <w:iCs/>
          <w:sz w:val="20"/>
          <w:szCs w:val="20"/>
        </w:rPr>
        <w:t xml:space="preserve">(Answers may vary.) </w:t>
      </w:r>
      <w:r>
        <w:rPr>
          <w:rFonts w:cs="Arial"/>
          <w:sz w:val="20"/>
          <w:szCs w:val="20"/>
        </w:rPr>
        <w:t xml:space="preserve">Perhaps she thought she was cursed because </w:t>
      </w:r>
      <w:r w:rsidR="00D97C21" w:rsidRPr="00B559B5">
        <w:rPr>
          <w:rFonts w:cs="Arial"/>
          <w:sz w:val="20"/>
          <w:szCs w:val="20"/>
        </w:rPr>
        <w:t>her husband and sons had died</w:t>
      </w:r>
      <w:r>
        <w:rPr>
          <w:rFonts w:cs="Arial"/>
          <w:sz w:val="20"/>
          <w:szCs w:val="20"/>
        </w:rPr>
        <w:t xml:space="preserve">. Perhaps </w:t>
      </w:r>
      <w:r w:rsidR="00D97C21" w:rsidRPr="00B559B5">
        <w:rPr>
          <w:rFonts w:cs="Arial"/>
          <w:sz w:val="20"/>
          <w:szCs w:val="20"/>
        </w:rPr>
        <w:t xml:space="preserve">she thought </w:t>
      </w:r>
      <w:r>
        <w:rPr>
          <w:rFonts w:cs="Arial"/>
          <w:sz w:val="20"/>
          <w:szCs w:val="20"/>
        </w:rPr>
        <w:t>that</w:t>
      </w:r>
      <w:r w:rsidR="00D97C21" w:rsidRPr="00B559B5">
        <w:rPr>
          <w:rFonts w:cs="Arial"/>
          <w:sz w:val="20"/>
          <w:szCs w:val="20"/>
        </w:rPr>
        <w:t xml:space="preserve"> God was angry with her for some reason.</w:t>
      </w:r>
    </w:p>
    <w:p w14:paraId="0FFCFD79" w14:textId="77777777" w:rsidR="009D33A2" w:rsidRPr="00B559B5" w:rsidRDefault="009D33A2" w:rsidP="004C287A">
      <w:pPr>
        <w:pBdr>
          <w:top w:val="nil"/>
          <w:left w:val="nil"/>
          <w:bottom w:val="nil"/>
          <w:right w:val="nil"/>
          <w:between w:val="nil"/>
        </w:pBdr>
        <w:rPr>
          <w:rFonts w:cs="Arial"/>
          <w:sz w:val="20"/>
          <w:szCs w:val="20"/>
        </w:rPr>
      </w:pPr>
    </w:p>
    <w:p w14:paraId="0FFCFD7A" w14:textId="76C8C0D3"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[1:14</w:t>
      </w:r>
      <w:r>
        <w:rPr>
          <w:rFonts w:cs="Arial"/>
          <w:sz w:val="20"/>
          <w:szCs w:val="20"/>
        </w:rPr>
        <w:t xml:space="preserve">]   </w:t>
      </w:r>
      <w:r w:rsidR="000D02C6">
        <w:rPr>
          <w:rFonts w:cs="Arial"/>
          <w:sz w:val="20"/>
          <w:szCs w:val="20"/>
        </w:rPr>
        <w:t>How</w:t>
      </w:r>
      <w:r w:rsidR="00D97C21" w:rsidRPr="00B559B5">
        <w:rPr>
          <w:rFonts w:cs="Arial"/>
          <w:sz w:val="20"/>
          <w:szCs w:val="20"/>
        </w:rPr>
        <w:t xml:space="preserve"> </w:t>
      </w:r>
      <w:r w:rsidR="000D02C6">
        <w:rPr>
          <w:rFonts w:cs="Arial"/>
          <w:sz w:val="20"/>
          <w:szCs w:val="20"/>
        </w:rPr>
        <w:t>did</w:t>
      </w:r>
      <w:r w:rsidR="00D97C21" w:rsidRPr="00B559B5">
        <w:rPr>
          <w:rFonts w:cs="Arial"/>
          <w:sz w:val="20"/>
          <w:szCs w:val="20"/>
        </w:rPr>
        <w:t xml:space="preserve"> </w:t>
      </w:r>
      <w:r w:rsidR="000D02C6">
        <w:rPr>
          <w:rFonts w:cs="Arial"/>
          <w:sz w:val="20"/>
          <w:szCs w:val="20"/>
        </w:rPr>
        <w:t>her</w:t>
      </w:r>
      <w:r w:rsidR="00D97C21" w:rsidRPr="00B559B5">
        <w:rPr>
          <w:rFonts w:cs="Arial"/>
          <w:sz w:val="20"/>
          <w:szCs w:val="20"/>
        </w:rPr>
        <w:t xml:space="preserve"> daughters-in-law respon</w:t>
      </w:r>
      <w:r w:rsidR="000D02C6">
        <w:rPr>
          <w:rFonts w:cs="Arial"/>
          <w:sz w:val="20"/>
          <w:szCs w:val="20"/>
        </w:rPr>
        <w:t>d</w:t>
      </w:r>
      <w:r w:rsidR="00D97C21" w:rsidRPr="00B559B5">
        <w:rPr>
          <w:rFonts w:cs="Arial"/>
          <w:sz w:val="20"/>
          <w:szCs w:val="20"/>
        </w:rPr>
        <w:t>?</w:t>
      </w:r>
    </w:p>
    <w:p w14:paraId="0FFCFD7B" w14:textId="5F8EA638"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They both cried aloud</w:t>
      </w:r>
      <w:r w:rsidR="000D02C6">
        <w:rPr>
          <w:rFonts w:cs="Arial"/>
          <w:sz w:val="20"/>
          <w:szCs w:val="20"/>
        </w:rPr>
        <w:t>. T</w:t>
      </w:r>
      <w:r w:rsidRPr="00B559B5">
        <w:rPr>
          <w:rFonts w:cs="Arial"/>
          <w:sz w:val="20"/>
          <w:szCs w:val="20"/>
        </w:rPr>
        <w:t>hen Orpah kissed her mother-in-law goodbye, but Ruth held on to Naomi.</w:t>
      </w:r>
    </w:p>
    <w:p w14:paraId="0FFCFD7C" w14:textId="77777777" w:rsidR="009D33A2" w:rsidRPr="00B559B5" w:rsidRDefault="009D33A2" w:rsidP="004C287A">
      <w:pPr>
        <w:pBdr>
          <w:top w:val="nil"/>
          <w:left w:val="nil"/>
          <w:bottom w:val="nil"/>
          <w:right w:val="nil"/>
          <w:between w:val="nil"/>
        </w:pBdr>
        <w:ind w:left="720"/>
        <w:rPr>
          <w:rFonts w:cs="Arial"/>
          <w:sz w:val="20"/>
          <w:szCs w:val="20"/>
        </w:rPr>
      </w:pPr>
    </w:p>
    <w:p w14:paraId="0FFCFD7D" w14:textId="51447F9A"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[1:15</w:t>
      </w:r>
      <w:r>
        <w:rPr>
          <w:rFonts w:cs="Arial"/>
          <w:sz w:val="20"/>
          <w:szCs w:val="20"/>
        </w:rPr>
        <w:t xml:space="preserve">]   </w:t>
      </w:r>
      <w:r w:rsidR="00D97C21" w:rsidRPr="00B559B5">
        <w:rPr>
          <w:rFonts w:cs="Arial"/>
          <w:sz w:val="20"/>
          <w:szCs w:val="20"/>
        </w:rPr>
        <w:t xml:space="preserve">What did Naomi say to Ruth? </w:t>
      </w:r>
    </w:p>
    <w:p w14:paraId="0FFCFD7E" w14:textId="62FBC253"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She reminded her that her sister-in-law had gone back to her people</w:t>
      </w:r>
      <w:r w:rsidR="00E4728F">
        <w:rPr>
          <w:rFonts w:cs="Arial"/>
          <w:sz w:val="20"/>
          <w:szCs w:val="20"/>
        </w:rPr>
        <w:t xml:space="preserve"> and to her gods</w:t>
      </w:r>
      <w:r w:rsidR="000D02C6">
        <w:rPr>
          <w:rFonts w:cs="Arial"/>
          <w:sz w:val="20"/>
          <w:szCs w:val="20"/>
        </w:rPr>
        <w:t>,</w:t>
      </w:r>
      <w:r w:rsidRPr="00B559B5">
        <w:rPr>
          <w:rFonts w:cs="Arial"/>
          <w:sz w:val="20"/>
          <w:szCs w:val="20"/>
        </w:rPr>
        <w:t xml:space="preserve"> and </w:t>
      </w:r>
      <w:r w:rsidR="000D02C6">
        <w:rPr>
          <w:rFonts w:cs="Arial"/>
          <w:sz w:val="20"/>
          <w:szCs w:val="20"/>
        </w:rPr>
        <w:t xml:space="preserve">she </w:t>
      </w:r>
      <w:r w:rsidRPr="00B559B5">
        <w:rPr>
          <w:rFonts w:cs="Arial"/>
          <w:sz w:val="20"/>
          <w:szCs w:val="20"/>
        </w:rPr>
        <w:t xml:space="preserve">told Ruth to return </w:t>
      </w:r>
      <w:r w:rsidR="00E4728F">
        <w:rPr>
          <w:rFonts w:cs="Arial"/>
          <w:sz w:val="20"/>
          <w:szCs w:val="20"/>
        </w:rPr>
        <w:t>with her sister-in-law</w:t>
      </w:r>
      <w:r w:rsidRPr="00B559B5">
        <w:rPr>
          <w:rFonts w:cs="Arial"/>
          <w:sz w:val="20"/>
          <w:szCs w:val="20"/>
        </w:rPr>
        <w:t>.</w:t>
      </w:r>
    </w:p>
    <w:p w14:paraId="0FFCFD7F" w14:textId="77777777" w:rsidR="009D33A2" w:rsidRPr="00B559B5" w:rsidRDefault="009D33A2" w:rsidP="004C287A">
      <w:pPr>
        <w:pBdr>
          <w:top w:val="nil"/>
          <w:left w:val="nil"/>
          <w:bottom w:val="nil"/>
          <w:right w:val="nil"/>
          <w:between w:val="nil"/>
        </w:pBdr>
        <w:ind w:left="720"/>
        <w:rPr>
          <w:rFonts w:cs="Arial"/>
          <w:sz w:val="20"/>
          <w:szCs w:val="20"/>
        </w:rPr>
      </w:pPr>
    </w:p>
    <w:p w14:paraId="0FFCFD80" w14:textId="713AFACC"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[1:16</w:t>
      </w:r>
      <w:r>
        <w:rPr>
          <w:rFonts w:cs="Arial"/>
          <w:sz w:val="20"/>
          <w:szCs w:val="20"/>
        </w:rPr>
        <w:t xml:space="preserve">]   </w:t>
      </w:r>
      <w:r w:rsidR="00D97C21" w:rsidRPr="00B559B5">
        <w:rPr>
          <w:rFonts w:cs="Arial"/>
          <w:sz w:val="20"/>
          <w:szCs w:val="20"/>
        </w:rPr>
        <w:t>Wh</w:t>
      </w:r>
      <w:r w:rsidR="000D02C6">
        <w:rPr>
          <w:rFonts w:cs="Arial"/>
          <w:sz w:val="20"/>
          <w:szCs w:val="20"/>
        </w:rPr>
        <w:t xml:space="preserve">at did </w:t>
      </w:r>
      <w:r w:rsidR="00D97C21" w:rsidRPr="00B559B5">
        <w:rPr>
          <w:rFonts w:cs="Arial"/>
          <w:sz w:val="20"/>
          <w:szCs w:val="20"/>
        </w:rPr>
        <w:t xml:space="preserve">Ruth </w:t>
      </w:r>
      <w:r w:rsidR="000D02C6">
        <w:rPr>
          <w:rFonts w:cs="Arial"/>
          <w:sz w:val="20"/>
          <w:szCs w:val="20"/>
        </w:rPr>
        <w:t>reply in verse 16</w:t>
      </w:r>
      <w:r w:rsidR="00D97C21" w:rsidRPr="00B559B5">
        <w:rPr>
          <w:rFonts w:cs="Arial"/>
          <w:sz w:val="20"/>
          <w:szCs w:val="20"/>
        </w:rPr>
        <w:t xml:space="preserve">? </w:t>
      </w:r>
    </w:p>
    <w:p w14:paraId="0FFCFD81" w14:textId="0F2A165E"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She </w:t>
      </w:r>
      <w:r w:rsidR="000D02C6">
        <w:rPr>
          <w:rFonts w:cs="Arial"/>
          <w:sz w:val="20"/>
          <w:szCs w:val="20"/>
        </w:rPr>
        <w:t>told Naomi not to urge her to leave or to stop following Naomi. She said that w</w:t>
      </w:r>
      <w:r w:rsidRPr="00B559B5">
        <w:rPr>
          <w:rFonts w:cs="Arial"/>
          <w:sz w:val="20"/>
          <w:szCs w:val="20"/>
        </w:rPr>
        <w:t xml:space="preserve">here </w:t>
      </w:r>
      <w:r w:rsidR="000D02C6">
        <w:rPr>
          <w:rFonts w:cs="Arial"/>
          <w:sz w:val="20"/>
          <w:szCs w:val="20"/>
        </w:rPr>
        <w:t>Naomi</w:t>
      </w:r>
      <w:r w:rsidRPr="00B559B5">
        <w:rPr>
          <w:rFonts w:cs="Arial"/>
          <w:sz w:val="20"/>
          <w:szCs w:val="20"/>
        </w:rPr>
        <w:t xml:space="preserve"> </w:t>
      </w:r>
      <w:r w:rsidR="000D02C6">
        <w:rPr>
          <w:rFonts w:cs="Arial"/>
          <w:sz w:val="20"/>
          <w:szCs w:val="20"/>
        </w:rPr>
        <w:t>went</w:t>
      </w:r>
      <w:r w:rsidRPr="00B559B5">
        <w:rPr>
          <w:rFonts w:cs="Arial"/>
          <w:sz w:val="20"/>
          <w:szCs w:val="20"/>
        </w:rPr>
        <w:t xml:space="preserve">, </w:t>
      </w:r>
      <w:r w:rsidR="000D02C6">
        <w:rPr>
          <w:rFonts w:cs="Arial"/>
          <w:sz w:val="20"/>
          <w:szCs w:val="20"/>
        </w:rPr>
        <w:t>she would</w:t>
      </w:r>
      <w:r w:rsidRPr="00B559B5">
        <w:rPr>
          <w:rFonts w:cs="Arial"/>
          <w:sz w:val="20"/>
          <w:szCs w:val="20"/>
        </w:rPr>
        <w:t xml:space="preserve"> go</w:t>
      </w:r>
      <w:r w:rsidR="000D02C6">
        <w:rPr>
          <w:rFonts w:cs="Arial"/>
          <w:sz w:val="20"/>
          <w:szCs w:val="20"/>
        </w:rPr>
        <w:t>, and w</w:t>
      </w:r>
      <w:r w:rsidRPr="00B559B5">
        <w:rPr>
          <w:rFonts w:cs="Arial"/>
          <w:sz w:val="20"/>
          <w:szCs w:val="20"/>
        </w:rPr>
        <w:t xml:space="preserve">here </w:t>
      </w:r>
      <w:r w:rsidR="000D02C6">
        <w:rPr>
          <w:rFonts w:cs="Arial"/>
          <w:sz w:val="20"/>
          <w:szCs w:val="20"/>
        </w:rPr>
        <w:t>Naomi</w:t>
      </w:r>
      <w:r w:rsidRPr="00B559B5">
        <w:rPr>
          <w:rFonts w:cs="Arial"/>
          <w:sz w:val="20"/>
          <w:szCs w:val="20"/>
        </w:rPr>
        <w:t xml:space="preserve"> stay</w:t>
      </w:r>
      <w:r w:rsidR="000D02C6">
        <w:rPr>
          <w:rFonts w:cs="Arial"/>
          <w:sz w:val="20"/>
          <w:szCs w:val="20"/>
        </w:rPr>
        <w:t>ed</w:t>
      </w:r>
      <w:r w:rsidRPr="00B559B5">
        <w:rPr>
          <w:rFonts w:cs="Arial"/>
          <w:sz w:val="20"/>
          <w:szCs w:val="20"/>
        </w:rPr>
        <w:t xml:space="preserve">, </w:t>
      </w:r>
      <w:r w:rsidR="000D02C6">
        <w:rPr>
          <w:rFonts w:cs="Arial"/>
          <w:sz w:val="20"/>
          <w:szCs w:val="20"/>
        </w:rPr>
        <w:t>she would</w:t>
      </w:r>
      <w:r w:rsidRPr="00B559B5">
        <w:rPr>
          <w:rFonts w:cs="Arial"/>
          <w:sz w:val="20"/>
          <w:szCs w:val="20"/>
        </w:rPr>
        <w:t xml:space="preserve"> </w:t>
      </w:r>
      <w:r w:rsidR="000D02C6">
        <w:rPr>
          <w:rFonts w:cs="Arial"/>
          <w:sz w:val="20"/>
          <w:szCs w:val="20"/>
        </w:rPr>
        <w:t>s</w:t>
      </w:r>
      <w:r w:rsidRPr="00B559B5">
        <w:rPr>
          <w:rFonts w:cs="Arial"/>
          <w:sz w:val="20"/>
          <w:szCs w:val="20"/>
        </w:rPr>
        <w:t>tay</w:t>
      </w:r>
      <w:r w:rsidR="000D02C6">
        <w:rPr>
          <w:rFonts w:cs="Arial"/>
          <w:sz w:val="20"/>
          <w:szCs w:val="20"/>
        </w:rPr>
        <w:t>. She said that Naomi’s</w:t>
      </w:r>
      <w:r w:rsidRPr="00B559B5">
        <w:rPr>
          <w:rFonts w:cs="Arial"/>
          <w:sz w:val="20"/>
          <w:szCs w:val="20"/>
        </w:rPr>
        <w:t xml:space="preserve"> people </w:t>
      </w:r>
      <w:r w:rsidR="000D02C6">
        <w:rPr>
          <w:rFonts w:cs="Arial"/>
          <w:sz w:val="20"/>
          <w:szCs w:val="20"/>
        </w:rPr>
        <w:t>would</w:t>
      </w:r>
      <w:r w:rsidRPr="00B559B5">
        <w:rPr>
          <w:rFonts w:cs="Arial"/>
          <w:sz w:val="20"/>
          <w:szCs w:val="20"/>
        </w:rPr>
        <w:t xml:space="preserve"> be</w:t>
      </w:r>
      <w:r w:rsidR="000D02C6">
        <w:rPr>
          <w:rFonts w:cs="Arial"/>
          <w:sz w:val="20"/>
          <w:szCs w:val="20"/>
        </w:rPr>
        <w:t xml:space="preserve"> her</w:t>
      </w:r>
      <w:r w:rsidRPr="00B559B5">
        <w:rPr>
          <w:rFonts w:cs="Arial"/>
          <w:sz w:val="20"/>
          <w:szCs w:val="20"/>
        </w:rPr>
        <w:t xml:space="preserve"> people, and </w:t>
      </w:r>
      <w:r w:rsidR="000D02C6">
        <w:rPr>
          <w:rFonts w:cs="Arial"/>
          <w:sz w:val="20"/>
          <w:szCs w:val="20"/>
        </w:rPr>
        <w:t>Naomi’s</w:t>
      </w:r>
      <w:r w:rsidRPr="00B559B5">
        <w:rPr>
          <w:rFonts w:cs="Arial"/>
          <w:sz w:val="20"/>
          <w:szCs w:val="20"/>
        </w:rPr>
        <w:t xml:space="preserve"> God </w:t>
      </w:r>
      <w:r w:rsidR="000D02C6">
        <w:rPr>
          <w:rFonts w:cs="Arial"/>
          <w:sz w:val="20"/>
          <w:szCs w:val="20"/>
        </w:rPr>
        <w:t>would</w:t>
      </w:r>
      <w:r w:rsidRPr="00B559B5">
        <w:rPr>
          <w:rFonts w:cs="Arial"/>
          <w:sz w:val="20"/>
          <w:szCs w:val="20"/>
        </w:rPr>
        <w:t xml:space="preserve"> be </w:t>
      </w:r>
      <w:r w:rsidR="000D02C6">
        <w:rPr>
          <w:rFonts w:cs="Arial"/>
          <w:sz w:val="20"/>
          <w:szCs w:val="20"/>
        </w:rPr>
        <w:t>her</w:t>
      </w:r>
      <w:r w:rsidRPr="00B559B5">
        <w:rPr>
          <w:rFonts w:cs="Arial"/>
          <w:sz w:val="20"/>
          <w:szCs w:val="20"/>
        </w:rPr>
        <w:t xml:space="preserve"> God.</w:t>
      </w:r>
    </w:p>
    <w:p w14:paraId="0FFCFD82" w14:textId="77777777" w:rsidR="009D33A2" w:rsidRPr="00B559B5" w:rsidRDefault="009D33A2" w:rsidP="004C287A">
      <w:pPr>
        <w:pBdr>
          <w:top w:val="nil"/>
          <w:left w:val="nil"/>
          <w:bottom w:val="nil"/>
          <w:right w:val="nil"/>
          <w:between w:val="nil"/>
        </w:pBdr>
        <w:ind w:left="720"/>
        <w:rPr>
          <w:rFonts w:cs="Arial"/>
          <w:sz w:val="20"/>
          <w:szCs w:val="20"/>
        </w:rPr>
      </w:pPr>
    </w:p>
    <w:p w14:paraId="0FFCFD83" w14:textId="66AD62EF"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[1:17</w:t>
      </w:r>
      <w:r>
        <w:rPr>
          <w:rFonts w:cs="Arial"/>
          <w:sz w:val="20"/>
          <w:szCs w:val="20"/>
        </w:rPr>
        <w:t xml:space="preserve">]   </w:t>
      </w:r>
      <w:r w:rsidR="000D02C6">
        <w:rPr>
          <w:rFonts w:cs="Arial"/>
          <w:sz w:val="20"/>
          <w:szCs w:val="20"/>
        </w:rPr>
        <w:t>W</w:t>
      </w:r>
      <w:r w:rsidR="00D97C21" w:rsidRPr="00B559B5">
        <w:rPr>
          <w:rFonts w:cs="Arial"/>
          <w:sz w:val="20"/>
          <w:szCs w:val="20"/>
        </w:rPr>
        <w:t xml:space="preserve">hat </w:t>
      </w:r>
      <w:r w:rsidR="000D02C6">
        <w:rPr>
          <w:rFonts w:cs="Arial"/>
          <w:sz w:val="20"/>
          <w:szCs w:val="20"/>
        </w:rPr>
        <w:t xml:space="preserve">else did Ruth </w:t>
      </w:r>
      <w:r w:rsidR="00D97C21" w:rsidRPr="00B559B5">
        <w:rPr>
          <w:rFonts w:cs="Arial"/>
          <w:sz w:val="20"/>
          <w:szCs w:val="20"/>
        </w:rPr>
        <w:t>promise to Naomi</w:t>
      </w:r>
      <w:r w:rsidR="000D02C6">
        <w:rPr>
          <w:rFonts w:cs="Arial"/>
          <w:sz w:val="20"/>
          <w:szCs w:val="20"/>
        </w:rPr>
        <w:t xml:space="preserve"> in verse 17</w:t>
      </w:r>
      <w:r w:rsidR="00D97C21" w:rsidRPr="00B559B5">
        <w:rPr>
          <w:rFonts w:cs="Arial"/>
          <w:sz w:val="20"/>
          <w:szCs w:val="20"/>
        </w:rPr>
        <w:t xml:space="preserve">? </w:t>
      </w:r>
    </w:p>
    <w:p w14:paraId="0FFCFD84" w14:textId="029259D5"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She said</w:t>
      </w:r>
      <w:r w:rsidR="000D02C6">
        <w:rPr>
          <w:rFonts w:cs="Arial"/>
          <w:sz w:val="20"/>
          <w:szCs w:val="20"/>
        </w:rPr>
        <w:t xml:space="preserve"> that where Naomi died, she would die and be buried. She s</w:t>
      </w:r>
      <w:r w:rsidR="00E4728F">
        <w:rPr>
          <w:rFonts w:cs="Arial"/>
          <w:sz w:val="20"/>
          <w:szCs w:val="20"/>
        </w:rPr>
        <w:t>aid that</w:t>
      </w:r>
      <w:r w:rsidR="000D02C6">
        <w:rPr>
          <w:rFonts w:cs="Arial"/>
          <w:sz w:val="20"/>
          <w:szCs w:val="20"/>
        </w:rPr>
        <w:t xml:space="preserve"> Yahweh </w:t>
      </w:r>
      <w:r w:rsidR="00E4728F">
        <w:rPr>
          <w:rFonts w:cs="Arial"/>
          <w:sz w:val="20"/>
          <w:szCs w:val="20"/>
        </w:rPr>
        <w:t xml:space="preserve">should punish her if </w:t>
      </w:r>
      <w:proofErr w:type="gramStart"/>
      <w:r w:rsidR="00E4728F">
        <w:rPr>
          <w:rFonts w:cs="Arial"/>
          <w:sz w:val="20"/>
          <w:szCs w:val="20"/>
        </w:rPr>
        <w:t>anything</w:t>
      </w:r>
      <w:proofErr w:type="gramEnd"/>
      <w:r w:rsidR="000D02C6">
        <w:rPr>
          <w:rFonts w:cs="Arial"/>
          <w:sz w:val="20"/>
          <w:szCs w:val="20"/>
        </w:rPr>
        <w:t xml:space="preserve"> but death would </w:t>
      </w:r>
      <w:r w:rsidR="00D61B82">
        <w:rPr>
          <w:rFonts w:cs="Arial"/>
          <w:sz w:val="20"/>
          <w:szCs w:val="20"/>
        </w:rPr>
        <w:t>separate</w:t>
      </w:r>
      <w:r w:rsidR="000D02C6">
        <w:rPr>
          <w:rFonts w:cs="Arial"/>
          <w:sz w:val="20"/>
          <w:szCs w:val="20"/>
        </w:rPr>
        <w:t xml:space="preserve"> her from Naomi.</w:t>
      </w:r>
    </w:p>
    <w:p w14:paraId="0FFCFD85" w14:textId="77777777" w:rsidR="009D33A2" w:rsidRPr="00B559B5" w:rsidRDefault="009D33A2" w:rsidP="004C287A">
      <w:pPr>
        <w:pBdr>
          <w:top w:val="nil"/>
          <w:left w:val="nil"/>
          <w:bottom w:val="nil"/>
          <w:right w:val="nil"/>
          <w:between w:val="nil"/>
        </w:pBdr>
        <w:ind w:left="720"/>
        <w:rPr>
          <w:rFonts w:cs="Arial"/>
          <w:sz w:val="20"/>
          <w:szCs w:val="20"/>
        </w:rPr>
      </w:pPr>
    </w:p>
    <w:p w14:paraId="0FFCFD86" w14:textId="76CA8E8B"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[1:18</w:t>
      </w:r>
      <w:r>
        <w:rPr>
          <w:rFonts w:cs="Arial"/>
          <w:sz w:val="20"/>
          <w:szCs w:val="20"/>
        </w:rPr>
        <w:t xml:space="preserve">]   </w:t>
      </w:r>
      <w:r w:rsidR="00D97C21" w:rsidRPr="00B559B5">
        <w:rPr>
          <w:rFonts w:cs="Arial"/>
          <w:sz w:val="20"/>
          <w:szCs w:val="20"/>
        </w:rPr>
        <w:t xml:space="preserve">What </w:t>
      </w:r>
      <w:r w:rsidR="000D02C6">
        <w:rPr>
          <w:rFonts w:cs="Arial"/>
          <w:sz w:val="20"/>
          <w:szCs w:val="20"/>
        </w:rPr>
        <w:t>did</w:t>
      </w:r>
      <w:r w:rsidR="00D97C21" w:rsidRPr="00B559B5">
        <w:rPr>
          <w:rFonts w:cs="Arial"/>
          <w:sz w:val="20"/>
          <w:szCs w:val="20"/>
        </w:rPr>
        <w:t xml:space="preserve"> Naomi </w:t>
      </w:r>
      <w:r w:rsidR="000D02C6">
        <w:rPr>
          <w:rFonts w:cs="Arial"/>
          <w:sz w:val="20"/>
          <w:szCs w:val="20"/>
        </w:rPr>
        <w:t xml:space="preserve">do </w:t>
      </w:r>
      <w:r w:rsidR="00D97C21" w:rsidRPr="00B559B5">
        <w:rPr>
          <w:rFonts w:cs="Arial"/>
          <w:sz w:val="20"/>
          <w:szCs w:val="20"/>
        </w:rPr>
        <w:t xml:space="preserve">when she saw that Ruth was determined to go with her? </w:t>
      </w:r>
    </w:p>
    <w:p w14:paraId="0FFCFD87" w14:textId="2A94F3E2"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Naomi stopped </w:t>
      </w:r>
      <w:r w:rsidR="000D02C6">
        <w:rPr>
          <w:rFonts w:cs="Arial"/>
          <w:sz w:val="20"/>
          <w:szCs w:val="20"/>
        </w:rPr>
        <w:t>trying to persuade</w:t>
      </w:r>
      <w:r w:rsidRPr="00B559B5">
        <w:rPr>
          <w:rFonts w:cs="Arial"/>
          <w:sz w:val="20"/>
          <w:szCs w:val="20"/>
        </w:rPr>
        <w:t xml:space="preserve"> Ruth.</w:t>
      </w:r>
    </w:p>
    <w:p w14:paraId="0FFCFD88" w14:textId="336E8020" w:rsidR="009D33A2" w:rsidRPr="004C287A" w:rsidRDefault="004C287A" w:rsidP="004C287A">
      <w:pPr>
        <w:pStyle w:val="Continuedline"/>
      </w:pPr>
      <w:r w:rsidRPr="00B559B5">
        <w:lastRenderedPageBreak/>
        <w:t>Ruth 1:6-18 continued</w:t>
      </w:r>
    </w:p>
    <w:p w14:paraId="0FFCFD89" w14:textId="3A3CCFA4" w:rsidR="009D33A2" w:rsidRPr="00B559B5" w:rsidRDefault="00940A2E" w:rsidP="004C287A">
      <w:pPr>
        <w:numPr>
          <w:ilvl w:val="0"/>
          <w:numId w:val="57"/>
        </w:numPr>
        <w:pBdr>
          <w:top w:val="nil"/>
          <w:left w:val="nil"/>
          <w:bottom w:val="nil"/>
          <w:right w:val="nil"/>
          <w:between w:val="nil"/>
        </w:pBdr>
        <w:spacing w:after="0"/>
        <w:rPr>
          <w:rFonts w:cs="Arial"/>
          <w:sz w:val="20"/>
          <w:szCs w:val="20"/>
        </w:rPr>
      </w:pPr>
      <w:r w:rsidRPr="00B559B5">
        <w:rPr>
          <w:rFonts w:cs="Arial"/>
          <w:sz w:val="20"/>
          <w:szCs w:val="20"/>
        </w:rPr>
        <w:t>[1:18</w:t>
      </w:r>
      <w:r>
        <w:rPr>
          <w:rFonts w:cs="Arial"/>
          <w:sz w:val="20"/>
          <w:szCs w:val="20"/>
        </w:rPr>
        <w:t xml:space="preserve">]   </w:t>
      </w:r>
      <w:r w:rsidR="00D97C21" w:rsidRPr="00B559B5">
        <w:rPr>
          <w:rFonts w:cs="Arial"/>
          <w:sz w:val="20"/>
          <w:szCs w:val="20"/>
        </w:rPr>
        <w:t xml:space="preserve">Why do you think Ruth stayed with Naomi? </w:t>
      </w:r>
    </w:p>
    <w:p w14:paraId="73843633" w14:textId="3D07A951" w:rsidR="006E6DD7" w:rsidRPr="000D02C6" w:rsidRDefault="004C287A" w:rsidP="004C287A">
      <w:pPr>
        <w:pBdr>
          <w:top w:val="nil"/>
          <w:left w:val="nil"/>
          <w:bottom w:val="nil"/>
          <w:right w:val="nil"/>
          <w:between w:val="nil"/>
        </w:pBdr>
        <w:ind w:left="720"/>
        <w:rPr>
          <w:rFonts w:cs="Arial"/>
          <w:sz w:val="20"/>
          <w:szCs w:val="20"/>
        </w:rPr>
      </w:pPr>
      <w:r w:rsidRPr="004C287A">
        <w:rPr>
          <w:rFonts w:cs="Arial"/>
          <w:i/>
          <w:iCs/>
          <w:sz w:val="20"/>
          <w:szCs w:val="20"/>
        </w:rPr>
        <w:t>(Answers may vary.)</w:t>
      </w:r>
      <w:r>
        <w:rPr>
          <w:rFonts w:cs="Arial"/>
          <w:sz w:val="20"/>
          <w:szCs w:val="20"/>
        </w:rPr>
        <w:t xml:space="preserve"> </w:t>
      </w:r>
      <w:r w:rsidR="00D97C21" w:rsidRPr="00B559B5">
        <w:rPr>
          <w:rFonts w:cs="Arial"/>
          <w:sz w:val="20"/>
          <w:szCs w:val="20"/>
        </w:rPr>
        <w:t xml:space="preserve">Ruth probably loved Naomi very much and did not want her to be alone. </w:t>
      </w:r>
      <w:r w:rsidR="000D02C6">
        <w:rPr>
          <w:rFonts w:cs="Arial"/>
          <w:sz w:val="20"/>
          <w:szCs w:val="20"/>
        </w:rPr>
        <w:t>Perhaps Naomi had been more kind to than her own people had been.</w:t>
      </w:r>
      <w:r w:rsidR="00E4728F">
        <w:rPr>
          <w:rFonts w:cs="Arial"/>
          <w:sz w:val="20"/>
          <w:szCs w:val="20"/>
        </w:rPr>
        <w:t xml:space="preserve"> Perhaps she had learned about Yahweh from Naomi and wanted to go where Yahweh was worshiped.</w:t>
      </w:r>
    </w:p>
    <w:p w14:paraId="0FFCFD8B" w14:textId="77777777" w:rsidR="009D33A2" w:rsidRPr="00B559B5" w:rsidRDefault="00D97C21" w:rsidP="001A5736">
      <w:pPr>
        <w:pStyle w:val="CommentSection"/>
      </w:pPr>
      <w:r w:rsidRPr="00B559B5">
        <w:t>Comment Section:</w:t>
      </w:r>
    </w:p>
    <w:p w14:paraId="05E350EC" w14:textId="77777777" w:rsidR="004C287A" w:rsidRDefault="004C287A">
      <w:pPr>
        <w:spacing w:line="259" w:lineRule="auto"/>
        <w:rPr>
          <w:rFonts w:cs="Arial"/>
          <w:b/>
          <w:sz w:val="40"/>
          <w:szCs w:val="44"/>
        </w:rPr>
      </w:pPr>
      <w:bookmarkStart w:id="23" w:name="_heading=h.4du1wux" w:colFirst="0" w:colLast="0"/>
      <w:bookmarkEnd w:id="23"/>
      <w:r>
        <w:br w:type="page"/>
      </w:r>
    </w:p>
    <w:p w14:paraId="0FFCFD8D" w14:textId="31362983" w:rsidR="009D33A2" w:rsidRPr="00B559B5" w:rsidRDefault="00D97C21" w:rsidP="008508BC">
      <w:pPr>
        <w:pStyle w:val="Heading1"/>
      </w:pPr>
      <w:bookmarkStart w:id="24" w:name="_Toc203574558"/>
      <w:r w:rsidRPr="00B559B5">
        <w:lastRenderedPageBreak/>
        <w:t>Ruth 2:19-23</w:t>
      </w:r>
      <w:r w:rsidRPr="00B559B5">
        <w:tab/>
      </w:r>
      <w:r w:rsidRPr="00823EA7">
        <w:rPr>
          <w:rStyle w:val="Heading2Char"/>
        </w:rPr>
        <w:t>Ruth and Naomi talk about Boaz</w:t>
      </w:r>
      <w:bookmarkEnd w:id="24"/>
    </w:p>
    <w:p w14:paraId="0FFCFD8E" w14:textId="77BC9F09" w:rsidR="009D33A2" w:rsidRPr="00B559B5" w:rsidRDefault="00D97C21" w:rsidP="00E91D73">
      <w:pPr>
        <w:pStyle w:val="Background"/>
        <w:rPr>
          <w:b/>
          <w:sz w:val="34"/>
          <w:szCs w:val="34"/>
        </w:rPr>
      </w:pPr>
      <w:r w:rsidRPr="00B559B5">
        <w:rPr>
          <w:b/>
        </w:rPr>
        <w:t xml:space="preserve">Background: </w:t>
      </w:r>
      <w:r w:rsidRPr="00B559B5">
        <w:t>This passage talks about a kinsman-redeemer. According to the law of Moses, this was a person responsible for taking care of a relative in need. This also include</w:t>
      </w:r>
      <w:r w:rsidR="004C287A">
        <w:t>d</w:t>
      </w:r>
      <w:r w:rsidRPr="00B559B5">
        <w:t xml:space="preserve"> marrying the widow of the relative who died.</w:t>
      </w:r>
      <w:r w:rsidRPr="00B559B5">
        <w:rPr>
          <w:b/>
        </w:rPr>
        <w:t xml:space="preserve"> </w:t>
      </w:r>
    </w:p>
    <w:p w14:paraId="0741DDB7" w14:textId="77777777" w:rsidR="00B669DB" w:rsidRPr="00170DC8" w:rsidRDefault="00B669DB" w:rsidP="00B669DB">
      <w:pPr>
        <w:pStyle w:val="Background"/>
        <w:rPr>
          <w:b/>
          <w:bCs w:val="0"/>
          <w:i/>
          <w:iCs/>
        </w:rPr>
      </w:pPr>
      <w:r w:rsidRPr="00170DC8">
        <w:rPr>
          <w:b/>
          <w:bCs w:val="0"/>
          <w:i/>
          <w:iCs/>
        </w:rPr>
        <w:t>Read the passage.</w:t>
      </w:r>
    </w:p>
    <w:p w14:paraId="0FFCFD8F" w14:textId="77777777" w:rsidR="009D33A2" w:rsidRPr="00B559B5" w:rsidRDefault="00D97C21" w:rsidP="00381D81">
      <w:pPr>
        <w:pStyle w:val="Part1"/>
      </w:pPr>
      <w:r w:rsidRPr="00B559B5">
        <w:t>Part 1</w:t>
      </w:r>
    </w:p>
    <w:p w14:paraId="0FFCFD90" w14:textId="77777777" w:rsidR="009D33A2" w:rsidRPr="00B559B5" w:rsidRDefault="00D97C21" w:rsidP="00E91D73">
      <w:pPr>
        <w:pStyle w:val="Answerortell"/>
        <w:rPr>
          <w:b/>
          <w:sz w:val="34"/>
          <w:szCs w:val="34"/>
        </w:rPr>
      </w:pPr>
      <w:r w:rsidRPr="00B559B5">
        <w:t>Tell in your own words what you just read in these verses.</w:t>
      </w:r>
    </w:p>
    <w:p w14:paraId="0FFCFD91" w14:textId="66C0662F" w:rsidR="009D33A2" w:rsidRPr="00B559B5" w:rsidRDefault="00D97C21" w:rsidP="00E91D73">
      <w:pPr>
        <w:pStyle w:val="Checklist2"/>
      </w:pPr>
      <w:r w:rsidRPr="00B559B5">
        <w:t xml:space="preserve">Naomi asked Ruth where she had </w:t>
      </w:r>
      <w:r w:rsidR="001D0180">
        <w:t>work</w:t>
      </w:r>
      <w:r w:rsidRPr="00B559B5">
        <w:t>ed</w:t>
      </w:r>
      <w:r w:rsidR="009575E9">
        <w:t xml:space="preserve"> that day</w:t>
      </w:r>
      <w:r w:rsidRPr="00B559B5">
        <w:t>. [2:19]</w:t>
      </w:r>
    </w:p>
    <w:p w14:paraId="0FFCFD92" w14:textId="53E2AD0E" w:rsidR="009D33A2" w:rsidRPr="00B559B5" w:rsidRDefault="00D97C21" w:rsidP="00E91D73">
      <w:pPr>
        <w:pStyle w:val="Checklist2"/>
      </w:pPr>
      <w:r w:rsidRPr="00B559B5">
        <w:t xml:space="preserve">When Ruth told Boaz that she had gleaned in the field of Boaz, </w:t>
      </w:r>
      <w:r w:rsidR="004C287A" w:rsidRPr="00B559B5">
        <w:t xml:space="preserve">Naomi </w:t>
      </w:r>
      <w:r w:rsidR="004C287A">
        <w:t>wanted</w:t>
      </w:r>
      <w:r w:rsidR="004C287A" w:rsidRPr="00B559B5">
        <w:t xml:space="preserve"> Yahweh </w:t>
      </w:r>
      <w:r w:rsidR="004C287A">
        <w:t>to</w:t>
      </w:r>
      <w:r w:rsidR="004C287A" w:rsidRPr="00B559B5">
        <w:t xml:space="preserve"> bless Boaz</w:t>
      </w:r>
      <w:r w:rsidR="004C287A">
        <w:t xml:space="preserve"> for his kindness. </w:t>
      </w:r>
      <w:r w:rsidR="004C287A" w:rsidRPr="00B559B5">
        <w:t xml:space="preserve"> </w:t>
      </w:r>
      <w:r w:rsidRPr="00B559B5">
        <w:t xml:space="preserve">Naomi </w:t>
      </w:r>
      <w:r w:rsidR="004C287A">
        <w:t xml:space="preserve">also </w:t>
      </w:r>
      <w:r w:rsidRPr="00B559B5">
        <w:t>said that Boaz was a close relative, a kinsman redeemer. [2:19-20]</w:t>
      </w:r>
    </w:p>
    <w:p w14:paraId="0FFCFD93" w14:textId="5D1AACAB" w:rsidR="009D33A2" w:rsidRPr="00B559B5" w:rsidRDefault="004C287A" w:rsidP="00E91D73">
      <w:pPr>
        <w:pStyle w:val="Checklist2"/>
      </w:pPr>
      <w:r>
        <w:t>Boaz had told Ruth to stay with his workers until the end of the harvest.</w:t>
      </w:r>
      <w:r w:rsidR="00D97C21" w:rsidRPr="00B559B5">
        <w:t xml:space="preserve"> [2:2</w:t>
      </w:r>
      <w:r>
        <w:t>1]</w:t>
      </w:r>
    </w:p>
    <w:p w14:paraId="0FFCFD94" w14:textId="63178ECC" w:rsidR="009D33A2" w:rsidRPr="00B559B5" w:rsidRDefault="00D97C21" w:rsidP="00E91D73">
      <w:pPr>
        <w:pStyle w:val="Checklist2"/>
      </w:pPr>
      <w:r w:rsidRPr="00B559B5">
        <w:t>Naomi</w:t>
      </w:r>
      <w:r w:rsidR="004C287A">
        <w:t xml:space="preserve"> said it was good for</w:t>
      </w:r>
      <w:r w:rsidRPr="00B559B5">
        <w:t xml:space="preserve"> Ruth to </w:t>
      </w:r>
      <w:r w:rsidR="004C287A">
        <w:t>go with</w:t>
      </w:r>
      <w:r w:rsidRPr="00B559B5">
        <w:t xml:space="preserve"> Boaz’s female workers so no harm would come to he</w:t>
      </w:r>
      <w:r w:rsidR="004C287A">
        <w:t>r, rather than going to another field</w:t>
      </w:r>
      <w:r w:rsidRPr="00B559B5">
        <w:t>. [2:22]</w:t>
      </w:r>
    </w:p>
    <w:p w14:paraId="0FFCFD95" w14:textId="77777777" w:rsidR="009D33A2" w:rsidRPr="00B559B5" w:rsidRDefault="00D97C21" w:rsidP="00381D81">
      <w:pPr>
        <w:pStyle w:val="Part2"/>
      </w:pPr>
      <w:r w:rsidRPr="00B559B5">
        <w:t>Part 2</w:t>
      </w:r>
    </w:p>
    <w:p w14:paraId="0FFCFD96" w14:textId="77777777" w:rsidR="009D33A2" w:rsidRPr="00B559B5" w:rsidRDefault="00D97C21" w:rsidP="00E91D73">
      <w:pPr>
        <w:pStyle w:val="Answerortell"/>
      </w:pPr>
      <w:r w:rsidRPr="00B559B5">
        <w:t>Answer the following questions.</w:t>
      </w:r>
    </w:p>
    <w:p w14:paraId="0FFCFD97" w14:textId="161E92EA" w:rsidR="009D33A2" w:rsidRPr="00B559B5" w:rsidRDefault="00B345B6" w:rsidP="004C287A">
      <w:pPr>
        <w:numPr>
          <w:ilvl w:val="0"/>
          <w:numId w:val="52"/>
        </w:numPr>
        <w:pBdr>
          <w:top w:val="nil"/>
          <w:left w:val="nil"/>
          <w:bottom w:val="nil"/>
          <w:right w:val="nil"/>
          <w:between w:val="nil"/>
        </w:pBdr>
        <w:spacing w:before="200" w:after="0"/>
        <w:rPr>
          <w:rFonts w:cs="Arial"/>
          <w:sz w:val="20"/>
          <w:szCs w:val="20"/>
        </w:rPr>
      </w:pPr>
      <w:r w:rsidRPr="00B559B5">
        <w:rPr>
          <w:rFonts w:cs="Arial"/>
          <w:sz w:val="20"/>
          <w:szCs w:val="20"/>
        </w:rPr>
        <w:t>[2:19</w:t>
      </w:r>
      <w:r w:rsidR="00940A2E">
        <w:rPr>
          <w:rFonts w:cs="Arial"/>
          <w:sz w:val="20"/>
          <w:szCs w:val="20"/>
        </w:rPr>
        <w:t xml:space="preserve">]   </w:t>
      </w:r>
      <w:r w:rsidR="00D97C21" w:rsidRPr="00B559B5">
        <w:rPr>
          <w:rFonts w:cs="Arial"/>
          <w:sz w:val="20"/>
          <w:szCs w:val="20"/>
        </w:rPr>
        <w:t>When Naomi saw the large amount of grain that Ruth brought back, what question did she ask Ruth?</w:t>
      </w:r>
    </w:p>
    <w:p w14:paraId="0FFCFD98" w14:textId="3CFD8BD8"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She asked where </w:t>
      </w:r>
      <w:r w:rsidR="004C287A">
        <w:rPr>
          <w:rFonts w:cs="Arial"/>
          <w:sz w:val="20"/>
          <w:szCs w:val="20"/>
        </w:rPr>
        <w:t>Ruth</w:t>
      </w:r>
      <w:r w:rsidRPr="00B559B5">
        <w:rPr>
          <w:rFonts w:cs="Arial"/>
          <w:sz w:val="20"/>
          <w:szCs w:val="20"/>
        </w:rPr>
        <w:t xml:space="preserve"> had gleaned that day.</w:t>
      </w:r>
    </w:p>
    <w:p w14:paraId="0FFCFD99" w14:textId="77777777" w:rsidR="009D33A2" w:rsidRPr="00B559B5" w:rsidRDefault="009D33A2" w:rsidP="004C287A">
      <w:pPr>
        <w:pBdr>
          <w:top w:val="nil"/>
          <w:left w:val="nil"/>
          <w:bottom w:val="nil"/>
          <w:right w:val="nil"/>
          <w:between w:val="nil"/>
        </w:pBdr>
        <w:ind w:left="720"/>
        <w:rPr>
          <w:rFonts w:cs="Arial"/>
          <w:sz w:val="20"/>
          <w:szCs w:val="20"/>
        </w:rPr>
      </w:pPr>
    </w:p>
    <w:p w14:paraId="0FFCFD9A" w14:textId="741971A6" w:rsidR="009D33A2" w:rsidRPr="00B559B5" w:rsidRDefault="00B345B6" w:rsidP="004C287A">
      <w:pPr>
        <w:numPr>
          <w:ilvl w:val="0"/>
          <w:numId w:val="52"/>
        </w:numPr>
        <w:pBdr>
          <w:top w:val="nil"/>
          <w:left w:val="nil"/>
          <w:bottom w:val="nil"/>
          <w:right w:val="nil"/>
          <w:between w:val="nil"/>
        </w:pBdr>
        <w:spacing w:after="0"/>
        <w:rPr>
          <w:rFonts w:cs="Arial"/>
          <w:sz w:val="20"/>
          <w:szCs w:val="20"/>
        </w:rPr>
      </w:pPr>
      <w:r w:rsidRPr="00B559B5">
        <w:rPr>
          <w:rFonts w:cs="Arial"/>
          <w:sz w:val="20"/>
          <w:szCs w:val="20"/>
        </w:rPr>
        <w:t>[2:19</w:t>
      </w:r>
      <w:r w:rsidR="00940A2E">
        <w:rPr>
          <w:rFonts w:cs="Arial"/>
          <w:sz w:val="20"/>
          <w:szCs w:val="20"/>
        </w:rPr>
        <w:t xml:space="preserve">]   </w:t>
      </w:r>
      <w:r w:rsidR="00D97C21" w:rsidRPr="00B559B5">
        <w:rPr>
          <w:rFonts w:cs="Arial"/>
          <w:sz w:val="20"/>
          <w:szCs w:val="20"/>
        </w:rPr>
        <w:t xml:space="preserve">What did Ruth tell Naomi? </w:t>
      </w:r>
    </w:p>
    <w:p w14:paraId="0FFCFD9B" w14:textId="77777777"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She said that she had gleaned in the field owned by a man named Boaz.</w:t>
      </w:r>
    </w:p>
    <w:p w14:paraId="0FFCFD9C" w14:textId="77777777" w:rsidR="009D33A2" w:rsidRPr="00B559B5" w:rsidRDefault="009D33A2" w:rsidP="004C287A">
      <w:pPr>
        <w:pBdr>
          <w:top w:val="nil"/>
          <w:left w:val="nil"/>
          <w:bottom w:val="nil"/>
          <w:right w:val="nil"/>
          <w:between w:val="nil"/>
        </w:pBdr>
        <w:ind w:left="720"/>
        <w:rPr>
          <w:rFonts w:cs="Arial"/>
          <w:sz w:val="20"/>
          <w:szCs w:val="20"/>
        </w:rPr>
      </w:pPr>
    </w:p>
    <w:p w14:paraId="0FFCFD9D" w14:textId="57C8778B" w:rsidR="009D33A2" w:rsidRPr="00B559B5" w:rsidRDefault="00B345B6" w:rsidP="004C287A">
      <w:pPr>
        <w:numPr>
          <w:ilvl w:val="0"/>
          <w:numId w:val="52"/>
        </w:numPr>
        <w:pBdr>
          <w:top w:val="nil"/>
          <w:left w:val="nil"/>
          <w:bottom w:val="nil"/>
          <w:right w:val="nil"/>
          <w:between w:val="nil"/>
        </w:pBdr>
        <w:spacing w:after="0"/>
        <w:rPr>
          <w:rFonts w:cs="Arial"/>
          <w:sz w:val="20"/>
          <w:szCs w:val="20"/>
        </w:rPr>
      </w:pPr>
      <w:r w:rsidRPr="00B559B5">
        <w:rPr>
          <w:rFonts w:cs="Arial"/>
          <w:sz w:val="20"/>
          <w:szCs w:val="20"/>
        </w:rPr>
        <w:t>[2:20</w:t>
      </w:r>
      <w:r w:rsidR="00940A2E">
        <w:rPr>
          <w:rFonts w:cs="Arial"/>
          <w:sz w:val="20"/>
          <w:szCs w:val="20"/>
        </w:rPr>
        <w:t xml:space="preserve">]   </w:t>
      </w:r>
      <w:r w:rsidR="00D97C21" w:rsidRPr="00B559B5">
        <w:rPr>
          <w:rFonts w:cs="Arial"/>
          <w:sz w:val="20"/>
          <w:szCs w:val="20"/>
        </w:rPr>
        <w:t xml:space="preserve">What was Naomi's reaction to hearing this? </w:t>
      </w:r>
    </w:p>
    <w:p w14:paraId="0FFCFD9E" w14:textId="682AAF35"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She </w:t>
      </w:r>
      <w:r w:rsidR="002A601A">
        <w:rPr>
          <w:rFonts w:cs="Arial"/>
          <w:sz w:val="20"/>
          <w:szCs w:val="20"/>
        </w:rPr>
        <w:t>wanted</w:t>
      </w:r>
      <w:r w:rsidRPr="00B559B5">
        <w:rPr>
          <w:rFonts w:cs="Arial"/>
          <w:sz w:val="20"/>
          <w:szCs w:val="20"/>
        </w:rPr>
        <w:t xml:space="preserve"> Boaz to be blessed </w:t>
      </w:r>
      <w:r w:rsidR="002A601A">
        <w:rPr>
          <w:rFonts w:cs="Arial"/>
          <w:sz w:val="20"/>
          <w:szCs w:val="20"/>
        </w:rPr>
        <w:t>by Yahweh for his kindness</w:t>
      </w:r>
      <w:r w:rsidRPr="00B559B5">
        <w:rPr>
          <w:rFonts w:cs="Arial"/>
          <w:sz w:val="20"/>
          <w:szCs w:val="20"/>
        </w:rPr>
        <w:t xml:space="preserve">. </w:t>
      </w:r>
    </w:p>
    <w:p w14:paraId="0FFCFD9F" w14:textId="77777777" w:rsidR="009D33A2" w:rsidRPr="00B559B5" w:rsidRDefault="009D33A2" w:rsidP="004C287A">
      <w:pPr>
        <w:pBdr>
          <w:top w:val="nil"/>
          <w:left w:val="nil"/>
          <w:bottom w:val="nil"/>
          <w:right w:val="nil"/>
          <w:between w:val="nil"/>
        </w:pBdr>
        <w:ind w:left="720"/>
        <w:rPr>
          <w:rFonts w:cs="Arial"/>
          <w:sz w:val="20"/>
          <w:szCs w:val="20"/>
        </w:rPr>
      </w:pPr>
    </w:p>
    <w:p w14:paraId="0FFCFDA0" w14:textId="2BC935A6" w:rsidR="009D33A2" w:rsidRPr="00B559B5" w:rsidRDefault="00B345B6" w:rsidP="004C287A">
      <w:pPr>
        <w:numPr>
          <w:ilvl w:val="0"/>
          <w:numId w:val="52"/>
        </w:numPr>
        <w:pBdr>
          <w:top w:val="nil"/>
          <w:left w:val="nil"/>
          <w:bottom w:val="nil"/>
          <w:right w:val="nil"/>
          <w:between w:val="nil"/>
        </w:pBdr>
        <w:spacing w:after="0"/>
        <w:rPr>
          <w:rFonts w:cs="Arial"/>
          <w:sz w:val="20"/>
          <w:szCs w:val="20"/>
        </w:rPr>
      </w:pPr>
      <w:r w:rsidRPr="00B559B5">
        <w:rPr>
          <w:rFonts w:cs="Arial"/>
          <w:sz w:val="20"/>
          <w:szCs w:val="20"/>
        </w:rPr>
        <w:t>[2:20</w:t>
      </w:r>
      <w:r w:rsidR="00940A2E">
        <w:rPr>
          <w:rFonts w:cs="Arial"/>
          <w:sz w:val="20"/>
          <w:szCs w:val="20"/>
        </w:rPr>
        <w:t xml:space="preserve">]   </w:t>
      </w:r>
      <w:r w:rsidR="00D97C21" w:rsidRPr="00B559B5">
        <w:rPr>
          <w:rFonts w:cs="Arial"/>
          <w:sz w:val="20"/>
          <w:szCs w:val="20"/>
        </w:rPr>
        <w:t xml:space="preserve">What was the relationship between Naomi's dead husband and Boaz? </w:t>
      </w:r>
    </w:p>
    <w:p w14:paraId="0FFCFDA1" w14:textId="68D7C976"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They were close relative</w:t>
      </w:r>
      <w:r w:rsidR="002A601A">
        <w:rPr>
          <w:rFonts w:cs="Arial"/>
          <w:sz w:val="20"/>
          <w:szCs w:val="20"/>
        </w:rPr>
        <w:t>s</w:t>
      </w:r>
      <w:r w:rsidRPr="00B559B5">
        <w:rPr>
          <w:rFonts w:cs="Arial"/>
          <w:sz w:val="20"/>
          <w:szCs w:val="20"/>
        </w:rPr>
        <w:t>.</w:t>
      </w:r>
    </w:p>
    <w:p w14:paraId="0FFCFDA2" w14:textId="77777777" w:rsidR="009D33A2" w:rsidRPr="00B559B5" w:rsidRDefault="009D33A2" w:rsidP="004C287A">
      <w:pPr>
        <w:pBdr>
          <w:top w:val="nil"/>
          <w:left w:val="nil"/>
          <w:bottom w:val="nil"/>
          <w:right w:val="nil"/>
          <w:between w:val="nil"/>
        </w:pBdr>
        <w:ind w:left="720"/>
        <w:rPr>
          <w:rFonts w:cs="Arial"/>
          <w:sz w:val="20"/>
          <w:szCs w:val="20"/>
        </w:rPr>
      </w:pPr>
    </w:p>
    <w:p w14:paraId="0FFCFDA3" w14:textId="064B50FA" w:rsidR="009D33A2" w:rsidRPr="00B559B5" w:rsidRDefault="00B345B6" w:rsidP="004C287A">
      <w:pPr>
        <w:numPr>
          <w:ilvl w:val="0"/>
          <w:numId w:val="52"/>
        </w:numPr>
        <w:pBdr>
          <w:top w:val="nil"/>
          <w:left w:val="nil"/>
          <w:bottom w:val="nil"/>
          <w:right w:val="nil"/>
          <w:between w:val="nil"/>
        </w:pBdr>
        <w:spacing w:after="0"/>
        <w:rPr>
          <w:rFonts w:cs="Arial"/>
          <w:sz w:val="20"/>
          <w:szCs w:val="20"/>
        </w:rPr>
      </w:pPr>
      <w:r w:rsidRPr="00B559B5">
        <w:rPr>
          <w:rFonts w:cs="Arial"/>
          <w:sz w:val="20"/>
          <w:szCs w:val="20"/>
        </w:rPr>
        <w:t>[2:21</w:t>
      </w:r>
      <w:r w:rsidR="00940A2E">
        <w:rPr>
          <w:rFonts w:cs="Arial"/>
          <w:sz w:val="20"/>
          <w:szCs w:val="20"/>
        </w:rPr>
        <w:t xml:space="preserve">]   </w:t>
      </w:r>
      <w:r w:rsidR="00D97C21" w:rsidRPr="00B559B5">
        <w:rPr>
          <w:rFonts w:cs="Arial"/>
          <w:sz w:val="20"/>
          <w:szCs w:val="20"/>
        </w:rPr>
        <w:t xml:space="preserve">What </w:t>
      </w:r>
      <w:r w:rsidR="002A601A">
        <w:rPr>
          <w:rFonts w:cs="Arial"/>
          <w:sz w:val="20"/>
          <w:szCs w:val="20"/>
        </w:rPr>
        <w:t>had</w:t>
      </w:r>
      <w:r w:rsidR="00D97C21" w:rsidRPr="00B559B5">
        <w:rPr>
          <w:rFonts w:cs="Arial"/>
          <w:sz w:val="20"/>
          <w:szCs w:val="20"/>
        </w:rPr>
        <w:t xml:space="preserve"> Boaz told </w:t>
      </w:r>
      <w:r w:rsidR="002A601A">
        <w:rPr>
          <w:rFonts w:cs="Arial"/>
          <w:sz w:val="20"/>
          <w:szCs w:val="20"/>
        </w:rPr>
        <w:t>Ruth</w:t>
      </w:r>
      <w:r w:rsidR="00D97C21" w:rsidRPr="00B559B5">
        <w:rPr>
          <w:rFonts w:cs="Arial"/>
          <w:sz w:val="20"/>
          <w:szCs w:val="20"/>
        </w:rPr>
        <w:t xml:space="preserve"> about working with the men? </w:t>
      </w:r>
    </w:p>
    <w:p w14:paraId="0FFCFDA4" w14:textId="067010B4"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 xml:space="preserve">Boaz </w:t>
      </w:r>
      <w:r w:rsidR="002A601A">
        <w:rPr>
          <w:rFonts w:cs="Arial"/>
          <w:sz w:val="20"/>
          <w:szCs w:val="20"/>
        </w:rPr>
        <w:t xml:space="preserve">had </w:t>
      </w:r>
      <w:r w:rsidRPr="00B559B5">
        <w:rPr>
          <w:rFonts w:cs="Arial"/>
          <w:sz w:val="20"/>
          <w:szCs w:val="20"/>
        </w:rPr>
        <w:t>told Ruth to stay close to the young men until they finished all the harvest.</w:t>
      </w:r>
    </w:p>
    <w:p w14:paraId="0FFCFDA5" w14:textId="77777777" w:rsidR="009D33A2" w:rsidRPr="00B559B5" w:rsidRDefault="009D33A2" w:rsidP="004C287A">
      <w:pPr>
        <w:pBdr>
          <w:top w:val="nil"/>
          <w:left w:val="nil"/>
          <w:bottom w:val="nil"/>
          <w:right w:val="nil"/>
          <w:between w:val="nil"/>
        </w:pBdr>
        <w:ind w:left="720"/>
        <w:rPr>
          <w:rFonts w:cs="Arial"/>
          <w:sz w:val="20"/>
          <w:szCs w:val="20"/>
        </w:rPr>
      </w:pPr>
    </w:p>
    <w:p w14:paraId="0FFCFDA6" w14:textId="2777C189" w:rsidR="009D33A2" w:rsidRPr="00B559B5" w:rsidRDefault="00B345B6" w:rsidP="004C287A">
      <w:pPr>
        <w:numPr>
          <w:ilvl w:val="0"/>
          <w:numId w:val="52"/>
        </w:numPr>
        <w:pBdr>
          <w:top w:val="nil"/>
          <w:left w:val="nil"/>
          <w:bottom w:val="nil"/>
          <w:right w:val="nil"/>
          <w:between w:val="nil"/>
        </w:pBdr>
        <w:spacing w:after="0"/>
        <w:rPr>
          <w:rFonts w:cs="Arial"/>
          <w:sz w:val="20"/>
          <w:szCs w:val="20"/>
        </w:rPr>
      </w:pPr>
      <w:r w:rsidRPr="00B559B5">
        <w:rPr>
          <w:rFonts w:cs="Arial"/>
          <w:sz w:val="20"/>
          <w:szCs w:val="20"/>
        </w:rPr>
        <w:t>[2:22</w:t>
      </w:r>
      <w:r w:rsidR="00940A2E">
        <w:rPr>
          <w:rFonts w:cs="Arial"/>
          <w:sz w:val="20"/>
          <w:szCs w:val="20"/>
        </w:rPr>
        <w:t xml:space="preserve">]   </w:t>
      </w:r>
      <w:r w:rsidR="00D97C21" w:rsidRPr="00B559B5">
        <w:rPr>
          <w:rFonts w:cs="Arial"/>
          <w:sz w:val="20"/>
          <w:szCs w:val="20"/>
        </w:rPr>
        <w:t xml:space="preserve">Why did Naomi think it was good for Ruth to work with Boaz's women workers? </w:t>
      </w:r>
    </w:p>
    <w:p w14:paraId="0FFCFDA7" w14:textId="77777777" w:rsidR="009D33A2" w:rsidRPr="00B559B5" w:rsidRDefault="00D97C21" w:rsidP="004C287A">
      <w:pPr>
        <w:pBdr>
          <w:top w:val="nil"/>
          <w:left w:val="nil"/>
          <w:bottom w:val="nil"/>
          <w:right w:val="nil"/>
          <w:between w:val="nil"/>
        </w:pBdr>
        <w:ind w:left="720"/>
        <w:rPr>
          <w:rFonts w:cs="Arial"/>
          <w:sz w:val="20"/>
          <w:szCs w:val="20"/>
        </w:rPr>
      </w:pPr>
      <w:r w:rsidRPr="00B559B5">
        <w:rPr>
          <w:rFonts w:cs="Arial"/>
          <w:sz w:val="20"/>
          <w:szCs w:val="20"/>
        </w:rPr>
        <w:t>By doing that, Ruth would not come to harm in any other field.</w:t>
      </w:r>
    </w:p>
    <w:p w14:paraId="0FFCFDA8" w14:textId="22145B13" w:rsidR="009D33A2" w:rsidRPr="004C287A" w:rsidRDefault="004C287A" w:rsidP="004C287A">
      <w:pPr>
        <w:pStyle w:val="Continuedline"/>
      </w:pPr>
      <w:r w:rsidRPr="00B559B5">
        <w:lastRenderedPageBreak/>
        <w:t xml:space="preserve">Ruth </w:t>
      </w:r>
      <w:r>
        <w:t>2</w:t>
      </w:r>
      <w:r w:rsidRPr="00B559B5">
        <w:t>:</w:t>
      </w:r>
      <w:r>
        <w:t>19</w:t>
      </w:r>
      <w:r w:rsidRPr="00B559B5">
        <w:t>-</w:t>
      </w:r>
      <w:r>
        <w:t>23</w:t>
      </w:r>
      <w:r w:rsidRPr="00B559B5">
        <w:t xml:space="preserve"> continued</w:t>
      </w:r>
    </w:p>
    <w:p w14:paraId="0FFCFDA9" w14:textId="4F0025EC" w:rsidR="009D33A2" w:rsidRPr="00B559B5" w:rsidRDefault="00B345B6" w:rsidP="004C287A">
      <w:pPr>
        <w:numPr>
          <w:ilvl w:val="0"/>
          <w:numId w:val="52"/>
        </w:numPr>
        <w:pBdr>
          <w:top w:val="nil"/>
          <w:left w:val="nil"/>
          <w:bottom w:val="nil"/>
          <w:right w:val="nil"/>
          <w:between w:val="nil"/>
        </w:pBdr>
        <w:spacing w:after="0"/>
        <w:rPr>
          <w:rFonts w:cs="Arial"/>
          <w:sz w:val="20"/>
          <w:szCs w:val="20"/>
        </w:rPr>
      </w:pPr>
      <w:r w:rsidRPr="00B559B5">
        <w:rPr>
          <w:rFonts w:cs="Arial"/>
          <w:sz w:val="20"/>
          <w:szCs w:val="20"/>
        </w:rPr>
        <w:t>[2:23</w:t>
      </w:r>
      <w:r w:rsidR="00940A2E">
        <w:rPr>
          <w:rFonts w:cs="Arial"/>
          <w:sz w:val="20"/>
          <w:szCs w:val="20"/>
        </w:rPr>
        <w:t xml:space="preserve">]   </w:t>
      </w:r>
      <w:r w:rsidR="00D97C21" w:rsidRPr="00B559B5">
        <w:rPr>
          <w:rFonts w:cs="Arial"/>
          <w:sz w:val="20"/>
          <w:szCs w:val="20"/>
        </w:rPr>
        <w:t xml:space="preserve">What did Ruth do for the rest of the barley harvest and wheat </w:t>
      </w:r>
      <w:r w:rsidR="002A601A">
        <w:rPr>
          <w:rFonts w:cs="Arial"/>
          <w:sz w:val="20"/>
          <w:szCs w:val="20"/>
        </w:rPr>
        <w:t>harvest</w:t>
      </w:r>
      <w:r w:rsidR="00D97C21" w:rsidRPr="00B559B5">
        <w:rPr>
          <w:rFonts w:cs="Arial"/>
          <w:sz w:val="20"/>
          <w:szCs w:val="20"/>
        </w:rPr>
        <w:t xml:space="preserve">? </w:t>
      </w:r>
    </w:p>
    <w:p w14:paraId="0FFCFDAA" w14:textId="77777777" w:rsidR="009D33A2" w:rsidRPr="00567D5F" w:rsidRDefault="00D97C21" w:rsidP="004C287A">
      <w:pPr>
        <w:pBdr>
          <w:top w:val="nil"/>
          <w:left w:val="nil"/>
          <w:bottom w:val="nil"/>
          <w:right w:val="nil"/>
          <w:between w:val="nil"/>
        </w:pBdr>
        <w:ind w:left="720"/>
        <w:rPr>
          <w:rFonts w:cs="Arial"/>
          <w:sz w:val="20"/>
        </w:rPr>
      </w:pPr>
      <w:r w:rsidRPr="00B559B5">
        <w:rPr>
          <w:rFonts w:cs="Arial"/>
          <w:sz w:val="20"/>
          <w:szCs w:val="20"/>
        </w:rPr>
        <w:t>She gleaned with Boaz's female workers and lived with Naomi.</w:t>
      </w:r>
    </w:p>
    <w:p w14:paraId="0FFCFDAB" w14:textId="77777777" w:rsidR="009D33A2" w:rsidRPr="00B559B5" w:rsidRDefault="00D97C21" w:rsidP="001A5736">
      <w:pPr>
        <w:pStyle w:val="CommentSection"/>
        <w:rPr>
          <w:sz w:val="44"/>
          <w:szCs w:val="44"/>
        </w:rPr>
      </w:pPr>
      <w:r w:rsidRPr="00B559B5">
        <w:t>Comment Section:</w:t>
      </w:r>
      <w:r w:rsidRPr="00567D5F">
        <w:br w:type="page"/>
      </w:r>
    </w:p>
    <w:p w14:paraId="0FFCFDAC" w14:textId="77777777" w:rsidR="009D33A2" w:rsidRPr="00B559B5" w:rsidRDefault="00D97C21" w:rsidP="008508BC">
      <w:pPr>
        <w:pStyle w:val="Heading1"/>
      </w:pPr>
      <w:bookmarkStart w:id="25" w:name="_Toc203574559"/>
      <w:r w:rsidRPr="00B559B5">
        <w:lastRenderedPageBreak/>
        <w:t>Ruth 4:1-10</w:t>
      </w:r>
      <w:r w:rsidRPr="00B559B5">
        <w:tab/>
      </w:r>
      <w:r w:rsidRPr="00823EA7">
        <w:rPr>
          <w:rStyle w:val="Heading2Char"/>
        </w:rPr>
        <w:t>Boaz redeems Ruth</w:t>
      </w:r>
      <w:bookmarkEnd w:id="25"/>
    </w:p>
    <w:p w14:paraId="6D493FAC" w14:textId="77777777" w:rsidR="00924B3D" w:rsidRDefault="00D97C21" w:rsidP="00E91D73">
      <w:pPr>
        <w:pStyle w:val="Background"/>
      </w:pPr>
      <w:r w:rsidRPr="00B559B5">
        <w:rPr>
          <w:b/>
        </w:rPr>
        <w:t xml:space="preserve">Background: </w:t>
      </w:r>
      <w:r w:rsidR="002A601A" w:rsidRPr="002A601A">
        <w:rPr>
          <w:bCs w:val="0"/>
        </w:rPr>
        <w:t>In the previous chapter,</w:t>
      </w:r>
      <w:r w:rsidR="002A601A">
        <w:rPr>
          <w:b/>
        </w:rPr>
        <w:t xml:space="preserve"> </w:t>
      </w:r>
      <w:r w:rsidR="002A601A" w:rsidRPr="002A601A">
        <w:rPr>
          <w:bCs w:val="0"/>
        </w:rPr>
        <w:t>Naomi</w:t>
      </w:r>
      <w:r w:rsidR="002A601A">
        <w:rPr>
          <w:bCs w:val="0"/>
        </w:rPr>
        <w:t xml:space="preserve"> sent Ruth to meet Boaz on the threshing floor, hoping to indicate to him that Ruth was a relative that Boaz should marry as a kinsman-redeemer.</w:t>
      </w:r>
      <w:r w:rsidR="002A601A" w:rsidRPr="002A601A">
        <w:rPr>
          <w:bCs w:val="0"/>
        </w:rPr>
        <w:t xml:space="preserve"> </w:t>
      </w:r>
      <w:r w:rsidR="00905ACE" w:rsidRPr="00B559B5">
        <w:t xml:space="preserve">According to the law of Moses, this was a person responsible for taking care of a relative in need. </w:t>
      </w:r>
      <w:r w:rsidR="00B63F75">
        <w:t xml:space="preserve">This meant redeeming </w:t>
      </w:r>
      <w:r w:rsidR="00AD65E3">
        <w:t>their land by buying it at a good price and keeping it in the larger family. It</w:t>
      </w:r>
      <w:r w:rsidR="00905ACE" w:rsidRPr="00B559B5">
        <w:t xml:space="preserve"> also include</w:t>
      </w:r>
      <w:r w:rsidR="00905ACE">
        <w:t>d</w:t>
      </w:r>
      <w:r w:rsidR="00905ACE" w:rsidRPr="00B559B5">
        <w:t xml:space="preserve"> marrying the widow of the relative who died</w:t>
      </w:r>
      <w:r w:rsidR="00AD65E3">
        <w:t xml:space="preserve">. </w:t>
      </w:r>
    </w:p>
    <w:p w14:paraId="5D01DFDC" w14:textId="11F13349" w:rsidR="00905ACE" w:rsidRPr="00AD65E3" w:rsidRDefault="002A601A" w:rsidP="00E91D73">
      <w:pPr>
        <w:pStyle w:val="Background"/>
        <w:rPr>
          <w:b/>
        </w:rPr>
      </w:pPr>
      <w:r>
        <w:rPr>
          <w:bCs w:val="0"/>
        </w:rPr>
        <w:t>Boaz blessed Ruth for her willingness to approach him</w:t>
      </w:r>
      <w:r w:rsidR="00905ACE">
        <w:rPr>
          <w:bCs w:val="0"/>
        </w:rPr>
        <w:t xml:space="preserve"> rather than a younger man. But he said that there was a nearer kinsman to which he must first offer the opportunity to marry Ruth. </w:t>
      </w:r>
    </w:p>
    <w:p w14:paraId="4A38228F" w14:textId="77777777" w:rsidR="00B669DB" w:rsidRPr="00170DC8" w:rsidRDefault="00B669DB" w:rsidP="00B669DB">
      <w:pPr>
        <w:pStyle w:val="Background"/>
        <w:rPr>
          <w:b/>
          <w:bCs w:val="0"/>
          <w:i/>
          <w:iCs/>
        </w:rPr>
      </w:pPr>
      <w:r w:rsidRPr="00170DC8">
        <w:rPr>
          <w:b/>
          <w:bCs w:val="0"/>
          <w:i/>
          <w:iCs/>
        </w:rPr>
        <w:t>Read the passage.</w:t>
      </w:r>
    </w:p>
    <w:p w14:paraId="0FFCFDAE" w14:textId="77777777" w:rsidR="009D33A2" w:rsidRPr="00B559B5" w:rsidRDefault="00D97C21" w:rsidP="00381D81">
      <w:pPr>
        <w:pStyle w:val="Part1"/>
      </w:pPr>
      <w:r w:rsidRPr="00B559B5">
        <w:t>Part 1</w:t>
      </w:r>
    </w:p>
    <w:p w14:paraId="0FFCFDAF" w14:textId="77777777" w:rsidR="009D33A2" w:rsidRPr="00B559B5" w:rsidRDefault="00D97C21" w:rsidP="00E91D73">
      <w:pPr>
        <w:pStyle w:val="Answerortell"/>
        <w:rPr>
          <w:b/>
          <w:sz w:val="34"/>
          <w:szCs w:val="34"/>
        </w:rPr>
      </w:pPr>
      <w:r w:rsidRPr="00B559B5">
        <w:t>Tell in your own words what you just read in these verses.</w:t>
      </w:r>
    </w:p>
    <w:p w14:paraId="2867B781" w14:textId="2C90C197" w:rsidR="00905ACE" w:rsidRDefault="00D97C21" w:rsidP="00905ACE">
      <w:pPr>
        <w:pStyle w:val="Checklist2"/>
      </w:pPr>
      <w:r w:rsidRPr="00B559B5">
        <w:t>Boaz sat at the gate</w:t>
      </w:r>
      <w:r w:rsidR="00905ACE">
        <w:t xml:space="preserve"> and called to</w:t>
      </w:r>
      <w:r w:rsidRPr="00B559B5">
        <w:t xml:space="preserve"> the near kinsman</w:t>
      </w:r>
      <w:r w:rsidR="00905ACE">
        <w:t xml:space="preserve"> to sit with him. [4:1]</w:t>
      </w:r>
    </w:p>
    <w:p w14:paraId="0FFCFDB0" w14:textId="7F69ABDC" w:rsidR="009D33A2" w:rsidRPr="00B559B5" w:rsidRDefault="00905ACE" w:rsidP="00905ACE">
      <w:pPr>
        <w:pStyle w:val="Checklist2"/>
      </w:pPr>
      <w:r>
        <w:t xml:space="preserve">Then Boaz </w:t>
      </w:r>
      <w:r w:rsidR="00D97C21" w:rsidRPr="00B559B5">
        <w:t xml:space="preserve">gathered ten elders of the city to </w:t>
      </w:r>
      <w:r>
        <w:t>sit with them</w:t>
      </w:r>
      <w:r w:rsidR="00D97C21" w:rsidRPr="00B559B5">
        <w:t>. [4:</w:t>
      </w:r>
      <w:r>
        <w:t>2</w:t>
      </w:r>
      <w:r w:rsidR="00D97C21" w:rsidRPr="00B559B5">
        <w:t>]</w:t>
      </w:r>
    </w:p>
    <w:p w14:paraId="0FFCFDB1" w14:textId="39DA28F4" w:rsidR="009D33A2" w:rsidRPr="00B559B5" w:rsidRDefault="00D97C21" w:rsidP="00E91D73">
      <w:pPr>
        <w:pStyle w:val="Checklist2"/>
      </w:pPr>
      <w:r w:rsidRPr="00B559B5">
        <w:t xml:space="preserve">Boaz explained the situation of the land Naomi was selling. Boaz said </w:t>
      </w:r>
      <w:r w:rsidR="00905ACE">
        <w:t xml:space="preserve">that </w:t>
      </w:r>
      <w:r w:rsidRPr="00B559B5">
        <w:t xml:space="preserve">the near kinsman should </w:t>
      </w:r>
      <w:r w:rsidR="00B63F75">
        <w:t>redeem</w:t>
      </w:r>
      <w:r w:rsidRPr="00B559B5">
        <w:t xml:space="preserve"> it. If not, Boaz would </w:t>
      </w:r>
      <w:r w:rsidR="00B63F75">
        <w:t>redeem</w:t>
      </w:r>
      <w:r w:rsidRPr="00B559B5">
        <w:t xml:space="preserve"> it. </w:t>
      </w:r>
      <w:r w:rsidR="00905ACE">
        <w:t xml:space="preserve">The near kinsman said </w:t>
      </w:r>
      <w:r w:rsidR="00AD65E3">
        <w:t xml:space="preserve">that </w:t>
      </w:r>
      <w:r w:rsidR="00905ACE">
        <w:t xml:space="preserve">he would </w:t>
      </w:r>
      <w:r w:rsidR="00B63F75">
        <w:t>redeem</w:t>
      </w:r>
      <w:r w:rsidR="00905ACE">
        <w:t xml:space="preserve"> it. </w:t>
      </w:r>
      <w:r w:rsidRPr="00B559B5">
        <w:t>[4:3-4]</w:t>
      </w:r>
    </w:p>
    <w:p w14:paraId="0FFCFDB2" w14:textId="05793856" w:rsidR="009D33A2" w:rsidRPr="00B559B5" w:rsidRDefault="00D97C21" w:rsidP="00E91D73">
      <w:pPr>
        <w:pStyle w:val="Checklist2"/>
      </w:pPr>
      <w:r w:rsidRPr="00B559B5">
        <w:t xml:space="preserve">Boaz </w:t>
      </w:r>
      <w:r w:rsidR="00905ACE">
        <w:t xml:space="preserve">then </w:t>
      </w:r>
      <w:r w:rsidRPr="00B559B5">
        <w:t>made it clear that whoever bought the land would</w:t>
      </w:r>
      <w:r w:rsidR="00905ACE">
        <w:t xml:space="preserve"> also</w:t>
      </w:r>
      <w:r w:rsidRPr="00B559B5">
        <w:t xml:space="preserve"> </w:t>
      </w:r>
      <w:r w:rsidR="00905ACE">
        <w:t>marry</w:t>
      </w:r>
      <w:r w:rsidRPr="00B559B5">
        <w:t xml:space="preserve"> Ruth</w:t>
      </w:r>
      <w:r w:rsidR="00905ACE">
        <w:t>, to carry on the family name</w:t>
      </w:r>
      <w:r w:rsidRPr="00B559B5">
        <w:t>. [4:5]</w:t>
      </w:r>
    </w:p>
    <w:p w14:paraId="0FFCFDB3" w14:textId="24446578" w:rsidR="009D33A2" w:rsidRPr="00B559B5" w:rsidRDefault="00D97C21" w:rsidP="00E91D73">
      <w:pPr>
        <w:pStyle w:val="Checklist2"/>
      </w:pPr>
      <w:r w:rsidRPr="00B559B5">
        <w:t>The</w:t>
      </w:r>
      <w:r w:rsidR="00905ACE">
        <w:t>n the</w:t>
      </w:r>
      <w:r w:rsidRPr="00B559B5">
        <w:t xml:space="preserve"> near kinsman said </w:t>
      </w:r>
      <w:r w:rsidR="00905ACE">
        <w:t xml:space="preserve">that </w:t>
      </w:r>
      <w:r w:rsidRPr="00B559B5">
        <w:t xml:space="preserve">he could not </w:t>
      </w:r>
      <w:r w:rsidR="00B63F75">
        <w:t>buy</w:t>
      </w:r>
      <w:r w:rsidRPr="00B559B5">
        <w:t xml:space="preserve"> the land</w:t>
      </w:r>
      <w:r w:rsidR="00905ACE">
        <w:t xml:space="preserve">, because </w:t>
      </w:r>
      <w:r w:rsidR="00AD65E3">
        <w:t>that</w:t>
      </w:r>
      <w:r w:rsidR="00905ACE">
        <w:t xml:space="preserve"> would harm his own inheritance.</w:t>
      </w:r>
      <w:r w:rsidRPr="00B559B5">
        <w:t xml:space="preserve"> </w:t>
      </w:r>
      <w:r w:rsidR="00905ACE">
        <w:t>He told</w:t>
      </w:r>
      <w:r w:rsidRPr="00B559B5">
        <w:t xml:space="preserve"> Boaz </w:t>
      </w:r>
      <w:r w:rsidR="00905ACE">
        <w:t xml:space="preserve">to </w:t>
      </w:r>
      <w:r w:rsidR="00B63F75">
        <w:t>buy</w:t>
      </w:r>
      <w:r w:rsidR="00905ACE">
        <w:t xml:space="preserve"> </w:t>
      </w:r>
      <w:r w:rsidR="00B63F75">
        <w:t>the land</w:t>
      </w:r>
      <w:r w:rsidRPr="00B559B5">
        <w:t>. [4:6]</w:t>
      </w:r>
    </w:p>
    <w:p w14:paraId="12E2A2A7" w14:textId="6B031C52" w:rsidR="00B63F75" w:rsidRDefault="00B63F75" w:rsidP="00E91D73">
      <w:pPr>
        <w:pStyle w:val="Checklist2"/>
      </w:pPr>
      <w:r>
        <w:t>The</w:t>
      </w:r>
      <w:r w:rsidR="00207A17">
        <w:t xml:space="preserve"> near</w:t>
      </w:r>
      <w:r>
        <w:t xml:space="preserve"> kinsman took off his sandal and gave it to Boaz, which was the custom there to confirm a transaction. [4:7-8]</w:t>
      </w:r>
    </w:p>
    <w:p w14:paraId="0FFCFDB4" w14:textId="025AF252" w:rsidR="009D33A2" w:rsidRPr="00B559B5" w:rsidRDefault="00D97C21" w:rsidP="00E91D73">
      <w:pPr>
        <w:pStyle w:val="Checklist2"/>
      </w:pPr>
      <w:r w:rsidRPr="00B559B5">
        <w:t xml:space="preserve">The elders were witnesses to the decision for Boaz to buy the land and </w:t>
      </w:r>
      <w:r w:rsidR="00B63F75">
        <w:t xml:space="preserve">to </w:t>
      </w:r>
      <w:r w:rsidRPr="00B559B5">
        <w:t>get Ruth as his wife. [4:</w:t>
      </w:r>
      <w:r w:rsidR="00B63F75">
        <w:t>9</w:t>
      </w:r>
      <w:r w:rsidRPr="00B559B5">
        <w:t>-10]</w:t>
      </w:r>
    </w:p>
    <w:p w14:paraId="0FFCFDB5" w14:textId="77777777" w:rsidR="009D33A2" w:rsidRPr="00B559B5" w:rsidRDefault="00D97C21" w:rsidP="00381D81">
      <w:pPr>
        <w:pStyle w:val="Part2"/>
      </w:pPr>
      <w:r w:rsidRPr="00B559B5">
        <w:t>Part 2</w:t>
      </w:r>
    </w:p>
    <w:p w14:paraId="0FFCFDB6" w14:textId="77777777" w:rsidR="009D33A2" w:rsidRPr="00B559B5" w:rsidRDefault="00D97C21" w:rsidP="00E91D73">
      <w:pPr>
        <w:pStyle w:val="Answerortell"/>
      </w:pPr>
      <w:r w:rsidRPr="00B559B5">
        <w:t>Answer the following questions.</w:t>
      </w:r>
    </w:p>
    <w:p w14:paraId="0FFCFDB7" w14:textId="62C8AF5B" w:rsidR="009D33A2" w:rsidRPr="00B559B5" w:rsidRDefault="00B63F75" w:rsidP="00977D72">
      <w:pPr>
        <w:numPr>
          <w:ilvl w:val="0"/>
          <w:numId w:val="54"/>
        </w:numPr>
        <w:pBdr>
          <w:top w:val="nil"/>
          <w:left w:val="nil"/>
          <w:bottom w:val="nil"/>
          <w:right w:val="nil"/>
          <w:between w:val="nil"/>
        </w:pBdr>
        <w:spacing w:before="200" w:after="0"/>
        <w:rPr>
          <w:rFonts w:cs="Arial"/>
          <w:sz w:val="20"/>
          <w:szCs w:val="20"/>
        </w:rPr>
      </w:pPr>
      <w:r>
        <w:rPr>
          <w:rFonts w:cs="Arial"/>
          <w:sz w:val="20"/>
          <w:szCs w:val="20"/>
        </w:rPr>
        <w:t>[4:1</w:t>
      </w:r>
      <w:r w:rsidR="00940A2E">
        <w:rPr>
          <w:rFonts w:cs="Arial"/>
          <w:sz w:val="20"/>
          <w:szCs w:val="20"/>
        </w:rPr>
        <w:t xml:space="preserve">]   </w:t>
      </w:r>
      <w:r w:rsidR="00D97C21" w:rsidRPr="00B559B5">
        <w:rPr>
          <w:rFonts w:cs="Arial"/>
          <w:sz w:val="20"/>
          <w:szCs w:val="20"/>
        </w:rPr>
        <w:t>Where did Boaz go to resolve the issue of who would be the kinsman</w:t>
      </w:r>
      <w:r w:rsidR="00924B3D">
        <w:rPr>
          <w:rFonts w:cs="Arial"/>
          <w:sz w:val="20"/>
          <w:szCs w:val="20"/>
        </w:rPr>
        <w:t>-redeemer</w:t>
      </w:r>
      <w:r w:rsidR="00D97C21" w:rsidRPr="00B559B5">
        <w:rPr>
          <w:rFonts w:cs="Arial"/>
          <w:sz w:val="20"/>
          <w:szCs w:val="20"/>
        </w:rPr>
        <w:t xml:space="preserve"> for Ruth? </w:t>
      </w:r>
    </w:p>
    <w:p w14:paraId="0FFCFDB8" w14:textId="7777777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He went to the gate of the city.</w:t>
      </w:r>
    </w:p>
    <w:p w14:paraId="0FFCFDB9" w14:textId="77777777" w:rsidR="009D33A2" w:rsidRPr="00B559B5" w:rsidRDefault="009D33A2" w:rsidP="00977D72">
      <w:pPr>
        <w:pBdr>
          <w:top w:val="nil"/>
          <w:left w:val="nil"/>
          <w:bottom w:val="nil"/>
          <w:right w:val="nil"/>
          <w:between w:val="nil"/>
        </w:pBdr>
        <w:ind w:left="720"/>
        <w:rPr>
          <w:rFonts w:cs="Arial"/>
          <w:sz w:val="20"/>
          <w:szCs w:val="20"/>
        </w:rPr>
      </w:pPr>
    </w:p>
    <w:p w14:paraId="22E189B5" w14:textId="2D8A4A40" w:rsidR="00B63F75" w:rsidRDefault="00B63F75" w:rsidP="00977D72">
      <w:pPr>
        <w:numPr>
          <w:ilvl w:val="0"/>
          <w:numId w:val="54"/>
        </w:numPr>
        <w:pBdr>
          <w:top w:val="nil"/>
          <w:left w:val="nil"/>
          <w:bottom w:val="nil"/>
          <w:right w:val="nil"/>
          <w:between w:val="nil"/>
        </w:pBdr>
        <w:spacing w:after="0"/>
        <w:rPr>
          <w:rFonts w:cs="Arial"/>
          <w:sz w:val="20"/>
          <w:szCs w:val="20"/>
        </w:rPr>
      </w:pPr>
      <w:r>
        <w:rPr>
          <w:rFonts w:cs="Arial"/>
          <w:sz w:val="20"/>
          <w:szCs w:val="20"/>
        </w:rPr>
        <w:t>[4:1</w:t>
      </w:r>
      <w:r w:rsidR="00940A2E">
        <w:rPr>
          <w:rFonts w:cs="Arial"/>
          <w:sz w:val="20"/>
          <w:szCs w:val="20"/>
        </w:rPr>
        <w:t xml:space="preserve">]   </w:t>
      </w:r>
      <w:r>
        <w:rPr>
          <w:rFonts w:cs="Arial"/>
          <w:sz w:val="20"/>
          <w:szCs w:val="20"/>
        </w:rPr>
        <w:t xml:space="preserve">What did Boaz do when the nearer kinsman came by? </w:t>
      </w:r>
    </w:p>
    <w:p w14:paraId="7D4DE597" w14:textId="098110E0" w:rsidR="00B63F75" w:rsidRDefault="00B63F75" w:rsidP="00B63F75">
      <w:pPr>
        <w:pBdr>
          <w:top w:val="nil"/>
          <w:left w:val="nil"/>
          <w:bottom w:val="nil"/>
          <w:right w:val="nil"/>
          <w:between w:val="nil"/>
        </w:pBdr>
        <w:spacing w:after="0"/>
        <w:ind w:left="720"/>
        <w:rPr>
          <w:rFonts w:cs="Arial"/>
          <w:sz w:val="20"/>
          <w:szCs w:val="20"/>
        </w:rPr>
      </w:pPr>
      <w:r>
        <w:rPr>
          <w:rFonts w:cs="Arial"/>
          <w:sz w:val="20"/>
          <w:szCs w:val="20"/>
        </w:rPr>
        <w:t xml:space="preserve">Boaz asked </w:t>
      </w:r>
      <w:r w:rsidR="00924B3D">
        <w:rPr>
          <w:rFonts w:cs="Arial"/>
          <w:sz w:val="20"/>
          <w:szCs w:val="20"/>
        </w:rPr>
        <w:t>the nearer kinsman</w:t>
      </w:r>
      <w:r>
        <w:rPr>
          <w:rFonts w:cs="Arial"/>
          <w:sz w:val="20"/>
          <w:szCs w:val="20"/>
        </w:rPr>
        <w:t xml:space="preserve"> to come sit with him.</w:t>
      </w:r>
    </w:p>
    <w:p w14:paraId="0A28FDA8" w14:textId="77777777" w:rsidR="00B63F75" w:rsidRDefault="00B63F75" w:rsidP="00B63F75">
      <w:pPr>
        <w:pBdr>
          <w:top w:val="nil"/>
          <w:left w:val="nil"/>
          <w:bottom w:val="nil"/>
          <w:right w:val="nil"/>
          <w:between w:val="nil"/>
        </w:pBdr>
        <w:spacing w:after="0"/>
        <w:ind w:left="720"/>
        <w:rPr>
          <w:rFonts w:cs="Arial"/>
          <w:sz w:val="20"/>
          <w:szCs w:val="20"/>
        </w:rPr>
      </w:pPr>
    </w:p>
    <w:p w14:paraId="7FB04029" w14:textId="77777777" w:rsidR="00B63F75" w:rsidRDefault="00B63F75" w:rsidP="00B63F75">
      <w:pPr>
        <w:pBdr>
          <w:top w:val="nil"/>
          <w:left w:val="nil"/>
          <w:bottom w:val="nil"/>
          <w:right w:val="nil"/>
          <w:between w:val="nil"/>
        </w:pBdr>
        <w:spacing w:after="0"/>
        <w:ind w:left="360"/>
        <w:rPr>
          <w:rFonts w:cs="Arial"/>
          <w:sz w:val="20"/>
          <w:szCs w:val="20"/>
        </w:rPr>
      </w:pPr>
    </w:p>
    <w:p w14:paraId="0FFCFDBA" w14:textId="5786C747" w:rsidR="009D33A2" w:rsidRPr="00B559B5" w:rsidRDefault="00B63F75" w:rsidP="00977D72">
      <w:pPr>
        <w:numPr>
          <w:ilvl w:val="0"/>
          <w:numId w:val="54"/>
        </w:numPr>
        <w:pBdr>
          <w:top w:val="nil"/>
          <w:left w:val="nil"/>
          <w:bottom w:val="nil"/>
          <w:right w:val="nil"/>
          <w:between w:val="nil"/>
        </w:pBdr>
        <w:spacing w:after="0"/>
        <w:rPr>
          <w:rFonts w:cs="Arial"/>
          <w:sz w:val="20"/>
          <w:szCs w:val="20"/>
        </w:rPr>
      </w:pPr>
      <w:r>
        <w:rPr>
          <w:rFonts w:cs="Arial"/>
          <w:sz w:val="20"/>
          <w:szCs w:val="20"/>
        </w:rPr>
        <w:t>[4:2</w:t>
      </w:r>
      <w:r w:rsidR="00940A2E">
        <w:rPr>
          <w:rFonts w:cs="Arial"/>
          <w:sz w:val="20"/>
          <w:szCs w:val="20"/>
        </w:rPr>
        <w:t xml:space="preserve">]   </w:t>
      </w:r>
      <w:r w:rsidR="00D97C21" w:rsidRPr="00B559B5">
        <w:rPr>
          <w:rFonts w:cs="Arial"/>
          <w:sz w:val="20"/>
          <w:szCs w:val="20"/>
        </w:rPr>
        <w:t xml:space="preserve">Who did Boaz ask to sit as witnesses? </w:t>
      </w:r>
    </w:p>
    <w:p w14:paraId="0FFCFDBB" w14:textId="12F67C6E"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He asked ten men of the elders of the city</w:t>
      </w:r>
      <w:r w:rsidR="00B63F75">
        <w:rPr>
          <w:rFonts w:cs="Arial"/>
          <w:sz w:val="20"/>
          <w:szCs w:val="20"/>
        </w:rPr>
        <w:t xml:space="preserve"> to come sit with them</w:t>
      </w:r>
      <w:r w:rsidRPr="00B559B5">
        <w:rPr>
          <w:rFonts w:cs="Arial"/>
          <w:sz w:val="20"/>
          <w:szCs w:val="20"/>
        </w:rPr>
        <w:t>.</w:t>
      </w:r>
    </w:p>
    <w:p w14:paraId="0FFCFDBC" w14:textId="77777777" w:rsidR="009D33A2" w:rsidRPr="00B559B5" w:rsidRDefault="009D33A2" w:rsidP="00977D72">
      <w:pPr>
        <w:pBdr>
          <w:top w:val="nil"/>
          <w:left w:val="nil"/>
          <w:bottom w:val="nil"/>
          <w:right w:val="nil"/>
          <w:between w:val="nil"/>
        </w:pBdr>
        <w:ind w:left="720"/>
        <w:rPr>
          <w:rFonts w:cs="Arial"/>
          <w:sz w:val="20"/>
          <w:szCs w:val="20"/>
        </w:rPr>
      </w:pPr>
    </w:p>
    <w:p w14:paraId="0FFCFDBD" w14:textId="213DE8EF" w:rsidR="009D33A2" w:rsidRPr="00B559B5" w:rsidRDefault="00B63F75" w:rsidP="00977D72">
      <w:pPr>
        <w:numPr>
          <w:ilvl w:val="0"/>
          <w:numId w:val="54"/>
        </w:numPr>
        <w:pBdr>
          <w:top w:val="nil"/>
          <w:left w:val="nil"/>
          <w:bottom w:val="nil"/>
          <w:right w:val="nil"/>
          <w:between w:val="nil"/>
        </w:pBdr>
        <w:spacing w:after="0"/>
        <w:rPr>
          <w:rFonts w:cs="Arial"/>
          <w:sz w:val="20"/>
          <w:szCs w:val="20"/>
        </w:rPr>
      </w:pPr>
      <w:r>
        <w:rPr>
          <w:rFonts w:cs="Arial"/>
          <w:sz w:val="20"/>
          <w:szCs w:val="20"/>
        </w:rPr>
        <w:t>[4:3-4</w:t>
      </w:r>
      <w:r w:rsidR="00940A2E">
        <w:rPr>
          <w:rFonts w:cs="Arial"/>
          <w:sz w:val="20"/>
          <w:szCs w:val="20"/>
        </w:rPr>
        <w:t xml:space="preserve">]   </w:t>
      </w:r>
      <w:r w:rsidR="00D97C21" w:rsidRPr="00B559B5">
        <w:rPr>
          <w:rFonts w:cs="Arial"/>
          <w:sz w:val="20"/>
          <w:szCs w:val="20"/>
        </w:rPr>
        <w:t xml:space="preserve">What did Boaz first </w:t>
      </w:r>
      <w:r w:rsidR="00924B3D">
        <w:rPr>
          <w:rFonts w:cs="Arial"/>
          <w:sz w:val="20"/>
          <w:szCs w:val="20"/>
        </w:rPr>
        <w:t>tell</w:t>
      </w:r>
      <w:r w:rsidR="00D97C21" w:rsidRPr="00B559B5">
        <w:rPr>
          <w:rFonts w:cs="Arial"/>
          <w:sz w:val="20"/>
          <w:szCs w:val="20"/>
        </w:rPr>
        <w:t xml:space="preserve"> the </w:t>
      </w:r>
      <w:r w:rsidR="00924B3D">
        <w:rPr>
          <w:rFonts w:cs="Arial"/>
          <w:sz w:val="20"/>
          <w:szCs w:val="20"/>
        </w:rPr>
        <w:t>near</w:t>
      </w:r>
      <w:r w:rsidR="00D97C21" w:rsidRPr="00B559B5">
        <w:rPr>
          <w:rFonts w:cs="Arial"/>
          <w:sz w:val="20"/>
          <w:szCs w:val="20"/>
        </w:rPr>
        <w:t xml:space="preserve"> kinsman? </w:t>
      </w:r>
    </w:p>
    <w:p w14:paraId="0FFCFDBE" w14:textId="32410C9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 xml:space="preserve">He </w:t>
      </w:r>
      <w:r w:rsidR="00924B3D">
        <w:rPr>
          <w:rFonts w:cs="Arial"/>
          <w:sz w:val="20"/>
          <w:szCs w:val="20"/>
        </w:rPr>
        <w:t>told</w:t>
      </w:r>
      <w:r w:rsidRPr="00B559B5">
        <w:rPr>
          <w:rFonts w:cs="Arial"/>
          <w:sz w:val="20"/>
          <w:szCs w:val="20"/>
        </w:rPr>
        <w:t xml:space="preserve"> </w:t>
      </w:r>
      <w:r w:rsidR="00924B3D">
        <w:rPr>
          <w:rFonts w:cs="Arial"/>
          <w:sz w:val="20"/>
          <w:szCs w:val="20"/>
        </w:rPr>
        <w:t>the near kinsman</w:t>
      </w:r>
      <w:r w:rsidRPr="00B559B5">
        <w:rPr>
          <w:rFonts w:cs="Arial"/>
          <w:sz w:val="20"/>
          <w:szCs w:val="20"/>
        </w:rPr>
        <w:t xml:space="preserve"> </w:t>
      </w:r>
      <w:r w:rsidR="00924B3D">
        <w:rPr>
          <w:rFonts w:cs="Arial"/>
          <w:sz w:val="20"/>
          <w:szCs w:val="20"/>
        </w:rPr>
        <w:t xml:space="preserve">about </w:t>
      </w:r>
      <w:r w:rsidRPr="00B559B5">
        <w:rPr>
          <w:rFonts w:cs="Arial"/>
          <w:sz w:val="20"/>
          <w:szCs w:val="20"/>
        </w:rPr>
        <w:t xml:space="preserve">the parcel of land </w:t>
      </w:r>
      <w:r w:rsidR="00924B3D">
        <w:rPr>
          <w:rFonts w:cs="Arial"/>
          <w:sz w:val="20"/>
          <w:szCs w:val="20"/>
        </w:rPr>
        <w:t xml:space="preserve">that was </w:t>
      </w:r>
      <w:r w:rsidRPr="00B559B5">
        <w:rPr>
          <w:rFonts w:cs="Arial"/>
          <w:sz w:val="20"/>
          <w:szCs w:val="20"/>
        </w:rPr>
        <w:t>owned by Elimelech</w:t>
      </w:r>
      <w:r w:rsidR="00924B3D">
        <w:rPr>
          <w:rFonts w:cs="Arial"/>
          <w:sz w:val="20"/>
          <w:szCs w:val="20"/>
        </w:rPr>
        <w:t xml:space="preserve">, and he said that the near kinsman could redeem it. </w:t>
      </w:r>
    </w:p>
    <w:p w14:paraId="0FFCFDBF" w14:textId="63F40DA7" w:rsidR="009D33A2" w:rsidRPr="00AD65E3" w:rsidRDefault="00AD65E3" w:rsidP="00AD65E3">
      <w:pPr>
        <w:pStyle w:val="Continuedline"/>
      </w:pPr>
      <w:r w:rsidRPr="00B559B5">
        <w:lastRenderedPageBreak/>
        <w:t>Ruth 4:1-10 continued</w:t>
      </w:r>
    </w:p>
    <w:p w14:paraId="0FFCFDC0" w14:textId="15085996" w:rsidR="009D33A2" w:rsidRPr="00B559B5" w:rsidRDefault="00B63F75" w:rsidP="00977D72">
      <w:pPr>
        <w:numPr>
          <w:ilvl w:val="0"/>
          <w:numId w:val="54"/>
        </w:numPr>
        <w:pBdr>
          <w:top w:val="nil"/>
          <w:left w:val="nil"/>
          <w:bottom w:val="nil"/>
          <w:right w:val="nil"/>
          <w:between w:val="nil"/>
        </w:pBdr>
        <w:spacing w:after="0"/>
        <w:rPr>
          <w:rFonts w:cs="Arial"/>
          <w:sz w:val="20"/>
          <w:szCs w:val="20"/>
        </w:rPr>
      </w:pPr>
      <w:r>
        <w:rPr>
          <w:rFonts w:cs="Arial"/>
          <w:sz w:val="20"/>
          <w:szCs w:val="20"/>
        </w:rPr>
        <w:t>[4:4</w:t>
      </w:r>
      <w:r w:rsidR="00940A2E">
        <w:rPr>
          <w:rFonts w:cs="Arial"/>
          <w:sz w:val="20"/>
          <w:szCs w:val="20"/>
        </w:rPr>
        <w:t xml:space="preserve">]   </w:t>
      </w:r>
      <w:r w:rsidR="00D97C21" w:rsidRPr="00B559B5">
        <w:rPr>
          <w:rFonts w:cs="Arial"/>
          <w:sz w:val="20"/>
          <w:szCs w:val="20"/>
        </w:rPr>
        <w:t xml:space="preserve">What was the </w:t>
      </w:r>
      <w:r w:rsidR="00AD65E3">
        <w:rPr>
          <w:rFonts w:cs="Arial"/>
          <w:sz w:val="20"/>
          <w:szCs w:val="20"/>
        </w:rPr>
        <w:t>near</w:t>
      </w:r>
      <w:r w:rsidR="00D97C21" w:rsidRPr="00B559B5">
        <w:rPr>
          <w:rFonts w:cs="Arial"/>
          <w:sz w:val="20"/>
          <w:szCs w:val="20"/>
        </w:rPr>
        <w:t xml:space="preserve"> kinsman's answer?</w:t>
      </w:r>
    </w:p>
    <w:p w14:paraId="0FFCFDC1" w14:textId="7777777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He agreed to redeem it.</w:t>
      </w:r>
    </w:p>
    <w:p w14:paraId="0FFCFDC2" w14:textId="77777777" w:rsidR="009D33A2" w:rsidRPr="00B559B5" w:rsidRDefault="009D33A2" w:rsidP="00977D72">
      <w:pPr>
        <w:pBdr>
          <w:top w:val="nil"/>
          <w:left w:val="nil"/>
          <w:bottom w:val="nil"/>
          <w:right w:val="nil"/>
          <w:between w:val="nil"/>
        </w:pBdr>
        <w:ind w:left="720"/>
        <w:rPr>
          <w:rFonts w:cs="Arial"/>
          <w:sz w:val="20"/>
          <w:szCs w:val="20"/>
        </w:rPr>
      </w:pPr>
    </w:p>
    <w:p w14:paraId="0FFCFDC3" w14:textId="475CAE10" w:rsidR="009D33A2" w:rsidRPr="00B559B5" w:rsidRDefault="00AD65E3" w:rsidP="00977D72">
      <w:pPr>
        <w:numPr>
          <w:ilvl w:val="0"/>
          <w:numId w:val="54"/>
        </w:numPr>
        <w:pBdr>
          <w:top w:val="nil"/>
          <w:left w:val="nil"/>
          <w:bottom w:val="nil"/>
          <w:right w:val="nil"/>
          <w:between w:val="nil"/>
        </w:pBdr>
        <w:spacing w:after="0"/>
        <w:rPr>
          <w:rFonts w:cs="Arial"/>
          <w:sz w:val="20"/>
          <w:szCs w:val="20"/>
        </w:rPr>
      </w:pPr>
      <w:r>
        <w:rPr>
          <w:rFonts w:cs="Arial"/>
          <w:sz w:val="20"/>
          <w:szCs w:val="20"/>
        </w:rPr>
        <w:t>[4:5</w:t>
      </w:r>
      <w:r w:rsidR="00940A2E">
        <w:rPr>
          <w:rFonts w:cs="Arial"/>
          <w:sz w:val="20"/>
          <w:szCs w:val="20"/>
        </w:rPr>
        <w:t xml:space="preserve">]   </w:t>
      </w:r>
      <w:r w:rsidR="00D97C21" w:rsidRPr="00B559B5">
        <w:rPr>
          <w:rFonts w:cs="Arial"/>
          <w:sz w:val="20"/>
          <w:szCs w:val="20"/>
        </w:rPr>
        <w:t xml:space="preserve">What additional requirement did Boaz then tell the </w:t>
      </w:r>
      <w:r>
        <w:rPr>
          <w:rFonts w:cs="Arial"/>
          <w:sz w:val="20"/>
          <w:szCs w:val="20"/>
        </w:rPr>
        <w:t>near</w:t>
      </w:r>
      <w:r w:rsidR="00D97C21" w:rsidRPr="00B559B5">
        <w:rPr>
          <w:rFonts w:cs="Arial"/>
          <w:sz w:val="20"/>
          <w:szCs w:val="20"/>
        </w:rPr>
        <w:t xml:space="preserve"> kinsman? </w:t>
      </w:r>
    </w:p>
    <w:p w14:paraId="0FFCFDC4" w14:textId="42FB0D63"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 xml:space="preserve">He </w:t>
      </w:r>
      <w:r w:rsidR="00AD65E3">
        <w:rPr>
          <w:rFonts w:cs="Arial"/>
          <w:sz w:val="20"/>
          <w:szCs w:val="20"/>
        </w:rPr>
        <w:t>said that the one who bought the land</w:t>
      </w:r>
      <w:r w:rsidRPr="00B559B5">
        <w:rPr>
          <w:rFonts w:cs="Arial"/>
          <w:sz w:val="20"/>
          <w:szCs w:val="20"/>
        </w:rPr>
        <w:t xml:space="preserve"> would also </w:t>
      </w:r>
      <w:r w:rsidR="00AD65E3">
        <w:rPr>
          <w:rFonts w:cs="Arial"/>
          <w:sz w:val="20"/>
          <w:szCs w:val="20"/>
        </w:rPr>
        <w:t>marry</w:t>
      </w:r>
      <w:r w:rsidRPr="00B559B5">
        <w:rPr>
          <w:rFonts w:cs="Arial"/>
          <w:sz w:val="20"/>
          <w:szCs w:val="20"/>
        </w:rPr>
        <w:t xml:space="preserve"> Ruth</w:t>
      </w:r>
      <w:r w:rsidR="00AD65E3">
        <w:rPr>
          <w:rFonts w:cs="Arial"/>
          <w:sz w:val="20"/>
          <w:szCs w:val="20"/>
        </w:rPr>
        <w:t>, so</w:t>
      </w:r>
      <w:r w:rsidRPr="00B559B5">
        <w:rPr>
          <w:rFonts w:cs="Arial"/>
          <w:sz w:val="20"/>
          <w:szCs w:val="20"/>
        </w:rPr>
        <w:t xml:space="preserve"> that Elimelech's name would continue with his inheritance.</w:t>
      </w:r>
    </w:p>
    <w:p w14:paraId="0FFCFDC5" w14:textId="77777777" w:rsidR="009D33A2" w:rsidRPr="00B559B5" w:rsidRDefault="009D33A2" w:rsidP="00977D72">
      <w:pPr>
        <w:pBdr>
          <w:top w:val="nil"/>
          <w:left w:val="nil"/>
          <w:bottom w:val="nil"/>
          <w:right w:val="nil"/>
          <w:between w:val="nil"/>
        </w:pBdr>
        <w:ind w:left="720"/>
        <w:rPr>
          <w:rFonts w:cs="Arial"/>
          <w:sz w:val="20"/>
          <w:szCs w:val="20"/>
        </w:rPr>
      </w:pPr>
    </w:p>
    <w:p w14:paraId="0FFCFDC6" w14:textId="79559890" w:rsidR="009D33A2" w:rsidRPr="00B559B5" w:rsidRDefault="00AD65E3" w:rsidP="00977D72">
      <w:pPr>
        <w:numPr>
          <w:ilvl w:val="0"/>
          <w:numId w:val="54"/>
        </w:numPr>
        <w:pBdr>
          <w:top w:val="nil"/>
          <w:left w:val="nil"/>
          <w:bottom w:val="nil"/>
          <w:right w:val="nil"/>
          <w:between w:val="nil"/>
        </w:pBdr>
        <w:spacing w:after="0"/>
        <w:rPr>
          <w:rFonts w:cs="Arial"/>
          <w:sz w:val="20"/>
          <w:szCs w:val="20"/>
        </w:rPr>
      </w:pPr>
      <w:r>
        <w:rPr>
          <w:rFonts w:cs="Arial"/>
          <w:sz w:val="20"/>
          <w:szCs w:val="20"/>
        </w:rPr>
        <w:t>[4:6</w:t>
      </w:r>
      <w:r w:rsidR="00940A2E">
        <w:rPr>
          <w:rFonts w:cs="Arial"/>
          <w:sz w:val="20"/>
          <w:szCs w:val="20"/>
        </w:rPr>
        <w:t xml:space="preserve">]   </w:t>
      </w:r>
      <w:r>
        <w:rPr>
          <w:rFonts w:cs="Arial"/>
          <w:sz w:val="20"/>
          <w:szCs w:val="20"/>
        </w:rPr>
        <w:t>Once he knew</w:t>
      </w:r>
      <w:r w:rsidR="00D97C21" w:rsidRPr="00B559B5">
        <w:rPr>
          <w:rFonts w:cs="Arial"/>
          <w:sz w:val="20"/>
          <w:szCs w:val="20"/>
        </w:rPr>
        <w:t xml:space="preserve"> this, what was the</w:t>
      </w:r>
      <w:r>
        <w:rPr>
          <w:rFonts w:cs="Arial"/>
          <w:sz w:val="20"/>
          <w:szCs w:val="20"/>
        </w:rPr>
        <w:t xml:space="preserve"> near</w:t>
      </w:r>
      <w:r w:rsidR="00D97C21" w:rsidRPr="00B559B5">
        <w:rPr>
          <w:rFonts w:cs="Arial"/>
          <w:sz w:val="20"/>
          <w:szCs w:val="20"/>
        </w:rPr>
        <w:t xml:space="preserve"> kinsman's answer? </w:t>
      </w:r>
    </w:p>
    <w:p w14:paraId="0FFCFDC7" w14:textId="0813FC86"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 xml:space="preserve">He </w:t>
      </w:r>
      <w:r w:rsidR="00924B3D">
        <w:rPr>
          <w:rFonts w:cs="Arial"/>
          <w:sz w:val="20"/>
          <w:szCs w:val="20"/>
        </w:rPr>
        <w:t xml:space="preserve">then </w:t>
      </w:r>
      <w:r w:rsidRPr="00B559B5">
        <w:rPr>
          <w:rFonts w:cs="Arial"/>
          <w:sz w:val="20"/>
          <w:szCs w:val="20"/>
        </w:rPr>
        <w:t xml:space="preserve">said </w:t>
      </w:r>
      <w:r w:rsidR="00AD65E3">
        <w:rPr>
          <w:rFonts w:cs="Arial"/>
          <w:sz w:val="20"/>
          <w:szCs w:val="20"/>
        </w:rPr>
        <w:t xml:space="preserve">that </w:t>
      </w:r>
      <w:r w:rsidRPr="00B559B5">
        <w:rPr>
          <w:rFonts w:cs="Arial"/>
          <w:sz w:val="20"/>
          <w:szCs w:val="20"/>
        </w:rPr>
        <w:t>he could not redeem it</w:t>
      </w:r>
      <w:r w:rsidR="00AD65E3">
        <w:rPr>
          <w:rFonts w:cs="Arial"/>
          <w:sz w:val="20"/>
          <w:szCs w:val="20"/>
        </w:rPr>
        <w:t>, because it would damage his own inheritance</w:t>
      </w:r>
      <w:r w:rsidRPr="00B559B5">
        <w:rPr>
          <w:rFonts w:cs="Arial"/>
          <w:sz w:val="20"/>
          <w:szCs w:val="20"/>
        </w:rPr>
        <w:t>.</w:t>
      </w:r>
      <w:r w:rsidR="00AD65E3">
        <w:rPr>
          <w:rFonts w:cs="Arial"/>
          <w:sz w:val="20"/>
          <w:szCs w:val="20"/>
        </w:rPr>
        <w:t xml:space="preserve"> He told Boaz to redeem it</w:t>
      </w:r>
      <w:r w:rsidR="00924B3D">
        <w:rPr>
          <w:rFonts w:cs="Arial"/>
          <w:sz w:val="20"/>
          <w:szCs w:val="20"/>
        </w:rPr>
        <w:t xml:space="preserve"> instead</w:t>
      </w:r>
      <w:r w:rsidR="00AD65E3">
        <w:rPr>
          <w:rFonts w:cs="Arial"/>
          <w:sz w:val="20"/>
          <w:szCs w:val="20"/>
        </w:rPr>
        <w:t>.</w:t>
      </w:r>
    </w:p>
    <w:p w14:paraId="0FFCFDCD" w14:textId="578AF2CE" w:rsidR="009D33A2" w:rsidRPr="00977D72" w:rsidRDefault="009D33A2" w:rsidP="00977D72">
      <w:pPr>
        <w:rPr>
          <w:rFonts w:cs="Arial"/>
          <w:b/>
          <w:sz w:val="20"/>
          <w:szCs w:val="20"/>
        </w:rPr>
      </w:pPr>
    </w:p>
    <w:p w14:paraId="0FFCFDCE" w14:textId="724EE127" w:rsidR="009D33A2" w:rsidRPr="00B559B5" w:rsidRDefault="00AD65E3" w:rsidP="00977D72">
      <w:pPr>
        <w:numPr>
          <w:ilvl w:val="0"/>
          <w:numId w:val="54"/>
        </w:numPr>
        <w:pBdr>
          <w:top w:val="nil"/>
          <w:left w:val="nil"/>
          <w:bottom w:val="nil"/>
          <w:right w:val="nil"/>
          <w:between w:val="nil"/>
        </w:pBdr>
        <w:spacing w:after="0"/>
        <w:rPr>
          <w:rFonts w:cs="Arial"/>
          <w:sz w:val="20"/>
          <w:szCs w:val="20"/>
        </w:rPr>
      </w:pPr>
      <w:r>
        <w:rPr>
          <w:rFonts w:cs="Arial"/>
          <w:sz w:val="20"/>
          <w:szCs w:val="20"/>
        </w:rPr>
        <w:t>[4:7</w:t>
      </w:r>
      <w:r w:rsidR="00940A2E">
        <w:rPr>
          <w:rFonts w:cs="Arial"/>
          <w:sz w:val="20"/>
          <w:szCs w:val="20"/>
        </w:rPr>
        <w:t xml:space="preserve">]   </w:t>
      </w:r>
      <w:r w:rsidR="00D97C21" w:rsidRPr="00B559B5">
        <w:rPr>
          <w:rFonts w:cs="Arial"/>
          <w:sz w:val="20"/>
          <w:szCs w:val="20"/>
        </w:rPr>
        <w:t xml:space="preserve">What was the custom in Israel concerning redemption and exchange of goods? </w:t>
      </w:r>
    </w:p>
    <w:p w14:paraId="0FFCFDCF" w14:textId="76089C3F"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 xml:space="preserve">A man would take off his sandal and give it to his neighbor as a way of making </w:t>
      </w:r>
      <w:r w:rsidR="00AD65E3">
        <w:rPr>
          <w:rFonts w:cs="Arial"/>
          <w:sz w:val="20"/>
          <w:szCs w:val="20"/>
        </w:rPr>
        <w:t>the matter</w:t>
      </w:r>
      <w:r w:rsidRPr="00B559B5">
        <w:rPr>
          <w:rFonts w:cs="Arial"/>
          <w:sz w:val="20"/>
          <w:szCs w:val="20"/>
        </w:rPr>
        <w:t xml:space="preserve"> legal.</w:t>
      </w:r>
    </w:p>
    <w:p w14:paraId="0FFCFDD0" w14:textId="77777777" w:rsidR="009D33A2" w:rsidRPr="00B559B5" w:rsidRDefault="009D33A2" w:rsidP="00977D72">
      <w:pPr>
        <w:pBdr>
          <w:top w:val="nil"/>
          <w:left w:val="nil"/>
          <w:bottom w:val="nil"/>
          <w:right w:val="nil"/>
          <w:between w:val="nil"/>
        </w:pBdr>
        <w:ind w:left="720"/>
        <w:rPr>
          <w:rFonts w:cs="Arial"/>
          <w:sz w:val="20"/>
          <w:szCs w:val="20"/>
        </w:rPr>
      </w:pPr>
    </w:p>
    <w:p w14:paraId="0FFCFDD1" w14:textId="13D37FF1" w:rsidR="009D33A2" w:rsidRPr="00B559B5" w:rsidRDefault="00AD65E3" w:rsidP="00977D72">
      <w:pPr>
        <w:numPr>
          <w:ilvl w:val="0"/>
          <w:numId w:val="54"/>
        </w:numPr>
        <w:pBdr>
          <w:top w:val="nil"/>
          <w:left w:val="nil"/>
          <w:bottom w:val="nil"/>
          <w:right w:val="nil"/>
          <w:between w:val="nil"/>
        </w:pBdr>
        <w:spacing w:after="0"/>
        <w:rPr>
          <w:rFonts w:cs="Arial"/>
          <w:sz w:val="20"/>
          <w:szCs w:val="20"/>
        </w:rPr>
      </w:pPr>
      <w:r>
        <w:rPr>
          <w:rFonts w:cs="Arial"/>
          <w:sz w:val="20"/>
          <w:szCs w:val="20"/>
        </w:rPr>
        <w:t>[4:8</w:t>
      </w:r>
      <w:r w:rsidR="00940A2E">
        <w:rPr>
          <w:rFonts w:cs="Arial"/>
          <w:sz w:val="20"/>
          <w:szCs w:val="20"/>
        </w:rPr>
        <w:t xml:space="preserve">]   </w:t>
      </w:r>
      <w:r w:rsidR="00D97C21" w:rsidRPr="00B559B5">
        <w:rPr>
          <w:rFonts w:cs="Arial"/>
          <w:sz w:val="20"/>
          <w:szCs w:val="20"/>
        </w:rPr>
        <w:t xml:space="preserve">What did the </w:t>
      </w:r>
      <w:r w:rsidR="00207A17">
        <w:rPr>
          <w:rFonts w:cs="Arial"/>
          <w:sz w:val="20"/>
          <w:szCs w:val="20"/>
        </w:rPr>
        <w:t>nea</w:t>
      </w:r>
      <w:r w:rsidR="00D97C21" w:rsidRPr="00B559B5">
        <w:rPr>
          <w:rFonts w:cs="Arial"/>
          <w:sz w:val="20"/>
          <w:szCs w:val="20"/>
        </w:rPr>
        <w:t xml:space="preserve">r kinsman do to show that he agreed </w:t>
      </w:r>
      <w:r>
        <w:rPr>
          <w:rFonts w:cs="Arial"/>
          <w:sz w:val="20"/>
          <w:szCs w:val="20"/>
        </w:rPr>
        <w:t xml:space="preserve">that </w:t>
      </w:r>
      <w:r w:rsidR="00D97C21" w:rsidRPr="00B559B5">
        <w:rPr>
          <w:rFonts w:cs="Arial"/>
          <w:sz w:val="20"/>
          <w:szCs w:val="20"/>
        </w:rPr>
        <w:t>Boaz should be the redeemer?</w:t>
      </w:r>
    </w:p>
    <w:p w14:paraId="0FFCFDD2" w14:textId="7777777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He took off his sandal and gave it to Boaz.</w:t>
      </w:r>
    </w:p>
    <w:p w14:paraId="0FFCFDD3" w14:textId="77777777" w:rsidR="009D33A2" w:rsidRPr="00B559B5" w:rsidRDefault="009D33A2" w:rsidP="00977D72">
      <w:pPr>
        <w:pBdr>
          <w:top w:val="nil"/>
          <w:left w:val="nil"/>
          <w:bottom w:val="nil"/>
          <w:right w:val="nil"/>
          <w:between w:val="nil"/>
        </w:pBdr>
        <w:ind w:left="720"/>
        <w:rPr>
          <w:rFonts w:cs="Arial"/>
          <w:sz w:val="20"/>
          <w:szCs w:val="20"/>
        </w:rPr>
      </w:pPr>
    </w:p>
    <w:p w14:paraId="0FFCFDD4" w14:textId="5E8A5025" w:rsidR="009D33A2" w:rsidRPr="00B559B5" w:rsidRDefault="00AD65E3" w:rsidP="00977D72">
      <w:pPr>
        <w:numPr>
          <w:ilvl w:val="0"/>
          <w:numId w:val="54"/>
        </w:numPr>
        <w:pBdr>
          <w:top w:val="nil"/>
          <w:left w:val="nil"/>
          <w:bottom w:val="nil"/>
          <w:right w:val="nil"/>
          <w:between w:val="nil"/>
        </w:pBdr>
        <w:spacing w:after="0"/>
        <w:rPr>
          <w:rFonts w:cs="Arial"/>
          <w:sz w:val="20"/>
          <w:szCs w:val="20"/>
        </w:rPr>
      </w:pPr>
      <w:r>
        <w:rPr>
          <w:rFonts w:cs="Arial"/>
          <w:sz w:val="20"/>
          <w:szCs w:val="20"/>
        </w:rPr>
        <w:t>[4:9-10</w:t>
      </w:r>
      <w:r w:rsidR="00940A2E">
        <w:rPr>
          <w:rFonts w:cs="Arial"/>
          <w:sz w:val="20"/>
          <w:szCs w:val="20"/>
        </w:rPr>
        <w:t xml:space="preserve">]   </w:t>
      </w:r>
      <w:r>
        <w:rPr>
          <w:rFonts w:cs="Arial"/>
          <w:sz w:val="20"/>
          <w:szCs w:val="20"/>
        </w:rPr>
        <w:t xml:space="preserve">What two agreements did </w:t>
      </w:r>
      <w:r w:rsidR="00D97C21" w:rsidRPr="00B559B5">
        <w:rPr>
          <w:rFonts w:cs="Arial"/>
          <w:sz w:val="20"/>
          <w:szCs w:val="20"/>
        </w:rPr>
        <w:t xml:space="preserve">Boaz remind the elders that they had witnessed? </w:t>
      </w:r>
    </w:p>
    <w:p w14:paraId="0FFCFDD6" w14:textId="7B47840E" w:rsidR="009D33A2" w:rsidRPr="00924B3D" w:rsidRDefault="00D97C21" w:rsidP="00924B3D">
      <w:pPr>
        <w:pBdr>
          <w:top w:val="nil"/>
          <w:left w:val="nil"/>
          <w:bottom w:val="nil"/>
          <w:right w:val="nil"/>
          <w:between w:val="nil"/>
        </w:pBdr>
        <w:ind w:left="720"/>
        <w:rPr>
          <w:rFonts w:cs="Arial"/>
          <w:sz w:val="20"/>
          <w:szCs w:val="20"/>
        </w:rPr>
      </w:pPr>
      <w:r w:rsidRPr="00B559B5">
        <w:rPr>
          <w:rFonts w:cs="Arial"/>
          <w:sz w:val="20"/>
          <w:szCs w:val="20"/>
        </w:rPr>
        <w:t xml:space="preserve">They had witnessed that Boaz had bought all that </w:t>
      </w:r>
      <w:r w:rsidR="00924B3D">
        <w:rPr>
          <w:rFonts w:cs="Arial"/>
          <w:sz w:val="20"/>
          <w:szCs w:val="20"/>
        </w:rPr>
        <w:t>belonged to</w:t>
      </w:r>
      <w:r w:rsidRPr="00B559B5">
        <w:rPr>
          <w:rFonts w:cs="Arial"/>
          <w:sz w:val="20"/>
          <w:szCs w:val="20"/>
        </w:rPr>
        <w:t xml:space="preserve"> Elimelec</w:t>
      </w:r>
      <w:r w:rsidR="00924B3D">
        <w:rPr>
          <w:rFonts w:cs="Arial"/>
          <w:sz w:val="20"/>
          <w:szCs w:val="20"/>
        </w:rPr>
        <w:t>h and his sons. They had also witnessed</w:t>
      </w:r>
      <w:r w:rsidRPr="00B559B5">
        <w:rPr>
          <w:rFonts w:cs="Arial"/>
          <w:sz w:val="20"/>
          <w:szCs w:val="20"/>
        </w:rPr>
        <w:t xml:space="preserve"> that </w:t>
      </w:r>
      <w:r w:rsidR="00924B3D">
        <w:rPr>
          <w:rFonts w:cs="Arial"/>
          <w:sz w:val="20"/>
          <w:szCs w:val="20"/>
        </w:rPr>
        <w:t>Boaz</w:t>
      </w:r>
      <w:r w:rsidRPr="00B559B5">
        <w:rPr>
          <w:rFonts w:cs="Arial"/>
          <w:sz w:val="20"/>
          <w:szCs w:val="20"/>
        </w:rPr>
        <w:t xml:space="preserve"> had acquired Ruth as his wife.</w:t>
      </w:r>
    </w:p>
    <w:p w14:paraId="0FFCFDD7" w14:textId="77777777" w:rsidR="009D33A2" w:rsidRPr="00B559B5" w:rsidRDefault="00D97C21" w:rsidP="001A5736">
      <w:pPr>
        <w:pStyle w:val="CommentSection"/>
      </w:pPr>
      <w:r w:rsidRPr="00B559B5">
        <w:t>Comment Section:</w:t>
      </w:r>
    </w:p>
    <w:p w14:paraId="0FFCFDDC" w14:textId="77777777" w:rsidR="009D33A2" w:rsidRPr="00B559B5" w:rsidRDefault="009D33A2">
      <w:pPr>
        <w:spacing w:before="240" w:after="240"/>
        <w:rPr>
          <w:rFonts w:cs="Arial"/>
          <w:sz w:val="20"/>
          <w:szCs w:val="20"/>
        </w:rPr>
      </w:pPr>
    </w:p>
    <w:p w14:paraId="0FFCFDDD" w14:textId="77777777" w:rsidR="009D33A2" w:rsidRPr="00B559B5" w:rsidRDefault="00D97C21" w:rsidP="008508BC">
      <w:pPr>
        <w:pStyle w:val="Heading1"/>
      </w:pPr>
      <w:bookmarkStart w:id="26" w:name="_heading=h.3s49zyc" w:colFirst="0" w:colLast="0"/>
      <w:bookmarkEnd w:id="26"/>
      <w:r w:rsidRPr="00B559B5">
        <w:br w:type="page"/>
      </w:r>
    </w:p>
    <w:p w14:paraId="0FFCFDDE" w14:textId="77777777" w:rsidR="009D33A2" w:rsidRPr="00B559B5" w:rsidRDefault="00D97C21" w:rsidP="008508BC">
      <w:pPr>
        <w:pStyle w:val="Heading1"/>
      </w:pPr>
      <w:bookmarkStart w:id="27" w:name="_Toc203574560"/>
      <w:r w:rsidRPr="00B559B5">
        <w:lastRenderedPageBreak/>
        <w:t>Ruth 4:13-17</w:t>
      </w:r>
      <w:r w:rsidRPr="00B559B5">
        <w:tab/>
      </w:r>
      <w:r w:rsidRPr="00AF0210">
        <w:rPr>
          <w:rStyle w:val="Heading2Char"/>
        </w:rPr>
        <w:t>Ruth bears a son</w:t>
      </w:r>
      <w:bookmarkEnd w:id="27"/>
    </w:p>
    <w:p w14:paraId="0FFCFDDF" w14:textId="21489075" w:rsidR="009D33A2" w:rsidRPr="00B559B5" w:rsidRDefault="00D97C21" w:rsidP="00E91D73">
      <w:pPr>
        <w:pStyle w:val="Background"/>
        <w:rPr>
          <w:b/>
          <w:sz w:val="32"/>
          <w:szCs w:val="32"/>
        </w:rPr>
      </w:pPr>
      <w:r w:rsidRPr="00B559B5">
        <w:rPr>
          <w:b/>
        </w:rPr>
        <w:t xml:space="preserve">Background: </w:t>
      </w:r>
      <w:r w:rsidRPr="00B559B5">
        <w:t>This passage mentions Davi</w:t>
      </w:r>
      <w:r w:rsidR="004415BE">
        <w:t>d, who would be king of Israel. He would be the one</w:t>
      </w:r>
      <w:r w:rsidR="004415BE" w:rsidRPr="004415BE">
        <w:t xml:space="preserve"> </w:t>
      </w:r>
      <w:r w:rsidR="004415BE">
        <w:t>through whom the</w:t>
      </w:r>
      <w:r w:rsidR="004415BE" w:rsidRPr="004415BE">
        <w:t xml:space="preserve"> Messiah would come.</w:t>
      </w:r>
    </w:p>
    <w:p w14:paraId="67CCCA0C" w14:textId="77777777" w:rsidR="00B669DB" w:rsidRPr="00170DC8" w:rsidRDefault="00B669DB" w:rsidP="00B669DB">
      <w:pPr>
        <w:pStyle w:val="Background"/>
        <w:rPr>
          <w:b/>
          <w:bCs w:val="0"/>
          <w:i/>
          <w:iCs/>
        </w:rPr>
      </w:pPr>
      <w:r w:rsidRPr="00170DC8">
        <w:rPr>
          <w:b/>
          <w:bCs w:val="0"/>
          <w:i/>
          <w:iCs/>
        </w:rPr>
        <w:t>Read the passage.</w:t>
      </w:r>
    </w:p>
    <w:p w14:paraId="0FFCFDE0" w14:textId="77777777" w:rsidR="009D33A2" w:rsidRPr="00B559B5" w:rsidRDefault="00D97C21" w:rsidP="00F94597">
      <w:pPr>
        <w:pStyle w:val="Part1"/>
      </w:pPr>
      <w:r w:rsidRPr="00B559B5">
        <w:t>Part 1</w:t>
      </w:r>
    </w:p>
    <w:p w14:paraId="0FFCFDE1" w14:textId="77777777" w:rsidR="009D33A2" w:rsidRPr="00B559B5" w:rsidRDefault="00D97C21" w:rsidP="00E91D73">
      <w:pPr>
        <w:pStyle w:val="Answerortell"/>
        <w:rPr>
          <w:b/>
          <w:sz w:val="34"/>
          <w:szCs w:val="34"/>
        </w:rPr>
      </w:pPr>
      <w:r w:rsidRPr="00B559B5">
        <w:t>Tell in your own words what you just read in these verses.</w:t>
      </w:r>
    </w:p>
    <w:p w14:paraId="0FFCFDE3" w14:textId="1D3BF57D" w:rsidR="009D33A2" w:rsidRPr="00B559B5" w:rsidRDefault="00D97C21" w:rsidP="00207A17">
      <w:pPr>
        <w:pStyle w:val="Checklist2"/>
      </w:pPr>
      <w:r w:rsidRPr="00B559B5">
        <w:t>Ruth became</w:t>
      </w:r>
      <w:r w:rsidR="00924B3D">
        <w:t xml:space="preserve"> the</w:t>
      </w:r>
      <w:r w:rsidRPr="00B559B5">
        <w:t xml:space="preserve"> wife</w:t>
      </w:r>
      <w:r w:rsidR="00924B3D">
        <w:t xml:space="preserve"> of Boaz</w:t>
      </w:r>
      <w:r w:rsidR="00207A17">
        <w:t>, and she</w:t>
      </w:r>
      <w:r w:rsidRPr="00B559B5">
        <w:t xml:space="preserve"> conceived and had a son. [4:13]</w:t>
      </w:r>
    </w:p>
    <w:p w14:paraId="2F92B6C7" w14:textId="77777777" w:rsidR="00924B3D" w:rsidRDefault="00D97C21" w:rsidP="00E91D73">
      <w:pPr>
        <w:pStyle w:val="Checklist2"/>
      </w:pPr>
      <w:r w:rsidRPr="00B559B5">
        <w:t xml:space="preserve">The women blessed </w:t>
      </w:r>
      <w:r w:rsidR="00924B3D">
        <w:t>Yahweh for providing a redeemer for Naomi. [4:14]</w:t>
      </w:r>
      <w:r w:rsidRPr="00B559B5">
        <w:t xml:space="preserve"> </w:t>
      </w:r>
    </w:p>
    <w:p w14:paraId="0FFCFDE4" w14:textId="585468FB" w:rsidR="009D33A2" w:rsidRDefault="00924B3D" w:rsidP="00E91D73">
      <w:pPr>
        <w:pStyle w:val="Checklist2"/>
      </w:pPr>
      <w:r>
        <w:t>The women</w:t>
      </w:r>
      <w:r w:rsidR="00D97C21" w:rsidRPr="00B559B5">
        <w:t xml:space="preserve"> told </w:t>
      </w:r>
      <w:r>
        <w:t>Naomi</w:t>
      </w:r>
      <w:r w:rsidR="00D97C21" w:rsidRPr="00B559B5">
        <w:t xml:space="preserve"> </w:t>
      </w:r>
      <w:r>
        <w:t xml:space="preserve">that </w:t>
      </w:r>
      <w:r w:rsidR="00D97C21" w:rsidRPr="00B559B5">
        <w:t>the baby w</w:t>
      </w:r>
      <w:r>
        <w:t>ould be a</w:t>
      </w:r>
      <w:r w:rsidR="00D97C21" w:rsidRPr="00B559B5">
        <w:t xml:space="preserve"> restorer of life</w:t>
      </w:r>
      <w:r>
        <w:t xml:space="preserve"> to her, because Naomi’s daughter-in-law who loved</w:t>
      </w:r>
      <w:r w:rsidR="006A7424">
        <w:t xml:space="preserve"> her</w:t>
      </w:r>
      <w:r>
        <w:t xml:space="preserve"> gave birth to him</w:t>
      </w:r>
      <w:r w:rsidR="00D97C21" w:rsidRPr="00B559B5">
        <w:t>. [4:15]</w:t>
      </w:r>
    </w:p>
    <w:p w14:paraId="63E7941B" w14:textId="068B002E" w:rsidR="00924B3D" w:rsidRPr="00B559B5" w:rsidRDefault="00924B3D" w:rsidP="00E91D73">
      <w:pPr>
        <w:pStyle w:val="Checklist2"/>
      </w:pPr>
      <w:r>
        <w:t xml:space="preserve">Naomi took the baby </w:t>
      </w:r>
      <w:r w:rsidR="006A7424">
        <w:t>and</w:t>
      </w:r>
      <w:r>
        <w:t xml:space="preserve"> cared for him. [4:16]</w:t>
      </w:r>
    </w:p>
    <w:p w14:paraId="0FFCFDE6" w14:textId="6065354C" w:rsidR="009D33A2" w:rsidRPr="00E91D73" w:rsidRDefault="00D97C21" w:rsidP="00E91D73">
      <w:pPr>
        <w:pStyle w:val="Checklist2"/>
      </w:pPr>
      <w:r w:rsidRPr="00B559B5">
        <w:t>They named him Obed</w:t>
      </w:r>
      <w:r w:rsidR="00207A17">
        <w:t>. He</w:t>
      </w:r>
      <w:r w:rsidRPr="00B559B5">
        <w:t xml:space="preserve"> became the father of Jesse, who became the father of David. [4:17]</w:t>
      </w:r>
    </w:p>
    <w:p w14:paraId="0FFCFDE7" w14:textId="77777777" w:rsidR="009D33A2" w:rsidRPr="00567D5F" w:rsidRDefault="00D97C21" w:rsidP="00F94597">
      <w:pPr>
        <w:pStyle w:val="Part2"/>
        <w:rPr>
          <w:sz w:val="20"/>
        </w:rPr>
      </w:pPr>
      <w:r w:rsidRPr="00B559B5">
        <w:t>Part 2</w:t>
      </w:r>
    </w:p>
    <w:p w14:paraId="0FFCFDE8" w14:textId="342AD44B" w:rsidR="009D33A2" w:rsidRPr="00B559B5" w:rsidRDefault="00B345B6" w:rsidP="00977D72">
      <w:pPr>
        <w:numPr>
          <w:ilvl w:val="0"/>
          <w:numId w:val="51"/>
        </w:numPr>
        <w:pBdr>
          <w:top w:val="nil"/>
          <w:left w:val="nil"/>
          <w:bottom w:val="nil"/>
          <w:right w:val="nil"/>
          <w:between w:val="nil"/>
        </w:pBdr>
        <w:spacing w:after="0"/>
        <w:ind w:left="360"/>
        <w:rPr>
          <w:rFonts w:cs="Arial"/>
          <w:sz w:val="20"/>
          <w:szCs w:val="20"/>
        </w:rPr>
      </w:pPr>
      <w:r w:rsidRPr="00B559B5">
        <w:rPr>
          <w:rFonts w:cs="Arial"/>
          <w:sz w:val="20"/>
          <w:szCs w:val="20"/>
        </w:rPr>
        <w:t>[4:13</w:t>
      </w:r>
      <w:r w:rsidR="00940A2E">
        <w:rPr>
          <w:rFonts w:cs="Arial"/>
          <w:sz w:val="20"/>
          <w:szCs w:val="20"/>
        </w:rPr>
        <w:t xml:space="preserve">]   </w:t>
      </w:r>
      <w:r w:rsidR="00D97C21" w:rsidRPr="00B559B5">
        <w:rPr>
          <w:rFonts w:cs="Arial"/>
          <w:sz w:val="20"/>
          <w:szCs w:val="20"/>
        </w:rPr>
        <w:t xml:space="preserve">What happened after Boaz took Ruth to be his wife? </w:t>
      </w:r>
    </w:p>
    <w:p w14:paraId="0FFCFDE9" w14:textId="7777777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Ruth conceived and had a son.</w:t>
      </w:r>
    </w:p>
    <w:p w14:paraId="0FFCFDEA" w14:textId="77777777" w:rsidR="009D33A2" w:rsidRPr="00B559B5" w:rsidRDefault="009D33A2" w:rsidP="00977D72">
      <w:pPr>
        <w:pBdr>
          <w:top w:val="nil"/>
          <w:left w:val="nil"/>
          <w:bottom w:val="nil"/>
          <w:right w:val="nil"/>
          <w:between w:val="nil"/>
        </w:pBdr>
        <w:ind w:left="720"/>
        <w:rPr>
          <w:rFonts w:cs="Arial"/>
          <w:sz w:val="20"/>
          <w:szCs w:val="20"/>
        </w:rPr>
      </w:pPr>
    </w:p>
    <w:p w14:paraId="0FFCFDEB" w14:textId="45C97364" w:rsidR="009D33A2" w:rsidRPr="00B559B5" w:rsidRDefault="00B345B6" w:rsidP="00977D72">
      <w:pPr>
        <w:numPr>
          <w:ilvl w:val="0"/>
          <w:numId w:val="51"/>
        </w:numPr>
        <w:pBdr>
          <w:top w:val="nil"/>
          <w:left w:val="nil"/>
          <w:bottom w:val="nil"/>
          <w:right w:val="nil"/>
          <w:between w:val="nil"/>
        </w:pBdr>
        <w:spacing w:after="0"/>
        <w:ind w:left="360"/>
        <w:rPr>
          <w:rFonts w:cs="Arial"/>
          <w:sz w:val="20"/>
          <w:szCs w:val="20"/>
        </w:rPr>
      </w:pPr>
      <w:r w:rsidRPr="00B559B5">
        <w:rPr>
          <w:rFonts w:cs="Arial"/>
          <w:sz w:val="20"/>
          <w:szCs w:val="20"/>
        </w:rPr>
        <w:t>[4:14</w:t>
      </w:r>
      <w:r w:rsidR="00940A2E">
        <w:rPr>
          <w:rFonts w:cs="Arial"/>
          <w:sz w:val="20"/>
          <w:szCs w:val="20"/>
        </w:rPr>
        <w:t xml:space="preserve">]   </w:t>
      </w:r>
      <w:r w:rsidR="00D97C21" w:rsidRPr="00B559B5">
        <w:rPr>
          <w:rFonts w:cs="Arial"/>
          <w:sz w:val="20"/>
          <w:szCs w:val="20"/>
        </w:rPr>
        <w:t>What did the women say to Naomi?</w:t>
      </w:r>
    </w:p>
    <w:p w14:paraId="0FFCFDEC" w14:textId="6234174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They blessed</w:t>
      </w:r>
      <w:r w:rsidR="00207A17">
        <w:rPr>
          <w:rFonts w:cs="Arial"/>
          <w:sz w:val="20"/>
          <w:szCs w:val="20"/>
        </w:rPr>
        <w:t xml:space="preserve"> Yahweh for giving Naomi</w:t>
      </w:r>
      <w:r w:rsidRPr="00B559B5">
        <w:rPr>
          <w:rFonts w:cs="Arial"/>
          <w:sz w:val="20"/>
          <w:szCs w:val="20"/>
        </w:rPr>
        <w:t xml:space="preserve"> a kinsman</w:t>
      </w:r>
      <w:r w:rsidR="00207A17">
        <w:rPr>
          <w:rFonts w:cs="Arial"/>
          <w:sz w:val="20"/>
          <w:szCs w:val="20"/>
        </w:rPr>
        <w:t>.</w:t>
      </w:r>
      <w:r w:rsidRPr="00B559B5">
        <w:rPr>
          <w:rFonts w:cs="Arial"/>
          <w:sz w:val="20"/>
          <w:szCs w:val="20"/>
        </w:rPr>
        <w:t xml:space="preserve"> </w:t>
      </w:r>
      <w:r w:rsidR="00207A17">
        <w:rPr>
          <w:rFonts w:cs="Arial"/>
          <w:sz w:val="20"/>
          <w:szCs w:val="20"/>
        </w:rPr>
        <w:t>They said</w:t>
      </w:r>
      <w:r w:rsidRPr="00B559B5">
        <w:rPr>
          <w:rFonts w:cs="Arial"/>
          <w:sz w:val="20"/>
          <w:szCs w:val="20"/>
        </w:rPr>
        <w:t xml:space="preserve"> his name </w:t>
      </w:r>
      <w:r w:rsidR="00207A17">
        <w:rPr>
          <w:rFonts w:cs="Arial"/>
          <w:sz w:val="20"/>
          <w:szCs w:val="20"/>
        </w:rPr>
        <w:t xml:space="preserve">should </w:t>
      </w:r>
      <w:r w:rsidRPr="00B559B5">
        <w:rPr>
          <w:rFonts w:cs="Arial"/>
          <w:sz w:val="20"/>
          <w:szCs w:val="20"/>
        </w:rPr>
        <w:t>be famous in Israel.</w:t>
      </w:r>
    </w:p>
    <w:p w14:paraId="0FFCFDED" w14:textId="77777777" w:rsidR="009D33A2" w:rsidRPr="00B559B5" w:rsidRDefault="009D33A2" w:rsidP="00977D72">
      <w:pPr>
        <w:pBdr>
          <w:top w:val="nil"/>
          <w:left w:val="nil"/>
          <w:bottom w:val="nil"/>
          <w:right w:val="nil"/>
          <w:between w:val="nil"/>
        </w:pBdr>
        <w:ind w:left="720"/>
        <w:rPr>
          <w:rFonts w:cs="Arial"/>
          <w:sz w:val="20"/>
          <w:szCs w:val="20"/>
        </w:rPr>
      </w:pPr>
    </w:p>
    <w:p w14:paraId="0FFCFDEE" w14:textId="6593A87C" w:rsidR="009D33A2" w:rsidRPr="00B559B5" w:rsidRDefault="00B345B6" w:rsidP="00977D72">
      <w:pPr>
        <w:numPr>
          <w:ilvl w:val="0"/>
          <w:numId w:val="51"/>
        </w:numPr>
        <w:pBdr>
          <w:top w:val="nil"/>
          <w:left w:val="nil"/>
          <w:bottom w:val="nil"/>
          <w:right w:val="nil"/>
          <w:between w:val="nil"/>
        </w:pBdr>
        <w:spacing w:after="0"/>
        <w:ind w:left="360"/>
        <w:rPr>
          <w:rFonts w:cs="Arial"/>
          <w:sz w:val="20"/>
          <w:szCs w:val="20"/>
        </w:rPr>
      </w:pPr>
      <w:r w:rsidRPr="00B559B5">
        <w:rPr>
          <w:rFonts w:cs="Arial"/>
          <w:sz w:val="20"/>
          <w:szCs w:val="20"/>
        </w:rPr>
        <w:t>[4:15</w:t>
      </w:r>
      <w:r w:rsidR="00940A2E">
        <w:rPr>
          <w:rFonts w:cs="Arial"/>
          <w:sz w:val="20"/>
          <w:szCs w:val="20"/>
        </w:rPr>
        <w:t xml:space="preserve">]   </w:t>
      </w:r>
      <w:r w:rsidR="00D97C21" w:rsidRPr="00B559B5">
        <w:rPr>
          <w:rFonts w:cs="Arial"/>
          <w:sz w:val="20"/>
          <w:szCs w:val="20"/>
        </w:rPr>
        <w:t xml:space="preserve">What did the women </w:t>
      </w:r>
      <w:r w:rsidR="00207A17">
        <w:rPr>
          <w:rFonts w:cs="Arial"/>
          <w:sz w:val="20"/>
          <w:szCs w:val="20"/>
        </w:rPr>
        <w:t>say that</w:t>
      </w:r>
      <w:r w:rsidR="00D97C21" w:rsidRPr="00B559B5">
        <w:rPr>
          <w:rFonts w:cs="Arial"/>
          <w:sz w:val="20"/>
          <w:szCs w:val="20"/>
        </w:rPr>
        <w:t xml:space="preserve"> the child </w:t>
      </w:r>
      <w:r w:rsidR="00207A17">
        <w:rPr>
          <w:rFonts w:cs="Arial"/>
          <w:sz w:val="20"/>
          <w:szCs w:val="20"/>
        </w:rPr>
        <w:t>would</w:t>
      </w:r>
      <w:r w:rsidR="00D97C21" w:rsidRPr="00B559B5">
        <w:rPr>
          <w:rFonts w:cs="Arial"/>
          <w:sz w:val="20"/>
          <w:szCs w:val="20"/>
        </w:rPr>
        <w:t xml:space="preserve"> be? </w:t>
      </w:r>
    </w:p>
    <w:p w14:paraId="0FFCFDEF" w14:textId="72C0765D"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 xml:space="preserve">They </w:t>
      </w:r>
      <w:r w:rsidR="00207A17">
        <w:rPr>
          <w:rFonts w:cs="Arial"/>
          <w:sz w:val="20"/>
          <w:szCs w:val="20"/>
        </w:rPr>
        <w:t>said</w:t>
      </w:r>
      <w:r w:rsidRPr="00B559B5">
        <w:rPr>
          <w:rFonts w:cs="Arial"/>
          <w:sz w:val="20"/>
          <w:szCs w:val="20"/>
        </w:rPr>
        <w:t xml:space="preserve"> </w:t>
      </w:r>
      <w:r w:rsidR="00207A17">
        <w:rPr>
          <w:rFonts w:cs="Arial"/>
          <w:sz w:val="20"/>
          <w:szCs w:val="20"/>
        </w:rPr>
        <w:t xml:space="preserve">that </w:t>
      </w:r>
      <w:r w:rsidRPr="00B559B5">
        <w:rPr>
          <w:rFonts w:cs="Arial"/>
          <w:sz w:val="20"/>
          <w:szCs w:val="20"/>
        </w:rPr>
        <w:t xml:space="preserve">he would be a restorer of life for Naomi. </w:t>
      </w:r>
    </w:p>
    <w:p w14:paraId="0FFCFDF0" w14:textId="77777777" w:rsidR="009D33A2" w:rsidRPr="00B559B5" w:rsidRDefault="009D33A2" w:rsidP="00977D72">
      <w:pPr>
        <w:pBdr>
          <w:top w:val="nil"/>
          <w:left w:val="nil"/>
          <w:bottom w:val="nil"/>
          <w:right w:val="nil"/>
          <w:between w:val="nil"/>
        </w:pBdr>
        <w:ind w:left="720"/>
        <w:rPr>
          <w:rFonts w:cs="Arial"/>
          <w:sz w:val="20"/>
          <w:szCs w:val="20"/>
        </w:rPr>
      </w:pPr>
    </w:p>
    <w:p w14:paraId="0FFCFDF1" w14:textId="3E3A993D" w:rsidR="009D33A2" w:rsidRPr="00B559B5" w:rsidRDefault="00B345B6" w:rsidP="00977D72">
      <w:pPr>
        <w:numPr>
          <w:ilvl w:val="0"/>
          <w:numId w:val="51"/>
        </w:numPr>
        <w:pBdr>
          <w:top w:val="nil"/>
          <w:left w:val="nil"/>
          <w:bottom w:val="nil"/>
          <w:right w:val="nil"/>
          <w:between w:val="nil"/>
        </w:pBdr>
        <w:spacing w:after="0"/>
        <w:ind w:left="360"/>
        <w:rPr>
          <w:rFonts w:cs="Arial"/>
          <w:sz w:val="20"/>
          <w:szCs w:val="20"/>
        </w:rPr>
      </w:pPr>
      <w:r w:rsidRPr="00B559B5">
        <w:rPr>
          <w:rFonts w:cs="Arial"/>
          <w:sz w:val="20"/>
          <w:szCs w:val="20"/>
        </w:rPr>
        <w:t>[4:15</w:t>
      </w:r>
      <w:r w:rsidR="00940A2E">
        <w:rPr>
          <w:rFonts w:cs="Arial"/>
          <w:sz w:val="20"/>
          <w:szCs w:val="20"/>
        </w:rPr>
        <w:t xml:space="preserve">]   </w:t>
      </w:r>
      <w:r w:rsidR="00D97C21" w:rsidRPr="00B559B5">
        <w:rPr>
          <w:rFonts w:cs="Arial"/>
          <w:sz w:val="20"/>
          <w:szCs w:val="20"/>
        </w:rPr>
        <w:t xml:space="preserve">Why did the women say that Ruth was better for Naomi than seven sons? </w:t>
      </w:r>
    </w:p>
    <w:p w14:paraId="0FFCFDF2" w14:textId="7777777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They said this because of Ruth's love for Naomi, and because Ruth had given birth to a grandson for Naomi.</w:t>
      </w:r>
    </w:p>
    <w:p w14:paraId="0FFCFDF3" w14:textId="77777777" w:rsidR="009D33A2" w:rsidRPr="00B559B5" w:rsidRDefault="009D33A2" w:rsidP="00977D72">
      <w:pPr>
        <w:pBdr>
          <w:top w:val="nil"/>
          <w:left w:val="nil"/>
          <w:bottom w:val="nil"/>
          <w:right w:val="nil"/>
          <w:between w:val="nil"/>
        </w:pBdr>
        <w:ind w:left="720"/>
        <w:rPr>
          <w:rFonts w:cs="Arial"/>
          <w:sz w:val="20"/>
          <w:szCs w:val="20"/>
        </w:rPr>
      </w:pPr>
    </w:p>
    <w:p w14:paraId="0FFCFDF4" w14:textId="79AA1035" w:rsidR="009D33A2" w:rsidRPr="00B559B5" w:rsidRDefault="00B345B6" w:rsidP="00977D72">
      <w:pPr>
        <w:numPr>
          <w:ilvl w:val="0"/>
          <w:numId w:val="51"/>
        </w:numPr>
        <w:pBdr>
          <w:top w:val="nil"/>
          <w:left w:val="nil"/>
          <w:bottom w:val="nil"/>
          <w:right w:val="nil"/>
          <w:between w:val="nil"/>
        </w:pBdr>
        <w:spacing w:after="0"/>
        <w:ind w:left="360"/>
        <w:rPr>
          <w:rFonts w:cs="Arial"/>
          <w:sz w:val="20"/>
          <w:szCs w:val="20"/>
        </w:rPr>
      </w:pPr>
      <w:r w:rsidRPr="00B559B5">
        <w:rPr>
          <w:rFonts w:cs="Arial"/>
          <w:sz w:val="20"/>
          <w:szCs w:val="20"/>
        </w:rPr>
        <w:t>[4:16</w:t>
      </w:r>
      <w:r w:rsidR="00940A2E">
        <w:rPr>
          <w:rFonts w:cs="Arial"/>
          <w:sz w:val="20"/>
          <w:szCs w:val="20"/>
        </w:rPr>
        <w:t xml:space="preserve">]   </w:t>
      </w:r>
      <w:r w:rsidR="00D97C21" w:rsidRPr="00B559B5">
        <w:rPr>
          <w:rFonts w:cs="Arial"/>
          <w:sz w:val="20"/>
          <w:szCs w:val="20"/>
        </w:rPr>
        <w:t xml:space="preserve">What did Naomi do with the baby? </w:t>
      </w:r>
    </w:p>
    <w:p w14:paraId="0FFCFDF5" w14:textId="7777777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 xml:space="preserve">She took the baby in her arms and took care of him. </w:t>
      </w:r>
    </w:p>
    <w:p w14:paraId="0FFCFDF6" w14:textId="77777777" w:rsidR="009D33A2" w:rsidRPr="00B559B5" w:rsidRDefault="009D33A2" w:rsidP="00977D72">
      <w:pPr>
        <w:pBdr>
          <w:top w:val="nil"/>
          <w:left w:val="nil"/>
          <w:bottom w:val="nil"/>
          <w:right w:val="nil"/>
          <w:between w:val="nil"/>
        </w:pBdr>
        <w:ind w:left="720"/>
        <w:rPr>
          <w:rFonts w:cs="Arial"/>
          <w:sz w:val="20"/>
          <w:szCs w:val="20"/>
        </w:rPr>
      </w:pPr>
    </w:p>
    <w:p w14:paraId="0FFCFDF7" w14:textId="0F3015C6" w:rsidR="009D33A2" w:rsidRPr="00B559B5" w:rsidRDefault="00B345B6" w:rsidP="00977D72">
      <w:pPr>
        <w:numPr>
          <w:ilvl w:val="0"/>
          <w:numId w:val="51"/>
        </w:numPr>
        <w:pBdr>
          <w:top w:val="nil"/>
          <w:left w:val="nil"/>
          <w:bottom w:val="nil"/>
          <w:right w:val="nil"/>
          <w:between w:val="nil"/>
        </w:pBdr>
        <w:spacing w:after="0"/>
        <w:ind w:left="360"/>
        <w:rPr>
          <w:rFonts w:cs="Arial"/>
          <w:sz w:val="20"/>
          <w:szCs w:val="20"/>
        </w:rPr>
      </w:pPr>
      <w:r w:rsidRPr="00B559B5">
        <w:rPr>
          <w:rFonts w:cs="Arial"/>
          <w:sz w:val="20"/>
          <w:szCs w:val="20"/>
        </w:rPr>
        <w:t>[4:17</w:t>
      </w:r>
      <w:r w:rsidR="00940A2E">
        <w:rPr>
          <w:rFonts w:cs="Arial"/>
          <w:sz w:val="20"/>
          <w:szCs w:val="20"/>
        </w:rPr>
        <w:t xml:space="preserve">]   </w:t>
      </w:r>
      <w:r w:rsidR="00D97C21" w:rsidRPr="00B559B5">
        <w:rPr>
          <w:rFonts w:cs="Arial"/>
          <w:sz w:val="20"/>
          <w:szCs w:val="20"/>
        </w:rPr>
        <w:t xml:space="preserve">What was Ruth's son's name? </w:t>
      </w:r>
    </w:p>
    <w:p w14:paraId="0FFCFDF8" w14:textId="77777777" w:rsidR="009D33A2"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His name was Obed.</w:t>
      </w:r>
    </w:p>
    <w:p w14:paraId="0FFCFDF9" w14:textId="627C6D82" w:rsidR="009D33A2" w:rsidRPr="00B559B5" w:rsidRDefault="001A5736" w:rsidP="001A5736">
      <w:pPr>
        <w:pStyle w:val="Continuedline"/>
      </w:pPr>
      <w:r>
        <w:lastRenderedPageBreak/>
        <w:t>Ruth 4:13-17 continued</w:t>
      </w:r>
    </w:p>
    <w:p w14:paraId="0FFCFDFA" w14:textId="5DDBE4EC" w:rsidR="009D33A2" w:rsidRPr="00B559B5" w:rsidRDefault="00B345B6" w:rsidP="00977D72">
      <w:pPr>
        <w:numPr>
          <w:ilvl w:val="0"/>
          <w:numId w:val="51"/>
        </w:numPr>
        <w:pBdr>
          <w:top w:val="nil"/>
          <w:left w:val="nil"/>
          <w:bottom w:val="nil"/>
          <w:right w:val="nil"/>
          <w:between w:val="nil"/>
        </w:pBdr>
        <w:spacing w:after="0"/>
        <w:ind w:left="360"/>
        <w:rPr>
          <w:rFonts w:cs="Arial"/>
          <w:sz w:val="20"/>
          <w:szCs w:val="20"/>
        </w:rPr>
      </w:pPr>
      <w:r w:rsidRPr="00B559B5">
        <w:rPr>
          <w:rFonts w:cs="Arial"/>
          <w:sz w:val="20"/>
          <w:szCs w:val="20"/>
        </w:rPr>
        <w:t>[4:17</w:t>
      </w:r>
      <w:r w:rsidR="00940A2E">
        <w:rPr>
          <w:rFonts w:cs="Arial"/>
          <w:sz w:val="20"/>
          <w:szCs w:val="20"/>
        </w:rPr>
        <w:t xml:space="preserve">]   </w:t>
      </w:r>
      <w:r w:rsidR="00D97C21" w:rsidRPr="00B559B5">
        <w:rPr>
          <w:rFonts w:cs="Arial"/>
          <w:sz w:val="20"/>
          <w:szCs w:val="20"/>
        </w:rPr>
        <w:t xml:space="preserve">Who was Obed the father and grandfather of? </w:t>
      </w:r>
    </w:p>
    <w:p w14:paraId="4DAA1BBF" w14:textId="1E9E53D8" w:rsidR="00AF0210" w:rsidRPr="00B559B5" w:rsidRDefault="00D97C21" w:rsidP="00977D72">
      <w:pPr>
        <w:pBdr>
          <w:top w:val="nil"/>
          <w:left w:val="nil"/>
          <w:bottom w:val="nil"/>
          <w:right w:val="nil"/>
          <w:between w:val="nil"/>
        </w:pBdr>
        <w:ind w:left="720"/>
        <w:rPr>
          <w:rFonts w:cs="Arial"/>
          <w:sz w:val="20"/>
          <w:szCs w:val="20"/>
        </w:rPr>
      </w:pPr>
      <w:r w:rsidRPr="00B559B5">
        <w:rPr>
          <w:rFonts w:cs="Arial"/>
          <w:sz w:val="20"/>
          <w:szCs w:val="20"/>
        </w:rPr>
        <w:t>Obed was the father of Jesse and the grandfather of David.</w:t>
      </w:r>
    </w:p>
    <w:p w14:paraId="0FFCFDFC" w14:textId="565A5316" w:rsidR="009D33A2" w:rsidRPr="00B559B5" w:rsidRDefault="00D97C21" w:rsidP="001A5736">
      <w:pPr>
        <w:pStyle w:val="CommentSection"/>
      </w:pPr>
      <w:r w:rsidRPr="00B559B5">
        <w:t>Comment Section:</w:t>
      </w:r>
      <w:r w:rsidRPr="00567D5F">
        <w:br w:type="page"/>
      </w:r>
    </w:p>
    <w:p w14:paraId="0FFCFDFD" w14:textId="77777777" w:rsidR="009D33A2" w:rsidRPr="00B559B5" w:rsidRDefault="00D97C21" w:rsidP="008508BC">
      <w:pPr>
        <w:pStyle w:val="Heading1"/>
      </w:pPr>
      <w:bookmarkStart w:id="28" w:name="_Toc203574561"/>
      <w:r w:rsidRPr="00B559B5">
        <w:lastRenderedPageBreak/>
        <w:t>1 Samuel 1:1-20</w:t>
      </w:r>
      <w:r w:rsidRPr="00B559B5">
        <w:tab/>
      </w:r>
      <w:r w:rsidRPr="00AF0210">
        <w:rPr>
          <w:rStyle w:val="Heading2Char"/>
        </w:rPr>
        <w:t>The birth of Samuel</w:t>
      </w:r>
      <w:bookmarkEnd w:id="28"/>
    </w:p>
    <w:p w14:paraId="0FFCFDFE" w14:textId="2F32E4AD" w:rsidR="009D33A2" w:rsidRPr="00B559B5" w:rsidRDefault="00D97C21" w:rsidP="00B345B6">
      <w:pPr>
        <w:pStyle w:val="Background"/>
        <w:rPr>
          <w:b/>
          <w:sz w:val="32"/>
          <w:szCs w:val="32"/>
        </w:rPr>
      </w:pPr>
      <w:r w:rsidRPr="00B559B5">
        <w:rPr>
          <w:b/>
        </w:rPr>
        <w:t xml:space="preserve">Background: </w:t>
      </w:r>
      <w:r w:rsidRPr="00B559B5">
        <w:t>Th</w:t>
      </w:r>
      <w:r w:rsidR="00EE2AAB">
        <w:t xml:space="preserve">is book takes place at the end of the time of </w:t>
      </w:r>
      <w:r w:rsidR="00DA0CD3">
        <w:t xml:space="preserve">the judges, and </w:t>
      </w:r>
      <w:r w:rsidRPr="00B559B5">
        <w:t>Samuel w</w:t>
      </w:r>
      <w:r w:rsidR="00DA0CD3">
        <w:t>ould be</w:t>
      </w:r>
      <w:r w:rsidRPr="00B559B5">
        <w:t xml:space="preserve"> the last of the judges over Israel. </w:t>
      </w:r>
      <w:r w:rsidR="007140A2">
        <w:t>The name Samuel means “God has heard.”</w:t>
      </w:r>
    </w:p>
    <w:p w14:paraId="6FD6BB92" w14:textId="77777777" w:rsidR="00B669DB" w:rsidRPr="00170DC8" w:rsidRDefault="00B669DB" w:rsidP="00B669DB">
      <w:pPr>
        <w:pStyle w:val="Background"/>
        <w:rPr>
          <w:b/>
          <w:bCs w:val="0"/>
          <w:i/>
          <w:iCs/>
        </w:rPr>
      </w:pPr>
      <w:r w:rsidRPr="00170DC8">
        <w:rPr>
          <w:b/>
          <w:bCs w:val="0"/>
          <w:i/>
          <w:iCs/>
        </w:rPr>
        <w:t>Read the passage.</w:t>
      </w:r>
    </w:p>
    <w:p w14:paraId="0FFCFDFF" w14:textId="77777777" w:rsidR="009D33A2" w:rsidRPr="00B559B5" w:rsidRDefault="00D97C21" w:rsidP="00F94597">
      <w:pPr>
        <w:pStyle w:val="Part1"/>
      </w:pPr>
      <w:r w:rsidRPr="00B559B5">
        <w:t>Part 1</w:t>
      </w:r>
    </w:p>
    <w:p w14:paraId="0FFCFE00" w14:textId="77777777" w:rsidR="009D33A2" w:rsidRPr="00B559B5" w:rsidRDefault="00D97C21" w:rsidP="0088702A">
      <w:pPr>
        <w:pStyle w:val="Answerortell"/>
        <w:rPr>
          <w:b/>
          <w:sz w:val="32"/>
          <w:szCs w:val="32"/>
        </w:rPr>
      </w:pPr>
      <w:r w:rsidRPr="00B559B5">
        <w:t>Tell in your own words what you just read in these verses.</w:t>
      </w:r>
    </w:p>
    <w:p w14:paraId="0FFCFE01" w14:textId="4A8E23C5" w:rsidR="009D33A2" w:rsidRPr="00B559B5" w:rsidRDefault="00D97C21">
      <w:pPr>
        <w:numPr>
          <w:ilvl w:val="0"/>
          <w:numId w:val="59"/>
        </w:numPr>
        <w:spacing w:before="240" w:after="0"/>
        <w:rPr>
          <w:rFonts w:cs="Arial"/>
          <w:sz w:val="20"/>
          <w:szCs w:val="20"/>
        </w:rPr>
      </w:pPr>
      <w:r w:rsidRPr="00B559B5">
        <w:rPr>
          <w:rFonts w:cs="Arial"/>
          <w:sz w:val="20"/>
          <w:szCs w:val="20"/>
        </w:rPr>
        <w:t>Elkanah</w:t>
      </w:r>
      <w:r w:rsidR="00F94AAE">
        <w:rPr>
          <w:rFonts w:cs="Arial"/>
          <w:sz w:val="20"/>
          <w:szCs w:val="20"/>
        </w:rPr>
        <w:t xml:space="preserve"> </w:t>
      </w:r>
      <w:r w:rsidRPr="00B559B5">
        <w:rPr>
          <w:rFonts w:cs="Arial"/>
          <w:sz w:val="20"/>
          <w:szCs w:val="20"/>
        </w:rPr>
        <w:t>had two wives, Peninnah and Hannah.</w:t>
      </w:r>
      <w:r w:rsidR="00DA0CD3">
        <w:rPr>
          <w:rFonts w:cs="Arial"/>
          <w:sz w:val="20"/>
          <w:szCs w:val="20"/>
        </w:rPr>
        <w:t xml:space="preserve"> Peninnah had children, but Hannah had no children.</w:t>
      </w:r>
      <w:r w:rsidRPr="00B559B5">
        <w:rPr>
          <w:rFonts w:cs="Arial"/>
          <w:sz w:val="20"/>
          <w:szCs w:val="20"/>
        </w:rPr>
        <w:t xml:space="preserve"> [1:1-2</w:t>
      </w:r>
      <w:r w:rsidR="00940A2E">
        <w:rPr>
          <w:rFonts w:cs="Arial"/>
          <w:sz w:val="20"/>
          <w:szCs w:val="20"/>
        </w:rPr>
        <w:t xml:space="preserve">]   </w:t>
      </w:r>
    </w:p>
    <w:p w14:paraId="4B10DF05" w14:textId="1A983E35" w:rsidR="00EE2AAB" w:rsidRDefault="00EE2AAB" w:rsidP="0088702A">
      <w:pPr>
        <w:pStyle w:val="Checklist2"/>
      </w:pPr>
      <w:r>
        <w:t xml:space="preserve">Every year, Elkanah went to Shiloh to worship and </w:t>
      </w:r>
      <w:r w:rsidR="00DA0CD3">
        <w:t xml:space="preserve">to </w:t>
      </w:r>
      <w:r>
        <w:t>sacrifice to Yahweh. [1:3]</w:t>
      </w:r>
    </w:p>
    <w:p w14:paraId="26D99263" w14:textId="6255B92B" w:rsidR="00EE2AAB" w:rsidRPr="00EE2AAB" w:rsidRDefault="00F94AAE" w:rsidP="0088702A">
      <w:pPr>
        <w:pStyle w:val="Checklist2"/>
      </w:pPr>
      <w:r>
        <w:t xml:space="preserve">On the day of the sacrifice, </w:t>
      </w:r>
      <w:r w:rsidR="00EE2AAB">
        <w:t>Elkanah gave portions to Peninnah and all her children. He gave a double portion to Hannah because he loved her. [1:4-5]</w:t>
      </w:r>
    </w:p>
    <w:p w14:paraId="0FFCFE02" w14:textId="6D2AA4B6" w:rsidR="009D33A2" w:rsidRPr="00B559B5" w:rsidRDefault="00D97C21" w:rsidP="0088702A">
      <w:pPr>
        <w:pStyle w:val="Checklist2"/>
      </w:pPr>
      <w:r w:rsidRPr="00B559B5">
        <w:t xml:space="preserve">Peninnah was cruel to </w:t>
      </w:r>
      <w:r w:rsidR="006640C0">
        <w:t>Hannah about having no children</w:t>
      </w:r>
      <w:r w:rsidRPr="00B559B5">
        <w:t xml:space="preserve">. </w:t>
      </w:r>
      <w:r w:rsidR="006640C0">
        <w:t xml:space="preserve">Hannah cried and did not want to eat, but Elkanah tried to comfort her. </w:t>
      </w:r>
      <w:r w:rsidRPr="00B559B5">
        <w:t>[1:</w:t>
      </w:r>
      <w:r w:rsidR="006640C0">
        <w:t>6</w:t>
      </w:r>
      <w:r w:rsidRPr="00B559B5">
        <w:t>-8]</w:t>
      </w:r>
    </w:p>
    <w:p w14:paraId="37EFD124" w14:textId="025B0383" w:rsidR="009E20ED" w:rsidRDefault="00D97C21" w:rsidP="0088702A">
      <w:pPr>
        <w:pStyle w:val="Checklist2"/>
      </w:pPr>
      <w:r w:rsidRPr="00B559B5">
        <w:t>Hannah went to the temple</w:t>
      </w:r>
      <w:r w:rsidR="009E20ED">
        <w:t>, where Eli the priest was</w:t>
      </w:r>
      <w:r w:rsidRPr="00B559B5">
        <w:t>.</w:t>
      </w:r>
      <w:r w:rsidR="009E20ED">
        <w:t xml:space="preserve"> </w:t>
      </w:r>
      <w:r w:rsidRPr="009E20ED">
        <w:t xml:space="preserve">There she </w:t>
      </w:r>
      <w:r w:rsidR="009E20ED">
        <w:t>prayed to Yahweh and wept. [1:9-10]</w:t>
      </w:r>
      <w:r w:rsidR="006640C0" w:rsidRPr="009E20ED">
        <w:t xml:space="preserve"> </w:t>
      </w:r>
    </w:p>
    <w:p w14:paraId="0FFCFE03" w14:textId="656E90DC" w:rsidR="009D33A2" w:rsidRPr="009E20ED" w:rsidRDefault="009E20ED" w:rsidP="0088702A">
      <w:pPr>
        <w:pStyle w:val="Checklist2"/>
      </w:pPr>
      <w:r>
        <w:t xml:space="preserve">Hannah </w:t>
      </w:r>
      <w:r w:rsidR="00D97C21" w:rsidRPr="009E20ED">
        <w:t>made a vow to Yahweh</w:t>
      </w:r>
      <w:r>
        <w:t xml:space="preserve"> in which she </w:t>
      </w:r>
      <w:r w:rsidR="00D97C21" w:rsidRPr="009E20ED">
        <w:t>ask</w:t>
      </w:r>
      <w:r w:rsidR="006640C0" w:rsidRPr="009E20ED">
        <w:t>ed</w:t>
      </w:r>
      <w:r w:rsidR="00D97C21" w:rsidRPr="009E20ED">
        <w:t xml:space="preserve"> for a son and promis</w:t>
      </w:r>
      <w:r w:rsidR="006640C0" w:rsidRPr="009E20ED">
        <w:t>ed</w:t>
      </w:r>
      <w:r w:rsidR="00D97C21" w:rsidRPr="009E20ED">
        <w:t xml:space="preserve"> to give him back to Yahweh. [1</w:t>
      </w:r>
      <w:r>
        <w:t>:</w:t>
      </w:r>
      <w:r w:rsidR="00D97C21" w:rsidRPr="009E20ED">
        <w:t>11]</w:t>
      </w:r>
    </w:p>
    <w:p w14:paraId="7B7938BD" w14:textId="2E6441F0" w:rsidR="009E20ED" w:rsidRDefault="00D97C21" w:rsidP="0088702A">
      <w:pPr>
        <w:pStyle w:val="Checklist2"/>
      </w:pPr>
      <w:r w:rsidRPr="00B559B5">
        <w:t xml:space="preserve">Eli saw </w:t>
      </w:r>
      <w:r w:rsidR="009E20ED">
        <w:t>Hannah</w:t>
      </w:r>
      <w:r w:rsidRPr="00B559B5">
        <w:t xml:space="preserve"> praying </w:t>
      </w:r>
      <w:r w:rsidR="009E20ED">
        <w:t xml:space="preserve">silently, </w:t>
      </w:r>
      <w:r w:rsidRPr="00B559B5">
        <w:t xml:space="preserve">and </w:t>
      </w:r>
      <w:r w:rsidR="009E20ED">
        <w:t>he</w:t>
      </w:r>
      <w:r w:rsidRPr="00B559B5">
        <w:t xml:space="preserve"> thought she was drunk</w:t>
      </w:r>
      <w:r w:rsidR="009E20ED">
        <w:t>. [1:12-14]</w:t>
      </w:r>
    </w:p>
    <w:p w14:paraId="07EE4925" w14:textId="414C7C8B" w:rsidR="009E20ED" w:rsidRDefault="009E20ED" w:rsidP="0088702A">
      <w:pPr>
        <w:pStyle w:val="Checklist2"/>
      </w:pPr>
      <w:r>
        <w:t xml:space="preserve">Hannah </w:t>
      </w:r>
      <w:r w:rsidR="00BA3A3E">
        <w:t xml:space="preserve">told Eli that she had </w:t>
      </w:r>
      <w:r>
        <w:t>pour</w:t>
      </w:r>
      <w:r w:rsidR="00BA3A3E">
        <w:t>ed</w:t>
      </w:r>
      <w:r>
        <w:t xml:space="preserve"> out her soul before Yahweh because she was troubled. [1:15-16]</w:t>
      </w:r>
    </w:p>
    <w:p w14:paraId="514753AA" w14:textId="15C9C13B" w:rsidR="00F94AAE" w:rsidRPr="00F94AAE" w:rsidRDefault="00F94AAE" w:rsidP="0088702A">
      <w:pPr>
        <w:pStyle w:val="Checklist2"/>
      </w:pPr>
      <w:r>
        <w:t xml:space="preserve">Then </w:t>
      </w:r>
      <w:r w:rsidR="009E20ED">
        <w:t>Eli told her to go in peace</w:t>
      </w:r>
      <w:r>
        <w:t>,</w:t>
      </w:r>
      <w:r w:rsidR="009E20ED">
        <w:t xml:space="preserve"> and </w:t>
      </w:r>
      <w:r>
        <w:t xml:space="preserve">he </w:t>
      </w:r>
      <w:r w:rsidR="00D97C21" w:rsidRPr="00B559B5">
        <w:t xml:space="preserve">prayed </w:t>
      </w:r>
      <w:r w:rsidR="009E20ED">
        <w:t xml:space="preserve">that </w:t>
      </w:r>
      <w:r w:rsidR="00D97C21" w:rsidRPr="00B559B5">
        <w:t xml:space="preserve">God would do what </w:t>
      </w:r>
      <w:r w:rsidR="009E20ED">
        <w:t>Hannah</w:t>
      </w:r>
      <w:r w:rsidR="00D97C21" w:rsidRPr="00B559B5">
        <w:t xml:space="preserve"> asked. </w:t>
      </w:r>
      <w:r w:rsidR="009E20ED">
        <w:t>Hannah left</w:t>
      </w:r>
      <w:r>
        <w:t xml:space="preserve"> and was </w:t>
      </w:r>
      <w:r w:rsidR="009E20ED">
        <w:t>no longer sad.</w:t>
      </w:r>
      <w:r>
        <w:t xml:space="preserve"> </w:t>
      </w:r>
      <w:r w:rsidR="009575E9">
        <w:t>Hannah and her family</w:t>
      </w:r>
      <w:r>
        <w:t xml:space="preserve"> worshiped </w:t>
      </w:r>
      <w:r w:rsidR="00BA3A3E">
        <w:t>early</w:t>
      </w:r>
      <w:r>
        <w:t xml:space="preserve"> </w:t>
      </w:r>
      <w:r w:rsidR="00BA3A3E">
        <w:t xml:space="preserve">the </w:t>
      </w:r>
      <w:r>
        <w:t xml:space="preserve">next morning and then went home. </w:t>
      </w:r>
      <w:r w:rsidR="00D97C21" w:rsidRPr="00B559B5">
        <w:t>[1:1</w:t>
      </w:r>
      <w:r w:rsidR="009E20ED">
        <w:t>7-1</w:t>
      </w:r>
      <w:r>
        <w:t>9</w:t>
      </w:r>
      <w:r w:rsidR="00D97C21" w:rsidRPr="00B559B5">
        <w:t>]</w:t>
      </w:r>
    </w:p>
    <w:p w14:paraId="0FFCFE05" w14:textId="5843F2EF" w:rsidR="009D33A2" w:rsidRPr="00B559B5" w:rsidRDefault="00D97C21" w:rsidP="0088702A">
      <w:pPr>
        <w:pStyle w:val="Checklist2"/>
      </w:pPr>
      <w:r w:rsidRPr="00B559B5">
        <w:t>Yahweh answered Hannah’s prayer</w:t>
      </w:r>
      <w:r w:rsidR="00F94AAE">
        <w:t>. S</w:t>
      </w:r>
      <w:r w:rsidRPr="00B559B5">
        <w:t>he conceived and had a son named Samuel. [1:20]</w:t>
      </w:r>
    </w:p>
    <w:p w14:paraId="0FFCFE06" w14:textId="77777777" w:rsidR="009D33A2" w:rsidRPr="00B559B5" w:rsidRDefault="00D97C21" w:rsidP="00F94597">
      <w:pPr>
        <w:pStyle w:val="Part2"/>
        <w:rPr>
          <w:sz w:val="20"/>
          <w:szCs w:val="20"/>
        </w:rPr>
      </w:pPr>
      <w:r w:rsidRPr="00B559B5">
        <w:t>Part 2</w:t>
      </w:r>
      <w:r w:rsidRPr="00B559B5">
        <w:rPr>
          <w:sz w:val="20"/>
          <w:szCs w:val="20"/>
        </w:rPr>
        <w:t xml:space="preserve"> </w:t>
      </w:r>
    </w:p>
    <w:p w14:paraId="0FFCFE07" w14:textId="77777777" w:rsidR="009D33A2" w:rsidRPr="00B559B5" w:rsidRDefault="00D97C21" w:rsidP="0088702A">
      <w:pPr>
        <w:pStyle w:val="Answerortell"/>
      </w:pPr>
      <w:r w:rsidRPr="00B559B5">
        <w:t>Answer the following questions.</w:t>
      </w:r>
    </w:p>
    <w:p w14:paraId="0FFCFE08" w14:textId="5AC07D4E" w:rsidR="009D33A2" w:rsidRPr="00B559B5" w:rsidRDefault="005F0ADC">
      <w:pPr>
        <w:numPr>
          <w:ilvl w:val="0"/>
          <w:numId w:val="64"/>
        </w:numPr>
        <w:pBdr>
          <w:top w:val="nil"/>
          <w:left w:val="nil"/>
          <w:bottom w:val="nil"/>
          <w:right w:val="nil"/>
          <w:between w:val="nil"/>
        </w:pBdr>
        <w:spacing w:before="200" w:after="0"/>
        <w:rPr>
          <w:rFonts w:cs="Arial"/>
          <w:sz w:val="20"/>
          <w:szCs w:val="20"/>
        </w:rPr>
      </w:pPr>
      <w:r w:rsidRPr="00B559B5">
        <w:rPr>
          <w:rFonts w:cs="Arial"/>
          <w:sz w:val="20"/>
          <w:szCs w:val="20"/>
        </w:rPr>
        <w:t>[1:1-2</w:t>
      </w:r>
      <w:r w:rsidR="00940A2E">
        <w:rPr>
          <w:rFonts w:cs="Arial"/>
          <w:sz w:val="20"/>
          <w:szCs w:val="20"/>
        </w:rPr>
        <w:t xml:space="preserve">]   </w:t>
      </w:r>
      <w:r w:rsidR="00D97C21" w:rsidRPr="00B559B5">
        <w:rPr>
          <w:rFonts w:cs="Arial"/>
          <w:sz w:val="20"/>
          <w:szCs w:val="20"/>
        </w:rPr>
        <w:t xml:space="preserve">Who were the two wives of Elkanah? </w:t>
      </w:r>
    </w:p>
    <w:p w14:paraId="7914AEC7" w14:textId="2981F3AB" w:rsidR="00BA3A3E" w:rsidRDefault="00D97C21" w:rsidP="00BA3A3E">
      <w:pPr>
        <w:pBdr>
          <w:top w:val="nil"/>
          <w:left w:val="nil"/>
          <w:bottom w:val="nil"/>
          <w:right w:val="nil"/>
          <w:between w:val="nil"/>
        </w:pBdr>
        <w:ind w:left="720"/>
        <w:rPr>
          <w:rFonts w:cs="Arial"/>
          <w:sz w:val="20"/>
          <w:szCs w:val="20"/>
        </w:rPr>
      </w:pPr>
      <w:r w:rsidRPr="00B559B5">
        <w:rPr>
          <w:rFonts w:cs="Arial"/>
          <w:sz w:val="20"/>
          <w:szCs w:val="20"/>
        </w:rPr>
        <w:t>The wives of Elkanah were Hannah and Peninnah.</w:t>
      </w:r>
    </w:p>
    <w:p w14:paraId="22426775" w14:textId="77777777" w:rsidR="00BA3A3E" w:rsidRDefault="00BA3A3E" w:rsidP="00BA3A3E">
      <w:pPr>
        <w:pBdr>
          <w:top w:val="nil"/>
          <w:left w:val="nil"/>
          <w:bottom w:val="nil"/>
          <w:right w:val="nil"/>
          <w:between w:val="nil"/>
        </w:pBdr>
        <w:ind w:left="720"/>
        <w:rPr>
          <w:rFonts w:cs="Arial"/>
          <w:sz w:val="20"/>
          <w:szCs w:val="20"/>
        </w:rPr>
      </w:pPr>
    </w:p>
    <w:p w14:paraId="0FFCFE0B" w14:textId="3929A868" w:rsidR="009D33A2" w:rsidRPr="00B559B5" w:rsidRDefault="005F0ADC">
      <w:pPr>
        <w:numPr>
          <w:ilvl w:val="0"/>
          <w:numId w:val="64"/>
        </w:numPr>
        <w:pBdr>
          <w:top w:val="nil"/>
          <w:left w:val="nil"/>
          <w:bottom w:val="nil"/>
          <w:right w:val="nil"/>
          <w:between w:val="nil"/>
        </w:pBdr>
        <w:spacing w:after="0"/>
        <w:rPr>
          <w:rFonts w:cs="Arial"/>
          <w:sz w:val="20"/>
          <w:szCs w:val="20"/>
        </w:rPr>
      </w:pPr>
      <w:r w:rsidRPr="00B559B5">
        <w:rPr>
          <w:rFonts w:cs="Arial"/>
          <w:sz w:val="20"/>
          <w:szCs w:val="20"/>
        </w:rPr>
        <w:t>[1:2</w:t>
      </w:r>
      <w:r w:rsidR="00940A2E">
        <w:rPr>
          <w:rFonts w:cs="Arial"/>
          <w:sz w:val="20"/>
          <w:szCs w:val="20"/>
        </w:rPr>
        <w:t xml:space="preserve">]   </w:t>
      </w:r>
      <w:r w:rsidR="00D97C21" w:rsidRPr="00B559B5">
        <w:rPr>
          <w:rFonts w:cs="Arial"/>
          <w:sz w:val="20"/>
          <w:szCs w:val="20"/>
        </w:rPr>
        <w:t xml:space="preserve">Did Hannah and Peninnah have children? </w:t>
      </w:r>
    </w:p>
    <w:p w14:paraId="0FFCFE0C" w14:textId="0D371C83" w:rsidR="009D33A2" w:rsidRDefault="00D97C21">
      <w:pPr>
        <w:pBdr>
          <w:top w:val="nil"/>
          <w:left w:val="nil"/>
          <w:bottom w:val="nil"/>
          <w:right w:val="nil"/>
          <w:between w:val="nil"/>
        </w:pBdr>
        <w:ind w:left="720"/>
        <w:rPr>
          <w:rFonts w:cs="Arial"/>
          <w:sz w:val="20"/>
          <w:szCs w:val="20"/>
        </w:rPr>
      </w:pPr>
      <w:r w:rsidRPr="00B559B5">
        <w:rPr>
          <w:rFonts w:cs="Arial"/>
          <w:sz w:val="20"/>
          <w:szCs w:val="20"/>
        </w:rPr>
        <w:t>Peninnah had children</w:t>
      </w:r>
      <w:r w:rsidR="00BA3A3E">
        <w:rPr>
          <w:rFonts w:cs="Arial"/>
          <w:sz w:val="20"/>
          <w:szCs w:val="20"/>
        </w:rPr>
        <w:t>,</w:t>
      </w:r>
      <w:r w:rsidRPr="00B559B5">
        <w:rPr>
          <w:rFonts w:cs="Arial"/>
          <w:sz w:val="20"/>
          <w:szCs w:val="20"/>
        </w:rPr>
        <w:t xml:space="preserve"> but Hannah had no children.</w:t>
      </w:r>
    </w:p>
    <w:p w14:paraId="38CCE975" w14:textId="77777777" w:rsidR="00BA3A3E" w:rsidRPr="00B559B5" w:rsidRDefault="00BA3A3E">
      <w:pPr>
        <w:pBdr>
          <w:top w:val="nil"/>
          <w:left w:val="nil"/>
          <w:bottom w:val="nil"/>
          <w:right w:val="nil"/>
          <w:between w:val="nil"/>
        </w:pBdr>
        <w:ind w:left="720"/>
        <w:rPr>
          <w:rFonts w:cs="Arial"/>
          <w:sz w:val="20"/>
          <w:szCs w:val="20"/>
        </w:rPr>
      </w:pPr>
    </w:p>
    <w:p w14:paraId="0FFCFE0E" w14:textId="31010B4B" w:rsidR="009D33A2" w:rsidRPr="00B559B5" w:rsidRDefault="005F0ADC">
      <w:pPr>
        <w:numPr>
          <w:ilvl w:val="0"/>
          <w:numId w:val="64"/>
        </w:numPr>
        <w:pBdr>
          <w:top w:val="nil"/>
          <w:left w:val="nil"/>
          <w:bottom w:val="nil"/>
          <w:right w:val="nil"/>
          <w:between w:val="nil"/>
        </w:pBdr>
        <w:spacing w:after="0"/>
        <w:rPr>
          <w:rFonts w:cs="Arial"/>
          <w:sz w:val="20"/>
          <w:szCs w:val="20"/>
        </w:rPr>
      </w:pPr>
      <w:r w:rsidRPr="00B559B5">
        <w:rPr>
          <w:rFonts w:cs="Arial"/>
          <w:sz w:val="20"/>
          <w:szCs w:val="20"/>
        </w:rPr>
        <w:t>[1:3</w:t>
      </w:r>
      <w:r w:rsidR="00940A2E">
        <w:rPr>
          <w:rFonts w:cs="Arial"/>
          <w:sz w:val="20"/>
          <w:szCs w:val="20"/>
        </w:rPr>
        <w:t xml:space="preserve">]   </w:t>
      </w:r>
      <w:r w:rsidR="00D97C21" w:rsidRPr="00B559B5">
        <w:rPr>
          <w:rFonts w:cs="Arial"/>
          <w:sz w:val="20"/>
          <w:szCs w:val="20"/>
        </w:rPr>
        <w:t>Where did Elkanah go every year</w:t>
      </w:r>
      <w:r w:rsidR="0053151D">
        <w:rPr>
          <w:rFonts w:cs="Arial"/>
          <w:sz w:val="20"/>
          <w:szCs w:val="20"/>
        </w:rPr>
        <w:t>, and why did he go there</w:t>
      </w:r>
      <w:r w:rsidR="00D97C21" w:rsidRPr="00B559B5">
        <w:rPr>
          <w:rFonts w:cs="Arial"/>
          <w:sz w:val="20"/>
          <w:szCs w:val="20"/>
        </w:rPr>
        <w:t>?</w:t>
      </w:r>
    </w:p>
    <w:p w14:paraId="0FFCFE0F" w14:textId="6676DB3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went to Shiloh to worship and </w:t>
      </w:r>
      <w:r w:rsidR="00BA3A3E">
        <w:rPr>
          <w:rFonts w:cs="Arial"/>
          <w:sz w:val="20"/>
          <w:szCs w:val="20"/>
        </w:rPr>
        <w:t xml:space="preserve">to </w:t>
      </w:r>
      <w:r w:rsidRPr="00B559B5">
        <w:rPr>
          <w:rFonts w:cs="Arial"/>
          <w:sz w:val="20"/>
          <w:szCs w:val="20"/>
        </w:rPr>
        <w:t>sacrifice to Yahweh.</w:t>
      </w:r>
    </w:p>
    <w:p w14:paraId="0FFCFE10" w14:textId="77777777" w:rsidR="009D33A2" w:rsidRPr="00B559B5" w:rsidRDefault="009D33A2">
      <w:pPr>
        <w:pBdr>
          <w:top w:val="nil"/>
          <w:left w:val="nil"/>
          <w:bottom w:val="nil"/>
          <w:right w:val="nil"/>
          <w:between w:val="nil"/>
        </w:pBdr>
        <w:ind w:left="720"/>
        <w:rPr>
          <w:rFonts w:cs="Arial"/>
          <w:sz w:val="20"/>
          <w:szCs w:val="20"/>
        </w:rPr>
      </w:pPr>
    </w:p>
    <w:p w14:paraId="0FFCFE11" w14:textId="78A2AA17" w:rsidR="009D33A2" w:rsidRPr="00B559B5" w:rsidRDefault="005F0ADC">
      <w:pPr>
        <w:numPr>
          <w:ilvl w:val="0"/>
          <w:numId w:val="64"/>
        </w:numPr>
        <w:pBdr>
          <w:top w:val="nil"/>
          <w:left w:val="nil"/>
          <w:bottom w:val="nil"/>
          <w:right w:val="nil"/>
          <w:between w:val="nil"/>
        </w:pBdr>
        <w:spacing w:after="0"/>
        <w:rPr>
          <w:rFonts w:cs="Arial"/>
          <w:sz w:val="20"/>
          <w:szCs w:val="20"/>
        </w:rPr>
      </w:pPr>
      <w:r w:rsidRPr="00B559B5">
        <w:rPr>
          <w:rFonts w:cs="Arial"/>
          <w:sz w:val="20"/>
          <w:szCs w:val="20"/>
        </w:rPr>
        <w:t>[1:3</w:t>
      </w:r>
      <w:r w:rsidR="00940A2E">
        <w:rPr>
          <w:rFonts w:cs="Arial"/>
          <w:sz w:val="20"/>
          <w:szCs w:val="20"/>
        </w:rPr>
        <w:t xml:space="preserve">]   </w:t>
      </w:r>
      <w:r w:rsidR="00D97C21" w:rsidRPr="00B559B5">
        <w:rPr>
          <w:rFonts w:cs="Arial"/>
          <w:sz w:val="20"/>
          <w:szCs w:val="20"/>
        </w:rPr>
        <w:t xml:space="preserve">Who were the priests that were there? </w:t>
      </w:r>
    </w:p>
    <w:p w14:paraId="0FFCFE12" w14:textId="78C52FD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Eli and his two sons, Hophni and Phinehas</w:t>
      </w:r>
      <w:r w:rsidR="00BA3A3E">
        <w:rPr>
          <w:rFonts w:cs="Arial"/>
          <w:sz w:val="20"/>
          <w:szCs w:val="20"/>
        </w:rPr>
        <w:t>,</w:t>
      </w:r>
      <w:r w:rsidRPr="00B559B5">
        <w:rPr>
          <w:rFonts w:cs="Arial"/>
          <w:sz w:val="20"/>
          <w:szCs w:val="20"/>
        </w:rPr>
        <w:t xml:space="preserve"> were there.</w:t>
      </w:r>
    </w:p>
    <w:p w14:paraId="0FFCFE13" w14:textId="5260CFF7" w:rsidR="009D33A2" w:rsidRPr="00BA3A3E" w:rsidRDefault="00BA3A3E" w:rsidP="00BA3A3E">
      <w:pPr>
        <w:pStyle w:val="Continuedline"/>
      </w:pPr>
      <w:r w:rsidRPr="00B559B5">
        <w:lastRenderedPageBreak/>
        <w:t>1 Samuel 1:1-20 continued</w:t>
      </w:r>
      <w:r w:rsidR="00D97C21" w:rsidRPr="00B559B5">
        <w:rPr>
          <w:rFonts w:cs="Arial"/>
        </w:rPr>
        <w:t xml:space="preserve"> </w:t>
      </w:r>
    </w:p>
    <w:p w14:paraId="0FFCFE14" w14:textId="048C375C" w:rsidR="009D33A2" w:rsidRPr="00B559B5" w:rsidRDefault="005F0ADC">
      <w:pPr>
        <w:numPr>
          <w:ilvl w:val="0"/>
          <w:numId w:val="64"/>
        </w:numPr>
        <w:pBdr>
          <w:top w:val="nil"/>
          <w:left w:val="nil"/>
          <w:bottom w:val="nil"/>
          <w:right w:val="nil"/>
          <w:between w:val="nil"/>
        </w:pBdr>
        <w:spacing w:after="0"/>
        <w:rPr>
          <w:rFonts w:cs="Arial"/>
          <w:sz w:val="20"/>
          <w:szCs w:val="20"/>
        </w:rPr>
      </w:pPr>
      <w:r w:rsidRPr="00B559B5">
        <w:rPr>
          <w:rFonts w:cs="Arial"/>
          <w:sz w:val="20"/>
          <w:szCs w:val="20"/>
        </w:rPr>
        <w:t>[1:4-5</w:t>
      </w:r>
      <w:r w:rsidR="00940A2E">
        <w:rPr>
          <w:rFonts w:cs="Arial"/>
          <w:sz w:val="20"/>
          <w:szCs w:val="20"/>
        </w:rPr>
        <w:t xml:space="preserve">]   </w:t>
      </w:r>
      <w:r w:rsidR="00D97C21" w:rsidRPr="00B559B5">
        <w:rPr>
          <w:rFonts w:cs="Arial"/>
          <w:sz w:val="20"/>
          <w:szCs w:val="20"/>
        </w:rPr>
        <w:t xml:space="preserve">What did Elkanah do on the day of sacrifice every year? </w:t>
      </w:r>
    </w:p>
    <w:p w14:paraId="39B7528B" w14:textId="198978B6" w:rsidR="00EE2AAB" w:rsidRDefault="00D97C21" w:rsidP="00BA3A3E">
      <w:pPr>
        <w:pBdr>
          <w:top w:val="nil"/>
          <w:left w:val="nil"/>
          <w:bottom w:val="nil"/>
          <w:right w:val="nil"/>
          <w:between w:val="nil"/>
        </w:pBdr>
        <w:ind w:left="720"/>
        <w:rPr>
          <w:rFonts w:cs="Arial"/>
          <w:sz w:val="20"/>
          <w:szCs w:val="20"/>
        </w:rPr>
      </w:pPr>
      <w:r w:rsidRPr="00B559B5">
        <w:rPr>
          <w:rFonts w:cs="Arial"/>
          <w:sz w:val="20"/>
          <w:szCs w:val="20"/>
        </w:rPr>
        <w:t xml:space="preserve">He gave portions of meat to Peninnah and </w:t>
      </w:r>
      <w:r w:rsidR="0053151D">
        <w:rPr>
          <w:rFonts w:cs="Arial"/>
          <w:sz w:val="20"/>
          <w:szCs w:val="20"/>
        </w:rPr>
        <w:t xml:space="preserve">to </w:t>
      </w:r>
      <w:r w:rsidRPr="00B559B5">
        <w:rPr>
          <w:rFonts w:cs="Arial"/>
          <w:sz w:val="20"/>
          <w:szCs w:val="20"/>
        </w:rPr>
        <w:t>all her sons and her daughters, but he gave a double portion to Hannah because he loved her.</w:t>
      </w:r>
    </w:p>
    <w:p w14:paraId="5E8B6C5C" w14:textId="77777777" w:rsidR="00BA3A3E" w:rsidRPr="00B559B5" w:rsidRDefault="00BA3A3E" w:rsidP="00BA3A3E">
      <w:pPr>
        <w:pBdr>
          <w:top w:val="nil"/>
          <w:left w:val="nil"/>
          <w:bottom w:val="nil"/>
          <w:right w:val="nil"/>
          <w:between w:val="nil"/>
        </w:pBdr>
        <w:ind w:left="720"/>
        <w:rPr>
          <w:rFonts w:cs="Arial"/>
          <w:sz w:val="20"/>
          <w:szCs w:val="20"/>
        </w:rPr>
      </w:pPr>
    </w:p>
    <w:p w14:paraId="0FFCFE16" w14:textId="7F05C576" w:rsidR="009D33A2" w:rsidRPr="00B559B5" w:rsidRDefault="005F0ADC">
      <w:pPr>
        <w:numPr>
          <w:ilvl w:val="0"/>
          <w:numId w:val="64"/>
        </w:numPr>
        <w:spacing w:after="0"/>
        <w:rPr>
          <w:rFonts w:cs="Arial"/>
          <w:sz w:val="20"/>
          <w:szCs w:val="20"/>
        </w:rPr>
      </w:pPr>
      <w:r w:rsidRPr="00B559B5">
        <w:rPr>
          <w:rFonts w:cs="Arial"/>
          <w:sz w:val="20"/>
          <w:szCs w:val="20"/>
        </w:rPr>
        <w:t>[1:6</w:t>
      </w:r>
      <w:r w:rsidR="00940A2E">
        <w:rPr>
          <w:rFonts w:cs="Arial"/>
          <w:sz w:val="20"/>
          <w:szCs w:val="20"/>
        </w:rPr>
        <w:t xml:space="preserve">]   </w:t>
      </w:r>
      <w:r w:rsidR="00D97C21" w:rsidRPr="00B559B5">
        <w:rPr>
          <w:rFonts w:cs="Arial"/>
          <w:sz w:val="20"/>
          <w:szCs w:val="20"/>
        </w:rPr>
        <w:t xml:space="preserve">Why did Hannah's rival provoke her? </w:t>
      </w:r>
    </w:p>
    <w:p w14:paraId="0FFCFE18" w14:textId="738436A6" w:rsidR="009D33A2" w:rsidRDefault="00D97C21" w:rsidP="005F0ADC">
      <w:pPr>
        <w:ind w:left="720"/>
        <w:rPr>
          <w:rFonts w:cs="Arial"/>
          <w:sz w:val="20"/>
          <w:szCs w:val="20"/>
        </w:rPr>
      </w:pPr>
      <w:r w:rsidRPr="00B559B5">
        <w:rPr>
          <w:rFonts w:cs="Arial"/>
          <w:sz w:val="20"/>
          <w:szCs w:val="20"/>
        </w:rPr>
        <w:t xml:space="preserve">She provoked Hannah in order to irritate her, because Yahweh had made </w:t>
      </w:r>
      <w:r w:rsidR="00BA3A3E">
        <w:rPr>
          <w:rFonts w:cs="Arial"/>
          <w:sz w:val="20"/>
          <w:szCs w:val="20"/>
        </w:rPr>
        <w:t>Hannah</w:t>
      </w:r>
      <w:r w:rsidRPr="00B559B5">
        <w:rPr>
          <w:rFonts w:cs="Arial"/>
          <w:sz w:val="20"/>
          <w:szCs w:val="20"/>
        </w:rPr>
        <w:t xml:space="preserve"> unable to have children.</w:t>
      </w:r>
    </w:p>
    <w:p w14:paraId="2D9E8C1E" w14:textId="77777777" w:rsidR="005F0ADC" w:rsidRPr="005F0ADC" w:rsidRDefault="005F0ADC" w:rsidP="005F0ADC">
      <w:pPr>
        <w:ind w:left="720"/>
        <w:rPr>
          <w:rFonts w:cs="Arial"/>
          <w:sz w:val="20"/>
          <w:szCs w:val="20"/>
        </w:rPr>
      </w:pPr>
    </w:p>
    <w:p w14:paraId="0FFCFE1C" w14:textId="4933AB2B" w:rsidR="009D33A2" w:rsidRPr="00B559B5" w:rsidRDefault="005F0ADC">
      <w:pPr>
        <w:numPr>
          <w:ilvl w:val="0"/>
          <w:numId w:val="64"/>
        </w:numPr>
        <w:pBdr>
          <w:top w:val="nil"/>
          <w:left w:val="nil"/>
          <w:bottom w:val="nil"/>
          <w:right w:val="nil"/>
          <w:between w:val="nil"/>
        </w:pBdr>
        <w:spacing w:after="0"/>
        <w:rPr>
          <w:rFonts w:cs="Arial"/>
          <w:sz w:val="20"/>
          <w:szCs w:val="20"/>
        </w:rPr>
      </w:pPr>
      <w:r w:rsidRPr="00B559B5">
        <w:rPr>
          <w:rFonts w:cs="Arial"/>
          <w:sz w:val="20"/>
          <w:szCs w:val="20"/>
        </w:rPr>
        <w:t>[1:8</w:t>
      </w:r>
      <w:r w:rsidR="00940A2E">
        <w:rPr>
          <w:rFonts w:cs="Arial"/>
          <w:sz w:val="20"/>
          <w:szCs w:val="20"/>
        </w:rPr>
        <w:t xml:space="preserve">]   </w:t>
      </w:r>
      <w:r w:rsidR="00D97C21" w:rsidRPr="00B559B5">
        <w:rPr>
          <w:rFonts w:cs="Arial"/>
          <w:sz w:val="20"/>
          <w:szCs w:val="20"/>
        </w:rPr>
        <w:t xml:space="preserve">Why do you think </w:t>
      </w:r>
      <w:r w:rsidR="0053151D">
        <w:rPr>
          <w:rFonts w:cs="Arial"/>
          <w:sz w:val="20"/>
          <w:szCs w:val="20"/>
        </w:rPr>
        <w:t xml:space="preserve">that </w:t>
      </w:r>
      <w:r w:rsidR="00D97C21" w:rsidRPr="00B559B5">
        <w:rPr>
          <w:rFonts w:cs="Arial"/>
          <w:sz w:val="20"/>
          <w:szCs w:val="20"/>
        </w:rPr>
        <w:t xml:space="preserve">Elkanah asked Hannah </w:t>
      </w:r>
      <w:r w:rsidR="00E726AA">
        <w:rPr>
          <w:rFonts w:cs="Arial"/>
          <w:sz w:val="20"/>
          <w:szCs w:val="20"/>
        </w:rPr>
        <w:t>whether he</w:t>
      </w:r>
      <w:r w:rsidR="00D97C21" w:rsidRPr="00B559B5">
        <w:rPr>
          <w:rFonts w:cs="Arial"/>
          <w:sz w:val="20"/>
          <w:szCs w:val="20"/>
        </w:rPr>
        <w:t xml:space="preserve"> was better to her than ten sons? </w:t>
      </w:r>
    </w:p>
    <w:p w14:paraId="0FFCFE1D" w14:textId="3C44C74A" w:rsidR="009D33A2" w:rsidRPr="00B559B5" w:rsidRDefault="00375639">
      <w:pPr>
        <w:pBdr>
          <w:top w:val="nil"/>
          <w:left w:val="nil"/>
          <w:bottom w:val="nil"/>
          <w:right w:val="nil"/>
          <w:between w:val="nil"/>
        </w:pBdr>
        <w:ind w:left="720"/>
        <w:rPr>
          <w:rFonts w:cs="Arial"/>
          <w:sz w:val="20"/>
          <w:szCs w:val="20"/>
        </w:rPr>
      </w:pPr>
      <w:r w:rsidRPr="0084149A">
        <w:rPr>
          <w:rFonts w:cs="Arial"/>
          <w:i/>
          <w:iCs/>
          <w:sz w:val="20"/>
          <w:szCs w:val="20"/>
        </w:rPr>
        <w:t>(Answers may vary.)</w:t>
      </w:r>
      <w:r>
        <w:rPr>
          <w:rFonts w:cs="Arial"/>
          <w:sz w:val="20"/>
          <w:szCs w:val="20"/>
        </w:rPr>
        <w:t xml:space="preserve"> </w:t>
      </w:r>
      <w:r w:rsidR="00D97C21" w:rsidRPr="00B559B5">
        <w:rPr>
          <w:rFonts w:cs="Arial"/>
          <w:sz w:val="20"/>
          <w:szCs w:val="20"/>
        </w:rPr>
        <w:t xml:space="preserve">He probably meant </w:t>
      </w:r>
      <w:r w:rsidR="00E726AA">
        <w:rPr>
          <w:rFonts w:cs="Arial"/>
          <w:sz w:val="20"/>
          <w:szCs w:val="20"/>
        </w:rPr>
        <w:t xml:space="preserve">that </w:t>
      </w:r>
      <w:r w:rsidR="00D97C21" w:rsidRPr="00B559B5">
        <w:rPr>
          <w:rFonts w:cs="Arial"/>
          <w:sz w:val="20"/>
          <w:szCs w:val="20"/>
        </w:rPr>
        <w:t xml:space="preserve">she should not be so sad about not having children because she had a husband who loved her very much. </w:t>
      </w:r>
    </w:p>
    <w:p w14:paraId="0FFCFE1E" w14:textId="77777777" w:rsidR="009D33A2" w:rsidRPr="00B559B5" w:rsidRDefault="009D33A2">
      <w:pPr>
        <w:pBdr>
          <w:top w:val="nil"/>
          <w:left w:val="nil"/>
          <w:bottom w:val="nil"/>
          <w:right w:val="nil"/>
          <w:between w:val="nil"/>
        </w:pBdr>
        <w:ind w:left="720"/>
        <w:rPr>
          <w:rFonts w:cs="Arial"/>
          <w:sz w:val="20"/>
          <w:szCs w:val="20"/>
        </w:rPr>
      </w:pPr>
    </w:p>
    <w:p w14:paraId="3296C2DD" w14:textId="75A6B1FA" w:rsidR="00E726AA" w:rsidRDefault="005F0ADC">
      <w:pPr>
        <w:numPr>
          <w:ilvl w:val="0"/>
          <w:numId w:val="64"/>
        </w:numPr>
        <w:pBdr>
          <w:top w:val="nil"/>
          <w:left w:val="nil"/>
          <w:bottom w:val="nil"/>
          <w:right w:val="nil"/>
          <w:between w:val="nil"/>
        </w:pBdr>
        <w:spacing w:after="0"/>
        <w:rPr>
          <w:rFonts w:cs="Arial"/>
          <w:sz w:val="20"/>
          <w:szCs w:val="20"/>
        </w:rPr>
      </w:pPr>
      <w:r>
        <w:rPr>
          <w:rFonts w:cs="Arial"/>
          <w:sz w:val="20"/>
          <w:szCs w:val="20"/>
        </w:rPr>
        <w:t>[1:9</w:t>
      </w:r>
      <w:r w:rsidR="00940A2E">
        <w:rPr>
          <w:rFonts w:cs="Arial"/>
          <w:sz w:val="20"/>
          <w:szCs w:val="20"/>
        </w:rPr>
        <w:t xml:space="preserve">]   </w:t>
      </w:r>
      <w:r w:rsidR="00E726AA">
        <w:rPr>
          <w:rFonts w:cs="Arial"/>
          <w:sz w:val="20"/>
          <w:szCs w:val="20"/>
        </w:rPr>
        <w:t>Where was Eli the priest</w:t>
      </w:r>
      <w:r>
        <w:rPr>
          <w:rFonts w:cs="Arial"/>
          <w:sz w:val="20"/>
          <w:szCs w:val="20"/>
        </w:rPr>
        <w:t xml:space="preserve"> sitting</w:t>
      </w:r>
      <w:r w:rsidR="00E726AA">
        <w:rPr>
          <w:rFonts w:cs="Arial"/>
          <w:sz w:val="20"/>
          <w:szCs w:val="20"/>
        </w:rPr>
        <w:t xml:space="preserve">? </w:t>
      </w:r>
    </w:p>
    <w:p w14:paraId="4151CC22" w14:textId="5972CF7B" w:rsidR="005F0ADC" w:rsidRPr="00B559B5" w:rsidRDefault="00E726AA" w:rsidP="005F0ADC">
      <w:pPr>
        <w:pBdr>
          <w:top w:val="nil"/>
          <w:left w:val="nil"/>
          <w:bottom w:val="nil"/>
          <w:right w:val="nil"/>
          <w:between w:val="nil"/>
        </w:pBdr>
        <w:ind w:left="720"/>
        <w:rPr>
          <w:rFonts w:cs="Arial"/>
          <w:sz w:val="20"/>
          <w:szCs w:val="20"/>
        </w:rPr>
      </w:pPr>
      <w:r>
        <w:rPr>
          <w:rFonts w:cs="Arial"/>
          <w:sz w:val="20"/>
          <w:szCs w:val="20"/>
        </w:rPr>
        <w:t>He was on his seat by the doorway of the temple of Yahweh.</w:t>
      </w:r>
      <w:r w:rsidR="005F0ADC">
        <w:rPr>
          <w:rFonts w:cs="Arial"/>
          <w:sz w:val="20"/>
          <w:szCs w:val="20"/>
        </w:rPr>
        <w:br/>
      </w:r>
    </w:p>
    <w:p w14:paraId="6C57F99A" w14:textId="77777777" w:rsidR="005F0ADC" w:rsidRDefault="005F0ADC" w:rsidP="005F0ADC">
      <w:pPr>
        <w:pBdr>
          <w:top w:val="nil"/>
          <w:left w:val="nil"/>
          <w:bottom w:val="nil"/>
          <w:right w:val="nil"/>
          <w:between w:val="nil"/>
        </w:pBdr>
        <w:spacing w:after="0"/>
        <w:rPr>
          <w:rFonts w:cs="Arial"/>
          <w:sz w:val="20"/>
          <w:szCs w:val="20"/>
        </w:rPr>
      </w:pPr>
    </w:p>
    <w:p w14:paraId="6182A703" w14:textId="778443FA" w:rsidR="00E726AA" w:rsidRDefault="00E726AA">
      <w:pPr>
        <w:numPr>
          <w:ilvl w:val="0"/>
          <w:numId w:val="64"/>
        </w:numPr>
        <w:pBdr>
          <w:top w:val="nil"/>
          <w:left w:val="nil"/>
          <w:bottom w:val="nil"/>
          <w:right w:val="nil"/>
          <w:between w:val="nil"/>
        </w:pBdr>
        <w:spacing w:after="0"/>
        <w:rPr>
          <w:rFonts w:cs="Arial"/>
          <w:sz w:val="20"/>
          <w:szCs w:val="20"/>
        </w:rPr>
      </w:pPr>
      <w:r>
        <w:rPr>
          <w:rFonts w:cs="Arial"/>
          <w:sz w:val="20"/>
          <w:szCs w:val="20"/>
        </w:rPr>
        <w:t>[1:10</w:t>
      </w:r>
      <w:r w:rsidR="00940A2E">
        <w:rPr>
          <w:rFonts w:cs="Arial"/>
          <w:sz w:val="20"/>
          <w:szCs w:val="20"/>
        </w:rPr>
        <w:t xml:space="preserve">]   </w:t>
      </w:r>
      <w:r>
        <w:rPr>
          <w:rFonts w:cs="Arial"/>
          <w:sz w:val="20"/>
          <w:szCs w:val="20"/>
        </w:rPr>
        <w:t>What did Hannah do in her distress?</w:t>
      </w:r>
    </w:p>
    <w:p w14:paraId="1719C290" w14:textId="598C7903" w:rsidR="00E726AA" w:rsidRDefault="00E726AA" w:rsidP="00E726AA">
      <w:pPr>
        <w:pBdr>
          <w:top w:val="nil"/>
          <w:left w:val="nil"/>
          <w:bottom w:val="nil"/>
          <w:right w:val="nil"/>
          <w:between w:val="nil"/>
        </w:pBdr>
        <w:spacing w:after="0"/>
        <w:ind w:left="720"/>
        <w:rPr>
          <w:rFonts w:cs="Arial"/>
          <w:sz w:val="20"/>
          <w:szCs w:val="20"/>
        </w:rPr>
      </w:pPr>
      <w:r>
        <w:rPr>
          <w:rFonts w:cs="Arial"/>
          <w:sz w:val="20"/>
          <w:szCs w:val="20"/>
        </w:rPr>
        <w:t>She prayed to Yahweh and wept bitterly.</w:t>
      </w:r>
    </w:p>
    <w:p w14:paraId="34B09057" w14:textId="77777777" w:rsidR="00E726AA" w:rsidRDefault="00E726AA" w:rsidP="00E726AA">
      <w:pPr>
        <w:pBdr>
          <w:top w:val="nil"/>
          <w:left w:val="nil"/>
          <w:bottom w:val="nil"/>
          <w:right w:val="nil"/>
          <w:between w:val="nil"/>
        </w:pBdr>
        <w:spacing w:after="0"/>
        <w:ind w:left="720"/>
        <w:rPr>
          <w:rFonts w:cs="Arial"/>
          <w:sz w:val="20"/>
          <w:szCs w:val="20"/>
        </w:rPr>
      </w:pPr>
    </w:p>
    <w:p w14:paraId="739C088B" w14:textId="77777777" w:rsidR="00E726AA" w:rsidRDefault="00E726AA" w:rsidP="00E726AA">
      <w:pPr>
        <w:pBdr>
          <w:top w:val="nil"/>
          <w:left w:val="nil"/>
          <w:bottom w:val="nil"/>
          <w:right w:val="nil"/>
          <w:between w:val="nil"/>
        </w:pBdr>
        <w:spacing w:after="0"/>
        <w:ind w:left="360"/>
        <w:rPr>
          <w:rFonts w:cs="Arial"/>
          <w:sz w:val="20"/>
          <w:szCs w:val="20"/>
        </w:rPr>
      </w:pPr>
    </w:p>
    <w:p w14:paraId="0FFCFE1F" w14:textId="7439E3E4" w:rsidR="009D33A2" w:rsidRPr="00B559B5" w:rsidRDefault="00E726AA">
      <w:pPr>
        <w:numPr>
          <w:ilvl w:val="0"/>
          <w:numId w:val="64"/>
        </w:numPr>
        <w:pBdr>
          <w:top w:val="nil"/>
          <w:left w:val="nil"/>
          <w:bottom w:val="nil"/>
          <w:right w:val="nil"/>
          <w:between w:val="nil"/>
        </w:pBdr>
        <w:spacing w:after="0"/>
        <w:rPr>
          <w:rFonts w:cs="Arial"/>
          <w:sz w:val="20"/>
          <w:szCs w:val="20"/>
        </w:rPr>
      </w:pPr>
      <w:r w:rsidRPr="00B559B5">
        <w:rPr>
          <w:rFonts w:cs="Arial"/>
          <w:sz w:val="20"/>
          <w:szCs w:val="20"/>
        </w:rPr>
        <w:t>[1:11</w:t>
      </w:r>
      <w:r w:rsidR="00940A2E">
        <w:rPr>
          <w:rFonts w:cs="Arial"/>
          <w:sz w:val="20"/>
          <w:szCs w:val="20"/>
        </w:rPr>
        <w:t xml:space="preserve">]   </w:t>
      </w:r>
      <w:r w:rsidR="00D97C21" w:rsidRPr="00B559B5">
        <w:rPr>
          <w:rFonts w:cs="Arial"/>
          <w:sz w:val="20"/>
          <w:szCs w:val="20"/>
        </w:rPr>
        <w:t>What did Hannah vow to Yahweh?</w:t>
      </w:r>
    </w:p>
    <w:p w14:paraId="0FFCFE20"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Hannah vowed that if Yahweh would give her a son, she would give him to Yahweh and no razor would touch his head.</w:t>
      </w:r>
    </w:p>
    <w:p w14:paraId="0FFCFE21" w14:textId="77777777" w:rsidR="009D33A2" w:rsidRPr="00B559B5" w:rsidRDefault="009D33A2">
      <w:pPr>
        <w:pBdr>
          <w:top w:val="nil"/>
          <w:left w:val="nil"/>
          <w:bottom w:val="nil"/>
          <w:right w:val="nil"/>
          <w:between w:val="nil"/>
        </w:pBdr>
        <w:ind w:left="720"/>
        <w:rPr>
          <w:rFonts w:cs="Arial"/>
          <w:sz w:val="20"/>
          <w:szCs w:val="20"/>
        </w:rPr>
      </w:pPr>
    </w:p>
    <w:p w14:paraId="0FFCFE22" w14:textId="54FC1154" w:rsidR="009D33A2" w:rsidRPr="00B559B5" w:rsidRDefault="00E726AA">
      <w:pPr>
        <w:numPr>
          <w:ilvl w:val="0"/>
          <w:numId w:val="64"/>
        </w:numPr>
        <w:pBdr>
          <w:top w:val="nil"/>
          <w:left w:val="nil"/>
          <w:bottom w:val="nil"/>
          <w:right w:val="nil"/>
          <w:between w:val="nil"/>
        </w:pBdr>
        <w:spacing w:after="0"/>
        <w:rPr>
          <w:rFonts w:cs="Arial"/>
          <w:sz w:val="20"/>
          <w:szCs w:val="20"/>
        </w:rPr>
      </w:pPr>
      <w:r w:rsidRPr="00B559B5">
        <w:rPr>
          <w:rFonts w:cs="Arial"/>
          <w:sz w:val="20"/>
          <w:szCs w:val="20"/>
        </w:rPr>
        <w:t>[1:12-13</w:t>
      </w:r>
      <w:r w:rsidR="00940A2E">
        <w:rPr>
          <w:rFonts w:cs="Arial"/>
          <w:sz w:val="20"/>
          <w:szCs w:val="20"/>
        </w:rPr>
        <w:t xml:space="preserve">]   </w:t>
      </w:r>
      <w:r w:rsidR="00D97C21" w:rsidRPr="00B559B5">
        <w:rPr>
          <w:rFonts w:cs="Arial"/>
          <w:sz w:val="20"/>
          <w:szCs w:val="20"/>
        </w:rPr>
        <w:t>Wh</w:t>
      </w:r>
      <w:r>
        <w:rPr>
          <w:rFonts w:cs="Arial"/>
          <w:sz w:val="20"/>
          <w:szCs w:val="20"/>
        </w:rPr>
        <w:t>ile</w:t>
      </w:r>
      <w:r w:rsidR="00D97C21" w:rsidRPr="00B559B5">
        <w:rPr>
          <w:rFonts w:cs="Arial"/>
          <w:sz w:val="20"/>
          <w:szCs w:val="20"/>
        </w:rPr>
        <w:t xml:space="preserve"> Hannah spoke to Yahweh in her heart, what did Eli, the priest, think about her actions? </w:t>
      </w:r>
    </w:p>
    <w:p w14:paraId="0FFCFE23"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Eli saw Hannah's lips moving but didn't hear her voice, so he thought she was drunk from wine.</w:t>
      </w:r>
    </w:p>
    <w:p w14:paraId="0FFCFE24" w14:textId="77777777" w:rsidR="009D33A2" w:rsidRPr="00B559B5" w:rsidRDefault="009D33A2">
      <w:pPr>
        <w:pBdr>
          <w:top w:val="nil"/>
          <w:left w:val="nil"/>
          <w:bottom w:val="nil"/>
          <w:right w:val="nil"/>
          <w:between w:val="nil"/>
        </w:pBdr>
        <w:ind w:left="720"/>
        <w:rPr>
          <w:rFonts w:cs="Arial"/>
          <w:sz w:val="20"/>
          <w:szCs w:val="20"/>
        </w:rPr>
      </w:pPr>
    </w:p>
    <w:p w14:paraId="0FFCFE25" w14:textId="3EB0183A" w:rsidR="009D33A2" w:rsidRPr="00E726AA" w:rsidRDefault="00E726AA" w:rsidP="00E726AA">
      <w:pPr>
        <w:numPr>
          <w:ilvl w:val="0"/>
          <w:numId w:val="64"/>
        </w:numPr>
        <w:pBdr>
          <w:top w:val="nil"/>
          <w:left w:val="nil"/>
          <w:bottom w:val="nil"/>
          <w:right w:val="nil"/>
          <w:between w:val="nil"/>
        </w:pBdr>
        <w:spacing w:after="0"/>
        <w:rPr>
          <w:rFonts w:cs="Arial"/>
          <w:sz w:val="20"/>
          <w:szCs w:val="20"/>
        </w:rPr>
      </w:pPr>
      <w:r>
        <w:rPr>
          <w:rFonts w:cs="Arial"/>
          <w:sz w:val="20"/>
          <w:szCs w:val="20"/>
        </w:rPr>
        <w:t>[1:14</w:t>
      </w:r>
      <w:r w:rsidR="00940A2E">
        <w:rPr>
          <w:rFonts w:cs="Arial"/>
          <w:sz w:val="20"/>
          <w:szCs w:val="20"/>
        </w:rPr>
        <w:t xml:space="preserve">]   </w:t>
      </w:r>
      <w:r w:rsidR="00D97C21" w:rsidRPr="00B559B5">
        <w:rPr>
          <w:rFonts w:cs="Arial"/>
          <w:sz w:val="20"/>
          <w:szCs w:val="20"/>
        </w:rPr>
        <w:t>What did</w:t>
      </w:r>
      <w:r>
        <w:rPr>
          <w:rFonts w:cs="Arial"/>
          <w:sz w:val="20"/>
          <w:szCs w:val="20"/>
        </w:rPr>
        <w:t xml:space="preserve"> </w:t>
      </w:r>
      <w:r w:rsidR="00D97C21" w:rsidRPr="00B559B5">
        <w:rPr>
          <w:rFonts w:cs="Arial"/>
          <w:sz w:val="20"/>
          <w:szCs w:val="20"/>
        </w:rPr>
        <w:t xml:space="preserve">Eli </w:t>
      </w:r>
      <w:r>
        <w:rPr>
          <w:rFonts w:cs="Arial"/>
          <w:sz w:val="20"/>
          <w:szCs w:val="20"/>
        </w:rPr>
        <w:t>say to</w:t>
      </w:r>
      <w:r w:rsidR="00D97C21" w:rsidRPr="00B559B5">
        <w:rPr>
          <w:rFonts w:cs="Arial"/>
          <w:sz w:val="20"/>
          <w:szCs w:val="20"/>
        </w:rPr>
        <w:t xml:space="preserve"> Hanna</w:t>
      </w:r>
      <w:r>
        <w:rPr>
          <w:rFonts w:cs="Arial"/>
          <w:sz w:val="20"/>
          <w:szCs w:val="20"/>
        </w:rPr>
        <w:t>h?</w:t>
      </w:r>
    </w:p>
    <w:p w14:paraId="698AC19F" w14:textId="77777777" w:rsidR="00E726AA" w:rsidRDefault="00D97C21">
      <w:pPr>
        <w:pBdr>
          <w:top w:val="nil"/>
          <w:left w:val="nil"/>
          <w:bottom w:val="nil"/>
          <w:right w:val="nil"/>
          <w:between w:val="nil"/>
        </w:pBdr>
        <w:ind w:left="720"/>
        <w:rPr>
          <w:rFonts w:cs="Arial"/>
          <w:sz w:val="20"/>
          <w:szCs w:val="20"/>
        </w:rPr>
      </w:pPr>
      <w:r w:rsidRPr="00B559B5">
        <w:rPr>
          <w:rFonts w:cs="Arial"/>
          <w:sz w:val="20"/>
          <w:szCs w:val="20"/>
        </w:rPr>
        <w:t xml:space="preserve">He asked how long she would be drunk and told her to get rid of her wine. </w:t>
      </w:r>
    </w:p>
    <w:p w14:paraId="0FFCFE27" w14:textId="3A6CBB80" w:rsidR="009D33A2" w:rsidRPr="00B559B5" w:rsidRDefault="009D33A2">
      <w:pPr>
        <w:pBdr>
          <w:top w:val="nil"/>
          <w:left w:val="nil"/>
          <w:bottom w:val="nil"/>
          <w:right w:val="nil"/>
          <w:between w:val="nil"/>
        </w:pBdr>
        <w:ind w:left="720"/>
        <w:rPr>
          <w:rFonts w:cs="Arial"/>
          <w:sz w:val="20"/>
          <w:szCs w:val="20"/>
        </w:rPr>
      </w:pPr>
    </w:p>
    <w:p w14:paraId="3B395214" w14:textId="4588412E" w:rsidR="00E726AA" w:rsidRDefault="00E726AA">
      <w:pPr>
        <w:numPr>
          <w:ilvl w:val="0"/>
          <w:numId w:val="64"/>
        </w:numPr>
        <w:pBdr>
          <w:top w:val="nil"/>
          <w:left w:val="nil"/>
          <w:bottom w:val="nil"/>
          <w:right w:val="nil"/>
          <w:between w:val="nil"/>
        </w:pBdr>
        <w:spacing w:after="0"/>
        <w:rPr>
          <w:rFonts w:cs="Arial"/>
          <w:sz w:val="20"/>
          <w:szCs w:val="20"/>
        </w:rPr>
      </w:pPr>
      <w:r>
        <w:rPr>
          <w:rFonts w:cs="Arial"/>
          <w:sz w:val="20"/>
          <w:szCs w:val="20"/>
        </w:rPr>
        <w:t>[1:1</w:t>
      </w:r>
      <w:r w:rsidR="005F0ADC">
        <w:rPr>
          <w:rFonts w:cs="Arial"/>
          <w:sz w:val="20"/>
          <w:szCs w:val="20"/>
        </w:rPr>
        <w:t>5-16</w:t>
      </w:r>
      <w:r w:rsidR="00940A2E">
        <w:rPr>
          <w:rFonts w:cs="Arial"/>
          <w:sz w:val="20"/>
          <w:szCs w:val="20"/>
        </w:rPr>
        <w:t xml:space="preserve">]   </w:t>
      </w:r>
      <w:r>
        <w:rPr>
          <w:rFonts w:cs="Arial"/>
          <w:sz w:val="20"/>
          <w:szCs w:val="20"/>
        </w:rPr>
        <w:t xml:space="preserve">What did Hannah reply? </w:t>
      </w:r>
    </w:p>
    <w:p w14:paraId="2108C1BB" w14:textId="7D27480C" w:rsidR="005F0ADC" w:rsidRDefault="00E726AA" w:rsidP="005F0ADC">
      <w:pPr>
        <w:pStyle w:val="ListParagraph"/>
        <w:pBdr>
          <w:top w:val="nil"/>
          <w:left w:val="nil"/>
          <w:bottom w:val="nil"/>
          <w:right w:val="nil"/>
          <w:between w:val="nil"/>
        </w:pBdr>
        <w:ind w:left="360" w:firstLine="360"/>
        <w:rPr>
          <w:rFonts w:cs="Arial"/>
          <w:sz w:val="20"/>
          <w:szCs w:val="20"/>
        </w:rPr>
      </w:pPr>
      <w:r w:rsidRPr="00E726AA">
        <w:rPr>
          <w:rFonts w:cs="Arial"/>
          <w:sz w:val="20"/>
          <w:szCs w:val="20"/>
        </w:rPr>
        <w:t>Hannah answered that she had not been drinking</w:t>
      </w:r>
      <w:r>
        <w:rPr>
          <w:rFonts w:cs="Arial"/>
          <w:sz w:val="20"/>
          <w:szCs w:val="20"/>
        </w:rPr>
        <w:t xml:space="preserve">, but in her </w:t>
      </w:r>
      <w:proofErr w:type="gramStart"/>
      <w:r w:rsidR="005F3538">
        <w:rPr>
          <w:rFonts w:cs="Arial"/>
          <w:sz w:val="20"/>
          <w:szCs w:val="20"/>
        </w:rPr>
        <w:t>sorrow</w:t>
      </w:r>
      <w:proofErr w:type="gramEnd"/>
      <w:r>
        <w:rPr>
          <w:rFonts w:cs="Arial"/>
          <w:sz w:val="20"/>
          <w:szCs w:val="20"/>
        </w:rPr>
        <w:t xml:space="preserve"> she</w:t>
      </w:r>
      <w:r w:rsidRPr="00E726AA">
        <w:rPr>
          <w:rFonts w:cs="Arial"/>
          <w:sz w:val="20"/>
          <w:szCs w:val="20"/>
        </w:rPr>
        <w:t xml:space="preserve"> </w:t>
      </w:r>
      <w:r>
        <w:rPr>
          <w:rFonts w:cs="Arial"/>
          <w:sz w:val="20"/>
          <w:szCs w:val="20"/>
        </w:rPr>
        <w:t>had</w:t>
      </w:r>
      <w:r w:rsidRPr="00E726AA">
        <w:rPr>
          <w:rFonts w:cs="Arial"/>
          <w:sz w:val="20"/>
          <w:szCs w:val="20"/>
        </w:rPr>
        <w:t xml:space="preserve"> pour</w:t>
      </w:r>
      <w:r>
        <w:rPr>
          <w:rFonts w:cs="Arial"/>
          <w:sz w:val="20"/>
          <w:szCs w:val="20"/>
        </w:rPr>
        <w:t>ed</w:t>
      </w:r>
      <w:r w:rsidRPr="00E726AA">
        <w:rPr>
          <w:rFonts w:cs="Arial"/>
          <w:sz w:val="20"/>
          <w:szCs w:val="20"/>
        </w:rPr>
        <w:t xml:space="preserve"> out her soul to Yahweh</w:t>
      </w:r>
      <w:r w:rsidR="005F0ADC">
        <w:rPr>
          <w:rFonts w:cs="Arial"/>
          <w:sz w:val="20"/>
          <w:szCs w:val="20"/>
        </w:rPr>
        <w:t>.</w:t>
      </w:r>
    </w:p>
    <w:p w14:paraId="1480EB14" w14:textId="77777777" w:rsidR="005F0ADC" w:rsidRDefault="005F0ADC" w:rsidP="005F0ADC">
      <w:pPr>
        <w:pStyle w:val="ListParagraph"/>
        <w:pBdr>
          <w:top w:val="nil"/>
          <w:left w:val="nil"/>
          <w:bottom w:val="nil"/>
          <w:right w:val="nil"/>
          <w:between w:val="nil"/>
        </w:pBdr>
        <w:ind w:left="360" w:firstLine="360"/>
        <w:rPr>
          <w:rFonts w:cs="Arial"/>
          <w:sz w:val="20"/>
          <w:szCs w:val="20"/>
        </w:rPr>
      </w:pPr>
    </w:p>
    <w:p w14:paraId="5EF243DA" w14:textId="77777777" w:rsidR="005F0ADC" w:rsidRPr="005F0ADC" w:rsidRDefault="005F0ADC" w:rsidP="005F0ADC">
      <w:pPr>
        <w:pStyle w:val="ListParagraph"/>
        <w:pBdr>
          <w:top w:val="nil"/>
          <w:left w:val="nil"/>
          <w:bottom w:val="nil"/>
          <w:right w:val="nil"/>
          <w:between w:val="nil"/>
        </w:pBdr>
        <w:ind w:left="360" w:firstLine="360"/>
        <w:rPr>
          <w:rFonts w:cs="Arial"/>
          <w:sz w:val="20"/>
          <w:szCs w:val="20"/>
        </w:rPr>
      </w:pPr>
    </w:p>
    <w:p w14:paraId="0FFCFE28" w14:textId="0E8B411F" w:rsidR="009D33A2" w:rsidRPr="00B559B5" w:rsidRDefault="00E726AA">
      <w:pPr>
        <w:numPr>
          <w:ilvl w:val="0"/>
          <w:numId w:val="64"/>
        </w:numPr>
        <w:pBdr>
          <w:top w:val="nil"/>
          <w:left w:val="nil"/>
          <w:bottom w:val="nil"/>
          <w:right w:val="nil"/>
          <w:between w:val="nil"/>
        </w:pBdr>
        <w:spacing w:after="0"/>
        <w:rPr>
          <w:rFonts w:cs="Arial"/>
          <w:sz w:val="20"/>
          <w:szCs w:val="20"/>
        </w:rPr>
      </w:pPr>
      <w:r>
        <w:rPr>
          <w:rFonts w:cs="Arial"/>
          <w:sz w:val="20"/>
          <w:szCs w:val="20"/>
        </w:rPr>
        <w:t>[1:</w:t>
      </w:r>
      <w:r w:rsidR="005F0ADC">
        <w:rPr>
          <w:rFonts w:cs="Arial"/>
          <w:sz w:val="20"/>
          <w:szCs w:val="20"/>
        </w:rPr>
        <w:t>17</w:t>
      </w:r>
      <w:r w:rsidR="00940A2E">
        <w:rPr>
          <w:rFonts w:cs="Arial"/>
          <w:sz w:val="20"/>
          <w:szCs w:val="20"/>
        </w:rPr>
        <w:t xml:space="preserve">]   </w:t>
      </w:r>
      <w:r w:rsidR="005F0ADC">
        <w:rPr>
          <w:rFonts w:cs="Arial"/>
          <w:sz w:val="20"/>
          <w:szCs w:val="20"/>
        </w:rPr>
        <w:t>Then w</w:t>
      </w:r>
      <w:r w:rsidR="00D97C21" w:rsidRPr="00B559B5">
        <w:rPr>
          <w:rFonts w:cs="Arial"/>
          <w:sz w:val="20"/>
          <w:szCs w:val="20"/>
        </w:rPr>
        <w:t xml:space="preserve">hat did Eli say to Hannah? </w:t>
      </w:r>
    </w:p>
    <w:p w14:paraId="0FFCFE2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Eli told her to go in peace and asked the God of Israel to grant her the request she was asking him.</w:t>
      </w:r>
    </w:p>
    <w:p w14:paraId="0FFCFE2A" w14:textId="6E4658B2" w:rsidR="009D33A2" w:rsidRPr="005F0ADC" w:rsidRDefault="005F0ADC" w:rsidP="005F0ADC">
      <w:pPr>
        <w:pStyle w:val="Continuedline"/>
      </w:pPr>
      <w:r w:rsidRPr="00B559B5">
        <w:lastRenderedPageBreak/>
        <w:t>1 Samuel 1:1-20 continued</w:t>
      </w:r>
      <w:r w:rsidRPr="00B559B5">
        <w:rPr>
          <w:rFonts w:cs="Arial"/>
        </w:rPr>
        <w:t xml:space="preserve"> </w:t>
      </w:r>
    </w:p>
    <w:p w14:paraId="29B67F13" w14:textId="3ED30E92" w:rsidR="005F0ADC" w:rsidRDefault="00D97C21">
      <w:pPr>
        <w:numPr>
          <w:ilvl w:val="0"/>
          <w:numId w:val="64"/>
        </w:numPr>
        <w:pBdr>
          <w:top w:val="nil"/>
          <w:left w:val="nil"/>
          <w:bottom w:val="nil"/>
          <w:right w:val="nil"/>
          <w:between w:val="nil"/>
        </w:pBdr>
        <w:spacing w:after="0"/>
        <w:rPr>
          <w:rFonts w:cs="Arial"/>
          <w:sz w:val="20"/>
          <w:szCs w:val="20"/>
        </w:rPr>
      </w:pPr>
      <w:r w:rsidRPr="00B559B5">
        <w:rPr>
          <w:rFonts w:cs="Arial"/>
          <w:sz w:val="20"/>
          <w:szCs w:val="20"/>
        </w:rPr>
        <w:t xml:space="preserve"> </w:t>
      </w:r>
      <w:r w:rsidR="005F0ADC">
        <w:rPr>
          <w:rFonts w:cs="Arial"/>
          <w:sz w:val="20"/>
          <w:szCs w:val="20"/>
        </w:rPr>
        <w:t>[1:18</w:t>
      </w:r>
      <w:r w:rsidR="00940A2E">
        <w:rPr>
          <w:rFonts w:cs="Arial"/>
          <w:sz w:val="20"/>
          <w:szCs w:val="20"/>
        </w:rPr>
        <w:t xml:space="preserve">]   </w:t>
      </w:r>
      <w:r w:rsidR="005F0ADC">
        <w:rPr>
          <w:rFonts w:cs="Arial"/>
          <w:sz w:val="20"/>
          <w:szCs w:val="20"/>
        </w:rPr>
        <w:t>What was different about Hannah</w:t>
      </w:r>
      <w:r w:rsidR="007140A2">
        <w:rPr>
          <w:rFonts w:cs="Arial"/>
          <w:sz w:val="20"/>
          <w:szCs w:val="20"/>
        </w:rPr>
        <w:t xml:space="preserve"> after this</w:t>
      </w:r>
      <w:r w:rsidR="005F0ADC">
        <w:rPr>
          <w:rFonts w:cs="Arial"/>
          <w:sz w:val="20"/>
          <w:szCs w:val="20"/>
        </w:rPr>
        <w:t>?</w:t>
      </w:r>
    </w:p>
    <w:p w14:paraId="52CCEC3C" w14:textId="673F24C3" w:rsidR="005F0ADC" w:rsidRDefault="005F0ADC" w:rsidP="005F0ADC">
      <w:pPr>
        <w:pBdr>
          <w:top w:val="nil"/>
          <w:left w:val="nil"/>
          <w:bottom w:val="nil"/>
          <w:right w:val="nil"/>
          <w:between w:val="nil"/>
        </w:pBdr>
        <w:spacing w:after="0"/>
        <w:ind w:left="720"/>
        <w:rPr>
          <w:rFonts w:cs="Arial"/>
          <w:sz w:val="20"/>
          <w:szCs w:val="20"/>
        </w:rPr>
      </w:pPr>
      <w:r>
        <w:rPr>
          <w:rFonts w:cs="Arial"/>
          <w:sz w:val="20"/>
          <w:szCs w:val="20"/>
        </w:rPr>
        <w:t>She was able to eat, and she was no longer sad.</w:t>
      </w:r>
    </w:p>
    <w:p w14:paraId="43C3E18E" w14:textId="77777777" w:rsidR="005F0ADC" w:rsidRDefault="005F0ADC" w:rsidP="005F0ADC">
      <w:pPr>
        <w:pBdr>
          <w:top w:val="nil"/>
          <w:left w:val="nil"/>
          <w:bottom w:val="nil"/>
          <w:right w:val="nil"/>
          <w:between w:val="nil"/>
        </w:pBdr>
        <w:spacing w:after="0"/>
        <w:ind w:left="720"/>
        <w:rPr>
          <w:rFonts w:cs="Arial"/>
          <w:sz w:val="20"/>
          <w:szCs w:val="20"/>
        </w:rPr>
      </w:pPr>
    </w:p>
    <w:p w14:paraId="14DFBAB2" w14:textId="77777777" w:rsidR="005F0ADC" w:rsidRDefault="005F0ADC" w:rsidP="005F0ADC">
      <w:pPr>
        <w:pBdr>
          <w:top w:val="nil"/>
          <w:left w:val="nil"/>
          <w:bottom w:val="nil"/>
          <w:right w:val="nil"/>
          <w:between w:val="nil"/>
        </w:pBdr>
        <w:spacing w:after="0"/>
        <w:ind w:left="360"/>
        <w:rPr>
          <w:rFonts w:cs="Arial"/>
          <w:sz w:val="20"/>
          <w:szCs w:val="20"/>
        </w:rPr>
      </w:pPr>
    </w:p>
    <w:p w14:paraId="0FFCFE2B" w14:textId="35ECD3FB" w:rsidR="009D33A2" w:rsidRPr="00B559B5" w:rsidRDefault="005F0ADC">
      <w:pPr>
        <w:numPr>
          <w:ilvl w:val="0"/>
          <w:numId w:val="64"/>
        </w:numPr>
        <w:pBdr>
          <w:top w:val="nil"/>
          <w:left w:val="nil"/>
          <w:bottom w:val="nil"/>
          <w:right w:val="nil"/>
          <w:between w:val="nil"/>
        </w:pBdr>
        <w:spacing w:after="0"/>
        <w:rPr>
          <w:rFonts w:cs="Arial"/>
          <w:sz w:val="20"/>
          <w:szCs w:val="20"/>
        </w:rPr>
      </w:pPr>
      <w:r>
        <w:rPr>
          <w:rFonts w:cs="Arial"/>
          <w:sz w:val="20"/>
          <w:szCs w:val="20"/>
        </w:rPr>
        <w:t>[1:19</w:t>
      </w:r>
      <w:r w:rsidR="00940A2E">
        <w:rPr>
          <w:rFonts w:cs="Arial"/>
          <w:sz w:val="20"/>
          <w:szCs w:val="20"/>
        </w:rPr>
        <w:t xml:space="preserve">]   </w:t>
      </w:r>
      <w:r w:rsidR="00D97C21" w:rsidRPr="00B559B5">
        <w:rPr>
          <w:rFonts w:cs="Arial"/>
          <w:sz w:val="20"/>
          <w:szCs w:val="20"/>
        </w:rPr>
        <w:t xml:space="preserve">What </w:t>
      </w:r>
      <w:r w:rsidR="007140A2">
        <w:rPr>
          <w:rFonts w:cs="Arial"/>
          <w:sz w:val="20"/>
          <w:szCs w:val="20"/>
        </w:rPr>
        <w:t>happened next</w:t>
      </w:r>
      <w:r w:rsidR="00D97C21" w:rsidRPr="00B559B5">
        <w:rPr>
          <w:rFonts w:cs="Arial"/>
          <w:sz w:val="20"/>
          <w:szCs w:val="20"/>
        </w:rPr>
        <w:t xml:space="preserve">? </w:t>
      </w:r>
    </w:p>
    <w:p w14:paraId="3E9E454B" w14:textId="796FCF7D" w:rsidR="007140A2" w:rsidRDefault="005F0ADC">
      <w:pPr>
        <w:pBdr>
          <w:top w:val="nil"/>
          <w:left w:val="nil"/>
          <w:bottom w:val="nil"/>
          <w:right w:val="nil"/>
          <w:between w:val="nil"/>
        </w:pBdr>
        <w:ind w:left="720"/>
        <w:rPr>
          <w:rFonts w:cs="Arial"/>
          <w:sz w:val="20"/>
          <w:szCs w:val="20"/>
        </w:rPr>
      </w:pPr>
      <w:r>
        <w:rPr>
          <w:rFonts w:cs="Arial"/>
          <w:sz w:val="20"/>
          <w:szCs w:val="20"/>
        </w:rPr>
        <w:t>They rose early to worship, and then they went home</w:t>
      </w:r>
      <w:r w:rsidR="007140A2">
        <w:rPr>
          <w:rFonts w:cs="Arial"/>
          <w:sz w:val="20"/>
          <w:szCs w:val="20"/>
        </w:rPr>
        <w:t xml:space="preserve">. Elkanah </w:t>
      </w:r>
      <w:r w:rsidR="009575E9">
        <w:rPr>
          <w:rFonts w:cs="Arial"/>
          <w:sz w:val="20"/>
          <w:szCs w:val="20"/>
        </w:rPr>
        <w:t>had relations with</w:t>
      </w:r>
      <w:r w:rsidR="007140A2">
        <w:rPr>
          <w:rFonts w:cs="Arial"/>
          <w:sz w:val="20"/>
          <w:szCs w:val="20"/>
        </w:rPr>
        <w:t xml:space="preserve"> his wife, and Yahweh </w:t>
      </w:r>
      <w:r w:rsidR="009575E9">
        <w:rPr>
          <w:rFonts w:cs="Arial"/>
          <w:sz w:val="20"/>
          <w:szCs w:val="20"/>
        </w:rPr>
        <w:t>allowe</w:t>
      </w:r>
      <w:r w:rsidR="007140A2">
        <w:rPr>
          <w:rFonts w:cs="Arial"/>
          <w:sz w:val="20"/>
          <w:szCs w:val="20"/>
        </w:rPr>
        <w:t>d her</w:t>
      </w:r>
      <w:r w:rsidR="009575E9">
        <w:rPr>
          <w:rFonts w:cs="Arial"/>
          <w:sz w:val="20"/>
          <w:szCs w:val="20"/>
        </w:rPr>
        <w:t xml:space="preserve"> to become pregnant</w:t>
      </w:r>
      <w:r w:rsidR="007140A2">
        <w:rPr>
          <w:rFonts w:cs="Arial"/>
          <w:sz w:val="20"/>
          <w:szCs w:val="20"/>
        </w:rPr>
        <w:t>.</w:t>
      </w:r>
    </w:p>
    <w:p w14:paraId="35FBE82C" w14:textId="77777777" w:rsidR="005F0ADC" w:rsidRPr="00B559B5" w:rsidRDefault="005F0ADC">
      <w:pPr>
        <w:pBdr>
          <w:top w:val="nil"/>
          <w:left w:val="nil"/>
          <w:bottom w:val="nil"/>
          <w:right w:val="nil"/>
          <w:between w:val="nil"/>
        </w:pBdr>
        <w:ind w:left="720"/>
        <w:rPr>
          <w:rFonts w:cs="Arial"/>
          <w:sz w:val="20"/>
          <w:szCs w:val="20"/>
        </w:rPr>
      </w:pPr>
    </w:p>
    <w:p w14:paraId="68A60443" w14:textId="12C34084" w:rsidR="007140A2" w:rsidRDefault="007140A2" w:rsidP="007140A2">
      <w:pPr>
        <w:numPr>
          <w:ilvl w:val="0"/>
          <w:numId w:val="64"/>
        </w:numPr>
        <w:pBdr>
          <w:top w:val="nil"/>
          <w:left w:val="nil"/>
          <w:bottom w:val="nil"/>
          <w:right w:val="nil"/>
          <w:between w:val="nil"/>
        </w:pBdr>
        <w:spacing w:after="0"/>
        <w:rPr>
          <w:rFonts w:cs="Arial"/>
          <w:sz w:val="20"/>
          <w:szCs w:val="20"/>
        </w:rPr>
      </w:pPr>
      <w:r>
        <w:rPr>
          <w:rFonts w:cs="Arial"/>
          <w:sz w:val="20"/>
          <w:szCs w:val="20"/>
        </w:rPr>
        <w:t>[1:19</w:t>
      </w:r>
      <w:r w:rsidR="00940A2E">
        <w:rPr>
          <w:rFonts w:cs="Arial"/>
          <w:sz w:val="20"/>
          <w:szCs w:val="20"/>
        </w:rPr>
        <w:t xml:space="preserve">]   </w:t>
      </w:r>
      <w:r>
        <w:rPr>
          <w:rFonts w:cs="Arial"/>
          <w:sz w:val="20"/>
          <w:szCs w:val="20"/>
        </w:rPr>
        <w:t>What do you think it meant that Yahweh remembered Hannah?</w:t>
      </w:r>
    </w:p>
    <w:p w14:paraId="612762DC" w14:textId="03A242FE" w:rsidR="007140A2" w:rsidRDefault="007140A2" w:rsidP="007140A2">
      <w:pPr>
        <w:pBdr>
          <w:top w:val="nil"/>
          <w:left w:val="nil"/>
          <w:bottom w:val="nil"/>
          <w:right w:val="nil"/>
          <w:between w:val="nil"/>
        </w:pBdr>
        <w:spacing w:after="0"/>
        <w:ind w:left="720"/>
        <w:rPr>
          <w:rFonts w:cs="Arial"/>
          <w:sz w:val="20"/>
          <w:szCs w:val="20"/>
        </w:rPr>
      </w:pPr>
      <w:r>
        <w:rPr>
          <w:rFonts w:cs="Arial"/>
          <w:sz w:val="20"/>
          <w:szCs w:val="20"/>
        </w:rPr>
        <w:t>The next verse indicates that this means that Yahweh</w:t>
      </w:r>
      <w:r w:rsidR="00D07BA2">
        <w:rPr>
          <w:rFonts w:cs="Arial"/>
          <w:sz w:val="20"/>
          <w:szCs w:val="20"/>
        </w:rPr>
        <w:t xml:space="preserve"> </w:t>
      </w:r>
      <w:r>
        <w:rPr>
          <w:rFonts w:cs="Arial"/>
          <w:sz w:val="20"/>
          <w:szCs w:val="20"/>
        </w:rPr>
        <w:t>answered Hannah’s prayer</w:t>
      </w:r>
      <w:r w:rsidR="00D07BA2">
        <w:rPr>
          <w:rFonts w:cs="Arial"/>
          <w:sz w:val="20"/>
          <w:szCs w:val="20"/>
        </w:rPr>
        <w:t xml:space="preserve"> by allowing her to have a child</w:t>
      </w:r>
      <w:r>
        <w:rPr>
          <w:rFonts w:cs="Arial"/>
          <w:sz w:val="20"/>
          <w:szCs w:val="20"/>
        </w:rPr>
        <w:t>.</w:t>
      </w:r>
    </w:p>
    <w:p w14:paraId="51C0A39C" w14:textId="77777777" w:rsidR="007140A2" w:rsidRDefault="007140A2" w:rsidP="007140A2">
      <w:pPr>
        <w:pBdr>
          <w:top w:val="nil"/>
          <w:left w:val="nil"/>
          <w:bottom w:val="nil"/>
          <w:right w:val="nil"/>
          <w:between w:val="nil"/>
        </w:pBdr>
        <w:spacing w:after="0"/>
        <w:ind w:left="720"/>
        <w:rPr>
          <w:rFonts w:cs="Arial"/>
          <w:sz w:val="20"/>
          <w:szCs w:val="20"/>
        </w:rPr>
      </w:pPr>
    </w:p>
    <w:p w14:paraId="43F508AA" w14:textId="77777777" w:rsidR="007140A2" w:rsidRPr="007140A2" w:rsidRDefault="007140A2" w:rsidP="007140A2">
      <w:pPr>
        <w:pBdr>
          <w:top w:val="nil"/>
          <w:left w:val="nil"/>
          <w:bottom w:val="nil"/>
          <w:right w:val="nil"/>
          <w:between w:val="nil"/>
        </w:pBdr>
        <w:spacing w:after="0"/>
        <w:ind w:left="360"/>
        <w:rPr>
          <w:rFonts w:cs="Arial"/>
          <w:sz w:val="20"/>
          <w:szCs w:val="20"/>
        </w:rPr>
      </w:pPr>
    </w:p>
    <w:p w14:paraId="0FFCFE2E" w14:textId="66FCC4B4" w:rsidR="009D33A2" w:rsidRPr="00B559B5" w:rsidRDefault="007140A2">
      <w:pPr>
        <w:numPr>
          <w:ilvl w:val="0"/>
          <w:numId w:val="64"/>
        </w:numPr>
        <w:pBdr>
          <w:top w:val="nil"/>
          <w:left w:val="nil"/>
          <w:bottom w:val="nil"/>
          <w:right w:val="nil"/>
          <w:between w:val="nil"/>
        </w:pBdr>
        <w:spacing w:after="0"/>
        <w:rPr>
          <w:rFonts w:cs="Arial"/>
          <w:sz w:val="20"/>
          <w:szCs w:val="20"/>
        </w:rPr>
      </w:pPr>
      <w:r>
        <w:rPr>
          <w:rFonts w:cs="Arial"/>
          <w:sz w:val="20"/>
          <w:szCs w:val="20"/>
        </w:rPr>
        <w:t>[1:20</w:t>
      </w:r>
      <w:r w:rsidR="00940A2E">
        <w:rPr>
          <w:rFonts w:cs="Arial"/>
          <w:sz w:val="20"/>
          <w:szCs w:val="20"/>
        </w:rPr>
        <w:t xml:space="preserve">]   </w:t>
      </w:r>
      <w:r w:rsidR="00D97C21" w:rsidRPr="00B559B5">
        <w:rPr>
          <w:rFonts w:cs="Arial"/>
          <w:sz w:val="20"/>
          <w:szCs w:val="20"/>
        </w:rPr>
        <w:t xml:space="preserve">When Hannah conceived and gave birth to a son, what did she name him? </w:t>
      </w:r>
    </w:p>
    <w:p w14:paraId="20299AFA" w14:textId="1F83E534" w:rsidR="009C3A9E" w:rsidRPr="00B559B5" w:rsidRDefault="00D97C21" w:rsidP="007140A2">
      <w:pPr>
        <w:pBdr>
          <w:top w:val="nil"/>
          <w:left w:val="nil"/>
          <w:bottom w:val="nil"/>
          <w:right w:val="nil"/>
          <w:between w:val="nil"/>
        </w:pBdr>
        <w:ind w:left="720"/>
        <w:rPr>
          <w:rFonts w:cs="Arial"/>
          <w:sz w:val="20"/>
          <w:szCs w:val="20"/>
        </w:rPr>
      </w:pPr>
      <w:r w:rsidRPr="00B559B5">
        <w:rPr>
          <w:rFonts w:cs="Arial"/>
          <w:sz w:val="20"/>
          <w:szCs w:val="20"/>
        </w:rPr>
        <w:t xml:space="preserve">Hannah named her son Samuel because she asked for him from Yahweh. </w:t>
      </w:r>
    </w:p>
    <w:p w14:paraId="0FFCFE30" w14:textId="77777777" w:rsidR="009D33A2" w:rsidRPr="00B559B5" w:rsidRDefault="00D97C21" w:rsidP="001A5736">
      <w:pPr>
        <w:pStyle w:val="CommentSection"/>
      </w:pPr>
      <w:r w:rsidRPr="00B559B5">
        <w:t>Comment Section:</w:t>
      </w:r>
    </w:p>
    <w:p w14:paraId="0FFCFE33" w14:textId="77777777" w:rsidR="009D33A2" w:rsidRPr="00B559B5" w:rsidRDefault="00D97C21" w:rsidP="008508BC">
      <w:pPr>
        <w:pStyle w:val="Heading1"/>
      </w:pPr>
      <w:bookmarkStart w:id="29" w:name="_heading=h.36ei31r" w:colFirst="0" w:colLast="0"/>
      <w:bookmarkEnd w:id="29"/>
      <w:r w:rsidRPr="00B559B5">
        <w:br w:type="page"/>
      </w:r>
    </w:p>
    <w:p w14:paraId="0FFCFE34" w14:textId="1099D4CC" w:rsidR="009D33A2" w:rsidRPr="00B559B5" w:rsidRDefault="00D97C21" w:rsidP="008508BC">
      <w:pPr>
        <w:pStyle w:val="Heading1"/>
      </w:pPr>
      <w:bookmarkStart w:id="30" w:name="_Toc203574562"/>
      <w:r w:rsidRPr="00B559B5">
        <w:lastRenderedPageBreak/>
        <w:t>1 Samuel 3:10-21</w:t>
      </w:r>
      <w:r w:rsidR="0032449D">
        <w:t xml:space="preserve"> </w:t>
      </w:r>
      <w:r w:rsidR="0032449D">
        <w:tab/>
      </w:r>
      <w:r w:rsidRPr="009C3A9E">
        <w:rPr>
          <w:rStyle w:val="Heading2Char"/>
        </w:rPr>
        <w:t>Yahweh speaks to Samuel</w:t>
      </w:r>
      <w:bookmarkEnd w:id="30"/>
    </w:p>
    <w:p w14:paraId="45F8CF0B" w14:textId="40107A06" w:rsidR="007140A2" w:rsidRDefault="00D97C21" w:rsidP="00B345B6">
      <w:pPr>
        <w:pStyle w:val="Background"/>
      </w:pPr>
      <w:r w:rsidRPr="00B559B5">
        <w:rPr>
          <w:rFonts w:cs="Arial"/>
          <w:b/>
        </w:rPr>
        <w:t xml:space="preserve">Background: </w:t>
      </w:r>
      <w:r w:rsidR="007140A2">
        <w:t xml:space="preserve">Hannah sent her young son Samuel to serve Yahweh with Eli the priest in the temple. </w:t>
      </w:r>
      <w:r w:rsidR="00B345B6">
        <w:t xml:space="preserve">But </w:t>
      </w:r>
      <w:r w:rsidR="007140A2">
        <w:t xml:space="preserve">Eli’s two </w:t>
      </w:r>
      <w:r w:rsidR="00B345B6">
        <w:t xml:space="preserve">grown </w:t>
      </w:r>
      <w:r w:rsidR="007140A2">
        <w:t>sons</w:t>
      </w:r>
      <w:r w:rsidR="00B345B6">
        <w:t>, who also served as priests,</w:t>
      </w:r>
      <w:r w:rsidR="007140A2">
        <w:t xml:space="preserve"> were worthless men who did not know Yahweh. They disrespected the sacrifices people brought to Yahweh, and they caused the people of Israel to sin. </w:t>
      </w:r>
    </w:p>
    <w:p w14:paraId="0FFCFE36" w14:textId="4408BDF3" w:rsidR="009D33A2" w:rsidRPr="00B559B5" w:rsidRDefault="007140A2" w:rsidP="00B345B6">
      <w:pPr>
        <w:pStyle w:val="Background"/>
        <w:rPr>
          <w:rFonts w:cs="Arial"/>
        </w:rPr>
      </w:pPr>
      <w:r>
        <w:t>One night</w:t>
      </w:r>
      <w:r w:rsidR="005F3538">
        <w:t xml:space="preserve"> in the temple,</w:t>
      </w:r>
      <w:r w:rsidR="00D97C21" w:rsidRPr="00B559B5">
        <w:rPr>
          <w:rFonts w:cs="Arial"/>
        </w:rPr>
        <w:t xml:space="preserve"> Yahweh called to Samuel three times, but Samuel thought </w:t>
      </w:r>
      <w:r w:rsidR="00B345B6">
        <w:rPr>
          <w:rFonts w:cs="Arial"/>
        </w:rPr>
        <w:t xml:space="preserve">that </w:t>
      </w:r>
      <w:r w:rsidR="00D97C21" w:rsidRPr="00B559B5">
        <w:rPr>
          <w:rFonts w:cs="Arial"/>
        </w:rPr>
        <w:t>Eli was calling him. The third time, Eli realized that Yahweh was calling to Samuel</w:t>
      </w:r>
      <w:r w:rsidR="005F3538">
        <w:rPr>
          <w:rFonts w:cs="Arial"/>
        </w:rPr>
        <w:t xml:space="preserve">. </w:t>
      </w:r>
      <w:r w:rsidR="00D97C21" w:rsidRPr="00B559B5">
        <w:rPr>
          <w:rFonts w:cs="Arial"/>
        </w:rPr>
        <w:t>Eli told Samuel that if it happen</w:t>
      </w:r>
      <w:r>
        <w:rPr>
          <w:rFonts w:cs="Arial"/>
        </w:rPr>
        <w:t>ed</w:t>
      </w:r>
      <w:r w:rsidR="00D97C21" w:rsidRPr="00B559B5">
        <w:rPr>
          <w:rFonts w:cs="Arial"/>
        </w:rPr>
        <w:t xml:space="preserve"> again, he should say</w:t>
      </w:r>
      <w:r w:rsidR="00B345B6">
        <w:rPr>
          <w:rFonts w:cs="Arial"/>
        </w:rPr>
        <w:t>,</w:t>
      </w:r>
      <w:r w:rsidR="00D97C21" w:rsidRPr="00B559B5">
        <w:rPr>
          <w:rFonts w:cs="Arial"/>
        </w:rPr>
        <w:t xml:space="preserve"> “Speak, Yahweh, for your servant is listening.” </w:t>
      </w:r>
    </w:p>
    <w:p w14:paraId="2703D719" w14:textId="77777777" w:rsidR="00B669DB" w:rsidRPr="00170DC8" w:rsidRDefault="00B669DB" w:rsidP="00B669DB">
      <w:pPr>
        <w:pStyle w:val="Background"/>
        <w:rPr>
          <w:b/>
          <w:bCs w:val="0"/>
          <w:i/>
          <w:iCs/>
        </w:rPr>
      </w:pPr>
      <w:r w:rsidRPr="00170DC8">
        <w:rPr>
          <w:b/>
          <w:bCs w:val="0"/>
          <w:i/>
          <w:iCs/>
        </w:rPr>
        <w:t>Read the passage.</w:t>
      </w:r>
    </w:p>
    <w:p w14:paraId="0FFCFE37" w14:textId="77777777" w:rsidR="009D33A2" w:rsidRPr="00B559B5" w:rsidRDefault="00D97C21" w:rsidP="00F94597">
      <w:pPr>
        <w:pStyle w:val="Part1"/>
      </w:pPr>
      <w:r w:rsidRPr="00B559B5">
        <w:t>Part 1</w:t>
      </w:r>
    </w:p>
    <w:p w14:paraId="0FFCFE38" w14:textId="759CBD5A" w:rsidR="009D33A2" w:rsidRPr="00B559B5" w:rsidRDefault="00D97C21" w:rsidP="00B345B6">
      <w:pPr>
        <w:pStyle w:val="Answerortell"/>
      </w:pPr>
      <w:r w:rsidRPr="00B559B5">
        <w:t>Tell in your own words what you just read</w:t>
      </w:r>
      <w:r w:rsidR="00B345B6">
        <w:t>.</w:t>
      </w:r>
    </w:p>
    <w:p w14:paraId="0FFCFE39" w14:textId="77777777" w:rsidR="009D33A2" w:rsidRPr="00B559B5" w:rsidRDefault="00D97C21" w:rsidP="00B345B6">
      <w:pPr>
        <w:pStyle w:val="Checklist2"/>
      </w:pPr>
      <w:r w:rsidRPr="00B559B5">
        <w:t>Samuel heard the voice of Yahweh again, and he told Yahweh that he was listening. [3:10]</w:t>
      </w:r>
    </w:p>
    <w:p w14:paraId="0FFCFE3A" w14:textId="77777777" w:rsidR="009D33A2" w:rsidRPr="00B559B5" w:rsidRDefault="00D97C21" w:rsidP="00B345B6">
      <w:pPr>
        <w:pStyle w:val="Checklist2"/>
      </w:pPr>
      <w:r w:rsidRPr="00B559B5">
        <w:t>Yahweh told Samuel that he was going to punish Eli’s family like he promised to do. [3:11-14]</w:t>
      </w:r>
    </w:p>
    <w:p w14:paraId="0FFCFE3B" w14:textId="77777777" w:rsidR="009D33A2" w:rsidRPr="00B559B5" w:rsidRDefault="00D97C21" w:rsidP="00B345B6">
      <w:pPr>
        <w:pStyle w:val="Checklist2"/>
      </w:pPr>
      <w:r w:rsidRPr="00B559B5">
        <w:t>Samuel told Eli all that Yahweh said. [3:15-18]</w:t>
      </w:r>
    </w:p>
    <w:p w14:paraId="0FFCFE3C" w14:textId="3FCF3102" w:rsidR="009D33A2" w:rsidRPr="00B559B5" w:rsidRDefault="00D97C21" w:rsidP="00B345B6">
      <w:pPr>
        <w:pStyle w:val="Checklist2"/>
      </w:pPr>
      <w:r w:rsidRPr="00B559B5">
        <w:t xml:space="preserve">All Israel knew that Samuel was appointed to be </w:t>
      </w:r>
      <w:r w:rsidR="009575E9">
        <w:t xml:space="preserve">a </w:t>
      </w:r>
      <w:r w:rsidRPr="00B559B5">
        <w:t>prophet of Yahweh. [3:19-20]</w:t>
      </w:r>
    </w:p>
    <w:p w14:paraId="0FFCFE3D" w14:textId="77777777" w:rsidR="009D33A2" w:rsidRPr="00B559B5" w:rsidRDefault="00D97C21" w:rsidP="00F94597">
      <w:pPr>
        <w:pStyle w:val="Part2"/>
        <w:rPr>
          <w:sz w:val="20"/>
          <w:szCs w:val="20"/>
        </w:rPr>
      </w:pPr>
      <w:r w:rsidRPr="00B559B5">
        <w:t>Part 2</w:t>
      </w:r>
      <w:r w:rsidRPr="00B559B5">
        <w:rPr>
          <w:sz w:val="20"/>
          <w:szCs w:val="20"/>
        </w:rPr>
        <w:t xml:space="preserve"> </w:t>
      </w:r>
    </w:p>
    <w:p w14:paraId="0FFCFE3E" w14:textId="77777777" w:rsidR="009D33A2" w:rsidRPr="00B559B5" w:rsidRDefault="00D97C21" w:rsidP="00B345B6">
      <w:pPr>
        <w:pStyle w:val="Answerortell"/>
      </w:pPr>
      <w:r w:rsidRPr="00B559B5">
        <w:t>Answer the following questions.</w:t>
      </w:r>
    </w:p>
    <w:p w14:paraId="0FFCFE3F" w14:textId="6F1F7E14" w:rsidR="009D33A2" w:rsidRPr="00B559B5" w:rsidRDefault="00B345B6">
      <w:pPr>
        <w:numPr>
          <w:ilvl w:val="0"/>
          <w:numId w:val="66"/>
        </w:numPr>
        <w:pBdr>
          <w:top w:val="nil"/>
          <w:left w:val="nil"/>
          <w:bottom w:val="nil"/>
          <w:right w:val="nil"/>
          <w:between w:val="nil"/>
        </w:pBdr>
        <w:spacing w:before="200" w:after="0"/>
        <w:rPr>
          <w:rFonts w:cs="Arial"/>
          <w:sz w:val="20"/>
          <w:szCs w:val="20"/>
        </w:rPr>
      </w:pPr>
      <w:r>
        <w:rPr>
          <w:rFonts w:cs="Arial"/>
          <w:sz w:val="20"/>
          <w:szCs w:val="20"/>
        </w:rPr>
        <w:t>[3:10</w:t>
      </w:r>
      <w:r w:rsidR="00940A2E">
        <w:rPr>
          <w:rFonts w:cs="Arial"/>
          <w:sz w:val="20"/>
          <w:szCs w:val="20"/>
        </w:rPr>
        <w:t xml:space="preserve">]   </w:t>
      </w:r>
      <w:r w:rsidR="00D97C21" w:rsidRPr="00B559B5">
        <w:rPr>
          <w:rFonts w:cs="Arial"/>
          <w:sz w:val="20"/>
          <w:szCs w:val="20"/>
        </w:rPr>
        <w:t xml:space="preserve">What did Samuel say when he heard Yahweh call him again? </w:t>
      </w:r>
    </w:p>
    <w:p w14:paraId="0FFCFE40"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Samuel said, “Speak, for your servant is listening.”</w:t>
      </w:r>
    </w:p>
    <w:p w14:paraId="0FFCFE41"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0FFCFE42" w14:textId="1ED31FA7" w:rsidR="009D33A2" w:rsidRPr="00B559B5" w:rsidRDefault="00B345B6">
      <w:pPr>
        <w:numPr>
          <w:ilvl w:val="0"/>
          <w:numId w:val="66"/>
        </w:numPr>
        <w:pBdr>
          <w:top w:val="nil"/>
          <w:left w:val="nil"/>
          <w:bottom w:val="nil"/>
          <w:right w:val="nil"/>
          <w:between w:val="nil"/>
        </w:pBdr>
        <w:spacing w:after="0"/>
        <w:rPr>
          <w:rFonts w:cs="Arial"/>
          <w:sz w:val="20"/>
          <w:szCs w:val="20"/>
        </w:rPr>
      </w:pPr>
      <w:r>
        <w:rPr>
          <w:rFonts w:cs="Arial"/>
          <w:sz w:val="20"/>
          <w:szCs w:val="20"/>
        </w:rPr>
        <w:t>[3:11</w:t>
      </w:r>
      <w:r w:rsidR="00940A2E">
        <w:rPr>
          <w:rFonts w:cs="Arial"/>
          <w:sz w:val="20"/>
          <w:szCs w:val="20"/>
        </w:rPr>
        <w:t xml:space="preserve">]   </w:t>
      </w:r>
      <w:r w:rsidR="00D97C21" w:rsidRPr="00B559B5">
        <w:rPr>
          <w:rFonts w:cs="Arial"/>
          <w:sz w:val="20"/>
          <w:szCs w:val="20"/>
        </w:rPr>
        <w:t>What did Yahweh say would happen to the ears of everyone when they heard what Yahweh was going to do?</w:t>
      </w:r>
    </w:p>
    <w:p w14:paraId="0FFCFE43"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 said their ears would tingle.</w:t>
      </w:r>
    </w:p>
    <w:p w14:paraId="0FFCFE44" w14:textId="77777777" w:rsidR="009D33A2" w:rsidRPr="00B559B5" w:rsidRDefault="009D33A2">
      <w:pPr>
        <w:pBdr>
          <w:top w:val="nil"/>
          <w:left w:val="nil"/>
          <w:bottom w:val="nil"/>
          <w:right w:val="nil"/>
          <w:between w:val="nil"/>
        </w:pBdr>
        <w:ind w:left="720"/>
        <w:rPr>
          <w:rFonts w:cs="Arial"/>
          <w:sz w:val="20"/>
          <w:szCs w:val="20"/>
        </w:rPr>
      </w:pPr>
    </w:p>
    <w:p w14:paraId="0FFCFE45" w14:textId="4889F241" w:rsidR="009D33A2" w:rsidRPr="00B559B5" w:rsidRDefault="00B345B6">
      <w:pPr>
        <w:numPr>
          <w:ilvl w:val="0"/>
          <w:numId w:val="66"/>
        </w:numPr>
        <w:pBdr>
          <w:top w:val="nil"/>
          <w:left w:val="nil"/>
          <w:bottom w:val="nil"/>
          <w:right w:val="nil"/>
          <w:between w:val="nil"/>
        </w:pBdr>
        <w:spacing w:after="0"/>
        <w:rPr>
          <w:rFonts w:cs="Arial"/>
          <w:sz w:val="20"/>
          <w:szCs w:val="20"/>
        </w:rPr>
      </w:pPr>
      <w:r>
        <w:rPr>
          <w:rFonts w:cs="Arial"/>
          <w:sz w:val="20"/>
          <w:szCs w:val="20"/>
        </w:rPr>
        <w:t>[3:11</w:t>
      </w:r>
      <w:r w:rsidR="00940A2E">
        <w:rPr>
          <w:rFonts w:cs="Arial"/>
          <w:sz w:val="20"/>
          <w:szCs w:val="20"/>
        </w:rPr>
        <w:t xml:space="preserve">]   </w:t>
      </w:r>
      <w:r w:rsidR="00D97C21" w:rsidRPr="00B559B5">
        <w:rPr>
          <w:rFonts w:cs="Arial"/>
          <w:sz w:val="20"/>
          <w:szCs w:val="20"/>
        </w:rPr>
        <w:t>What do you think it meant that their ears would tingle?</w:t>
      </w:r>
    </w:p>
    <w:p w14:paraId="0FFCFE46" w14:textId="53097AE8" w:rsidR="009D33A2" w:rsidRPr="00B559B5" w:rsidRDefault="00B345B6">
      <w:pPr>
        <w:pBdr>
          <w:top w:val="nil"/>
          <w:left w:val="nil"/>
          <w:bottom w:val="nil"/>
          <w:right w:val="nil"/>
          <w:between w:val="nil"/>
        </w:pBdr>
        <w:ind w:left="720"/>
        <w:rPr>
          <w:rFonts w:cs="Arial"/>
          <w:sz w:val="20"/>
          <w:szCs w:val="20"/>
        </w:rPr>
      </w:pPr>
      <w:r w:rsidRPr="00B345B6">
        <w:rPr>
          <w:rFonts w:cs="Arial"/>
          <w:i/>
          <w:iCs/>
          <w:sz w:val="20"/>
          <w:szCs w:val="20"/>
        </w:rPr>
        <w:t>(Answers may vary.)</w:t>
      </w:r>
      <w:r>
        <w:rPr>
          <w:rFonts w:cs="Arial"/>
          <w:sz w:val="20"/>
          <w:szCs w:val="20"/>
        </w:rPr>
        <w:t xml:space="preserve"> </w:t>
      </w:r>
      <w:r w:rsidR="00D97C21" w:rsidRPr="00B559B5">
        <w:rPr>
          <w:rFonts w:cs="Arial"/>
          <w:sz w:val="20"/>
          <w:szCs w:val="20"/>
        </w:rPr>
        <w:t>Perhaps it meant they would be very curious</w:t>
      </w:r>
      <w:r w:rsidR="005F3538">
        <w:rPr>
          <w:rFonts w:cs="Arial"/>
          <w:sz w:val="20"/>
          <w:szCs w:val="20"/>
        </w:rPr>
        <w:t xml:space="preserve"> and </w:t>
      </w:r>
      <w:r w:rsidR="00D97C21" w:rsidRPr="00B559B5">
        <w:rPr>
          <w:rFonts w:cs="Arial"/>
          <w:sz w:val="20"/>
          <w:szCs w:val="20"/>
        </w:rPr>
        <w:t>afraid at what they heard.</w:t>
      </w:r>
    </w:p>
    <w:p w14:paraId="0FFCFE47" w14:textId="77777777" w:rsidR="009D33A2" w:rsidRPr="00B559B5" w:rsidRDefault="009D33A2">
      <w:pPr>
        <w:pBdr>
          <w:top w:val="nil"/>
          <w:left w:val="nil"/>
          <w:bottom w:val="nil"/>
          <w:right w:val="nil"/>
          <w:between w:val="nil"/>
        </w:pBdr>
        <w:ind w:left="720"/>
        <w:rPr>
          <w:rFonts w:cs="Arial"/>
          <w:sz w:val="20"/>
          <w:szCs w:val="20"/>
        </w:rPr>
      </w:pPr>
    </w:p>
    <w:p w14:paraId="0FFCFE48" w14:textId="7049C4FB"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[3:12</w:t>
      </w:r>
      <w:r w:rsidR="00D07BA2">
        <w:rPr>
          <w:rFonts w:cs="Arial"/>
          <w:sz w:val="20"/>
          <w:szCs w:val="20"/>
        </w:rPr>
        <w:t xml:space="preserve">]   </w:t>
      </w:r>
      <w:r w:rsidR="00D97C21" w:rsidRPr="00B559B5">
        <w:rPr>
          <w:rFonts w:cs="Arial"/>
          <w:sz w:val="20"/>
          <w:szCs w:val="20"/>
        </w:rPr>
        <w:t xml:space="preserve">What did Yahweh say </w:t>
      </w:r>
      <w:r>
        <w:rPr>
          <w:rFonts w:cs="Arial"/>
          <w:sz w:val="20"/>
          <w:szCs w:val="20"/>
        </w:rPr>
        <w:t xml:space="preserve">that </w:t>
      </w:r>
      <w:r w:rsidR="00D97C21" w:rsidRPr="00B559B5">
        <w:rPr>
          <w:rFonts w:cs="Arial"/>
          <w:sz w:val="20"/>
          <w:szCs w:val="20"/>
        </w:rPr>
        <w:t xml:space="preserve">he would do on that day? </w:t>
      </w:r>
    </w:p>
    <w:p w14:paraId="0FFCFE49" w14:textId="55AEFA6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said he would do everything </w:t>
      </w:r>
      <w:r w:rsidR="005F3538">
        <w:rPr>
          <w:rFonts w:cs="Arial"/>
          <w:sz w:val="20"/>
          <w:szCs w:val="20"/>
        </w:rPr>
        <w:t xml:space="preserve">that </w:t>
      </w:r>
      <w:r w:rsidRPr="00B559B5">
        <w:rPr>
          <w:rFonts w:cs="Arial"/>
          <w:sz w:val="20"/>
          <w:szCs w:val="20"/>
        </w:rPr>
        <w:t xml:space="preserve">he said he would do against Eli and his house. </w:t>
      </w:r>
    </w:p>
    <w:p w14:paraId="0FFCFE4A" w14:textId="77777777" w:rsidR="009D33A2" w:rsidRPr="00B559B5" w:rsidRDefault="009D33A2">
      <w:pPr>
        <w:pBdr>
          <w:top w:val="nil"/>
          <w:left w:val="nil"/>
          <w:bottom w:val="nil"/>
          <w:right w:val="nil"/>
          <w:between w:val="nil"/>
        </w:pBdr>
        <w:ind w:left="720"/>
        <w:rPr>
          <w:rFonts w:cs="Arial"/>
          <w:sz w:val="20"/>
          <w:szCs w:val="20"/>
        </w:rPr>
      </w:pPr>
    </w:p>
    <w:p w14:paraId="0FFCFE4B" w14:textId="5A859F0E"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[3:13</w:t>
      </w:r>
      <w:r w:rsidR="00D07BA2">
        <w:rPr>
          <w:rFonts w:cs="Arial"/>
          <w:sz w:val="20"/>
          <w:szCs w:val="20"/>
        </w:rPr>
        <w:t xml:space="preserve">]   </w:t>
      </w:r>
      <w:r w:rsidR="00D97C21" w:rsidRPr="00B559B5">
        <w:rPr>
          <w:rFonts w:cs="Arial"/>
          <w:sz w:val="20"/>
          <w:szCs w:val="20"/>
        </w:rPr>
        <w:t xml:space="preserve">Why would </w:t>
      </w:r>
      <w:r>
        <w:rPr>
          <w:rFonts w:cs="Arial"/>
          <w:sz w:val="20"/>
          <w:szCs w:val="20"/>
        </w:rPr>
        <w:t xml:space="preserve">Yahweh </w:t>
      </w:r>
      <w:r w:rsidR="00D97C21" w:rsidRPr="00B559B5">
        <w:rPr>
          <w:rFonts w:cs="Arial"/>
          <w:sz w:val="20"/>
          <w:szCs w:val="20"/>
        </w:rPr>
        <w:t xml:space="preserve">judge Eli’s house? </w:t>
      </w:r>
    </w:p>
    <w:p w14:paraId="0FFCFE4C" w14:textId="1FEE5BE1" w:rsidR="009D33A2" w:rsidRPr="00B559B5" w:rsidRDefault="005F3538">
      <w:pPr>
        <w:pBdr>
          <w:top w:val="nil"/>
          <w:left w:val="nil"/>
          <w:bottom w:val="nil"/>
          <w:right w:val="nil"/>
          <w:between w:val="nil"/>
        </w:pBdr>
        <w:ind w:left="720"/>
        <w:rPr>
          <w:rFonts w:cs="Arial"/>
          <w:sz w:val="20"/>
          <w:szCs w:val="20"/>
        </w:rPr>
      </w:pPr>
      <w:r>
        <w:rPr>
          <w:rFonts w:cs="Arial"/>
          <w:sz w:val="20"/>
          <w:szCs w:val="20"/>
        </w:rPr>
        <w:t>Yahweh said he would judge Eli’s house</w:t>
      </w:r>
      <w:r w:rsidR="00D97C21" w:rsidRPr="00B559B5">
        <w:rPr>
          <w:rFonts w:cs="Arial"/>
          <w:sz w:val="20"/>
          <w:szCs w:val="20"/>
        </w:rPr>
        <w:t xml:space="preserve"> because </w:t>
      </w:r>
      <w:r>
        <w:rPr>
          <w:rFonts w:cs="Arial"/>
          <w:sz w:val="20"/>
          <w:szCs w:val="20"/>
        </w:rPr>
        <w:t>Eli’s</w:t>
      </w:r>
      <w:r w:rsidR="00D97C21" w:rsidRPr="00B559B5">
        <w:rPr>
          <w:rFonts w:cs="Arial"/>
          <w:sz w:val="20"/>
          <w:szCs w:val="20"/>
        </w:rPr>
        <w:t xml:space="preserve"> sons sinned and brought a curse upon themselves, and Eli knew about </w:t>
      </w:r>
      <w:proofErr w:type="gramStart"/>
      <w:r w:rsidR="00D97C21" w:rsidRPr="00B559B5">
        <w:rPr>
          <w:rFonts w:cs="Arial"/>
          <w:sz w:val="20"/>
          <w:szCs w:val="20"/>
        </w:rPr>
        <w:t>it</w:t>
      </w:r>
      <w:proofErr w:type="gramEnd"/>
      <w:r w:rsidR="00D97C21" w:rsidRPr="00B559B5">
        <w:rPr>
          <w:rFonts w:cs="Arial"/>
          <w:sz w:val="20"/>
          <w:szCs w:val="20"/>
        </w:rPr>
        <w:t xml:space="preserve"> but he did not stop his sons. </w:t>
      </w:r>
    </w:p>
    <w:p w14:paraId="0FFCFE4D" w14:textId="26AF2921" w:rsidR="009D33A2" w:rsidRPr="00B345B6" w:rsidRDefault="00B345B6" w:rsidP="00B345B6">
      <w:pPr>
        <w:pStyle w:val="Continuedline"/>
      </w:pPr>
      <w:r w:rsidRPr="00B559B5">
        <w:lastRenderedPageBreak/>
        <w:t>1 Samuel 3:10-21 continued</w:t>
      </w:r>
    </w:p>
    <w:p w14:paraId="0FFCFE4E" w14:textId="063B0435"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[3:14</w:t>
      </w:r>
      <w:r w:rsidR="00D07BA2">
        <w:rPr>
          <w:rFonts w:cs="Arial"/>
          <w:sz w:val="20"/>
          <w:szCs w:val="20"/>
        </w:rPr>
        <w:t xml:space="preserve">]   </w:t>
      </w:r>
      <w:r w:rsidR="00D97C21" w:rsidRPr="00B559B5">
        <w:rPr>
          <w:rFonts w:cs="Arial"/>
          <w:sz w:val="20"/>
          <w:szCs w:val="20"/>
        </w:rPr>
        <w:t xml:space="preserve">What would never be atoned for by sacrifice or offering? </w:t>
      </w:r>
    </w:p>
    <w:p w14:paraId="0FFCFE4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sins of Eli's house would never be atoned for.</w:t>
      </w:r>
    </w:p>
    <w:p w14:paraId="0FFCFE52" w14:textId="57981FFA" w:rsidR="009D33A2" w:rsidRPr="00B559B5" w:rsidRDefault="009D33A2" w:rsidP="00B345B6">
      <w:pPr>
        <w:pBdr>
          <w:top w:val="nil"/>
          <w:left w:val="nil"/>
          <w:bottom w:val="nil"/>
          <w:right w:val="nil"/>
          <w:between w:val="nil"/>
        </w:pBdr>
        <w:rPr>
          <w:rFonts w:cs="Arial"/>
          <w:sz w:val="20"/>
          <w:szCs w:val="20"/>
        </w:rPr>
      </w:pPr>
    </w:p>
    <w:p w14:paraId="0FFCFE53" w14:textId="74367082"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[3:15</w:t>
      </w:r>
      <w:r w:rsidR="00D07BA2">
        <w:rPr>
          <w:rFonts w:cs="Arial"/>
          <w:sz w:val="20"/>
          <w:szCs w:val="20"/>
        </w:rPr>
        <w:t xml:space="preserve">]   </w:t>
      </w:r>
      <w:r w:rsidR="00D97C21" w:rsidRPr="00B559B5">
        <w:rPr>
          <w:rFonts w:cs="Arial"/>
          <w:sz w:val="20"/>
          <w:szCs w:val="20"/>
        </w:rPr>
        <w:t xml:space="preserve">What was Samuel afraid to do in the morning after he opened the doors of the house of Yahweh? </w:t>
      </w:r>
    </w:p>
    <w:p w14:paraId="0FFCFE54"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was afraid to tell Eli about the vision from Yahweh.</w:t>
      </w:r>
    </w:p>
    <w:p w14:paraId="0FFCFE55" w14:textId="77777777" w:rsidR="009D33A2" w:rsidRPr="00B559B5" w:rsidRDefault="009D33A2">
      <w:pPr>
        <w:pBdr>
          <w:top w:val="nil"/>
          <w:left w:val="nil"/>
          <w:bottom w:val="nil"/>
          <w:right w:val="nil"/>
          <w:between w:val="nil"/>
        </w:pBdr>
        <w:ind w:left="720"/>
        <w:rPr>
          <w:rFonts w:cs="Arial"/>
          <w:sz w:val="20"/>
          <w:szCs w:val="20"/>
        </w:rPr>
      </w:pPr>
    </w:p>
    <w:p w14:paraId="0FFCFE56" w14:textId="461B9DD5"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w:t>
      </w:r>
      <w:r>
        <w:rPr>
          <w:rFonts w:cs="Arial"/>
          <w:sz w:val="20"/>
          <w:szCs w:val="20"/>
        </w:rPr>
        <w:t>16-</w:t>
      </w:r>
      <w:r w:rsidRPr="00B559B5">
        <w:rPr>
          <w:rFonts w:cs="Arial"/>
          <w:sz w:val="20"/>
          <w:szCs w:val="20"/>
        </w:rPr>
        <w:t>17</w:t>
      </w:r>
      <w:r w:rsidR="00D07BA2">
        <w:rPr>
          <w:rFonts w:cs="Arial"/>
          <w:sz w:val="20"/>
          <w:szCs w:val="20"/>
        </w:rPr>
        <w:t xml:space="preserve">]   </w:t>
      </w:r>
      <w:r w:rsidR="00D97C21" w:rsidRPr="00B559B5">
        <w:rPr>
          <w:rFonts w:cs="Arial"/>
          <w:sz w:val="20"/>
          <w:szCs w:val="20"/>
        </w:rPr>
        <w:t xml:space="preserve">What did Eli ask Samuel? </w:t>
      </w:r>
    </w:p>
    <w:p w14:paraId="0FFCFE57" w14:textId="43858B0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asked </w:t>
      </w:r>
      <w:r w:rsidR="005F3538">
        <w:rPr>
          <w:rFonts w:cs="Arial"/>
          <w:sz w:val="20"/>
          <w:szCs w:val="20"/>
        </w:rPr>
        <w:t xml:space="preserve">Samuel </w:t>
      </w:r>
      <w:r w:rsidRPr="00B559B5">
        <w:rPr>
          <w:rFonts w:cs="Arial"/>
          <w:sz w:val="20"/>
          <w:szCs w:val="20"/>
        </w:rPr>
        <w:t>what the word was from God. He asked</w:t>
      </w:r>
      <w:r w:rsidR="005F3538">
        <w:rPr>
          <w:rFonts w:cs="Arial"/>
          <w:sz w:val="20"/>
          <w:szCs w:val="20"/>
        </w:rPr>
        <w:t xml:space="preserve"> Samuel</w:t>
      </w:r>
      <w:r w:rsidRPr="00B559B5">
        <w:rPr>
          <w:rFonts w:cs="Arial"/>
          <w:sz w:val="20"/>
          <w:szCs w:val="20"/>
        </w:rPr>
        <w:t xml:space="preserve"> not to hide anything from him.</w:t>
      </w:r>
    </w:p>
    <w:p w14:paraId="0FFCFE58" w14:textId="77777777" w:rsidR="009D33A2" w:rsidRPr="00B559B5" w:rsidRDefault="009D33A2">
      <w:pPr>
        <w:pBdr>
          <w:top w:val="nil"/>
          <w:left w:val="nil"/>
          <w:bottom w:val="nil"/>
          <w:right w:val="nil"/>
          <w:between w:val="nil"/>
        </w:pBdr>
        <w:ind w:left="720"/>
        <w:rPr>
          <w:rFonts w:cs="Arial"/>
          <w:sz w:val="20"/>
          <w:szCs w:val="20"/>
        </w:rPr>
      </w:pPr>
    </w:p>
    <w:p w14:paraId="0FFCFE5A" w14:textId="32C359C8"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[3:18</w:t>
      </w:r>
      <w:r w:rsidR="00D07BA2">
        <w:rPr>
          <w:rFonts w:cs="Arial"/>
          <w:sz w:val="20"/>
          <w:szCs w:val="20"/>
        </w:rPr>
        <w:t xml:space="preserve">]   </w:t>
      </w:r>
      <w:r w:rsidR="00D97C21" w:rsidRPr="00B559B5">
        <w:rPr>
          <w:rFonts w:cs="Arial"/>
          <w:sz w:val="20"/>
          <w:szCs w:val="20"/>
        </w:rPr>
        <w:t xml:space="preserve">What did Samuel do after Eli told him that he must not hide </w:t>
      </w:r>
      <w:r>
        <w:rPr>
          <w:rFonts w:cs="Arial"/>
          <w:sz w:val="20"/>
          <w:szCs w:val="20"/>
        </w:rPr>
        <w:t>any</w:t>
      </w:r>
      <w:r w:rsidR="00D97C21" w:rsidRPr="00B559B5">
        <w:rPr>
          <w:rFonts w:cs="Arial"/>
          <w:sz w:val="20"/>
          <w:szCs w:val="20"/>
        </w:rPr>
        <w:t xml:space="preserve"> words that Yahweh had spoken? </w:t>
      </w:r>
    </w:p>
    <w:p w14:paraId="0FFCFE5B" w14:textId="6C9E5B5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Samuel told </w:t>
      </w:r>
      <w:r w:rsidR="005F3538">
        <w:rPr>
          <w:rFonts w:cs="Arial"/>
          <w:sz w:val="20"/>
          <w:szCs w:val="20"/>
        </w:rPr>
        <w:t>Eli</w:t>
      </w:r>
      <w:r w:rsidRPr="00B559B5">
        <w:rPr>
          <w:rFonts w:cs="Arial"/>
          <w:sz w:val="20"/>
          <w:szCs w:val="20"/>
        </w:rPr>
        <w:t xml:space="preserve"> everything and hid nothing from </w:t>
      </w:r>
      <w:r w:rsidR="005F3538">
        <w:rPr>
          <w:rFonts w:cs="Arial"/>
          <w:sz w:val="20"/>
          <w:szCs w:val="20"/>
        </w:rPr>
        <w:t>him</w:t>
      </w:r>
      <w:r w:rsidRPr="00B559B5">
        <w:rPr>
          <w:rFonts w:cs="Arial"/>
          <w:sz w:val="20"/>
          <w:szCs w:val="20"/>
        </w:rPr>
        <w:t>.</w:t>
      </w:r>
    </w:p>
    <w:p w14:paraId="0FFCFE5C" w14:textId="77777777" w:rsidR="009D33A2" w:rsidRPr="00B559B5" w:rsidRDefault="009D33A2">
      <w:pPr>
        <w:pBdr>
          <w:top w:val="nil"/>
          <w:left w:val="nil"/>
          <w:bottom w:val="nil"/>
          <w:right w:val="nil"/>
          <w:between w:val="nil"/>
        </w:pBdr>
        <w:ind w:left="720"/>
        <w:rPr>
          <w:rFonts w:cs="Arial"/>
          <w:sz w:val="20"/>
          <w:szCs w:val="20"/>
        </w:rPr>
      </w:pPr>
    </w:p>
    <w:p w14:paraId="0FFCFE5D" w14:textId="4F072F49"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[3:18</w:t>
      </w:r>
      <w:r w:rsidR="00D07BA2">
        <w:rPr>
          <w:rFonts w:cs="Arial"/>
          <w:sz w:val="20"/>
          <w:szCs w:val="20"/>
        </w:rPr>
        <w:t xml:space="preserve">]   </w:t>
      </w:r>
      <w:r w:rsidR="00D97C21" w:rsidRPr="00B559B5">
        <w:rPr>
          <w:rFonts w:cs="Arial"/>
          <w:sz w:val="20"/>
          <w:szCs w:val="20"/>
        </w:rPr>
        <w:t xml:space="preserve">How did Eli respond to Samuel’s message? </w:t>
      </w:r>
    </w:p>
    <w:p w14:paraId="0FFCFE5E" w14:textId="12227F48"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Eli said that it was Yahweh</w:t>
      </w:r>
      <w:r w:rsidR="005F3538">
        <w:rPr>
          <w:rFonts w:cs="Arial"/>
          <w:sz w:val="20"/>
          <w:szCs w:val="20"/>
        </w:rPr>
        <w:t>,</w:t>
      </w:r>
      <w:r w:rsidRPr="00B559B5">
        <w:rPr>
          <w:rFonts w:cs="Arial"/>
          <w:sz w:val="20"/>
          <w:szCs w:val="20"/>
        </w:rPr>
        <w:t xml:space="preserve"> and Yahweh would do what seemed good to him. </w:t>
      </w:r>
    </w:p>
    <w:p w14:paraId="0FFCFE5F" w14:textId="77777777" w:rsidR="009D33A2" w:rsidRPr="00B559B5" w:rsidRDefault="009D33A2">
      <w:pPr>
        <w:pBdr>
          <w:top w:val="nil"/>
          <w:left w:val="nil"/>
          <w:bottom w:val="nil"/>
          <w:right w:val="nil"/>
          <w:between w:val="nil"/>
        </w:pBdr>
        <w:ind w:left="720"/>
        <w:rPr>
          <w:rFonts w:cs="Arial"/>
          <w:sz w:val="20"/>
          <w:szCs w:val="20"/>
        </w:rPr>
      </w:pPr>
    </w:p>
    <w:p w14:paraId="0FFCFE60" w14:textId="6448D8A8" w:rsidR="009D33A2" w:rsidRPr="00B559B5" w:rsidRDefault="005F3538">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[3:19</w:t>
      </w:r>
      <w:r w:rsidR="00D07BA2">
        <w:rPr>
          <w:rFonts w:cs="Arial"/>
          <w:sz w:val="20"/>
          <w:szCs w:val="20"/>
        </w:rPr>
        <w:t xml:space="preserve">]   </w:t>
      </w:r>
      <w:r w:rsidR="00D97C21" w:rsidRPr="00B559B5">
        <w:rPr>
          <w:rFonts w:cs="Arial"/>
          <w:sz w:val="20"/>
          <w:szCs w:val="20"/>
        </w:rPr>
        <w:t>What happened to</w:t>
      </w:r>
      <w:r w:rsidR="00D07BA2">
        <w:rPr>
          <w:rFonts w:cs="Arial"/>
          <w:sz w:val="20"/>
          <w:szCs w:val="20"/>
        </w:rPr>
        <w:t xml:space="preserve"> Samuel</w:t>
      </w:r>
      <w:r w:rsidR="00D97C21" w:rsidRPr="00B559B5">
        <w:rPr>
          <w:rFonts w:cs="Arial"/>
          <w:sz w:val="20"/>
          <w:szCs w:val="20"/>
        </w:rPr>
        <w:t xml:space="preserve"> </w:t>
      </w:r>
      <w:r>
        <w:rPr>
          <w:rFonts w:cs="Arial"/>
          <w:sz w:val="20"/>
          <w:szCs w:val="20"/>
        </w:rPr>
        <w:t>later</w:t>
      </w:r>
      <w:r w:rsidR="00D97C21" w:rsidRPr="00B559B5">
        <w:rPr>
          <w:rFonts w:cs="Arial"/>
          <w:sz w:val="20"/>
          <w:szCs w:val="20"/>
        </w:rPr>
        <w:t xml:space="preserve">? </w:t>
      </w:r>
    </w:p>
    <w:p w14:paraId="6177E22D" w14:textId="31532B66" w:rsidR="005F3538" w:rsidRDefault="00D97C21" w:rsidP="009575E9">
      <w:pPr>
        <w:pBdr>
          <w:top w:val="nil"/>
          <w:left w:val="nil"/>
          <w:bottom w:val="nil"/>
          <w:right w:val="nil"/>
          <w:between w:val="nil"/>
        </w:pBdr>
        <w:ind w:left="720"/>
        <w:rPr>
          <w:rFonts w:cs="Arial"/>
          <w:sz w:val="20"/>
          <w:szCs w:val="20"/>
        </w:rPr>
      </w:pPr>
      <w:r w:rsidRPr="00B559B5">
        <w:rPr>
          <w:rFonts w:cs="Arial"/>
          <w:sz w:val="20"/>
          <w:szCs w:val="20"/>
        </w:rPr>
        <w:t xml:space="preserve">Samuel grew up and Yahweh was with him. </w:t>
      </w:r>
      <w:r w:rsidR="00F1427D">
        <w:rPr>
          <w:rFonts w:cs="Arial"/>
          <w:sz w:val="20"/>
          <w:szCs w:val="20"/>
        </w:rPr>
        <w:t>God made all of the words that Samuel spoke in prophe</w:t>
      </w:r>
      <w:r w:rsidR="002124C6">
        <w:rPr>
          <w:rFonts w:cs="Arial"/>
          <w:sz w:val="20"/>
          <w:szCs w:val="20"/>
        </w:rPr>
        <w:t>c</w:t>
      </w:r>
      <w:r w:rsidR="00F1427D">
        <w:rPr>
          <w:rFonts w:cs="Arial"/>
          <w:sz w:val="20"/>
          <w:szCs w:val="20"/>
        </w:rPr>
        <w:t>ies come true</w:t>
      </w:r>
      <w:r w:rsidR="009575E9">
        <w:rPr>
          <w:rFonts w:cs="Arial"/>
          <w:sz w:val="20"/>
          <w:szCs w:val="20"/>
        </w:rPr>
        <w:t>.</w:t>
      </w:r>
    </w:p>
    <w:p w14:paraId="0C41AF1F" w14:textId="77777777" w:rsidR="005F3538" w:rsidRDefault="005F3538" w:rsidP="005F3538">
      <w:pPr>
        <w:pBdr>
          <w:top w:val="nil"/>
          <w:left w:val="nil"/>
          <w:bottom w:val="nil"/>
          <w:right w:val="nil"/>
          <w:between w:val="nil"/>
        </w:pBdr>
        <w:spacing w:after="0"/>
        <w:ind w:left="720"/>
        <w:rPr>
          <w:rFonts w:cs="Arial"/>
          <w:sz w:val="20"/>
          <w:szCs w:val="20"/>
        </w:rPr>
      </w:pPr>
    </w:p>
    <w:p w14:paraId="0490E103" w14:textId="77777777" w:rsidR="005F3538" w:rsidRDefault="005F3538" w:rsidP="005F3538">
      <w:pPr>
        <w:pBdr>
          <w:top w:val="nil"/>
          <w:left w:val="nil"/>
          <w:bottom w:val="nil"/>
          <w:right w:val="nil"/>
          <w:between w:val="nil"/>
        </w:pBdr>
        <w:spacing w:after="0"/>
        <w:ind w:left="360"/>
        <w:rPr>
          <w:rFonts w:cs="Arial"/>
          <w:sz w:val="20"/>
          <w:szCs w:val="20"/>
        </w:rPr>
      </w:pPr>
    </w:p>
    <w:p w14:paraId="0FFCFE63" w14:textId="52E5E50D" w:rsidR="009D33A2" w:rsidRPr="00B559B5" w:rsidRDefault="00D07BA2">
      <w:pPr>
        <w:numPr>
          <w:ilvl w:val="0"/>
          <w:numId w:val="66"/>
        </w:numPr>
        <w:pBdr>
          <w:top w:val="nil"/>
          <w:left w:val="nil"/>
          <w:bottom w:val="nil"/>
          <w:right w:val="nil"/>
          <w:between w:val="nil"/>
        </w:pBdr>
        <w:spacing w:after="0"/>
        <w:rPr>
          <w:rFonts w:cs="Arial"/>
          <w:sz w:val="20"/>
          <w:szCs w:val="20"/>
        </w:rPr>
      </w:pPr>
      <w:r w:rsidRPr="00B559B5">
        <w:rPr>
          <w:rFonts w:cs="Arial"/>
          <w:sz w:val="20"/>
          <w:szCs w:val="20"/>
        </w:rPr>
        <w:t>[3:20</w:t>
      </w:r>
      <w:r>
        <w:rPr>
          <w:rFonts w:cs="Arial"/>
          <w:sz w:val="20"/>
          <w:szCs w:val="20"/>
        </w:rPr>
        <w:t xml:space="preserve">]   </w:t>
      </w:r>
      <w:r w:rsidR="00D97C21" w:rsidRPr="00B559B5">
        <w:rPr>
          <w:rFonts w:cs="Arial"/>
          <w:sz w:val="20"/>
          <w:szCs w:val="20"/>
        </w:rPr>
        <w:t xml:space="preserve">What did all Israel from Dan to Beersheba know about Samuel? </w:t>
      </w:r>
    </w:p>
    <w:p w14:paraId="0FFCFE64"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All Israel knew that Samuel was appointed to be a prophet of Yahweh.</w:t>
      </w:r>
    </w:p>
    <w:p w14:paraId="0FFCFE65" w14:textId="77777777" w:rsidR="009D33A2" w:rsidRPr="00B559B5" w:rsidRDefault="009D33A2">
      <w:pPr>
        <w:pBdr>
          <w:top w:val="nil"/>
          <w:left w:val="nil"/>
          <w:bottom w:val="nil"/>
          <w:right w:val="nil"/>
          <w:between w:val="nil"/>
        </w:pBdr>
        <w:ind w:left="720"/>
        <w:rPr>
          <w:rFonts w:cs="Arial"/>
          <w:sz w:val="20"/>
          <w:szCs w:val="20"/>
        </w:rPr>
      </w:pPr>
    </w:p>
    <w:p w14:paraId="0FFCFE66" w14:textId="4FC6532E" w:rsidR="009D33A2" w:rsidRPr="00B559B5" w:rsidRDefault="00D97C21">
      <w:pPr>
        <w:numPr>
          <w:ilvl w:val="0"/>
          <w:numId w:val="66"/>
        </w:numPr>
        <w:pBdr>
          <w:top w:val="nil"/>
          <w:left w:val="nil"/>
          <w:bottom w:val="nil"/>
          <w:right w:val="nil"/>
          <w:between w:val="nil"/>
        </w:pBdr>
        <w:spacing w:after="0"/>
        <w:rPr>
          <w:rFonts w:cs="Arial"/>
          <w:sz w:val="20"/>
          <w:szCs w:val="20"/>
        </w:rPr>
      </w:pPr>
      <w:r w:rsidRPr="00B559B5">
        <w:rPr>
          <w:rFonts w:cs="Arial"/>
          <w:sz w:val="20"/>
          <w:szCs w:val="20"/>
        </w:rPr>
        <w:t xml:space="preserve"> </w:t>
      </w:r>
      <w:r w:rsidR="00D07BA2" w:rsidRPr="00B559B5">
        <w:rPr>
          <w:rFonts w:cs="Arial"/>
          <w:sz w:val="20"/>
          <w:szCs w:val="20"/>
        </w:rPr>
        <w:t>[3:21</w:t>
      </w:r>
      <w:r w:rsidR="00D07BA2">
        <w:rPr>
          <w:rFonts w:cs="Arial"/>
          <w:sz w:val="20"/>
          <w:szCs w:val="20"/>
        </w:rPr>
        <w:t xml:space="preserve">]   </w:t>
      </w:r>
      <w:r w:rsidRPr="00B559B5">
        <w:rPr>
          <w:rFonts w:cs="Arial"/>
          <w:sz w:val="20"/>
          <w:szCs w:val="20"/>
        </w:rPr>
        <w:t xml:space="preserve">What happened in Shiloh when Yahweh appeared? </w:t>
      </w:r>
    </w:p>
    <w:p w14:paraId="174ADE74" w14:textId="2D23C6E0" w:rsidR="0083791A" w:rsidRPr="00B559B5" w:rsidRDefault="00D97C21" w:rsidP="00D07BA2">
      <w:pPr>
        <w:pBdr>
          <w:top w:val="nil"/>
          <w:left w:val="nil"/>
          <w:bottom w:val="nil"/>
          <w:right w:val="nil"/>
          <w:between w:val="nil"/>
        </w:pBdr>
        <w:ind w:left="720"/>
        <w:rPr>
          <w:rFonts w:cs="Arial"/>
          <w:sz w:val="20"/>
          <w:szCs w:val="20"/>
        </w:rPr>
      </w:pPr>
      <w:r w:rsidRPr="00B559B5">
        <w:rPr>
          <w:rFonts w:cs="Arial"/>
          <w:sz w:val="20"/>
          <w:szCs w:val="20"/>
        </w:rPr>
        <w:t>Yahweh revealed himself to Samuel by his word.</w:t>
      </w:r>
    </w:p>
    <w:p w14:paraId="0FFCFE68" w14:textId="77777777" w:rsidR="009D33A2" w:rsidRPr="00B559B5" w:rsidRDefault="00D97C21" w:rsidP="001A5736">
      <w:pPr>
        <w:pStyle w:val="CommentSection"/>
      </w:pPr>
      <w:r w:rsidRPr="00B559B5">
        <w:t>Comment Section:</w:t>
      </w:r>
    </w:p>
    <w:p w14:paraId="0FFCFE69" w14:textId="77777777" w:rsidR="009D33A2" w:rsidRPr="00567D5F" w:rsidRDefault="009D33A2">
      <w:pPr>
        <w:rPr>
          <w:rFonts w:cs="Arial"/>
          <w:sz w:val="20"/>
        </w:rPr>
      </w:pPr>
    </w:p>
    <w:p w14:paraId="0FFCFE6B" w14:textId="512C64DB" w:rsidR="009D33A2" w:rsidRPr="0083791A" w:rsidRDefault="00D97C21" w:rsidP="0083791A">
      <w:pPr>
        <w:pStyle w:val="Heading1"/>
        <w:rPr>
          <w:rStyle w:val="Heading2Char"/>
        </w:rPr>
      </w:pPr>
      <w:bookmarkStart w:id="31" w:name="_heading=h.45jfvxd" w:colFirst="0" w:colLast="0"/>
      <w:bookmarkEnd w:id="31"/>
      <w:r w:rsidRPr="00B559B5">
        <w:br w:type="page"/>
      </w:r>
      <w:bookmarkStart w:id="32" w:name="_Toc203574563"/>
      <w:r w:rsidR="0032449D">
        <w:lastRenderedPageBreak/>
        <w:t>1</w:t>
      </w:r>
      <w:r w:rsidRPr="00B559B5">
        <w:t xml:space="preserve"> Samuel 10:1-8</w:t>
      </w:r>
      <w:r w:rsidRPr="00B559B5">
        <w:tab/>
      </w:r>
      <w:r w:rsidRPr="0083791A">
        <w:rPr>
          <w:rStyle w:val="Heading2Char"/>
        </w:rPr>
        <w:t>Samuel anoints Saul to be king</w:t>
      </w:r>
      <w:bookmarkEnd w:id="32"/>
    </w:p>
    <w:p w14:paraId="0FFCFE6C" w14:textId="22E08F8A" w:rsidR="009D33A2" w:rsidRPr="00B559B5" w:rsidRDefault="00D97C21">
      <w:pPr>
        <w:spacing w:after="240"/>
        <w:rPr>
          <w:rFonts w:cs="Arial"/>
          <w:sz w:val="20"/>
          <w:szCs w:val="20"/>
        </w:rPr>
      </w:pPr>
      <w:r w:rsidRPr="00B559B5">
        <w:rPr>
          <w:rFonts w:cs="Arial"/>
          <w:b/>
          <w:sz w:val="20"/>
          <w:szCs w:val="20"/>
        </w:rPr>
        <w:t xml:space="preserve">Background: </w:t>
      </w:r>
      <w:r w:rsidRPr="00B559B5">
        <w:rPr>
          <w:rFonts w:cs="Arial"/>
          <w:sz w:val="20"/>
          <w:szCs w:val="20"/>
        </w:rPr>
        <w:t>Yahweh chose a man named Saul from the tribe of Benjamin to be the first king of Israel. Yahweh told Samuel that the next day a man would come to him, and Samuel should anoint him with oil. The next day Saul came to</w:t>
      </w:r>
      <w:r w:rsidR="00526864">
        <w:rPr>
          <w:rFonts w:cs="Arial"/>
          <w:sz w:val="20"/>
          <w:szCs w:val="20"/>
        </w:rPr>
        <w:t xml:space="preserve"> Samuel while</w:t>
      </w:r>
      <w:r w:rsidRPr="00B559B5">
        <w:rPr>
          <w:rFonts w:cs="Arial"/>
          <w:sz w:val="20"/>
          <w:szCs w:val="20"/>
        </w:rPr>
        <w:t xml:space="preserve"> looking for </w:t>
      </w:r>
      <w:r w:rsidR="00526864">
        <w:rPr>
          <w:rFonts w:cs="Arial"/>
          <w:sz w:val="20"/>
          <w:szCs w:val="20"/>
        </w:rPr>
        <w:t>some lost</w:t>
      </w:r>
      <w:r w:rsidRPr="00B559B5">
        <w:rPr>
          <w:rFonts w:cs="Arial"/>
          <w:sz w:val="20"/>
          <w:szCs w:val="20"/>
        </w:rPr>
        <w:t xml:space="preserve"> donkeys. </w:t>
      </w:r>
    </w:p>
    <w:p w14:paraId="0FFCFE6D" w14:textId="77777777" w:rsidR="009D33A2" w:rsidRPr="00B559B5" w:rsidRDefault="00D97C21" w:rsidP="00B669DB">
      <w:pPr>
        <w:pStyle w:val="Part1"/>
        <w:spacing w:after="0"/>
      </w:pPr>
      <w:r w:rsidRPr="00B559B5">
        <w:t>Part 1</w:t>
      </w:r>
    </w:p>
    <w:p w14:paraId="0FFCFE6E" w14:textId="77777777" w:rsidR="009D33A2" w:rsidRPr="00B559B5" w:rsidRDefault="00D97C21" w:rsidP="00B669DB">
      <w:pPr>
        <w:pStyle w:val="Answerortell"/>
        <w:rPr>
          <w:b/>
          <w:sz w:val="32"/>
          <w:szCs w:val="32"/>
        </w:rPr>
      </w:pPr>
      <w:r w:rsidRPr="00B559B5">
        <w:t>Tell in your own words what you just read in these verses.</w:t>
      </w:r>
    </w:p>
    <w:p w14:paraId="0FFCFE6F" w14:textId="6908B6D6" w:rsidR="009D33A2" w:rsidRPr="00B559B5" w:rsidRDefault="00D97C21" w:rsidP="00B669DB">
      <w:pPr>
        <w:pStyle w:val="Checklist2"/>
      </w:pPr>
      <w:r w:rsidRPr="00B559B5">
        <w:t xml:space="preserve">Samuel poured oil on Saul's head </w:t>
      </w:r>
      <w:r w:rsidR="00F1427D">
        <w:t xml:space="preserve">and told Saul that </w:t>
      </w:r>
      <w:r w:rsidRPr="00B559B5">
        <w:t xml:space="preserve">Yahweh had </w:t>
      </w:r>
      <w:r w:rsidR="00F1427D">
        <w:t>chos</w:t>
      </w:r>
      <w:r w:rsidRPr="00B559B5">
        <w:t>e</w:t>
      </w:r>
      <w:r w:rsidR="00F1427D">
        <w:t>n</w:t>
      </w:r>
      <w:r w:rsidRPr="00B559B5">
        <w:t xml:space="preserve"> him to be </w:t>
      </w:r>
      <w:r w:rsidR="00F1427D">
        <w:t>the</w:t>
      </w:r>
      <w:r w:rsidRPr="00B559B5">
        <w:t xml:space="preserve"> ruler o</w:t>
      </w:r>
      <w:r w:rsidR="00F1427D">
        <w:t>f Israel</w:t>
      </w:r>
      <w:r w:rsidRPr="00B559B5">
        <w:t>. [10:1]</w:t>
      </w:r>
    </w:p>
    <w:p w14:paraId="0FFCFE70" w14:textId="77777777" w:rsidR="009D33A2" w:rsidRPr="00B559B5" w:rsidRDefault="00D97C21" w:rsidP="00B669DB">
      <w:pPr>
        <w:pStyle w:val="Checklist2"/>
      </w:pPr>
      <w:r w:rsidRPr="00B559B5">
        <w:t>Samuel told Saul about some men he would meet and what they would do. [10:2-4]</w:t>
      </w:r>
    </w:p>
    <w:p w14:paraId="0FFCFE71" w14:textId="77777777" w:rsidR="009D33A2" w:rsidRPr="00B559B5" w:rsidRDefault="00D97C21" w:rsidP="00B669DB">
      <w:pPr>
        <w:pStyle w:val="Checklist2"/>
      </w:pPr>
      <w:r w:rsidRPr="00B559B5">
        <w:t>Samuel told Saul that when he arrived at the hill of God, he would meet a group of prophets and that he would prophesy with them. [10:5-6]</w:t>
      </w:r>
    </w:p>
    <w:p w14:paraId="0FFCFE72" w14:textId="77777777" w:rsidR="009D33A2" w:rsidRPr="00B559B5" w:rsidRDefault="00D97C21" w:rsidP="00B669DB">
      <w:pPr>
        <w:pStyle w:val="Checklist2"/>
      </w:pPr>
      <w:r w:rsidRPr="00B559B5">
        <w:t>Samuel assured Saul that God would be with him, and he should wait there seven days until he would come and show him what to do. [10:7-8]</w:t>
      </w:r>
    </w:p>
    <w:p w14:paraId="0FFCFE73" w14:textId="77777777" w:rsidR="009D33A2" w:rsidRPr="00B559B5" w:rsidRDefault="00D97C21" w:rsidP="00F94597">
      <w:pPr>
        <w:pStyle w:val="Part2"/>
      </w:pPr>
      <w:r w:rsidRPr="00B559B5">
        <w:t>Part 2</w:t>
      </w:r>
    </w:p>
    <w:p w14:paraId="0FFCFE74" w14:textId="77777777" w:rsidR="009D33A2" w:rsidRPr="00B559B5" w:rsidRDefault="00D97C21">
      <w:pPr>
        <w:spacing w:after="80"/>
        <w:rPr>
          <w:rFonts w:cs="Arial"/>
          <w:sz w:val="20"/>
          <w:szCs w:val="20"/>
        </w:rPr>
      </w:pPr>
      <w:r w:rsidRPr="00B559B5">
        <w:rPr>
          <w:rFonts w:cs="Arial"/>
          <w:sz w:val="20"/>
          <w:szCs w:val="20"/>
        </w:rPr>
        <w:t>Answer the following questions.</w:t>
      </w:r>
    </w:p>
    <w:p w14:paraId="0FFCFE75" w14:textId="6E06F2E6" w:rsidR="009D33A2" w:rsidRPr="00B559B5" w:rsidRDefault="0026069A">
      <w:pPr>
        <w:numPr>
          <w:ilvl w:val="0"/>
          <w:numId w:val="71"/>
        </w:numPr>
        <w:pBdr>
          <w:top w:val="nil"/>
          <w:left w:val="nil"/>
          <w:bottom w:val="nil"/>
          <w:right w:val="nil"/>
          <w:between w:val="nil"/>
        </w:pBdr>
        <w:spacing w:before="200" w:after="0"/>
        <w:rPr>
          <w:rFonts w:cs="Arial"/>
          <w:sz w:val="20"/>
          <w:szCs w:val="20"/>
        </w:rPr>
      </w:pPr>
      <w:r w:rsidRPr="00B559B5">
        <w:rPr>
          <w:rFonts w:cs="Arial"/>
          <w:sz w:val="20"/>
          <w:szCs w:val="20"/>
        </w:rPr>
        <w:t>[10:1</w:t>
      </w:r>
      <w:r>
        <w:rPr>
          <w:rFonts w:cs="Arial"/>
          <w:sz w:val="20"/>
          <w:szCs w:val="20"/>
        </w:rPr>
        <w:t xml:space="preserve">]   </w:t>
      </w:r>
      <w:r w:rsidR="00D97C21" w:rsidRPr="00B559B5">
        <w:rPr>
          <w:rFonts w:cs="Arial"/>
          <w:sz w:val="20"/>
          <w:szCs w:val="20"/>
        </w:rPr>
        <w:t xml:space="preserve">Why did Samuel pour a flask of oil on Saul's head and kiss him? </w:t>
      </w:r>
    </w:p>
    <w:p w14:paraId="0FFCFE76" w14:textId="3B0E0F9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did this because </w:t>
      </w:r>
      <w:r w:rsidR="00F1427D">
        <w:rPr>
          <w:rFonts w:cs="Arial"/>
          <w:sz w:val="20"/>
          <w:szCs w:val="20"/>
        </w:rPr>
        <w:t>Yahweh had told Samuel that</w:t>
      </w:r>
      <w:r w:rsidRPr="00B559B5">
        <w:rPr>
          <w:rFonts w:cs="Arial"/>
          <w:sz w:val="20"/>
          <w:szCs w:val="20"/>
        </w:rPr>
        <w:t xml:space="preserve"> </w:t>
      </w:r>
      <w:r w:rsidR="00526864">
        <w:rPr>
          <w:rFonts w:cs="Arial"/>
          <w:sz w:val="20"/>
          <w:szCs w:val="20"/>
        </w:rPr>
        <w:t>Saul</w:t>
      </w:r>
      <w:r w:rsidRPr="00B559B5">
        <w:rPr>
          <w:rFonts w:cs="Arial"/>
          <w:sz w:val="20"/>
          <w:szCs w:val="20"/>
        </w:rPr>
        <w:t xml:space="preserve"> </w:t>
      </w:r>
      <w:r w:rsidR="00F1427D">
        <w:rPr>
          <w:rFonts w:cs="Arial"/>
          <w:sz w:val="20"/>
          <w:szCs w:val="20"/>
        </w:rPr>
        <w:t xml:space="preserve">was his choice </w:t>
      </w:r>
      <w:r w:rsidRPr="00B559B5">
        <w:rPr>
          <w:rFonts w:cs="Arial"/>
          <w:sz w:val="20"/>
          <w:szCs w:val="20"/>
        </w:rPr>
        <w:t xml:space="preserve">to </w:t>
      </w:r>
      <w:r w:rsidR="00526864">
        <w:rPr>
          <w:rFonts w:cs="Arial"/>
          <w:sz w:val="20"/>
          <w:szCs w:val="20"/>
        </w:rPr>
        <w:t xml:space="preserve">be </w:t>
      </w:r>
      <w:r w:rsidR="00F1427D">
        <w:rPr>
          <w:rFonts w:cs="Arial"/>
          <w:sz w:val="20"/>
          <w:szCs w:val="20"/>
        </w:rPr>
        <w:t>the</w:t>
      </w:r>
      <w:r w:rsidR="00526864">
        <w:rPr>
          <w:rFonts w:cs="Arial"/>
          <w:sz w:val="20"/>
          <w:szCs w:val="20"/>
        </w:rPr>
        <w:t xml:space="preserve"> </w:t>
      </w:r>
      <w:r w:rsidRPr="00B559B5">
        <w:rPr>
          <w:rFonts w:cs="Arial"/>
          <w:sz w:val="20"/>
          <w:szCs w:val="20"/>
        </w:rPr>
        <w:t>rule</w:t>
      </w:r>
      <w:r w:rsidR="00526864">
        <w:rPr>
          <w:rFonts w:cs="Arial"/>
          <w:sz w:val="20"/>
          <w:szCs w:val="20"/>
        </w:rPr>
        <w:t>r</w:t>
      </w:r>
      <w:r w:rsidRPr="00B559B5">
        <w:rPr>
          <w:rFonts w:cs="Arial"/>
          <w:sz w:val="20"/>
          <w:szCs w:val="20"/>
        </w:rPr>
        <w:t xml:space="preserve"> o</w:t>
      </w:r>
      <w:r w:rsidR="00F1427D">
        <w:rPr>
          <w:rFonts w:cs="Arial"/>
          <w:sz w:val="20"/>
          <w:szCs w:val="20"/>
        </w:rPr>
        <w:t>f Israel</w:t>
      </w:r>
      <w:r w:rsidRPr="00B559B5">
        <w:rPr>
          <w:rFonts w:cs="Arial"/>
          <w:sz w:val="20"/>
          <w:szCs w:val="20"/>
        </w:rPr>
        <w:t>.</w:t>
      </w:r>
    </w:p>
    <w:p w14:paraId="0FFCFE77" w14:textId="77777777" w:rsidR="009D33A2" w:rsidRPr="00B559B5" w:rsidRDefault="009D33A2">
      <w:pPr>
        <w:pBdr>
          <w:top w:val="nil"/>
          <w:left w:val="nil"/>
          <w:bottom w:val="nil"/>
          <w:right w:val="nil"/>
          <w:between w:val="nil"/>
        </w:pBdr>
        <w:ind w:left="720"/>
        <w:rPr>
          <w:rFonts w:cs="Arial"/>
          <w:sz w:val="20"/>
          <w:szCs w:val="20"/>
        </w:rPr>
      </w:pPr>
    </w:p>
    <w:p w14:paraId="0FFCFE78" w14:textId="1EBF4CD6"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[10:2</w:t>
      </w:r>
      <w:r>
        <w:rPr>
          <w:rFonts w:cs="Arial"/>
          <w:sz w:val="20"/>
          <w:szCs w:val="20"/>
        </w:rPr>
        <w:t xml:space="preserve">]   </w:t>
      </w:r>
      <w:r w:rsidR="00D97C21" w:rsidRPr="00B559B5">
        <w:rPr>
          <w:rFonts w:cs="Arial"/>
          <w:sz w:val="20"/>
          <w:szCs w:val="20"/>
        </w:rPr>
        <w:t xml:space="preserve">What did Samuel </w:t>
      </w:r>
      <w:r w:rsidR="00526864">
        <w:rPr>
          <w:rFonts w:cs="Arial"/>
          <w:sz w:val="20"/>
          <w:szCs w:val="20"/>
        </w:rPr>
        <w:t>say</w:t>
      </w:r>
      <w:r w:rsidR="00D97C21" w:rsidRPr="00B559B5">
        <w:rPr>
          <w:rFonts w:cs="Arial"/>
          <w:sz w:val="20"/>
          <w:szCs w:val="20"/>
        </w:rPr>
        <w:t xml:space="preserve"> would happen </w:t>
      </w:r>
      <w:r w:rsidR="00526864">
        <w:rPr>
          <w:rFonts w:cs="Arial"/>
          <w:sz w:val="20"/>
          <w:szCs w:val="20"/>
        </w:rPr>
        <w:t>after Saul left that day</w:t>
      </w:r>
      <w:r w:rsidR="00D97C21" w:rsidRPr="00B559B5">
        <w:rPr>
          <w:rFonts w:cs="Arial"/>
          <w:sz w:val="20"/>
          <w:szCs w:val="20"/>
        </w:rPr>
        <w:t xml:space="preserve">? </w:t>
      </w:r>
    </w:p>
    <w:p w14:paraId="0FFCFE79" w14:textId="7CB883F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526864">
        <w:rPr>
          <w:rFonts w:cs="Arial"/>
          <w:sz w:val="20"/>
          <w:szCs w:val="20"/>
        </w:rPr>
        <w:t xml:space="preserve">said </w:t>
      </w:r>
      <w:r w:rsidRPr="00B559B5">
        <w:rPr>
          <w:rFonts w:cs="Arial"/>
          <w:sz w:val="20"/>
          <w:szCs w:val="20"/>
        </w:rPr>
        <w:t>that</w:t>
      </w:r>
      <w:r w:rsidR="00526864">
        <w:rPr>
          <w:rFonts w:cs="Arial"/>
          <w:sz w:val="20"/>
          <w:szCs w:val="20"/>
        </w:rPr>
        <w:t xml:space="preserve"> Saul</w:t>
      </w:r>
      <w:r w:rsidRPr="00B559B5">
        <w:rPr>
          <w:rFonts w:cs="Arial"/>
          <w:sz w:val="20"/>
          <w:szCs w:val="20"/>
        </w:rPr>
        <w:t xml:space="preserve"> would find two men near Rachel’s tomb in Benjamin at Zelzah. </w:t>
      </w:r>
    </w:p>
    <w:p w14:paraId="0FFCFE7A" w14:textId="77777777" w:rsidR="009D33A2" w:rsidRPr="00B559B5" w:rsidRDefault="009D33A2">
      <w:pPr>
        <w:pBdr>
          <w:top w:val="nil"/>
          <w:left w:val="nil"/>
          <w:bottom w:val="nil"/>
          <w:right w:val="nil"/>
          <w:between w:val="nil"/>
        </w:pBdr>
        <w:ind w:left="720"/>
        <w:rPr>
          <w:rFonts w:cs="Arial"/>
          <w:sz w:val="20"/>
          <w:szCs w:val="20"/>
        </w:rPr>
      </w:pPr>
    </w:p>
    <w:p w14:paraId="0FFCFE7B" w14:textId="34F37B5A"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[10:2</w:t>
      </w:r>
      <w:r>
        <w:rPr>
          <w:rFonts w:cs="Arial"/>
          <w:sz w:val="20"/>
          <w:szCs w:val="20"/>
        </w:rPr>
        <w:t xml:space="preserve">]   </w:t>
      </w:r>
      <w:r w:rsidR="00D97C21" w:rsidRPr="00B559B5">
        <w:rPr>
          <w:rFonts w:cs="Arial"/>
          <w:sz w:val="20"/>
          <w:szCs w:val="20"/>
        </w:rPr>
        <w:t xml:space="preserve">What </w:t>
      </w:r>
      <w:r w:rsidR="00526864">
        <w:rPr>
          <w:rFonts w:cs="Arial"/>
          <w:sz w:val="20"/>
          <w:szCs w:val="20"/>
        </w:rPr>
        <w:t xml:space="preserve">would the </w:t>
      </w:r>
      <w:r w:rsidR="009F535B">
        <w:rPr>
          <w:rFonts w:cs="Arial"/>
          <w:sz w:val="20"/>
          <w:szCs w:val="20"/>
        </w:rPr>
        <w:t xml:space="preserve">two </w:t>
      </w:r>
      <w:r w:rsidR="00526864">
        <w:rPr>
          <w:rFonts w:cs="Arial"/>
          <w:sz w:val="20"/>
          <w:szCs w:val="20"/>
        </w:rPr>
        <w:t>men say about the</w:t>
      </w:r>
      <w:r w:rsidR="00D97C21" w:rsidRPr="00B559B5">
        <w:rPr>
          <w:rFonts w:cs="Arial"/>
          <w:sz w:val="20"/>
          <w:szCs w:val="20"/>
        </w:rPr>
        <w:t xml:space="preserve"> donkeys that were lost? </w:t>
      </w:r>
    </w:p>
    <w:p w14:paraId="0FFCFE7C" w14:textId="0CD336D0" w:rsidR="009D33A2" w:rsidRPr="00B559B5" w:rsidRDefault="00526864">
      <w:pPr>
        <w:pBdr>
          <w:top w:val="nil"/>
          <w:left w:val="nil"/>
          <w:bottom w:val="nil"/>
          <w:right w:val="nil"/>
          <w:between w:val="nil"/>
        </w:pBdr>
        <w:ind w:left="720"/>
        <w:rPr>
          <w:rFonts w:cs="Arial"/>
          <w:sz w:val="20"/>
          <w:szCs w:val="20"/>
        </w:rPr>
      </w:pPr>
      <w:r>
        <w:rPr>
          <w:rFonts w:cs="Arial"/>
          <w:sz w:val="20"/>
          <w:szCs w:val="20"/>
        </w:rPr>
        <w:t>The</w:t>
      </w:r>
      <w:r w:rsidR="00D97C21" w:rsidRPr="00B559B5">
        <w:rPr>
          <w:rFonts w:cs="Arial"/>
          <w:sz w:val="20"/>
          <w:szCs w:val="20"/>
        </w:rPr>
        <w:t xml:space="preserve"> men would tell </w:t>
      </w:r>
      <w:r>
        <w:rPr>
          <w:rFonts w:cs="Arial"/>
          <w:sz w:val="20"/>
          <w:szCs w:val="20"/>
        </w:rPr>
        <w:t>Saul that</w:t>
      </w:r>
      <w:r w:rsidR="00D97C21" w:rsidRPr="00B559B5">
        <w:rPr>
          <w:rFonts w:cs="Arial"/>
          <w:sz w:val="20"/>
          <w:szCs w:val="20"/>
        </w:rPr>
        <w:t xml:space="preserve"> </w:t>
      </w:r>
      <w:r>
        <w:rPr>
          <w:rFonts w:cs="Arial"/>
          <w:sz w:val="20"/>
          <w:szCs w:val="20"/>
        </w:rPr>
        <w:t>his father’s</w:t>
      </w:r>
      <w:r w:rsidR="00D97C21" w:rsidRPr="00B559B5">
        <w:rPr>
          <w:rFonts w:cs="Arial"/>
          <w:sz w:val="20"/>
          <w:szCs w:val="20"/>
        </w:rPr>
        <w:t xml:space="preserve"> donkeys had been found and that </w:t>
      </w:r>
      <w:r>
        <w:rPr>
          <w:rFonts w:cs="Arial"/>
          <w:sz w:val="20"/>
          <w:szCs w:val="20"/>
        </w:rPr>
        <w:t>Saul’s</w:t>
      </w:r>
      <w:r w:rsidR="00D97C21" w:rsidRPr="00B559B5">
        <w:rPr>
          <w:rFonts w:cs="Arial"/>
          <w:sz w:val="20"/>
          <w:szCs w:val="20"/>
        </w:rPr>
        <w:t xml:space="preserve"> father was worried about him. </w:t>
      </w:r>
    </w:p>
    <w:p w14:paraId="0FFCFE7D" w14:textId="77777777" w:rsidR="009D33A2" w:rsidRPr="00B559B5" w:rsidRDefault="009D33A2">
      <w:pPr>
        <w:pBdr>
          <w:top w:val="nil"/>
          <w:left w:val="nil"/>
          <w:bottom w:val="nil"/>
          <w:right w:val="nil"/>
          <w:between w:val="nil"/>
        </w:pBdr>
        <w:ind w:left="720"/>
        <w:rPr>
          <w:rFonts w:cs="Arial"/>
          <w:sz w:val="20"/>
          <w:szCs w:val="20"/>
        </w:rPr>
      </w:pPr>
    </w:p>
    <w:p w14:paraId="0FFCFE7E" w14:textId="729736CC"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[10:3</w:t>
      </w:r>
      <w:r>
        <w:rPr>
          <w:rFonts w:cs="Arial"/>
          <w:sz w:val="20"/>
          <w:szCs w:val="20"/>
        </w:rPr>
        <w:t xml:space="preserve">]   </w:t>
      </w:r>
      <w:r w:rsidR="00D97C21" w:rsidRPr="00B559B5">
        <w:rPr>
          <w:rFonts w:cs="Arial"/>
          <w:sz w:val="20"/>
          <w:szCs w:val="20"/>
        </w:rPr>
        <w:t xml:space="preserve">What did Samuel </w:t>
      </w:r>
      <w:r w:rsidR="009F535B">
        <w:rPr>
          <w:rFonts w:cs="Arial"/>
          <w:sz w:val="20"/>
          <w:szCs w:val="20"/>
        </w:rPr>
        <w:t>say</w:t>
      </w:r>
      <w:r w:rsidR="00D97C21" w:rsidRPr="00B559B5">
        <w:rPr>
          <w:rFonts w:cs="Arial"/>
          <w:sz w:val="20"/>
          <w:szCs w:val="20"/>
        </w:rPr>
        <w:t xml:space="preserve"> would happen when </w:t>
      </w:r>
      <w:r w:rsidR="009F535B">
        <w:rPr>
          <w:rFonts w:cs="Arial"/>
          <w:sz w:val="20"/>
          <w:szCs w:val="20"/>
        </w:rPr>
        <w:t>Saul</w:t>
      </w:r>
      <w:r w:rsidR="00D97C21" w:rsidRPr="00B559B5">
        <w:rPr>
          <w:rFonts w:cs="Arial"/>
          <w:sz w:val="20"/>
          <w:szCs w:val="20"/>
        </w:rPr>
        <w:t xml:space="preserve"> </w:t>
      </w:r>
      <w:r w:rsidR="00526864">
        <w:rPr>
          <w:rFonts w:cs="Arial"/>
          <w:sz w:val="20"/>
          <w:szCs w:val="20"/>
        </w:rPr>
        <w:t>ca</w:t>
      </w:r>
      <w:r w:rsidR="00D97C21" w:rsidRPr="00B559B5">
        <w:rPr>
          <w:rFonts w:cs="Arial"/>
          <w:sz w:val="20"/>
          <w:szCs w:val="20"/>
        </w:rPr>
        <w:t xml:space="preserve">me to the oak of Tabor? </w:t>
      </w:r>
    </w:p>
    <w:p w14:paraId="0FFCFE7F" w14:textId="4E694988"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Three men would meet </w:t>
      </w:r>
      <w:r w:rsidR="009F535B">
        <w:rPr>
          <w:rFonts w:cs="Arial"/>
          <w:sz w:val="20"/>
          <w:szCs w:val="20"/>
        </w:rPr>
        <w:t xml:space="preserve">Saul. One would </w:t>
      </w:r>
      <w:r w:rsidRPr="00B559B5">
        <w:rPr>
          <w:rFonts w:cs="Arial"/>
          <w:sz w:val="20"/>
          <w:szCs w:val="20"/>
        </w:rPr>
        <w:t>carry three young goats</w:t>
      </w:r>
      <w:r w:rsidR="009F535B">
        <w:rPr>
          <w:rFonts w:cs="Arial"/>
          <w:sz w:val="20"/>
          <w:szCs w:val="20"/>
        </w:rPr>
        <w:t xml:space="preserve">. One would carry </w:t>
      </w:r>
      <w:r w:rsidRPr="00B559B5">
        <w:rPr>
          <w:rFonts w:cs="Arial"/>
          <w:sz w:val="20"/>
          <w:szCs w:val="20"/>
        </w:rPr>
        <w:t>three loaves of bread</w:t>
      </w:r>
      <w:r w:rsidR="009F535B">
        <w:rPr>
          <w:rFonts w:cs="Arial"/>
          <w:sz w:val="20"/>
          <w:szCs w:val="20"/>
        </w:rPr>
        <w:t>. One would carry</w:t>
      </w:r>
      <w:r w:rsidRPr="00B559B5">
        <w:rPr>
          <w:rFonts w:cs="Arial"/>
          <w:sz w:val="20"/>
          <w:szCs w:val="20"/>
        </w:rPr>
        <w:t xml:space="preserve"> a skin of wine.</w:t>
      </w:r>
    </w:p>
    <w:p w14:paraId="0FFCFE80" w14:textId="77777777" w:rsidR="009D33A2" w:rsidRPr="00B559B5" w:rsidRDefault="009D33A2">
      <w:pPr>
        <w:pBdr>
          <w:top w:val="nil"/>
          <w:left w:val="nil"/>
          <w:bottom w:val="nil"/>
          <w:right w:val="nil"/>
          <w:between w:val="nil"/>
        </w:pBdr>
        <w:ind w:left="720"/>
        <w:rPr>
          <w:rFonts w:cs="Arial"/>
          <w:sz w:val="20"/>
          <w:szCs w:val="20"/>
        </w:rPr>
      </w:pPr>
    </w:p>
    <w:p w14:paraId="0FFCFE81" w14:textId="563EC9AC"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[10:4</w:t>
      </w:r>
      <w:r>
        <w:rPr>
          <w:rFonts w:cs="Arial"/>
          <w:sz w:val="20"/>
          <w:szCs w:val="20"/>
        </w:rPr>
        <w:t xml:space="preserve">]   </w:t>
      </w:r>
      <w:r w:rsidR="00D97C21" w:rsidRPr="00B559B5">
        <w:rPr>
          <w:rFonts w:cs="Arial"/>
          <w:sz w:val="20"/>
          <w:szCs w:val="20"/>
        </w:rPr>
        <w:t xml:space="preserve">What </w:t>
      </w:r>
      <w:r w:rsidR="009F535B">
        <w:rPr>
          <w:rFonts w:cs="Arial"/>
          <w:sz w:val="20"/>
          <w:szCs w:val="20"/>
        </w:rPr>
        <w:t xml:space="preserve">did Samuel say that </w:t>
      </w:r>
      <w:r w:rsidR="00526864">
        <w:rPr>
          <w:rFonts w:cs="Arial"/>
          <w:sz w:val="20"/>
          <w:szCs w:val="20"/>
        </w:rPr>
        <w:t xml:space="preserve">the three men </w:t>
      </w:r>
      <w:r w:rsidR="009F535B">
        <w:rPr>
          <w:rFonts w:cs="Arial"/>
          <w:sz w:val="20"/>
          <w:szCs w:val="20"/>
        </w:rPr>
        <w:t xml:space="preserve">would </w:t>
      </w:r>
      <w:r w:rsidR="00526864">
        <w:rPr>
          <w:rFonts w:cs="Arial"/>
          <w:sz w:val="20"/>
          <w:szCs w:val="20"/>
        </w:rPr>
        <w:t xml:space="preserve">do when they met Saul? </w:t>
      </w:r>
    </w:p>
    <w:p w14:paraId="0FFCFE82" w14:textId="34728ADE" w:rsidR="009D33A2" w:rsidRPr="00B559B5" w:rsidRDefault="00526864">
      <w:pPr>
        <w:pBdr>
          <w:top w:val="nil"/>
          <w:left w:val="nil"/>
          <w:bottom w:val="nil"/>
          <w:right w:val="nil"/>
          <w:between w:val="nil"/>
        </w:pBdr>
        <w:ind w:left="720"/>
        <w:rPr>
          <w:rFonts w:cs="Arial"/>
          <w:sz w:val="20"/>
          <w:szCs w:val="20"/>
        </w:rPr>
      </w:pPr>
      <w:r>
        <w:rPr>
          <w:rFonts w:cs="Arial"/>
          <w:sz w:val="20"/>
          <w:szCs w:val="20"/>
        </w:rPr>
        <w:t>Samuel</w:t>
      </w:r>
      <w:r w:rsidR="00D97C21" w:rsidRPr="00B559B5">
        <w:rPr>
          <w:rFonts w:cs="Arial"/>
          <w:sz w:val="20"/>
          <w:szCs w:val="20"/>
        </w:rPr>
        <w:t xml:space="preserve"> </w:t>
      </w:r>
      <w:r w:rsidR="009F535B">
        <w:rPr>
          <w:rFonts w:cs="Arial"/>
          <w:sz w:val="20"/>
          <w:szCs w:val="20"/>
        </w:rPr>
        <w:t>said that</w:t>
      </w:r>
      <w:r w:rsidR="00D97C21" w:rsidRPr="00B559B5">
        <w:rPr>
          <w:rFonts w:cs="Arial"/>
          <w:sz w:val="20"/>
          <w:szCs w:val="20"/>
        </w:rPr>
        <w:t xml:space="preserve"> the men would greet </w:t>
      </w:r>
      <w:r w:rsidR="009F535B">
        <w:rPr>
          <w:rFonts w:cs="Arial"/>
          <w:sz w:val="20"/>
          <w:szCs w:val="20"/>
        </w:rPr>
        <w:t>Saul</w:t>
      </w:r>
      <w:r w:rsidR="00D97C21" w:rsidRPr="00B559B5">
        <w:rPr>
          <w:rFonts w:cs="Arial"/>
          <w:sz w:val="20"/>
          <w:szCs w:val="20"/>
        </w:rPr>
        <w:t xml:space="preserve"> and give him two loaves of bread, which he should take.</w:t>
      </w:r>
    </w:p>
    <w:p w14:paraId="0FFCFE83" w14:textId="77777777" w:rsidR="009D33A2" w:rsidRPr="00B559B5" w:rsidRDefault="009D33A2">
      <w:pPr>
        <w:pBdr>
          <w:top w:val="nil"/>
          <w:left w:val="nil"/>
          <w:bottom w:val="nil"/>
          <w:right w:val="nil"/>
          <w:between w:val="nil"/>
        </w:pBdr>
        <w:ind w:left="720"/>
        <w:rPr>
          <w:rFonts w:cs="Arial"/>
          <w:sz w:val="20"/>
          <w:szCs w:val="20"/>
        </w:rPr>
      </w:pPr>
    </w:p>
    <w:p w14:paraId="0FFCFE84" w14:textId="3DAEC605"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[10:5</w:t>
      </w:r>
      <w:r>
        <w:rPr>
          <w:rFonts w:cs="Arial"/>
          <w:sz w:val="20"/>
          <w:szCs w:val="20"/>
        </w:rPr>
        <w:t xml:space="preserve">]   </w:t>
      </w:r>
      <w:r w:rsidR="00D97C21" w:rsidRPr="00B559B5">
        <w:rPr>
          <w:rFonts w:cs="Arial"/>
          <w:sz w:val="20"/>
          <w:szCs w:val="20"/>
        </w:rPr>
        <w:t xml:space="preserve">What did Samuel tell Saul would happen when he came to the garrison of the Philistines? </w:t>
      </w:r>
    </w:p>
    <w:p w14:paraId="0FFCFE86" w14:textId="37D0EF2F" w:rsidR="009D33A2" w:rsidRPr="00B559B5" w:rsidRDefault="00D97C21" w:rsidP="008405B0">
      <w:pPr>
        <w:pBdr>
          <w:top w:val="nil"/>
          <w:left w:val="nil"/>
          <w:bottom w:val="nil"/>
          <w:right w:val="nil"/>
          <w:between w:val="nil"/>
        </w:pBdr>
        <w:ind w:left="720"/>
        <w:rPr>
          <w:rFonts w:cs="Arial"/>
          <w:sz w:val="20"/>
          <w:szCs w:val="20"/>
        </w:rPr>
      </w:pPr>
      <w:r w:rsidRPr="00B559B5">
        <w:rPr>
          <w:rFonts w:cs="Arial"/>
          <w:sz w:val="20"/>
          <w:szCs w:val="20"/>
        </w:rPr>
        <w:t xml:space="preserve">He </w:t>
      </w:r>
      <w:r w:rsidR="009F535B">
        <w:rPr>
          <w:rFonts w:cs="Arial"/>
          <w:sz w:val="20"/>
          <w:szCs w:val="20"/>
        </w:rPr>
        <w:t xml:space="preserve">said that </w:t>
      </w:r>
      <w:r w:rsidRPr="00B559B5">
        <w:rPr>
          <w:rFonts w:cs="Arial"/>
          <w:sz w:val="20"/>
          <w:szCs w:val="20"/>
        </w:rPr>
        <w:t>Saul would meet a group of prophets coming down the hill.</w:t>
      </w:r>
    </w:p>
    <w:p w14:paraId="0FFCFE87" w14:textId="77777777" w:rsidR="009D33A2" w:rsidRPr="00B559B5" w:rsidRDefault="009D33A2">
      <w:pPr>
        <w:pBdr>
          <w:top w:val="nil"/>
          <w:left w:val="nil"/>
          <w:bottom w:val="nil"/>
          <w:right w:val="nil"/>
          <w:between w:val="nil"/>
        </w:pBdr>
        <w:ind w:left="720"/>
        <w:rPr>
          <w:rFonts w:cs="Arial"/>
          <w:sz w:val="20"/>
          <w:szCs w:val="20"/>
        </w:rPr>
      </w:pPr>
    </w:p>
    <w:p w14:paraId="0FFCFE8A" w14:textId="6574AEB2" w:rsidR="009D33A2" w:rsidRPr="009F535B" w:rsidRDefault="00D97C21" w:rsidP="009F535B">
      <w:pPr>
        <w:pStyle w:val="Continuedline"/>
      </w:pPr>
      <w:r w:rsidRPr="00B559B5">
        <w:lastRenderedPageBreak/>
        <w:t>1 Samuel 10:1-8 continued</w:t>
      </w:r>
    </w:p>
    <w:p w14:paraId="0FFCFE8B" w14:textId="263C524C"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[10:5</w:t>
      </w:r>
      <w:r>
        <w:rPr>
          <w:rFonts w:cs="Arial"/>
          <w:sz w:val="20"/>
          <w:szCs w:val="20"/>
        </w:rPr>
        <w:t xml:space="preserve">]   </w:t>
      </w:r>
      <w:r w:rsidR="00D97C21" w:rsidRPr="00B559B5">
        <w:rPr>
          <w:rFonts w:cs="Arial"/>
          <w:sz w:val="20"/>
          <w:szCs w:val="20"/>
        </w:rPr>
        <w:t xml:space="preserve">What did </w:t>
      </w:r>
      <w:r w:rsidR="009F535B">
        <w:rPr>
          <w:rFonts w:cs="Arial"/>
          <w:sz w:val="20"/>
          <w:szCs w:val="20"/>
        </w:rPr>
        <w:t>Samuel</w:t>
      </w:r>
      <w:r w:rsidR="00D97C21" w:rsidRPr="00B559B5">
        <w:rPr>
          <w:rFonts w:cs="Arial"/>
          <w:sz w:val="20"/>
          <w:szCs w:val="20"/>
        </w:rPr>
        <w:t xml:space="preserve"> tell Saul about the group of prophets? </w:t>
      </w:r>
    </w:p>
    <w:p w14:paraId="0FFCFE8C" w14:textId="13A4A3A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told </w:t>
      </w:r>
      <w:r w:rsidR="009F535B">
        <w:rPr>
          <w:rFonts w:cs="Arial"/>
          <w:sz w:val="20"/>
          <w:szCs w:val="20"/>
        </w:rPr>
        <w:t>Saul</w:t>
      </w:r>
      <w:r w:rsidRPr="00B559B5">
        <w:rPr>
          <w:rFonts w:cs="Arial"/>
          <w:sz w:val="20"/>
          <w:szCs w:val="20"/>
        </w:rPr>
        <w:t xml:space="preserve"> that the</w:t>
      </w:r>
      <w:r w:rsidR="00F1427D">
        <w:rPr>
          <w:rFonts w:cs="Arial"/>
          <w:sz w:val="20"/>
          <w:szCs w:val="20"/>
        </w:rPr>
        <w:t>re would be</w:t>
      </w:r>
      <w:r w:rsidRPr="00B559B5">
        <w:rPr>
          <w:rFonts w:cs="Arial"/>
          <w:sz w:val="20"/>
          <w:szCs w:val="20"/>
        </w:rPr>
        <w:t xml:space="preserve"> </w:t>
      </w:r>
      <w:r w:rsidR="0036262F">
        <w:rPr>
          <w:rFonts w:cs="Arial"/>
          <w:sz w:val="20"/>
          <w:szCs w:val="20"/>
        </w:rPr>
        <w:t xml:space="preserve">musical instruments </w:t>
      </w:r>
      <w:r w:rsidR="00F1427D">
        <w:rPr>
          <w:rFonts w:cs="Arial"/>
          <w:sz w:val="20"/>
          <w:szCs w:val="20"/>
        </w:rPr>
        <w:t>coming down in front of</w:t>
      </w:r>
      <w:r w:rsidRPr="00B559B5">
        <w:rPr>
          <w:rFonts w:cs="Arial"/>
          <w:sz w:val="20"/>
          <w:szCs w:val="20"/>
        </w:rPr>
        <w:t xml:space="preserve"> them</w:t>
      </w:r>
      <w:r w:rsidR="009F535B">
        <w:rPr>
          <w:rFonts w:cs="Arial"/>
          <w:sz w:val="20"/>
          <w:szCs w:val="20"/>
        </w:rPr>
        <w:t>,</w:t>
      </w:r>
      <w:r w:rsidRPr="00B559B5">
        <w:rPr>
          <w:rFonts w:cs="Arial"/>
          <w:sz w:val="20"/>
          <w:szCs w:val="20"/>
        </w:rPr>
        <w:t xml:space="preserve"> and the</w:t>
      </w:r>
      <w:r w:rsidR="00F1427D">
        <w:rPr>
          <w:rFonts w:cs="Arial"/>
          <w:sz w:val="20"/>
          <w:szCs w:val="20"/>
        </w:rPr>
        <w:t xml:space="preserve"> men</w:t>
      </w:r>
      <w:r w:rsidRPr="00B559B5">
        <w:rPr>
          <w:rFonts w:cs="Arial"/>
          <w:sz w:val="20"/>
          <w:szCs w:val="20"/>
        </w:rPr>
        <w:t xml:space="preserve"> would be prophesying. </w:t>
      </w:r>
    </w:p>
    <w:p w14:paraId="0FFCFE8D" w14:textId="77777777" w:rsidR="009D33A2" w:rsidRPr="00B559B5" w:rsidRDefault="009D33A2">
      <w:pPr>
        <w:pBdr>
          <w:top w:val="nil"/>
          <w:left w:val="nil"/>
          <w:bottom w:val="nil"/>
          <w:right w:val="nil"/>
          <w:between w:val="nil"/>
        </w:pBdr>
        <w:ind w:left="720"/>
        <w:rPr>
          <w:rFonts w:cs="Arial"/>
          <w:sz w:val="20"/>
          <w:szCs w:val="20"/>
        </w:rPr>
      </w:pPr>
    </w:p>
    <w:p w14:paraId="0FFCFE8E" w14:textId="4545B674"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[10:6</w:t>
      </w:r>
      <w:r>
        <w:rPr>
          <w:rFonts w:cs="Arial"/>
          <w:sz w:val="20"/>
          <w:szCs w:val="20"/>
        </w:rPr>
        <w:t xml:space="preserve">]   </w:t>
      </w:r>
      <w:r w:rsidR="00D97C21" w:rsidRPr="00B559B5">
        <w:rPr>
          <w:rFonts w:cs="Arial"/>
          <w:sz w:val="20"/>
          <w:szCs w:val="20"/>
        </w:rPr>
        <w:t xml:space="preserve">What would the Spirit of Yahweh do? </w:t>
      </w:r>
    </w:p>
    <w:p w14:paraId="0FFCFE8F" w14:textId="5836927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Spirit of Yahweh would rush upon </w:t>
      </w:r>
      <w:r w:rsidR="009F535B">
        <w:rPr>
          <w:rFonts w:cs="Arial"/>
          <w:sz w:val="20"/>
          <w:szCs w:val="20"/>
        </w:rPr>
        <w:t>Saul</w:t>
      </w:r>
      <w:r w:rsidR="0036262F">
        <w:rPr>
          <w:rFonts w:cs="Arial"/>
          <w:sz w:val="20"/>
          <w:szCs w:val="20"/>
        </w:rPr>
        <w:t>. Saul</w:t>
      </w:r>
      <w:r w:rsidR="0036262F" w:rsidRPr="00B559B5">
        <w:rPr>
          <w:rFonts w:cs="Arial"/>
          <w:sz w:val="20"/>
          <w:szCs w:val="20"/>
        </w:rPr>
        <w:t xml:space="preserve"> would prophesy with the group of prophets</w:t>
      </w:r>
      <w:r w:rsidR="0036262F">
        <w:rPr>
          <w:rFonts w:cs="Arial"/>
          <w:sz w:val="20"/>
          <w:szCs w:val="20"/>
        </w:rPr>
        <w:t>, and</w:t>
      </w:r>
      <w:r w:rsidRPr="00B559B5">
        <w:rPr>
          <w:rFonts w:cs="Arial"/>
          <w:sz w:val="20"/>
          <w:szCs w:val="20"/>
        </w:rPr>
        <w:t xml:space="preserve"> he would be changed into a different man.</w:t>
      </w:r>
    </w:p>
    <w:p w14:paraId="0FFCFE90" w14:textId="77777777" w:rsidR="009D33A2" w:rsidRPr="00B559B5" w:rsidRDefault="009D33A2">
      <w:pPr>
        <w:pBdr>
          <w:top w:val="nil"/>
          <w:left w:val="nil"/>
          <w:bottom w:val="nil"/>
          <w:right w:val="nil"/>
          <w:between w:val="nil"/>
        </w:pBdr>
        <w:ind w:left="720"/>
        <w:rPr>
          <w:rFonts w:cs="Arial"/>
          <w:sz w:val="20"/>
          <w:szCs w:val="20"/>
        </w:rPr>
      </w:pPr>
    </w:p>
    <w:p w14:paraId="0FFCFE91" w14:textId="168589CF"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[10:7</w:t>
      </w:r>
      <w:r>
        <w:rPr>
          <w:rFonts w:cs="Arial"/>
          <w:sz w:val="20"/>
          <w:szCs w:val="20"/>
        </w:rPr>
        <w:t xml:space="preserve">]   </w:t>
      </w:r>
      <w:r w:rsidR="00D97C21" w:rsidRPr="00B559B5">
        <w:rPr>
          <w:rFonts w:cs="Arial"/>
          <w:sz w:val="20"/>
          <w:szCs w:val="20"/>
        </w:rPr>
        <w:t xml:space="preserve">What instructions did Samuel give to Saul? </w:t>
      </w:r>
    </w:p>
    <w:p w14:paraId="0FFCFE92" w14:textId="6F737EE9" w:rsidR="009D33A2" w:rsidRPr="00B559B5" w:rsidRDefault="009F535B">
      <w:pPr>
        <w:pBdr>
          <w:top w:val="nil"/>
          <w:left w:val="nil"/>
          <w:bottom w:val="nil"/>
          <w:right w:val="nil"/>
          <w:between w:val="nil"/>
        </w:pBdr>
        <w:ind w:left="720"/>
        <w:rPr>
          <w:rFonts w:cs="Arial"/>
          <w:sz w:val="20"/>
          <w:szCs w:val="20"/>
        </w:rPr>
      </w:pPr>
      <w:r>
        <w:rPr>
          <w:rFonts w:cs="Arial"/>
          <w:sz w:val="20"/>
          <w:szCs w:val="20"/>
        </w:rPr>
        <w:t>W</w:t>
      </w:r>
      <w:r w:rsidR="00D97C21" w:rsidRPr="00B559B5">
        <w:rPr>
          <w:rFonts w:cs="Arial"/>
          <w:sz w:val="20"/>
          <w:szCs w:val="20"/>
        </w:rPr>
        <w:t xml:space="preserve">hen </w:t>
      </w:r>
      <w:r>
        <w:rPr>
          <w:rFonts w:cs="Arial"/>
          <w:sz w:val="20"/>
          <w:szCs w:val="20"/>
        </w:rPr>
        <w:t>Saul</w:t>
      </w:r>
      <w:r w:rsidR="00D97C21" w:rsidRPr="00B559B5">
        <w:rPr>
          <w:rFonts w:cs="Arial"/>
          <w:sz w:val="20"/>
          <w:szCs w:val="20"/>
        </w:rPr>
        <w:t xml:space="preserve"> saw these signs, he should do whatever his hands found to do, for God would be with him. </w:t>
      </w:r>
    </w:p>
    <w:p w14:paraId="0FFCFE93" w14:textId="77777777" w:rsidR="009D33A2" w:rsidRPr="00B559B5" w:rsidRDefault="009D33A2">
      <w:pPr>
        <w:pBdr>
          <w:top w:val="nil"/>
          <w:left w:val="nil"/>
          <w:bottom w:val="nil"/>
          <w:right w:val="nil"/>
          <w:between w:val="nil"/>
        </w:pBdr>
        <w:ind w:left="360"/>
        <w:rPr>
          <w:rFonts w:cs="Arial"/>
          <w:sz w:val="20"/>
          <w:szCs w:val="20"/>
        </w:rPr>
      </w:pPr>
    </w:p>
    <w:p w14:paraId="0FFCFE94" w14:textId="72EEAC2C" w:rsidR="009D33A2" w:rsidRPr="00B559B5" w:rsidRDefault="0026069A">
      <w:pPr>
        <w:numPr>
          <w:ilvl w:val="0"/>
          <w:numId w:val="71"/>
        </w:numPr>
        <w:pBdr>
          <w:top w:val="nil"/>
          <w:left w:val="nil"/>
          <w:bottom w:val="nil"/>
          <w:right w:val="nil"/>
          <w:between w:val="nil"/>
        </w:pBdr>
        <w:spacing w:after="0"/>
        <w:rPr>
          <w:rFonts w:cs="Arial"/>
          <w:sz w:val="20"/>
          <w:szCs w:val="20"/>
        </w:rPr>
      </w:pPr>
      <w:r w:rsidRPr="00B559B5">
        <w:rPr>
          <w:rFonts w:cs="Arial"/>
          <w:sz w:val="20"/>
          <w:szCs w:val="20"/>
        </w:rPr>
        <w:t>[10:8</w:t>
      </w:r>
      <w:r>
        <w:rPr>
          <w:rFonts w:cs="Arial"/>
          <w:sz w:val="20"/>
          <w:szCs w:val="20"/>
        </w:rPr>
        <w:t xml:space="preserve">]   </w:t>
      </w:r>
      <w:r w:rsidR="00D97C21" w:rsidRPr="00B559B5">
        <w:rPr>
          <w:rFonts w:cs="Arial"/>
          <w:sz w:val="20"/>
          <w:szCs w:val="20"/>
        </w:rPr>
        <w:t>What other instructions did Samuel give to Saul?</w:t>
      </w:r>
    </w:p>
    <w:p w14:paraId="7A1C9F67" w14:textId="409E24BE" w:rsidR="008405B0" w:rsidRPr="00B559B5" w:rsidRDefault="00D97C21" w:rsidP="0036262F">
      <w:pPr>
        <w:pBdr>
          <w:top w:val="nil"/>
          <w:left w:val="nil"/>
          <w:bottom w:val="nil"/>
          <w:right w:val="nil"/>
          <w:between w:val="nil"/>
        </w:pBdr>
        <w:ind w:left="720"/>
        <w:rPr>
          <w:rFonts w:cs="Arial"/>
          <w:sz w:val="20"/>
          <w:szCs w:val="20"/>
        </w:rPr>
      </w:pPr>
      <w:r w:rsidRPr="00B559B5">
        <w:rPr>
          <w:rFonts w:cs="Arial"/>
          <w:sz w:val="20"/>
          <w:szCs w:val="20"/>
        </w:rPr>
        <w:t>Samuel told Saul to go down to Gilgal</w:t>
      </w:r>
      <w:r w:rsidR="009F535B">
        <w:rPr>
          <w:rFonts w:cs="Arial"/>
          <w:sz w:val="20"/>
          <w:szCs w:val="20"/>
        </w:rPr>
        <w:t xml:space="preserve">. </w:t>
      </w:r>
      <w:r w:rsidRPr="00B559B5">
        <w:rPr>
          <w:rFonts w:cs="Arial"/>
          <w:sz w:val="20"/>
          <w:szCs w:val="20"/>
        </w:rPr>
        <w:t xml:space="preserve">Samuel would come </w:t>
      </w:r>
      <w:r w:rsidR="009F535B">
        <w:rPr>
          <w:rFonts w:cs="Arial"/>
          <w:sz w:val="20"/>
          <w:szCs w:val="20"/>
        </w:rPr>
        <w:t xml:space="preserve">there </w:t>
      </w:r>
      <w:r w:rsidRPr="00B559B5">
        <w:rPr>
          <w:rFonts w:cs="Arial"/>
          <w:sz w:val="20"/>
          <w:szCs w:val="20"/>
        </w:rPr>
        <w:t xml:space="preserve">to sacrifice burnt offerings and peace offerings. </w:t>
      </w:r>
      <w:r w:rsidR="009F535B">
        <w:rPr>
          <w:rFonts w:cs="Arial"/>
          <w:sz w:val="20"/>
          <w:szCs w:val="20"/>
        </w:rPr>
        <w:t>Saul</w:t>
      </w:r>
      <w:r w:rsidRPr="00B559B5">
        <w:rPr>
          <w:rFonts w:cs="Arial"/>
          <w:sz w:val="20"/>
          <w:szCs w:val="20"/>
        </w:rPr>
        <w:t xml:space="preserve"> </w:t>
      </w:r>
      <w:r w:rsidR="009F535B">
        <w:rPr>
          <w:rFonts w:cs="Arial"/>
          <w:sz w:val="20"/>
          <w:szCs w:val="20"/>
        </w:rPr>
        <w:t>must</w:t>
      </w:r>
      <w:r w:rsidRPr="00B559B5">
        <w:rPr>
          <w:rFonts w:cs="Arial"/>
          <w:sz w:val="20"/>
          <w:szCs w:val="20"/>
        </w:rPr>
        <w:t xml:space="preserve"> wait there for seven days until Samuel arrived to show </w:t>
      </w:r>
      <w:r w:rsidR="009F535B">
        <w:rPr>
          <w:rFonts w:cs="Arial"/>
          <w:sz w:val="20"/>
          <w:szCs w:val="20"/>
        </w:rPr>
        <w:t>him</w:t>
      </w:r>
      <w:r w:rsidRPr="00B559B5">
        <w:rPr>
          <w:rFonts w:cs="Arial"/>
          <w:sz w:val="20"/>
          <w:szCs w:val="20"/>
        </w:rPr>
        <w:t xml:space="preserve"> what </w:t>
      </w:r>
      <w:r w:rsidR="009F535B">
        <w:rPr>
          <w:rFonts w:cs="Arial"/>
          <w:sz w:val="20"/>
          <w:szCs w:val="20"/>
        </w:rPr>
        <w:t>to</w:t>
      </w:r>
      <w:r w:rsidRPr="00B559B5">
        <w:rPr>
          <w:rFonts w:cs="Arial"/>
          <w:sz w:val="20"/>
          <w:szCs w:val="20"/>
        </w:rPr>
        <w:t xml:space="preserve"> do. </w:t>
      </w:r>
    </w:p>
    <w:p w14:paraId="0FFCFE96" w14:textId="77777777" w:rsidR="009D33A2" w:rsidRPr="00B559B5" w:rsidRDefault="00D97C21" w:rsidP="001A5736">
      <w:pPr>
        <w:pStyle w:val="CommentSection"/>
        <w:rPr>
          <w:sz w:val="44"/>
          <w:szCs w:val="44"/>
        </w:rPr>
      </w:pPr>
      <w:r w:rsidRPr="00B559B5">
        <w:t>Comment Section:</w:t>
      </w:r>
    </w:p>
    <w:p w14:paraId="3C0BF276" w14:textId="77777777" w:rsidR="00A1787C" w:rsidRDefault="00A1787C">
      <w:pPr>
        <w:spacing w:line="259" w:lineRule="auto"/>
        <w:rPr>
          <w:rFonts w:cs="Arial"/>
          <w:b/>
          <w:sz w:val="40"/>
          <w:szCs w:val="44"/>
        </w:rPr>
      </w:pPr>
      <w:r>
        <w:br w:type="page"/>
      </w:r>
    </w:p>
    <w:p w14:paraId="0FFCFEC1" w14:textId="64FF9535" w:rsidR="009D33A2" w:rsidRPr="006343E5" w:rsidRDefault="00D97C21" w:rsidP="008508BC">
      <w:pPr>
        <w:pStyle w:val="Heading1"/>
        <w:rPr>
          <w:rStyle w:val="Heading2Char"/>
        </w:rPr>
      </w:pPr>
      <w:bookmarkStart w:id="33" w:name="_Toc203574564"/>
      <w:r w:rsidRPr="00B559B5">
        <w:lastRenderedPageBreak/>
        <w:t>1 Samuel 16:6-13</w:t>
      </w:r>
      <w:r w:rsidR="006343E5">
        <w:t xml:space="preserve"> </w:t>
      </w:r>
      <w:r w:rsidR="006343E5">
        <w:tab/>
      </w:r>
      <w:r w:rsidRPr="006343E5">
        <w:rPr>
          <w:rStyle w:val="Heading2Char"/>
        </w:rPr>
        <w:t>Samuel anoints David to be king</w:t>
      </w:r>
      <w:bookmarkEnd w:id="33"/>
      <w:r w:rsidRPr="006343E5">
        <w:rPr>
          <w:rStyle w:val="Heading2Char"/>
        </w:rPr>
        <w:t xml:space="preserve"> </w:t>
      </w:r>
    </w:p>
    <w:p w14:paraId="0FFCFEC2" w14:textId="5A7B7F07" w:rsidR="009D33A2" w:rsidRPr="00B559B5" w:rsidRDefault="00D97C21" w:rsidP="00225217">
      <w:pPr>
        <w:pStyle w:val="Background"/>
      </w:pPr>
      <w:r w:rsidRPr="00B559B5">
        <w:rPr>
          <w:b/>
        </w:rPr>
        <w:t xml:space="preserve">Background: </w:t>
      </w:r>
      <w:r w:rsidRPr="00B559B5">
        <w:t>S</w:t>
      </w:r>
      <w:r w:rsidR="00BA6AA1">
        <w:t xml:space="preserve">aul made </w:t>
      </w:r>
      <w:r w:rsidR="00225217">
        <w:t>terrible</w:t>
      </w:r>
      <w:r w:rsidR="00BA6AA1">
        <w:t xml:space="preserve"> decisions as king, and he disobeyed God’s direct commands to him. When S</w:t>
      </w:r>
      <w:r w:rsidRPr="00B559B5">
        <w:t>amuel</w:t>
      </w:r>
      <w:r w:rsidR="00BA6AA1">
        <w:t xml:space="preserve"> confronted him, Saul made excuses</w:t>
      </w:r>
      <w:r w:rsidR="00225217">
        <w:t xml:space="preserve">. Samuel told Saul that Yahweh had rejected him as king. But all of this grieved Samuel greatly, and he </w:t>
      </w:r>
      <w:r w:rsidRPr="00B559B5">
        <w:t>mourned over Saul. Yahweh told Samuel to stop mourning and to go anoint the new king that Yahweh had chosen</w:t>
      </w:r>
      <w:r w:rsidR="00225217">
        <w:t xml:space="preserve">, who was one of the sons of Jesse in Bethlehem. </w:t>
      </w:r>
      <w:r w:rsidRPr="00B559B5">
        <w:t xml:space="preserve">Samuel invited </w:t>
      </w:r>
      <w:r w:rsidR="00225217">
        <w:t>Jesse</w:t>
      </w:r>
      <w:r w:rsidRPr="00B559B5">
        <w:t xml:space="preserve"> and his sons</w:t>
      </w:r>
      <w:r w:rsidR="00225217">
        <w:t xml:space="preserve"> to a sacrifice.</w:t>
      </w:r>
    </w:p>
    <w:p w14:paraId="0FFCFEC3" w14:textId="001EA3FD" w:rsidR="009D33A2" w:rsidRPr="00B559B5" w:rsidRDefault="00D97C21" w:rsidP="00225217">
      <w:pPr>
        <w:pStyle w:val="Background"/>
      </w:pPr>
      <w:r w:rsidRPr="00B559B5">
        <w:t xml:space="preserve">This passage mentions Eliab, Abinadab, Shammah, and David. These were </w:t>
      </w:r>
      <w:r w:rsidR="00225217">
        <w:t xml:space="preserve">some of </w:t>
      </w:r>
      <w:r w:rsidRPr="00B559B5">
        <w:t>Jesse</w:t>
      </w:r>
      <w:r w:rsidR="00225217">
        <w:t>’s sons</w:t>
      </w:r>
      <w:r w:rsidRPr="00B559B5">
        <w:t xml:space="preserve">. </w:t>
      </w:r>
    </w:p>
    <w:p w14:paraId="61BDDF0A" w14:textId="77777777" w:rsidR="00B669DB" w:rsidRPr="00170DC8" w:rsidRDefault="00B669DB" w:rsidP="00B669DB">
      <w:pPr>
        <w:pStyle w:val="Background"/>
        <w:rPr>
          <w:b/>
          <w:bCs w:val="0"/>
          <w:i/>
          <w:iCs/>
        </w:rPr>
      </w:pPr>
      <w:r w:rsidRPr="00170DC8">
        <w:rPr>
          <w:b/>
          <w:bCs w:val="0"/>
          <w:i/>
          <w:iCs/>
        </w:rPr>
        <w:t>Read the passage.</w:t>
      </w:r>
    </w:p>
    <w:p w14:paraId="0FFCFEC4" w14:textId="77777777" w:rsidR="009D33A2" w:rsidRDefault="00D97C21" w:rsidP="00F94597">
      <w:pPr>
        <w:pStyle w:val="Part1"/>
      </w:pPr>
      <w:r w:rsidRPr="00B559B5">
        <w:t>Part 1</w:t>
      </w:r>
    </w:p>
    <w:p w14:paraId="51AB2BF7" w14:textId="77934ECD" w:rsidR="00225217" w:rsidRPr="00225217" w:rsidRDefault="00225217" w:rsidP="00225217">
      <w:pPr>
        <w:pStyle w:val="Answerortell"/>
        <w:rPr>
          <w:b/>
          <w:sz w:val="32"/>
          <w:szCs w:val="32"/>
        </w:rPr>
      </w:pPr>
      <w:r w:rsidRPr="00B559B5">
        <w:t>Tell in your own words what you just read in these verses.</w:t>
      </w:r>
    </w:p>
    <w:p w14:paraId="23E9D6BD" w14:textId="195EDBDB" w:rsidR="0026069A" w:rsidRDefault="0026069A" w:rsidP="00225217">
      <w:pPr>
        <w:pStyle w:val="Checklist2"/>
      </w:pPr>
      <w:r>
        <w:t>Samuel thought Eliab might be Yahweh’s anointed, but Yahweh told Samuel not to look at his outward appearance, because Yahweh looks at the heart and had rejected Eliab. [16:6-7]</w:t>
      </w:r>
    </w:p>
    <w:p w14:paraId="0FFCFEC5" w14:textId="6D6DF357" w:rsidR="009D33A2" w:rsidRPr="00B559B5" w:rsidRDefault="00D97C21" w:rsidP="00225217">
      <w:pPr>
        <w:pStyle w:val="Checklist2"/>
      </w:pPr>
      <w:r w:rsidRPr="00B559B5">
        <w:t>Seve</w:t>
      </w:r>
      <w:r w:rsidR="0026069A">
        <w:t xml:space="preserve">n </w:t>
      </w:r>
      <w:r w:rsidRPr="00B559B5">
        <w:t>of Jesse’s sons came before Samuel</w:t>
      </w:r>
      <w:r w:rsidR="00225217">
        <w:t>,</w:t>
      </w:r>
      <w:r w:rsidRPr="00B559B5">
        <w:t xml:space="preserve"> but Yahweh had not chosen any of them. [16:</w:t>
      </w:r>
      <w:r w:rsidR="0026069A">
        <w:t>8</w:t>
      </w:r>
      <w:r w:rsidRPr="00B559B5">
        <w:t>-10]</w:t>
      </w:r>
    </w:p>
    <w:p w14:paraId="0FFCFEC7" w14:textId="37FF1146" w:rsidR="009D33A2" w:rsidRPr="00B559B5" w:rsidRDefault="00D97C21" w:rsidP="00225217">
      <w:pPr>
        <w:pStyle w:val="Checklist2"/>
      </w:pPr>
      <w:r w:rsidRPr="00B559B5">
        <w:t xml:space="preserve">Samuel asked Jesse if </w:t>
      </w:r>
      <w:r w:rsidR="0026069A">
        <w:t>he had</w:t>
      </w:r>
      <w:r w:rsidRPr="00B559B5">
        <w:t xml:space="preserve"> any other sons. </w:t>
      </w:r>
      <w:r w:rsidR="0026069A">
        <w:t xml:space="preserve">Jesse said that his youngest son, David, was keeping the sheep. Samuel told Jesse to send for David. </w:t>
      </w:r>
      <w:r w:rsidRPr="00B559B5">
        <w:t>[16:11]</w:t>
      </w:r>
    </w:p>
    <w:p w14:paraId="0FFCFEC8" w14:textId="77777777" w:rsidR="009D33A2" w:rsidRPr="00B559B5" w:rsidRDefault="00D97C21" w:rsidP="00225217">
      <w:pPr>
        <w:pStyle w:val="Checklist2"/>
      </w:pPr>
      <w:r w:rsidRPr="00B559B5">
        <w:t>David was brought to Samuel and Yahweh said to anoint him. [16:12]</w:t>
      </w:r>
    </w:p>
    <w:p w14:paraId="0FFCFEC9" w14:textId="1AEA2B9C" w:rsidR="009D33A2" w:rsidRPr="00B559B5" w:rsidRDefault="0026069A" w:rsidP="00225217">
      <w:pPr>
        <w:pStyle w:val="Checklist2"/>
      </w:pPr>
      <w:r>
        <w:t>Samuel anointed him, and t</w:t>
      </w:r>
      <w:r w:rsidR="00D97C21" w:rsidRPr="00B559B5">
        <w:t>he Spirit of Yahweh was on David from that day forward. [16:13]</w:t>
      </w:r>
    </w:p>
    <w:p w14:paraId="0FFCFECA" w14:textId="77777777" w:rsidR="009D33A2" w:rsidRPr="00B559B5" w:rsidRDefault="00D97C21" w:rsidP="00F94597">
      <w:pPr>
        <w:pStyle w:val="Part2"/>
      </w:pPr>
      <w:r w:rsidRPr="00B559B5">
        <w:t>Part 2</w:t>
      </w:r>
    </w:p>
    <w:p w14:paraId="0FFCFECB" w14:textId="77777777" w:rsidR="009D33A2" w:rsidRPr="00B559B5" w:rsidRDefault="00D97C21" w:rsidP="00225217">
      <w:pPr>
        <w:pStyle w:val="Answerortell"/>
      </w:pPr>
      <w:r w:rsidRPr="00B559B5">
        <w:t>Answer the following questions.</w:t>
      </w:r>
    </w:p>
    <w:p w14:paraId="0FFCFECC" w14:textId="3281C585" w:rsidR="009D33A2" w:rsidRPr="00B559B5" w:rsidRDefault="00E46348">
      <w:pPr>
        <w:numPr>
          <w:ilvl w:val="0"/>
          <w:numId w:val="68"/>
        </w:numPr>
        <w:pBdr>
          <w:top w:val="nil"/>
          <w:left w:val="nil"/>
          <w:bottom w:val="nil"/>
          <w:right w:val="nil"/>
          <w:between w:val="nil"/>
        </w:pBdr>
        <w:spacing w:before="200" w:after="0"/>
        <w:rPr>
          <w:rFonts w:cs="Arial"/>
          <w:sz w:val="20"/>
          <w:szCs w:val="20"/>
        </w:rPr>
      </w:pPr>
      <w:r w:rsidRPr="00B559B5">
        <w:rPr>
          <w:rFonts w:cs="Arial"/>
          <w:sz w:val="20"/>
          <w:szCs w:val="20"/>
        </w:rPr>
        <w:t>[16:6</w:t>
      </w:r>
      <w:r>
        <w:rPr>
          <w:rFonts w:cs="Arial"/>
          <w:sz w:val="20"/>
          <w:szCs w:val="20"/>
        </w:rPr>
        <w:t xml:space="preserve">]   </w:t>
      </w:r>
      <w:r w:rsidR="00D97C21" w:rsidRPr="00B559B5">
        <w:rPr>
          <w:rFonts w:cs="Arial"/>
          <w:sz w:val="20"/>
          <w:szCs w:val="20"/>
        </w:rPr>
        <w:t xml:space="preserve">What did Samuel say to himself when he looked at Eliab? </w:t>
      </w:r>
    </w:p>
    <w:p w14:paraId="0FFCFECD" w14:textId="7F188994"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said to himself that </w:t>
      </w:r>
      <w:r w:rsidR="00F1427D">
        <w:rPr>
          <w:rFonts w:cs="Arial"/>
          <w:sz w:val="20"/>
          <w:szCs w:val="20"/>
        </w:rPr>
        <w:t xml:space="preserve">this man must certainly be </w:t>
      </w:r>
      <w:r w:rsidRPr="00B559B5">
        <w:rPr>
          <w:rFonts w:cs="Arial"/>
          <w:sz w:val="20"/>
          <w:szCs w:val="20"/>
        </w:rPr>
        <w:t xml:space="preserve">Yahweh's </w:t>
      </w:r>
      <w:r w:rsidR="00F1427D">
        <w:rPr>
          <w:rFonts w:cs="Arial"/>
          <w:sz w:val="20"/>
          <w:szCs w:val="20"/>
        </w:rPr>
        <w:t>choice to anoint as king</w:t>
      </w:r>
      <w:r w:rsidRPr="00B559B5">
        <w:rPr>
          <w:rFonts w:cs="Arial"/>
          <w:sz w:val="20"/>
          <w:szCs w:val="20"/>
        </w:rPr>
        <w:t>.</w:t>
      </w:r>
    </w:p>
    <w:p w14:paraId="0FFCFECE" w14:textId="77777777" w:rsidR="009D33A2" w:rsidRPr="00B559B5" w:rsidRDefault="009D33A2">
      <w:pPr>
        <w:pBdr>
          <w:top w:val="nil"/>
          <w:left w:val="nil"/>
          <w:bottom w:val="nil"/>
          <w:right w:val="nil"/>
          <w:between w:val="nil"/>
        </w:pBdr>
        <w:ind w:left="720"/>
        <w:rPr>
          <w:rFonts w:cs="Arial"/>
          <w:sz w:val="20"/>
          <w:szCs w:val="20"/>
        </w:rPr>
      </w:pPr>
    </w:p>
    <w:p w14:paraId="0FFCFECF" w14:textId="4145D024" w:rsidR="009D33A2" w:rsidRPr="00B559B5" w:rsidRDefault="00E46348">
      <w:pPr>
        <w:numPr>
          <w:ilvl w:val="0"/>
          <w:numId w:val="68"/>
        </w:numPr>
        <w:pBdr>
          <w:top w:val="nil"/>
          <w:left w:val="nil"/>
          <w:bottom w:val="nil"/>
          <w:right w:val="nil"/>
          <w:between w:val="nil"/>
        </w:pBdr>
        <w:spacing w:after="0"/>
        <w:rPr>
          <w:rFonts w:cs="Arial"/>
          <w:sz w:val="20"/>
          <w:szCs w:val="20"/>
        </w:rPr>
      </w:pPr>
      <w:r w:rsidRPr="00B559B5">
        <w:rPr>
          <w:rFonts w:cs="Arial"/>
          <w:sz w:val="20"/>
          <w:szCs w:val="20"/>
        </w:rPr>
        <w:t>[16:7</w:t>
      </w:r>
      <w:r>
        <w:rPr>
          <w:rFonts w:cs="Arial"/>
          <w:sz w:val="20"/>
          <w:szCs w:val="20"/>
        </w:rPr>
        <w:t xml:space="preserve">]   </w:t>
      </w:r>
      <w:r w:rsidR="00D97C21" w:rsidRPr="00B559B5">
        <w:rPr>
          <w:rFonts w:cs="Arial"/>
          <w:sz w:val="20"/>
          <w:szCs w:val="20"/>
        </w:rPr>
        <w:t xml:space="preserve">How did Yahweh explain to Samuel that he does not see as man sees? </w:t>
      </w:r>
    </w:p>
    <w:p w14:paraId="0FFCFED0" w14:textId="3720BB9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 said that man look</w:t>
      </w:r>
      <w:r w:rsidR="006810F0">
        <w:rPr>
          <w:rFonts w:cs="Arial"/>
          <w:sz w:val="20"/>
          <w:szCs w:val="20"/>
        </w:rPr>
        <w:t>s</w:t>
      </w:r>
      <w:r w:rsidRPr="00B559B5">
        <w:rPr>
          <w:rFonts w:cs="Arial"/>
          <w:sz w:val="20"/>
          <w:szCs w:val="20"/>
        </w:rPr>
        <w:t xml:space="preserve"> on the outward appearance, but Yahweh look</w:t>
      </w:r>
      <w:r w:rsidR="006810F0">
        <w:rPr>
          <w:rFonts w:cs="Arial"/>
          <w:sz w:val="20"/>
          <w:szCs w:val="20"/>
        </w:rPr>
        <w:t>s</w:t>
      </w:r>
      <w:r w:rsidRPr="00B559B5">
        <w:rPr>
          <w:rFonts w:cs="Arial"/>
          <w:sz w:val="20"/>
          <w:szCs w:val="20"/>
        </w:rPr>
        <w:t xml:space="preserve"> on the heart. </w:t>
      </w:r>
    </w:p>
    <w:p w14:paraId="0FFCFED1" w14:textId="77777777" w:rsidR="009D33A2" w:rsidRPr="00B559B5" w:rsidRDefault="009D33A2">
      <w:pPr>
        <w:pBdr>
          <w:top w:val="nil"/>
          <w:left w:val="nil"/>
          <w:bottom w:val="nil"/>
          <w:right w:val="nil"/>
          <w:between w:val="nil"/>
        </w:pBdr>
        <w:ind w:left="720"/>
        <w:rPr>
          <w:rFonts w:cs="Arial"/>
          <w:sz w:val="20"/>
          <w:szCs w:val="20"/>
        </w:rPr>
      </w:pPr>
    </w:p>
    <w:p w14:paraId="0FFCFED2" w14:textId="1E653611" w:rsidR="009D33A2" w:rsidRPr="00B559B5" w:rsidRDefault="00E46348">
      <w:pPr>
        <w:numPr>
          <w:ilvl w:val="0"/>
          <w:numId w:val="68"/>
        </w:numPr>
        <w:pBdr>
          <w:top w:val="nil"/>
          <w:left w:val="nil"/>
          <w:bottom w:val="nil"/>
          <w:right w:val="nil"/>
          <w:between w:val="nil"/>
        </w:pBdr>
        <w:spacing w:after="0"/>
        <w:rPr>
          <w:rFonts w:cs="Arial"/>
          <w:sz w:val="20"/>
          <w:szCs w:val="20"/>
        </w:rPr>
      </w:pPr>
      <w:r w:rsidRPr="00B559B5">
        <w:rPr>
          <w:rFonts w:cs="Arial"/>
          <w:sz w:val="20"/>
          <w:szCs w:val="20"/>
        </w:rPr>
        <w:t>[16:7</w:t>
      </w:r>
      <w:r>
        <w:rPr>
          <w:rFonts w:cs="Arial"/>
          <w:sz w:val="20"/>
          <w:szCs w:val="20"/>
        </w:rPr>
        <w:t xml:space="preserve">]   </w:t>
      </w:r>
      <w:r w:rsidR="00D97C21" w:rsidRPr="00B559B5">
        <w:rPr>
          <w:rFonts w:cs="Arial"/>
          <w:sz w:val="20"/>
          <w:szCs w:val="20"/>
        </w:rPr>
        <w:t>What do you think it meant that Yahweh look</w:t>
      </w:r>
      <w:r w:rsidR="006810F0">
        <w:rPr>
          <w:rFonts w:cs="Arial"/>
          <w:sz w:val="20"/>
          <w:szCs w:val="20"/>
        </w:rPr>
        <w:t>s</w:t>
      </w:r>
      <w:r w:rsidR="00D97C21" w:rsidRPr="00B559B5">
        <w:rPr>
          <w:rFonts w:cs="Arial"/>
          <w:sz w:val="20"/>
          <w:szCs w:val="20"/>
        </w:rPr>
        <w:t xml:space="preserve"> on the heart? </w:t>
      </w:r>
    </w:p>
    <w:p w14:paraId="0FFCFED3" w14:textId="38DB0CC0" w:rsidR="009D33A2" w:rsidRPr="00B559B5" w:rsidRDefault="006810F0">
      <w:pPr>
        <w:pBdr>
          <w:top w:val="nil"/>
          <w:left w:val="nil"/>
          <w:bottom w:val="nil"/>
          <w:right w:val="nil"/>
          <w:between w:val="nil"/>
        </w:pBdr>
        <w:ind w:left="720"/>
        <w:rPr>
          <w:rFonts w:cs="Arial"/>
          <w:sz w:val="20"/>
          <w:szCs w:val="20"/>
        </w:rPr>
      </w:pPr>
      <w:r>
        <w:rPr>
          <w:rFonts w:cs="Arial"/>
          <w:sz w:val="20"/>
          <w:szCs w:val="20"/>
        </w:rPr>
        <w:t xml:space="preserve">This probably means that </w:t>
      </w:r>
      <w:r w:rsidR="00D97C21" w:rsidRPr="00B559B5">
        <w:rPr>
          <w:rFonts w:cs="Arial"/>
          <w:sz w:val="20"/>
          <w:szCs w:val="20"/>
        </w:rPr>
        <w:t>Yahweh judge</w:t>
      </w:r>
      <w:r>
        <w:rPr>
          <w:rFonts w:cs="Arial"/>
          <w:sz w:val="20"/>
          <w:szCs w:val="20"/>
        </w:rPr>
        <w:t>s</w:t>
      </w:r>
      <w:r w:rsidR="00D97C21" w:rsidRPr="00B559B5">
        <w:rPr>
          <w:rFonts w:cs="Arial"/>
          <w:sz w:val="20"/>
          <w:szCs w:val="20"/>
        </w:rPr>
        <w:t xml:space="preserve"> a person based on </w:t>
      </w:r>
      <w:r w:rsidR="00F1427D">
        <w:rPr>
          <w:rFonts w:cs="Arial"/>
          <w:sz w:val="20"/>
          <w:szCs w:val="20"/>
        </w:rPr>
        <w:t xml:space="preserve">the </w:t>
      </w:r>
      <w:r w:rsidR="00D97C21" w:rsidRPr="00B559B5">
        <w:rPr>
          <w:rFonts w:cs="Arial"/>
          <w:sz w:val="20"/>
          <w:szCs w:val="20"/>
        </w:rPr>
        <w:t>character</w:t>
      </w:r>
      <w:r w:rsidR="00F1427D">
        <w:rPr>
          <w:rFonts w:cs="Arial"/>
          <w:sz w:val="20"/>
          <w:szCs w:val="20"/>
        </w:rPr>
        <w:t xml:space="preserve"> of that person</w:t>
      </w:r>
      <w:r>
        <w:rPr>
          <w:rFonts w:cs="Arial"/>
          <w:sz w:val="20"/>
          <w:szCs w:val="20"/>
        </w:rPr>
        <w:t xml:space="preserve">, </w:t>
      </w:r>
      <w:r w:rsidR="00F1427D">
        <w:rPr>
          <w:rFonts w:cs="Arial"/>
          <w:sz w:val="20"/>
          <w:szCs w:val="20"/>
        </w:rPr>
        <w:t xml:space="preserve">which only Yahweh can see, including </w:t>
      </w:r>
      <w:r>
        <w:rPr>
          <w:rFonts w:cs="Arial"/>
          <w:sz w:val="20"/>
          <w:szCs w:val="20"/>
        </w:rPr>
        <w:t>th</w:t>
      </w:r>
      <w:r w:rsidR="00F1427D">
        <w:rPr>
          <w:rFonts w:cs="Arial"/>
          <w:sz w:val="20"/>
          <w:szCs w:val="20"/>
        </w:rPr>
        <w:t>at person’s inner</w:t>
      </w:r>
      <w:r w:rsidR="00E46348">
        <w:rPr>
          <w:rFonts w:cs="Arial"/>
          <w:sz w:val="20"/>
          <w:szCs w:val="20"/>
        </w:rPr>
        <w:t xml:space="preserve"> thoughts, </w:t>
      </w:r>
      <w:r w:rsidR="00F1427D">
        <w:rPr>
          <w:rFonts w:cs="Arial"/>
          <w:sz w:val="20"/>
          <w:szCs w:val="20"/>
        </w:rPr>
        <w:t xml:space="preserve">morals, and </w:t>
      </w:r>
      <w:r>
        <w:rPr>
          <w:rFonts w:cs="Arial"/>
          <w:sz w:val="20"/>
          <w:szCs w:val="20"/>
        </w:rPr>
        <w:t>intentions</w:t>
      </w:r>
      <w:r w:rsidR="00D97C21" w:rsidRPr="00B559B5">
        <w:rPr>
          <w:rFonts w:cs="Arial"/>
          <w:sz w:val="20"/>
          <w:szCs w:val="20"/>
        </w:rPr>
        <w:t>.</w:t>
      </w:r>
    </w:p>
    <w:p w14:paraId="0FFCFED4" w14:textId="77777777" w:rsidR="009D33A2" w:rsidRPr="00B559B5" w:rsidRDefault="009D33A2">
      <w:pPr>
        <w:pBdr>
          <w:top w:val="nil"/>
          <w:left w:val="nil"/>
          <w:bottom w:val="nil"/>
          <w:right w:val="nil"/>
          <w:between w:val="nil"/>
        </w:pBdr>
        <w:ind w:left="720"/>
        <w:rPr>
          <w:rFonts w:cs="Arial"/>
          <w:sz w:val="20"/>
          <w:szCs w:val="20"/>
        </w:rPr>
      </w:pPr>
    </w:p>
    <w:p w14:paraId="0FFCFED5" w14:textId="14001A1A" w:rsidR="009D33A2" w:rsidRPr="00B559B5" w:rsidRDefault="00E46348">
      <w:pPr>
        <w:numPr>
          <w:ilvl w:val="0"/>
          <w:numId w:val="68"/>
        </w:numPr>
        <w:pBdr>
          <w:top w:val="nil"/>
          <w:left w:val="nil"/>
          <w:bottom w:val="nil"/>
          <w:right w:val="nil"/>
          <w:between w:val="nil"/>
        </w:pBdr>
        <w:spacing w:after="0"/>
        <w:rPr>
          <w:rFonts w:cs="Arial"/>
          <w:sz w:val="20"/>
          <w:szCs w:val="20"/>
        </w:rPr>
      </w:pPr>
      <w:r w:rsidRPr="00B559B5">
        <w:rPr>
          <w:rFonts w:cs="Arial"/>
          <w:sz w:val="20"/>
          <w:szCs w:val="20"/>
        </w:rPr>
        <w:t>[16:8</w:t>
      </w:r>
      <w:r>
        <w:rPr>
          <w:rFonts w:cs="Arial"/>
          <w:sz w:val="20"/>
          <w:szCs w:val="20"/>
        </w:rPr>
        <w:t xml:space="preserve">]   </w:t>
      </w:r>
      <w:r w:rsidR="00D97C21" w:rsidRPr="00B559B5">
        <w:rPr>
          <w:rFonts w:cs="Arial"/>
          <w:sz w:val="20"/>
          <w:szCs w:val="20"/>
        </w:rPr>
        <w:t xml:space="preserve">What happened when Jesse called Abinadab to pass before Samuel? </w:t>
      </w:r>
    </w:p>
    <w:p w14:paraId="0FFCFED6"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Samuel said that Yahweh had not chosen Abinadab. </w:t>
      </w:r>
    </w:p>
    <w:p w14:paraId="0FFCFED7" w14:textId="77777777" w:rsidR="009D33A2" w:rsidRPr="00B559B5" w:rsidRDefault="009D33A2">
      <w:pPr>
        <w:pBdr>
          <w:top w:val="nil"/>
          <w:left w:val="nil"/>
          <w:bottom w:val="nil"/>
          <w:right w:val="nil"/>
          <w:between w:val="nil"/>
        </w:pBdr>
        <w:ind w:left="720"/>
        <w:rPr>
          <w:rFonts w:cs="Arial"/>
          <w:sz w:val="20"/>
          <w:szCs w:val="20"/>
        </w:rPr>
      </w:pPr>
    </w:p>
    <w:p w14:paraId="0FFCFED8" w14:textId="13E59338" w:rsidR="009D33A2" w:rsidRPr="00B559B5" w:rsidRDefault="00E46348">
      <w:pPr>
        <w:numPr>
          <w:ilvl w:val="0"/>
          <w:numId w:val="68"/>
        </w:numPr>
        <w:pBdr>
          <w:top w:val="nil"/>
          <w:left w:val="nil"/>
          <w:bottom w:val="nil"/>
          <w:right w:val="nil"/>
          <w:between w:val="nil"/>
        </w:pBdr>
        <w:spacing w:after="0"/>
        <w:rPr>
          <w:rFonts w:cs="Arial"/>
          <w:sz w:val="20"/>
          <w:szCs w:val="20"/>
        </w:rPr>
      </w:pPr>
      <w:r w:rsidRPr="00B559B5">
        <w:rPr>
          <w:rFonts w:cs="Arial"/>
          <w:sz w:val="20"/>
          <w:szCs w:val="20"/>
        </w:rPr>
        <w:t>[16:9</w:t>
      </w:r>
      <w:r>
        <w:rPr>
          <w:rFonts w:cs="Arial"/>
          <w:sz w:val="20"/>
          <w:szCs w:val="20"/>
        </w:rPr>
        <w:t xml:space="preserve">]   </w:t>
      </w:r>
      <w:r w:rsidR="00D97C21" w:rsidRPr="00B559B5">
        <w:rPr>
          <w:rFonts w:cs="Arial"/>
          <w:sz w:val="20"/>
          <w:szCs w:val="20"/>
        </w:rPr>
        <w:t xml:space="preserve">What did Samuel say when Shammah passed by? </w:t>
      </w:r>
    </w:p>
    <w:p w14:paraId="0FFCFED9" w14:textId="6CA81CA9"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Samuel said that Yahweh had not chosen </w:t>
      </w:r>
      <w:r w:rsidR="00E46348">
        <w:rPr>
          <w:rFonts w:cs="Arial"/>
          <w:sz w:val="20"/>
          <w:szCs w:val="20"/>
        </w:rPr>
        <w:t>him</w:t>
      </w:r>
      <w:r w:rsidRPr="00B559B5">
        <w:rPr>
          <w:rFonts w:cs="Arial"/>
          <w:sz w:val="20"/>
          <w:szCs w:val="20"/>
        </w:rPr>
        <w:t xml:space="preserve">. </w:t>
      </w:r>
    </w:p>
    <w:p w14:paraId="0FFCFEDA" w14:textId="57EBD748" w:rsidR="009D33A2" w:rsidRPr="00E46348" w:rsidRDefault="00E46348" w:rsidP="00E46348">
      <w:pPr>
        <w:pStyle w:val="Continuedline"/>
      </w:pPr>
      <w:r w:rsidRPr="00B559B5">
        <w:lastRenderedPageBreak/>
        <w:t>1 Samuel 16:6-13 continued</w:t>
      </w:r>
      <w:r w:rsidR="00D97C21" w:rsidRPr="00B559B5">
        <w:rPr>
          <w:rFonts w:cs="Arial"/>
        </w:rPr>
        <w:t xml:space="preserve"> </w:t>
      </w:r>
    </w:p>
    <w:p w14:paraId="0FFCFEDB" w14:textId="5FDB6F5F" w:rsidR="009D33A2" w:rsidRPr="00B559B5"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 xml:space="preserve">[16:10]   </w:t>
      </w:r>
      <w:r w:rsidR="00D97C21" w:rsidRPr="00B559B5">
        <w:rPr>
          <w:rFonts w:cs="Arial"/>
          <w:sz w:val="20"/>
          <w:szCs w:val="20"/>
        </w:rPr>
        <w:t>What did Samuel say after</w:t>
      </w:r>
      <w:r>
        <w:rPr>
          <w:rFonts w:cs="Arial"/>
          <w:sz w:val="20"/>
          <w:szCs w:val="20"/>
        </w:rPr>
        <w:t xml:space="preserve"> Jesse</w:t>
      </w:r>
      <w:r w:rsidR="00D97C21" w:rsidRPr="00B559B5">
        <w:rPr>
          <w:rFonts w:cs="Arial"/>
          <w:sz w:val="20"/>
          <w:szCs w:val="20"/>
        </w:rPr>
        <w:t xml:space="preserve"> made seven sons pass before him?</w:t>
      </w:r>
    </w:p>
    <w:p w14:paraId="0FFCFEDC"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Samuel said that Yahweh had not chosen any of them. </w:t>
      </w:r>
    </w:p>
    <w:p w14:paraId="0FFCFEE0" w14:textId="77777777" w:rsidR="009D33A2" w:rsidRPr="00B559B5" w:rsidRDefault="009D33A2">
      <w:pPr>
        <w:pBdr>
          <w:top w:val="nil"/>
          <w:left w:val="nil"/>
          <w:bottom w:val="nil"/>
          <w:right w:val="nil"/>
          <w:between w:val="nil"/>
        </w:pBdr>
        <w:ind w:left="720"/>
        <w:rPr>
          <w:rFonts w:cs="Arial"/>
          <w:sz w:val="20"/>
          <w:szCs w:val="20"/>
        </w:rPr>
      </w:pPr>
    </w:p>
    <w:p w14:paraId="0FFCFEE1" w14:textId="0DF9B8CD" w:rsidR="009D33A2" w:rsidRPr="00B559B5"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 xml:space="preserve">[16:11]   </w:t>
      </w:r>
      <w:r w:rsidR="00D97C21" w:rsidRPr="00B559B5">
        <w:rPr>
          <w:rFonts w:cs="Arial"/>
          <w:sz w:val="20"/>
          <w:szCs w:val="20"/>
        </w:rPr>
        <w:t xml:space="preserve">What did Samuel ask Jesse in </w:t>
      </w:r>
      <w:r>
        <w:rPr>
          <w:rFonts w:cs="Arial"/>
          <w:sz w:val="20"/>
          <w:szCs w:val="20"/>
        </w:rPr>
        <w:t xml:space="preserve">verse </w:t>
      </w:r>
      <w:r w:rsidR="00D97C21" w:rsidRPr="00B559B5">
        <w:rPr>
          <w:rFonts w:cs="Arial"/>
          <w:sz w:val="20"/>
          <w:szCs w:val="20"/>
        </w:rPr>
        <w:t>11?</w:t>
      </w:r>
    </w:p>
    <w:p w14:paraId="0FFCFEE2" w14:textId="3EB1BA4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Samuel asked Jesse if these were all </w:t>
      </w:r>
      <w:r w:rsidR="00E46348">
        <w:rPr>
          <w:rFonts w:cs="Arial"/>
          <w:sz w:val="20"/>
          <w:szCs w:val="20"/>
        </w:rPr>
        <w:t>of his sons</w:t>
      </w:r>
      <w:r w:rsidRPr="00B559B5">
        <w:rPr>
          <w:rFonts w:cs="Arial"/>
          <w:sz w:val="20"/>
          <w:szCs w:val="20"/>
        </w:rPr>
        <w:t>.</w:t>
      </w:r>
    </w:p>
    <w:p w14:paraId="0FFCFEE3" w14:textId="77777777" w:rsidR="009D33A2" w:rsidRPr="00B559B5" w:rsidRDefault="009D33A2">
      <w:pPr>
        <w:pBdr>
          <w:top w:val="nil"/>
          <w:left w:val="nil"/>
          <w:bottom w:val="nil"/>
          <w:right w:val="nil"/>
          <w:between w:val="nil"/>
        </w:pBdr>
        <w:ind w:left="720"/>
        <w:rPr>
          <w:rFonts w:cs="Arial"/>
          <w:sz w:val="20"/>
          <w:szCs w:val="20"/>
        </w:rPr>
      </w:pPr>
    </w:p>
    <w:p w14:paraId="3FE03985" w14:textId="0CA28036" w:rsidR="00E46348"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 xml:space="preserve">[16:11]   </w:t>
      </w:r>
      <w:r w:rsidR="00D97C21" w:rsidRPr="00B559B5">
        <w:rPr>
          <w:rFonts w:cs="Arial"/>
          <w:sz w:val="20"/>
          <w:szCs w:val="20"/>
        </w:rPr>
        <w:t xml:space="preserve">Where was </w:t>
      </w:r>
      <w:r>
        <w:rPr>
          <w:rFonts w:cs="Arial"/>
          <w:sz w:val="20"/>
          <w:szCs w:val="20"/>
        </w:rPr>
        <w:t>Jesse’s</w:t>
      </w:r>
      <w:r w:rsidR="00D97C21" w:rsidRPr="00B559B5">
        <w:rPr>
          <w:rFonts w:cs="Arial"/>
          <w:sz w:val="20"/>
          <w:szCs w:val="20"/>
        </w:rPr>
        <w:t xml:space="preserve"> youngest son before Samuel called for him</w:t>
      </w:r>
      <w:r>
        <w:rPr>
          <w:rFonts w:cs="Arial"/>
          <w:sz w:val="20"/>
          <w:szCs w:val="20"/>
        </w:rPr>
        <w:t>?</w:t>
      </w:r>
      <w:r w:rsidR="00D97C21" w:rsidRPr="00B559B5">
        <w:rPr>
          <w:rFonts w:cs="Arial"/>
          <w:sz w:val="20"/>
          <w:szCs w:val="20"/>
        </w:rPr>
        <w:t xml:space="preserve"> </w:t>
      </w:r>
    </w:p>
    <w:p w14:paraId="0DAA63BD" w14:textId="5D92394D" w:rsidR="00E46348" w:rsidRDefault="00E46348" w:rsidP="00E46348">
      <w:pPr>
        <w:pBdr>
          <w:top w:val="nil"/>
          <w:left w:val="nil"/>
          <w:bottom w:val="nil"/>
          <w:right w:val="nil"/>
          <w:between w:val="nil"/>
        </w:pBdr>
        <w:spacing w:after="0"/>
        <w:ind w:left="720"/>
        <w:rPr>
          <w:rFonts w:cs="Arial"/>
          <w:sz w:val="20"/>
          <w:szCs w:val="20"/>
        </w:rPr>
      </w:pPr>
      <w:r>
        <w:rPr>
          <w:rFonts w:cs="Arial"/>
          <w:sz w:val="20"/>
          <w:szCs w:val="20"/>
        </w:rPr>
        <w:t>Jesse’s youngest son was tending the sheep.</w:t>
      </w:r>
    </w:p>
    <w:p w14:paraId="73A1EF0A" w14:textId="77777777" w:rsidR="00E46348" w:rsidRDefault="00E46348" w:rsidP="00E46348">
      <w:pPr>
        <w:pBdr>
          <w:top w:val="nil"/>
          <w:left w:val="nil"/>
          <w:bottom w:val="nil"/>
          <w:right w:val="nil"/>
          <w:between w:val="nil"/>
        </w:pBdr>
        <w:spacing w:after="0"/>
        <w:rPr>
          <w:rFonts w:cs="Arial"/>
          <w:sz w:val="20"/>
          <w:szCs w:val="20"/>
        </w:rPr>
      </w:pPr>
    </w:p>
    <w:p w14:paraId="3B679595" w14:textId="77777777" w:rsidR="00E46348" w:rsidRDefault="00E46348" w:rsidP="00E46348">
      <w:pPr>
        <w:pBdr>
          <w:top w:val="nil"/>
          <w:left w:val="nil"/>
          <w:bottom w:val="nil"/>
          <w:right w:val="nil"/>
          <w:between w:val="nil"/>
        </w:pBdr>
        <w:spacing w:after="0"/>
        <w:rPr>
          <w:rFonts w:cs="Arial"/>
          <w:sz w:val="20"/>
          <w:szCs w:val="20"/>
        </w:rPr>
      </w:pPr>
    </w:p>
    <w:p w14:paraId="0FFCFEE4" w14:textId="6F1B23C1" w:rsidR="009D33A2" w:rsidRPr="00B559B5"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[16:11]   W</w:t>
      </w:r>
      <w:r w:rsidR="00D97C21" w:rsidRPr="00B559B5">
        <w:rPr>
          <w:rFonts w:cs="Arial"/>
          <w:sz w:val="20"/>
          <w:szCs w:val="20"/>
        </w:rPr>
        <w:t xml:space="preserve">hat did Samuel </w:t>
      </w:r>
      <w:r>
        <w:rPr>
          <w:rFonts w:cs="Arial"/>
          <w:sz w:val="20"/>
          <w:szCs w:val="20"/>
        </w:rPr>
        <w:t>tell</w:t>
      </w:r>
      <w:r w:rsidR="00D97C21" w:rsidRPr="00B559B5">
        <w:rPr>
          <w:rFonts w:cs="Arial"/>
          <w:sz w:val="20"/>
          <w:szCs w:val="20"/>
        </w:rPr>
        <w:t xml:space="preserve"> Jesse to do? </w:t>
      </w:r>
    </w:p>
    <w:p w14:paraId="0FFCFEE5" w14:textId="4ECB5C2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Samuel </w:t>
      </w:r>
      <w:r w:rsidR="00E46348">
        <w:rPr>
          <w:rFonts w:cs="Arial"/>
          <w:sz w:val="20"/>
          <w:szCs w:val="20"/>
        </w:rPr>
        <w:t>told</w:t>
      </w:r>
      <w:r w:rsidRPr="00B559B5">
        <w:rPr>
          <w:rFonts w:cs="Arial"/>
          <w:sz w:val="20"/>
          <w:szCs w:val="20"/>
        </w:rPr>
        <w:t xml:space="preserve"> Jesse to send someone to get </w:t>
      </w:r>
      <w:r w:rsidR="00E46348">
        <w:rPr>
          <w:rFonts w:cs="Arial"/>
          <w:sz w:val="20"/>
          <w:szCs w:val="20"/>
        </w:rPr>
        <w:t>the youngest son</w:t>
      </w:r>
      <w:r w:rsidRPr="00B559B5">
        <w:rPr>
          <w:rFonts w:cs="Arial"/>
          <w:sz w:val="20"/>
          <w:szCs w:val="20"/>
        </w:rPr>
        <w:t>.</w:t>
      </w:r>
    </w:p>
    <w:p w14:paraId="0FFCFEE6" w14:textId="77777777" w:rsidR="009D33A2" w:rsidRPr="00B559B5" w:rsidRDefault="009D33A2">
      <w:pPr>
        <w:pBdr>
          <w:top w:val="nil"/>
          <w:left w:val="nil"/>
          <w:bottom w:val="nil"/>
          <w:right w:val="nil"/>
          <w:between w:val="nil"/>
        </w:pBdr>
        <w:ind w:left="720"/>
        <w:rPr>
          <w:rFonts w:cs="Arial"/>
          <w:sz w:val="20"/>
          <w:szCs w:val="20"/>
        </w:rPr>
      </w:pPr>
    </w:p>
    <w:p w14:paraId="0D8F2DE9" w14:textId="12F19E14" w:rsidR="00E46348"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 xml:space="preserve">[16:12]   </w:t>
      </w:r>
      <w:r w:rsidR="00D97C21" w:rsidRPr="00B559B5">
        <w:rPr>
          <w:rFonts w:cs="Arial"/>
          <w:sz w:val="20"/>
          <w:szCs w:val="20"/>
        </w:rPr>
        <w:t>How was David described</w:t>
      </w:r>
      <w:r>
        <w:rPr>
          <w:rFonts w:cs="Arial"/>
          <w:sz w:val="20"/>
          <w:szCs w:val="20"/>
        </w:rPr>
        <w:t>?</w:t>
      </w:r>
    </w:p>
    <w:p w14:paraId="14BAA697" w14:textId="64123DF0" w:rsidR="00E46348" w:rsidRDefault="00E46348" w:rsidP="00E46348">
      <w:pPr>
        <w:pBdr>
          <w:top w:val="nil"/>
          <w:left w:val="nil"/>
          <w:bottom w:val="nil"/>
          <w:right w:val="nil"/>
          <w:between w:val="nil"/>
        </w:pBdr>
        <w:spacing w:after="0"/>
        <w:ind w:firstLine="720"/>
        <w:rPr>
          <w:rFonts w:cs="Arial"/>
          <w:sz w:val="20"/>
          <w:szCs w:val="20"/>
        </w:rPr>
      </w:pPr>
      <w:r w:rsidRPr="00B559B5">
        <w:rPr>
          <w:rFonts w:cs="Arial"/>
          <w:sz w:val="20"/>
          <w:szCs w:val="20"/>
        </w:rPr>
        <w:t>David was ruddy, had beautiful eyes, and was handsome.</w:t>
      </w:r>
    </w:p>
    <w:p w14:paraId="35DA5CC4" w14:textId="77777777" w:rsidR="00E46348" w:rsidRDefault="00E46348" w:rsidP="00E46348">
      <w:pPr>
        <w:pBdr>
          <w:top w:val="nil"/>
          <w:left w:val="nil"/>
          <w:bottom w:val="nil"/>
          <w:right w:val="nil"/>
          <w:between w:val="nil"/>
        </w:pBdr>
        <w:spacing w:after="0"/>
        <w:ind w:firstLine="720"/>
        <w:rPr>
          <w:rFonts w:cs="Arial"/>
          <w:sz w:val="20"/>
          <w:szCs w:val="20"/>
        </w:rPr>
      </w:pPr>
    </w:p>
    <w:p w14:paraId="228FC7E8" w14:textId="77777777" w:rsidR="00E46348" w:rsidRDefault="00E46348" w:rsidP="00E46348">
      <w:pPr>
        <w:pBdr>
          <w:top w:val="nil"/>
          <w:left w:val="nil"/>
          <w:bottom w:val="nil"/>
          <w:right w:val="nil"/>
          <w:between w:val="nil"/>
        </w:pBdr>
        <w:spacing w:after="0"/>
        <w:rPr>
          <w:rFonts w:cs="Arial"/>
          <w:sz w:val="20"/>
          <w:szCs w:val="20"/>
        </w:rPr>
      </w:pPr>
    </w:p>
    <w:p w14:paraId="0FFCFEE7" w14:textId="673107DE" w:rsidR="009D33A2" w:rsidRPr="00B559B5"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 xml:space="preserve">[16:12]   What </w:t>
      </w:r>
      <w:r w:rsidR="00D97C21" w:rsidRPr="00B559B5">
        <w:rPr>
          <w:rFonts w:cs="Arial"/>
          <w:sz w:val="20"/>
          <w:szCs w:val="20"/>
        </w:rPr>
        <w:t>happened when David was brought to Samuel?</w:t>
      </w:r>
    </w:p>
    <w:p w14:paraId="0FFCFEE8" w14:textId="2009F95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said to anoint </w:t>
      </w:r>
      <w:r w:rsidR="00E46348">
        <w:rPr>
          <w:rFonts w:cs="Arial"/>
          <w:sz w:val="20"/>
          <w:szCs w:val="20"/>
        </w:rPr>
        <w:t>David, because</w:t>
      </w:r>
      <w:r w:rsidRPr="00B559B5">
        <w:rPr>
          <w:rFonts w:cs="Arial"/>
          <w:sz w:val="20"/>
          <w:szCs w:val="20"/>
        </w:rPr>
        <w:t xml:space="preserve"> he was the one</w:t>
      </w:r>
      <w:r w:rsidR="00F1427D">
        <w:rPr>
          <w:rFonts w:cs="Arial"/>
          <w:sz w:val="20"/>
          <w:szCs w:val="20"/>
        </w:rPr>
        <w:t xml:space="preserve"> that </w:t>
      </w:r>
      <w:r w:rsidR="001151F9">
        <w:rPr>
          <w:rFonts w:cs="Arial"/>
          <w:sz w:val="20"/>
          <w:szCs w:val="20"/>
        </w:rPr>
        <w:t>God</w:t>
      </w:r>
      <w:r w:rsidR="00F1427D">
        <w:rPr>
          <w:rFonts w:cs="Arial"/>
          <w:sz w:val="20"/>
          <w:szCs w:val="20"/>
        </w:rPr>
        <w:t xml:space="preserve"> had chosen</w:t>
      </w:r>
      <w:r w:rsidRPr="00B559B5">
        <w:rPr>
          <w:rFonts w:cs="Arial"/>
          <w:sz w:val="20"/>
          <w:szCs w:val="20"/>
        </w:rPr>
        <w:t xml:space="preserve">. </w:t>
      </w:r>
    </w:p>
    <w:p w14:paraId="0FFCFEE9" w14:textId="77777777" w:rsidR="009D33A2" w:rsidRPr="00B559B5" w:rsidRDefault="009D33A2">
      <w:pPr>
        <w:pBdr>
          <w:top w:val="nil"/>
          <w:left w:val="nil"/>
          <w:bottom w:val="nil"/>
          <w:right w:val="nil"/>
          <w:between w:val="nil"/>
        </w:pBdr>
        <w:ind w:left="720"/>
        <w:rPr>
          <w:rFonts w:cs="Arial"/>
          <w:sz w:val="20"/>
          <w:szCs w:val="20"/>
        </w:rPr>
      </w:pPr>
    </w:p>
    <w:p w14:paraId="0FFCFEEA" w14:textId="45A19F33" w:rsidR="009D33A2" w:rsidRPr="00B559B5"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 xml:space="preserve">[16:13]   </w:t>
      </w:r>
      <w:r w:rsidR="00D97C21" w:rsidRPr="00B559B5">
        <w:rPr>
          <w:rFonts w:cs="Arial"/>
          <w:sz w:val="20"/>
          <w:szCs w:val="20"/>
        </w:rPr>
        <w:t xml:space="preserve">What did Samuel do to David? </w:t>
      </w:r>
    </w:p>
    <w:p w14:paraId="0FFCFEEB" w14:textId="242D7CB4"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Samuel anointed David with oil in the mid</w:t>
      </w:r>
      <w:r w:rsidR="00E46348">
        <w:rPr>
          <w:rFonts w:cs="Arial"/>
          <w:sz w:val="20"/>
          <w:szCs w:val="20"/>
        </w:rPr>
        <w:t>st</w:t>
      </w:r>
      <w:r w:rsidRPr="00B559B5">
        <w:rPr>
          <w:rFonts w:cs="Arial"/>
          <w:sz w:val="20"/>
          <w:szCs w:val="20"/>
        </w:rPr>
        <w:t xml:space="preserve"> of his brothers. </w:t>
      </w:r>
    </w:p>
    <w:p w14:paraId="0FFCFEEC" w14:textId="77777777" w:rsidR="009D33A2" w:rsidRPr="00B559B5" w:rsidRDefault="009D33A2">
      <w:pPr>
        <w:pBdr>
          <w:top w:val="nil"/>
          <w:left w:val="nil"/>
          <w:bottom w:val="nil"/>
          <w:right w:val="nil"/>
          <w:between w:val="nil"/>
        </w:pBdr>
        <w:ind w:left="360"/>
        <w:rPr>
          <w:rFonts w:cs="Arial"/>
          <w:sz w:val="20"/>
          <w:szCs w:val="20"/>
        </w:rPr>
      </w:pPr>
    </w:p>
    <w:p w14:paraId="0FFCFEED" w14:textId="1D49F0A6" w:rsidR="009D33A2" w:rsidRPr="00B559B5" w:rsidRDefault="00E46348">
      <w:pPr>
        <w:numPr>
          <w:ilvl w:val="0"/>
          <w:numId w:val="68"/>
        </w:numPr>
        <w:pBdr>
          <w:top w:val="nil"/>
          <w:left w:val="nil"/>
          <w:bottom w:val="nil"/>
          <w:right w:val="nil"/>
          <w:between w:val="nil"/>
        </w:pBdr>
        <w:spacing w:after="0"/>
        <w:rPr>
          <w:rFonts w:cs="Arial"/>
          <w:sz w:val="20"/>
          <w:szCs w:val="20"/>
        </w:rPr>
      </w:pPr>
      <w:r>
        <w:rPr>
          <w:rFonts w:cs="Arial"/>
          <w:sz w:val="20"/>
          <w:szCs w:val="20"/>
        </w:rPr>
        <w:t xml:space="preserve">[16:13]   </w:t>
      </w:r>
      <w:r w:rsidR="00D97C21" w:rsidRPr="00B559B5">
        <w:rPr>
          <w:rFonts w:cs="Arial"/>
          <w:sz w:val="20"/>
          <w:szCs w:val="20"/>
        </w:rPr>
        <w:t>What did the Spirit of Yahweh do to David?</w:t>
      </w:r>
    </w:p>
    <w:p w14:paraId="2F7424E7" w14:textId="38305E39" w:rsidR="006343E5" w:rsidRPr="00B559B5" w:rsidRDefault="00D97C21" w:rsidP="00E46348">
      <w:pPr>
        <w:pBdr>
          <w:top w:val="nil"/>
          <w:left w:val="nil"/>
          <w:bottom w:val="nil"/>
          <w:right w:val="nil"/>
          <w:between w:val="nil"/>
        </w:pBdr>
        <w:ind w:left="720"/>
        <w:rPr>
          <w:rFonts w:cs="Arial"/>
          <w:sz w:val="20"/>
          <w:szCs w:val="20"/>
        </w:rPr>
      </w:pPr>
      <w:r w:rsidRPr="00B559B5">
        <w:rPr>
          <w:rFonts w:cs="Arial"/>
          <w:sz w:val="20"/>
          <w:szCs w:val="20"/>
        </w:rPr>
        <w:t>The Spirit of Yahweh rushed on David from that day forward.</w:t>
      </w:r>
    </w:p>
    <w:p w14:paraId="0FFCFEF0" w14:textId="73C62ACB" w:rsidR="009D33A2" w:rsidRPr="006343E5" w:rsidRDefault="00D97C21" w:rsidP="001A5736">
      <w:pPr>
        <w:pStyle w:val="CommentSection"/>
      </w:pPr>
      <w:r w:rsidRPr="00B559B5">
        <w:t>Comment Section:</w:t>
      </w:r>
    </w:p>
    <w:p w14:paraId="0FFCFEF1" w14:textId="77777777" w:rsidR="009D33A2" w:rsidRPr="00567D5F" w:rsidRDefault="009D33A2">
      <w:pPr>
        <w:rPr>
          <w:rFonts w:cs="Arial"/>
          <w:sz w:val="20"/>
        </w:rPr>
      </w:pPr>
    </w:p>
    <w:p w14:paraId="0FFCFEF2" w14:textId="77777777" w:rsidR="009D33A2" w:rsidRPr="00B559B5" w:rsidRDefault="00D97C21" w:rsidP="008508BC">
      <w:pPr>
        <w:pStyle w:val="Heading1"/>
      </w:pPr>
      <w:bookmarkStart w:id="34" w:name="_heading=h.2ce457m" w:colFirst="0" w:colLast="0"/>
      <w:bookmarkEnd w:id="34"/>
      <w:r w:rsidRPr="00B559B5">
        <w:br w:type="page"/>
      </w:r>
    </w:p>
    <w:p w14:paraId="0FFCFEF3" w14:textId="7CDE438F" w:rsidR="009D33A2" w:rsidRPr="006343E5" w:rsidRDefault="00D97C21" w:rsidP="008508BC">
      <w:pPr>
        <w:pStyle w:val="Heading1"/>
        <w:rPr>
          <w:rStyle w:val="Heading2Char"/>
        </w:rPr>
      </w:pPr>
      <w:bookmarkStart w:id="35" w:name="_Toc203574565"/>
      <w:r w:rsidRPr="00B559B5">
        <w:lastRenderedPageBreak/>
        <w:t>1 Samuel 17:41-50</w:t>
      </w:r>
      <w:r w:rsidRPr="00B559B5">
        <w:tab/>
      </w:r>
      <w:r w:rsidRPr="006343E5">
        <w:rPr>
          <w:rStyle w:val="Heading2Char"/>
        </w:rPr>
        <w:t>David defeats Goliath</w:t>
      </w:r>
      <w:bookmarkEnd w:id="35"/>
    </w:p>
    <w:p w14:paraId="0FFCFEF4" w14:textId="0D9F75CD" w:rsidR="009D33A2" w:rsidRDefault="00D97C21" w:rsidP="00B669DB">
      <w:pPr>
        <w:pStyle w:val="Background"/>
      </w:pPr>
      <w:r w:rsidRPr="00B559B5">
        <w:rPr>
          <w:b/>
        </w:rPr>
        <w:t xml:space="preserve">Background: </w:t>
      </w:r>
      <w:r w:rsidR="00F77529">
        <w:t>Jesse sent his youngest son D</w:t>
      </w:r>
      <w:r w:rsidRPr="00B559B5">
        <w:t>avid</w:t>
      </w:r>
      <w:r w:rsidR="00F77529">
        <w:t>, who usually tended sheep,</w:t>
      </w:r>
      <w:r w:rsidRPr="00B559B5">
        <w:t xml:space="preserve"> to </w:t>
      </w:r>
      <w:r w:rsidR="00F77529">
        <w:t xml:space="preserve">visit his brothers at </w:t>
      </w:r>
      <w:r w:rsidRPr="00B559B5">
        <w:t>the battlefront, where the Philistine</w:t>
      </w:r>
      <w:r w:rsidR="00F77529">
        <w:t xml:space="preserve"> army</w:t>
      </w:r>
      <w:r w:rsidRPr="00B559B5">
        <w:t xml:space="preserve"> and </w:t>
      </w:r>
      <w:r w:rsidR="00F77529">
        <w:t xml:space="preserve">the </w:t>
      </w:r>
      <w:r w:rsidRPr="00B559B5">
        <w:t>Israel</w:t>
      </w:r>
      <w:r w:rsidR="00F77529">
        <w:t>ite army</w:t>
      </w:r>
      <w:r w:rsidRPr="00B559B5">
        <w:t xml:space="preserve"> had gathered on opposite hills. The giant Goliath, who was the leader of the Philistine army, challenged Israel to send one man to come to the valley and fight him one-on-one</w:t>
      </w:r>
      <w:r w:rsidR="00F77529">
        <w:t>. But e</w:t>
      </w:r>
      <w:r w:rsidRPr="00B559B5">
        <w:t xml:space="preserve">veryone, including Saul the king, was afraid. </w:t>
      </w:r>
      <w:r w:rsidR="00F77529">
        <w:t xml:space="preserve">Young </w:t>
      </w:r>
      <w:r w:rsidRPr="00B559B5">
        <w:t>David</w:t>
      </w:r>
      <w:r w:rsidR="00F77529">
        <w:t xml:space="preserve"> </w:t>
      </w:r>
      <w:r w:rsidRPr="00B559B5">
        <w:t xml:space="preserve">said </w:t>
      </w:r>
      <w:r w:rsidR="00F77529">
        <w:t xml:space="preserve">that </w:t>
      </w:r>
      <w:r w:rsidRPr="00B559B5">
        <w:t>he would face off against Goliath in battle</w:t>
      </w:r>
      <w:r w:rsidR="00F77529">
        <w:t xml:space="preserve"> because this Philistine had defied the armies of the living God</w:t>
      </w:r>
      <w:r w:rsidRPr="00B559B5">
        <w:t>.</w:t>
      </w:r>
      <w:r w:rsidR="00F77529">
        <w:t xml:space="preserve"> David </w:t>
      </w:r>
      <w:r w:rsidR="001151F9">
        <w:t>only took three things</w:t>
      </w:r>
      <w:r w:rsidR="00F77529">
        <w:t xml:space="preserve"> to the battle</w:t>
      </w:r>
      <w:r w:rsidR="001151F9">
        <w:t>:</w:t>
      </w:r>
      <w:r w:rsidR="00F77529">
        <w:t xml:space="preserve"> his shepherd’s staff, his sling, and a pouch of five smooth stones.</w:t>
      </w:r>
    </w:p>
    <w:p w14:paraId="7B667D6B" w14:textId="68499415" w:rsidR="005171C6" w:rsidRPr="00B559B5" w:rsidRDefault="005171C6" w:rsidP="00B669DB">
      <w:pPr>
        <w:pStyle w:val="Background"/>
      </w:pPr>
      <w:r>
        <w:t xml:space="preserve">When this passage speaks of </w:t>
      </w:r>
      <w:r w:rsidR="007B4994">
        <w:t>“</w:t>
      </w:r>
      <w:r>
        <w:t>the Philistine,</w:t>
      </w:r>
      <w:r w:rsidR="007B4994">
        <w:t>”</w:t>
      </w:r>
      <w:r>
        <w:t xml:space="preserve"> it means the giant </w:t>
      </w:r>
      <w:r w:rsidR="007B4994">
        <w:t xml:space="preserve">named </w:t>
      </w:r>
      <w:r>
        <w:t>Goliath.</w:t>
      </w:r>
    </w:p>
    <w:p w14:paraId="758C90FE" w14:textId="77777777" w:rsidR="00B669DB" w:rsidRPr="00170DC8" w:rsidRDefault="00B669DB" w:rsidP="00B669DB">
      <w:pPr>
        <w:pStyle w:val="Background"/>
        <w:rPr>
          <w:b/>
          <w:bCs w:val="0"/>
          <w:i/>
          <w:iCs/>
        </w:rPr>
      </w:pPr>
      <w:r w:rsidRPr="00170DC8">
        <w:rPr>
          <w:b/>
          <w:bCs w:val="0"/>
          <w:i/>
          <w:iCs/>
        </w:rPr>
        <w:t>Read the passage.</w:t>
      </w:r>
    </w:p>
    <w:p w14:paraId="0FFCFEF5" w14:textId="77777777" w:rsidR="009D33A2" w:rsidRPr="00B559B5" w:rsidRDefault="00D97C21" w:rsidP="00F94597">
      <w:pPr>
        <w:pStyle w:val="Part1"/>
      </w:pPr>
      <w:r w:rsidRPr="00B559B5">
        <w:t>Part 1</w:t>
      </w:r>
    </w:p>
    <w:p w14:paraId="0FFCFEF6" w14:textId="77777777" w:rsidR="009D33A2" w:rsidRPr="00B559B5" w:rsidRDefault="00D97C21" w:rsidP="00F77529">
      <w:pPr>
        <w:pStyle w:val="Answerortell"/>
        <w:rPr>
          <w:b/>
          <w:sz w:val="32"/>
          <w:szCs w:val="32"/>
        </w:rPr>
      </w:pPr>
      <w:r w:rsidRPr="00B559B5">
        <w:t>Tell in your own words what you just read in these verses.</w:t>
      </w:r>
    </w:p>
    <w:p w14:paraId="0FFCFEF7" w14:textId="4059E09E" w:rsidR="009D33A2" w:rsidRPr="00B559B5" w:rsidRDefault="005171C6" w:rsidP="00F77529">
      <w:pPr>
        <w:pStyle w:val="Checklist2"/>
      </w:pPr>
      <w:r>
        <w:t>T</w:t>
      </w:r>
      <w:r w:rsidR="00D97C21" w:rsidRPr="00B559B5">
        <w:t>he Philistine</w:t>
      </w:r>
      <w:r w:rsidR="002D659A">
        <w:t xml:space="preserve"> </w:t>
      </w:r>
      <w:r w:rsidR="007B4994">
        <w:t xml:space="preserve">(Goliath) </w:t>
      </w:r>
      <w:r w:rsidR="002D659A">
        <w:t>faced</w:t>
      </w:r>
      <w:r w:rsidR="00D97C21" w:rsidRPr="00B559B5">
        <w:t xml:space="preserve"> </w:t>
      </w:r>
      <w:r w:rsidR="002D659A">
        <w:t>the boy</w:t>
      </w:r>
      <w:r w:rsidR="00D97C21" w:rsidRPr="00B559B5">
        <w:t xml:space="preserve"> David </w:t>
      </w:r>
      <w:r w:rsidR="002D659A">
        <w:t xml:space="preserve">and despised him. </w:t>
      </w:r>
      <w:r w:rsidR="00D97C21" w:rsidRPr="00B559B5">
        <w:t>[17:41</w:t>
      </w:r>
      <w:r w:rsidR="002D659A">
        <w:t>-42</w:t>
      </w:r>
      <w:r w:rsidR="00D97C21" w:rsidRPr="00B559B5">
        <w:t>]</w:t>
      </w:r>
    </w:p>
    <w:p w14:paraId="0FFCFEF8" w14:textId="0CC9720B" w:rsidR="009D33A2" w:rsidRPr="00B559B5" w:rsidRDefault="005171C6" w:rsidP="00F77529">
      <w:pPr>
        <w:pStyle w:val="Checklist2"/>
      </w:pPr>
      <w:r>
        <w:t>The Philistine</w:t>
      </w:r>
      <w:r w:rsidR="00D97C21" w:rsidRPr="00B559B5">
        <w:t xml:space="preserve"> </w:t>
      </w:r>
      <w:r w:rsidR="002D659A">
        <w:t xml:space="preserve">asked why this boy came to him </w:t>
      </w:r>
      <w:r w:rsidR="00D97C21" w:rsidRPr="00B559B5">
        <w:t>with sticks</w:t>
      </w:r>
      <w:r w:rsidR="002D659A">
        <w:t>. He cursed David</w:t>
      </w:r>
      <w:r>
        <w:t xml:space="preserve"> and said he would</w:t>
      </w:r>
      <w:r w:rsidR="002D659A">
        <w:t xml:space="preserve"> feed </w:t>
      </w:r>
      <w:r>
        <w:t>David’s</w:t>
      </w:r>
      <w:r w:rsidR="002D659A">
        <w:t xml:space="preserve"> flesh to birds and animals</w:t>
      </w:r>
      <w:r w:rsidR="00D97C21" w:rsidRPr="00B559B5">
        <w:t>. [17:43</w:t>
      </w:r>
      <w:r>
        <w:t>-44</w:t>
      </w:r>
      <w:r w:rsidR="00D97C21" w:rsidRPr="00B559B5">
        <w:t>]</w:t>
      </w:r>
    </w:p>
    <w:p w14:paraId="0FFCFEF9" w14:textId="28B7B37E" w:rsidR="009D33A2" w:rsidRPr="00B559B5" w:rsidRDefault="00D97C21" w:rsidP="00F77529">
      <w:pPr>
        <w:pStyle w:val="Checklist2"/>
      </w:pPr>
      <w:r w:rsidRPr="00B559B5">
        <w:t>David told the Philistine</w:t>
      </w:r>
      <w:r w:rsidR="002D659A">
        <w:t xml:space="preserve"> </w:t>
      </w:r>
      <w:r w:rsidRPr="00B559B5">
        <w:t>that he was coming to meet him in the name of Yahweh. [17:45]</w:t>
      </w:r>
    </w:p>
    <w:p w14:paraId="0FFCFEFA" w14:textId="036FA89F" w:rsidR="009D33A2" w:rsidRDefault="00D97C21" w:rsidP="00F77529">
      <w:pPr>
        <w:pStyle w:val="Checklist2"/>
      </w:pPr>
      <w:r w:rsidRPr="00B559B5">
        <w:t xml:space="preserve">David </w:t>
      </w:r>
      <w:r w:rsidR="002D659A">
        <w:t>said</w:t>
      </w:r>
      <w:r w:rsidRPr="00B559B5">
        <w:t xml:space="preserve"> that Yahweh would give</w:t>
      </w:r>
      <w:r w:rsidR="002D659A">
        <w:t xml:space="preserve"> him victory</w:t>
      </w:r>
      <w:r w:rsidR="005171C6">
        <w:t>, enabling David to kill the Philistine and remove his head</w:t>
      </w:r>
      <w:r w:rsidRPr="00B559B5">
        <w:t xml:space="preserve">. </w:t>
      </w:r>
      <w:r w:rsidR="005171C6">
        <w:t>David</w:t>
      </w:r>
      <w:r w:rsidR="002D659A">
        <w:t xml:space="preserve"> said that all the earth would know that there was a God in Israel. </w:t>
      </w:r>
      <w:r w:rsidRPr="00B559B5">
        <w:t>[17:46]</w:t>
      </w:r>
    </w:p>
    <w:p w14:paraId="6048A076" w14:textId="4DA16F78" w:rsidR="002D659A" w:rsidRPr="00B559B5" w:rsidRDefault="002D659A" w:rsidP="00F77529">
      <w:pPr>
        <w:pStyle w:val="Checklist2"/>
      </w:pPr>
      <w:r>
        <w:t xml:space="preserve">David said that the battle </w:t>
      </w:r>
      <w:r w:rsidR="005171C6">
        <w:t>belonged to Yahweh, who would give the Philistine army into the Israelites’ hands. [17:47]</w:t>
      </w:r>
    </w:p>
    <w:p w14:paraId="0FFCFEFB" w14:textId="626C0563" w:rsidR="009D33A2" w:rsidRPr="00B559B5" w:rsidRDefault="00D97C21" w:rsidP="00F77529">
      <w:pPr>
        <w:pStyle w:val="Checklist2"/>
      </w:pPr>
      <w:r w:rsidRPr="00B559B5">
        <w:t>David killed the Philistine with a s</w:t>
      </w:r>
      <w:r w:rsidR="005171C6">
        <w:t>ling</w:t>
      </w:r>
      <w:r w:rsidRPr="00B559B5">
        <w:t xml:space="preserve"> and a s</w:t>
      </w:r>
      <w:r w:rsidR="005171C6">
        <w:t>tone</w:t>
      </w:r>
      <w:r w:rsidRPr="00B559B5">
        <w:t>. [17:4</w:t>
      </w:r>
      <w:r w:rsidR="005171C6">
        <w:t>8</w:t>
      </w:r>
      <w:r w:rsidRPr="00B559B5">
        <w:t>-50]</w:t>
      </w:r>
    </w:p>
    <w:p w14:paraId="0FFCFEFC" w14:textId="77777777" w:rsidR="009D33A2" w:rsidRPr="00B559B5" w:rsidRDefault="00D97C21" w:rsidP="00F94597">
      <w:pPr>
        <w:pStyle w:val="Part2"/>
      </w:pPr>
      <w:r w:rsidRPr="00B559B5">
        <w:t>Part 2</w:t>
      </w:r>
    </w:p>
    <w:p w14:paraId="0FFCFEFD" w14:textId="77777777" w:rsidR="009D33A2" w:rsidRPr="00B559B5" w:rsidRDefault="00D97C21" w:rsidP="00F77529">
      <w:pPr>
        <w:pStyle w:val="Answerortell"/>
      </w:pPr>
      <w:r w:rsidRPr="00B559B5">
        <w:t>Answer the following questions.</w:t>
      </w:r>
    </w:p>
    <w:p w14:paraId="0FFCFEFE" w14:textId="2FE32E08" w:rsidR="009D33A2" w:rsidRPr="00B559B5" w:rsidRDefault="00133102">
      <w:pPr>
        <w:numPr>
          <w:ilvl w:val="0"/>
          <w:numId w:val="65"/>
        </w:numPr>
        <w:pBdr>
          <w:top w:val="nil"/>
          <w:left w:val="nil"/>
          <w:bottom w:val="nil"/>
          <w:right w:val="nil"/>
          <w:between w:val="nil"/>
        </w:pBdr>
        <w:spacing w:before="200" w:after="0"/>
        <w:rPr>
          <w:rFonts w:cs="Arial"/>
          <w:sz w:val="20"/>
          <w:szCs w:val="20"/>
        </w:rPr>
      </w:pPr>
      <w:r w:rsidRPr="00B559B5">
        <w:rPr>
          <w:rFonts w:cs="Arial"/>
          <w:sz w:val="20"/>
          <w:szCs w:val="20"/>
        </w:rPr>
        <w:t>[17:41</w:t>
      </w:r>
      <w:r w:rsidR="00EE6A81">
        <w:rPr>
          <w:rFonts w:cs="Arial"/>
          <w:sz w:val="20"/>
          <w:szCs w:val="20"/>
        </w:rPr>
        <w:t xml:space="preserve">]   </w:t>
      </w:r>
      <w:r w:rsidR="00D97C21" w:rsidRPr="00B559B5">
        <w:rPr>
          <w:rFonts w:cs="Arial"/>
          <w:sz w:val="20"/>
          <w:szCs w:val="20"/>
        </w:rPr>
        <w:t xml:space="preserve">Who </w:t>
      </w:r>
      <w:r w:rsidR="007B4994">
        <w:rPr>
          <w:rFonts w:cs="Arial"/>
          <w:sz w:val="20"/>
          <w:szCs w:val="20"/>
        </w:rPr>
        <w:t>did the Philistine Goliath, with his shield bearer in front of him, approach</w:t>
      </w:r>
      <w:r w:rsidR="00D97C21" w:rsidRPr="00B559B5">
        <w:rPr>
          <w:rFonts w:cs="Arial"/>
          <w:sz w:val="20"/>
          <w:szCs w:val="20"/>
        </w:rPr>
        <w:t xml:space="preserve">? </w:t>
      </w:r>
    </w:p>
    <w:p w14:paraId="0FFCFEFF" w14:textId="2B03B30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Philistine </w:t>
      </w:r>
      <w:r w:rsidR="007B4994">
        <w:rPr>
          <w:rFonts w:cs="Arial"/>
          <w:sz w:val="20"/>
          <w:szCs w:val="20"/>
        </w:rPr>
        <w:t>and his shield bearer</w:t>
      </w:r>
      <w:r w:rsidRPr="00B559B5">
        <w:rPr>
          <w:rFonts w:cs="Arial"/>
          <w:sz w:val="20"/>
          <w:szCs w:val="20"/>
        </w:rPr>
        <w:t xml:space="preserve"> came to</w:t>
      </w:r>
      <w:r w:rsidR="007B4994">
        <w:rPr>
          <w:rFonts w:cs="Arial"/>
          <w:sz w:val="20"/>
          <w:szCs w:val="20"/>
        </w:rPr>
        <w:t>ward</w:t>
      </w:r>
      <w:r w:rsidRPr="00B559B5">
        <w:rPr>
          <w:rFonts w:cs="Arial"/>
          <w:sz w:val="20"/>
          <w:szCs w:val="20"/>
        </w:rPr>
        <w:t xml:space="preserve"> David. </w:t>
      </w:r>
    </w:p>
    <w:p w14:paraId="0FFCFF00" w14:textId="77777777" w:rsidR="009D33A2" w:rsidRPr="00B559B5" w:rsidRDefault="009D33A2">
      <w:pPr>
        <w:pBdr>
          <w:top w:val="nil"/>
          <w:left w:val="nil"/>
          <w:bottom w:val="nil"/>
          <w:right w:val="nil"/>
          <w:between w:val="nil"/>
        </w:pBdr>
        <w:ind w:left="720"/>
        <w:rPr>
          <w:rFonts w:cs="Arial"/>
          <w:sz w:val="20"/>
          <w:szCs w:val="20"/>
        </w:rPr>
      </w:pPr>
    </w:p>
    <w:p w14:paraId="0FFCFF01" w14:textId="2A246244" w:rsidR="009D33A2" w:rsidRPr="00B559B5" w:rsidRDefault="00133102">
      <w:pPr>
        <w:numPr>
          <w:ilvl w:val="0"/>
          <w:numId w:val="65"/>
        </w:numPr>
        <w:pBdr>
          <w:top w:val="nil"/>
          <w:left w:val="nil"/>
          <w:bottom w:val="nil"/>
          <w:right w:val="nil"/>
          <w:between w:val="nil"/>
        </w:pBdr>
        <w:spacing w:after="0"/>
        <w:rPr>
          <w:rFonts w:cs="Arial"/>
          <w:sz w:val="20"/>
          <w:szCs w:val="20"/>
        </w:rPr>
      </w:pPr>
      <w:r w:rsidRPr="00B559B5">
        <w:rPr>
          <w:rFonts w:cs="Arial"/>
          <w:sz w:val="20"/>
          <w:szCs w:val="20"/>
        </w:rPr>
        <w:t>[17:42</w:t>
      </w:r>
      <w:r w:rsidR="00EE6A81">
        <w:rPr>
          <w:rFonts w:cs="Arial"/>
          <w:sz w:val="20"/>
          <w:szCs w:val="20"/>
        </w:rPr>
        <w:t xml:space="preserve">]   </w:t>
      </w:r>
      <w:r w:rsidR="00D97C21" w:rsidRPr="00B559B5">
        <w:rPr>
          <w:rFonts w:cs="Arial"/>
          <w:sz w:val="20"/>
          <w:szCs w:val="20"/>
        </w:rPr>
        <w:t xml:space="preserve">Why did the Philistine despise David when he saw him? </w:t>
      </w:r>
    </w:p>
    <w:p w14:paraId="0FFCFF02" w14:textId="726AE39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was only a boy</w:t>
      </w:r>
      <w:r w:rsidR="001151F9">
        <w:rPr>
          <w:rFonts w:cs="Arial"/>
          <w:sz w:val="20"/>
          <w:szCs w:val="20"/>
        </w:rPr>
        <w:t>.</w:t>
      </w:r>
    </w:p>
    <w:p w14:paraId="0FFCFF03" w14:textId="77777777" w:rsidR="009D33A2" w:rsidRPr="00B559B5" w:rsidRDefault="009D33A2">
      <w:pPr>
        <w:pBdr>
          <w:top w:val="nil"/>
          <w:left w:val="nil"/>
          <w:bottom w:val="nil"/>
          <w:right w:val="nil"/>
          <w:between w:val="nil"/>
        </w:pBdr>
        <w:ind w:left="720"/>
        <w:rPr>
          <w:rFonts w:cs="Arial"/>
          <w:sz w:val="20"/>
          <w:szCs w:val="20"/>
        </w:rPr>
      </w:pPr>
    </w:p>
    <w:p w14:paraId="0FFCFF04" w14:textId="6D158F1E" w:rsidR="009D33A2" w:rsidRPr="00B559B5" w:rsidRDefault="00D97C21">
      <w:pPr>
        <w:numPr>
          <w:ilvl w:val="0"/>
          <w:numId w:val="65"/>
        </w:numPr>
        <w:pBdr>
          <w:top w:val="nil"/>
          <w:left w:val="nil"/>
          <w:bottom w:val="nil"/>
          <w:right w:val="nil"/>
          <w:between w:val="nil"/>
        </w:pBdr>
        <w:spacing w:after="0"/>
        <w:rPr>
          <w:rFonts w:cs="Arial"/>
          <w:sz w:val="20"/>
          <w:szCs w:val="20"/>
        </w:rPr>
      </w:pPr>
      <w:r w:rsidRPr="00B559B5">
        <w:rPr>
          <w:rFonts w:cs="Arial"/>
          <w:sz w:val="20"/>
          <w:szCs w:val="20"/>
        </w:rPr>
        <w:t xml:space="preserve"> </w:t>
      </w:r>
      <w:r w:rsidR="00114EC7" w:rsidRPr="00B559B5">
        <w:rPr>
          <w:rFonts w:cs="Arial"/>
          <w:sz w:val="20"/>
          <w:szCs w:val="20"/>
        </w:rPr>
        <w:t>[17:43</w:t>
      </w:r>
      <w:r w:rsidR="00EE6A81">
        <w:rPr>
          <w:rFonts w:cs="Arial"/>
          <w:sz w:val="20"/>
          <w:szCs w:val="20"/>
        </w:rPr>
        <w:t xml:space="preserve">]   </w:t>
      </w:r>
      <w:r w:rsidRPr="00B559B5">
        <w:rPr>
          <w:rFonts w:cs="Arial"/>
          <w:sz w:val="20"/>
          <w:szCs w:val="20"/>
        </w:rPr>
        <w:t xml:space="preserve">What did the Philistine say? </w:t>
      </w:r>
    </w:p>
    <w:p w14:paraId="0FFCFF05" w14:textId="3E2ED369"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Philistine </w:t>
      </w:r>
      <w:r w:rsidR="007B4994">
        <w:rPr>
          <w:rFonts w:cs="Arial"/>
          <w:sz w:val="20"/>
          <w:szCs w:val="20"/>
        </w:rPr>
        <w:t xml:space="preserve">asked </w:t>
      </w:r>
      <w:r w:rsidRPr="00B559B5">
        <w:rPr>
          <w:rFonts w:cs="Arial"/>
          <w:sz w:val="20"/>
          <w:szCs w:val="20"/>
        </w:rPr>
        <w:t xml:space="preserve">if </w:t>
      </w:r>
      <w:r w:rsidR="007B4994">
        <w:rPr>
          <w:rFonts w:cs="Arial"/>
          <w:sz w:val="20"/>
          <w:szCs w:val="20"/>
        </w:rPr>
        <w:t>he was a dog, saying that David came to him</w:t>
      </w:r>
      <w:r w:rsidRPr="00B559B5">
        <w:rPr>
          <w:rFonts w:cs="Arial"/>
          <w:sz w:val="20"/>
          <w:szCs w:val="20"/>
        </w:rPr>
        <w:t xml:space="preserve"> with stick</w:t>
      </w:r>
      <w:r w:rsidR="007B4994">
        <w:rPr>
          <w:rFonts w:cs="Arial"/>
          <w:sz w:val="20"/>
          <w:szCs w:val="20"/>
        </w:rPr>
        <w:t>s</w:t>
      </w:r>
      <w:r w:rsidRPr="00B559B5">
        <w:rPr>
          <w:rFonts w:cs="Arial"/>
          <w:sz w:val="20"/>
          <w:szCs w:val="20"/>
        </w:rPr>
        <w:t xml:space="preserve">. </w:t>
      </w:r>
      <w:r w:rsidR="007B4994">
        <w:rPr>
          <w:rFonts w:cs="Arial"/>
          <w:sz w:val="20"/>
          <w:szCs w:val="20"/>
        </w:rPr>
        <w:t>Then h</w:t>
      </w:r>
      <w:r w:rsidRPr="00B559B5">
        <w:rPr>
          <w:rFonts w:cs="Arial"/>
          <w:sz w:val="20"/>
          <w:szCs w:val="20"/>
        </w:rPr>
        <w:t xml:space="preserve">e cursed David by his gods. </w:t>
      </w:r>
    </w:p>
    <w:p w14:paraId="0FFCFF06" w14:textId="77777777" w:rsidR="009D33A2" w:rsidRPr="00B559B5" w:rsidRDefault="009D33A2">
      <w:pPr>
        <w:pBdr>
          <w:top w:val="nil"/>
          <w:left w:val="nil"/>
          <w:bottom w:val="nil"/>
          <w:right w:val="nil"/>
          <w:between w:val="nil"/>
        </w:pBdr>
        <w:ind w:left="720"/>
        <w:rPr>
          <w:rFonts w:cs="Arial"/>
          <w:sz w:val="20"/>
          <w:szCs w:val="20"/>
        </w:rPr>
      </w:pPr>
    </w:p>
    <w:p w14:paraId="0FFCFF07" w14:textId="1BC323FC" w:rsidR="009D33A2" w:rsidRPr="00B559B5" w:rsidRDefault="00114EC7">
      <w:pPr>
        <w:numPr>
          <w:ilvl w:val="0"/>
          <w:numId w:val="65"/>
        </w:numPr>
        <w:pBdr>
          <w:top w:val="nil"/>
          <w:left w:val="nil"/>
          <w:bottom w:val="nil"/>
          <w:right w:val="nil"/>
          <w:between w:val="nil"/>
        </w:pBdr>
        <w:spacing w:after="0"/>
        <w:rPr>
          <w:rFonts w:cs="Arial"/>
          <w:sz w:val="20"/>
          <w:szCs w:val="20"/>
        </w:rPr>
      </w:pPr>
      <w:r>
        <w:rPr>
          <w:rFonts w:cs="Arial"/>
          <w:sz w:val="20"/>
          <w:szCs w:val="20"/>
        </w:rPr>
        <w:t>[17:44</w:t>
      </w:r>
      <w:r w:rsidR="00EE6A81">
        <w:rPr>
          <w:rFonts w:cs="Arial"/>
          <w:sz w:val="20"/>
          <w:szCs w:val="20"/>
        </w:rPr>
        <w:t xml:space="preserve">]   </w:t>
      </w:r>
      <w:r w:rsidR="00D97C21" w:rsidRPr="00B559B5">
        <w:rPr>
          <w:rFonts w:cs="Arial"/>
          <w:sz w:val="20"/>
          <w:szCs w:val="20"/>
        </w:rPr>
        <w:t xml:space="preserve">What did </w:t>
      </w:r>
      <w:r w:rsidR="007B4994">
        <w:rPr>
          <w:rFonts w:cs="Arial"/>
          <w:sz w:val="20"/>
          <w:szCs w:val="20"/>
        </w:rPr>
        <w:t xml:space="preserve">the Philistine </w:t>
      </w:r>
      <w:r w:rsidR="00D97C21" w:rsidRPr="00B559B5">
        <w:rPr>
          <w:rFonts w:cs="Arial"/>
          <w:sz w:val="20"/>
          <w:szCs w:val="20"/>
        </w:rPr>
        <w:t>Goliath say</w:t>
      </w:r>
      <w:r w:rsidR="007B4994">
        <w:rPr>
          <w:rFonts w:cs="Arial"/>
          <w:sz w:val="20"/>
          <w:szCs w:val="20"/>
        </w:rPr>
        <w:t xml:space="preserve"> that</w:t>
      </w:r>
      <w:r w:rsidR="00D97C21" w:rsidRPr="00B559B5">
        <w:rPr>
          <w:rFonts w:cs="Arial"/>
          <w:sz w:val="20"/>
          <w:szCs w:val="20"/>
        </w:rPr>
        <w:t xml:space="preserve"> he was going to do to David?</w:t>
      </w:r>
    </w:p>
    <w:p w14:paraId="0FFCFF08" w14:textId="1E9462F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said </w:t>
      </w:r>
      <w:r w:rsidR="007B4994">
        <w:rPr>
          <w:rFonts w:cs="Arial"/>
          <w:sz w:val="20"/>
          <w:szCs w:val="20"/>
        </w:rPr>
        <w:t xml:space="preserve">that </w:t>
      </w:r>
      <w:r w:rsidRPr="00B559B5">
        <w:rPr>
          <w:rFonts w:cs="Arial"/>
          <w:sz w:val="20"/>
          <w:szCs w:val="20"/>
        </w:rPr>
        <w:t xml:space="preserve">he would give </w:t>
      </w:r>
      <w:r w:rsidR="007B4994">
        <w:rPr>
          <w:rFonts w:cs="Arial"/>
          <w:sz w:val="20"/>
          <w:szCs w:val="20"/>
        </w:rPr>
        <w:t>David’s</w:t>
      </w:r>
      <w:r w:rsidRPr="00B559B5">
        <w:rPr>
          <w:rFonts w:cs="Arial"/>
          <w:sz w:val="20"/>
          <w:szCs w:val="20"/>
        </w:rPr>
        <w:t xml:space="preserve"> flesh to the birds and to the wild animals. </w:t>
      </w:r>
    </w:p>
    <w:p w14:paraId="0FFCFF09" w14:textId="2EE67129" w:rsidR="009D33A2" w:rsidRPr="001A5736" w:rsidRDefault="001A5736" w:rsidP="001A5736">
      <w:pPr>
        <w:pStyle w:val="Continuedline"/>
      </w:pPr>
      <w:r w:rsidRPr="00B559B5">
        <w:lastRenderedPageBreak/>
        <w:t>1 Samuel 17:41-50 continued</w:t>
      </w:r>
    </w:p>
    <w:p w14:paraId="364F4581" w14:textId="07284BD7" w:rsidR="007B4994" w:rsidRDefault="007B4994">
      <w:pPr>
        <w:numPr>
          <w:ilvl w:val="0"/>
          <w:numId w:val="65"/>
        </w:numPr>
        <w:pBdr>
          <w:top w:val="nil"/>
          <w:left w:val="nil"/>
          <w:bottom w:val="nil"/>
          <w:right w:val="nil"/>
          <w:between w:val="nil"/>
        </w:pBdr>
        <w:spacing w:after="0"/>
        <w:rPr>
          <w:rFonts w:cs="Arial"/>
          <w:sz w:val="20"/>
          <w:szCs w:val="20"/>
        </w:rPr>
      </w:pPr>
      <w:r>
        <w:rPr>
          <w:rFonts w:cs="Arial"/>
          <w:sz w:val="20"/>
          <w:szCs w:val="20"/>
        </w:rPr>
        <w:t>[17:45</w:t>
      </w:r>
      <w:r w:rsidR="00EE6A81">
        <w:rPr>
          <w:rFonts w:cs="Arial"/>
          <w:sz w:val="20"/>
          <w:szCs w:val="20"/>
        </w:rPr>
        <w:t xml:space="preserve">]   </w:t>
      </w:r>
      <w:r>
        <w:rPr>
          <w:rFonts w:cs="Arial"/>
          <w:sz w:val="20"/>
          <w:szCs w:val="20"/>
        </w:rPr>
        <w:t>What</w:t>
      </w:r>
      <w:r w:rsidR="00D97C21" w:rsidRPr="00B559B5">
        <w:rPr>
          <w:rFonts w:cs="Arial"/>
          <w:sz w:val="20"/>
          <w:szCs w:val="20"/>
        </w:rPr>
        <w:t xml:space="preserve"> did David say </w:t>
      </w:r>
      <w:r>
        <w:rPr>
          <w:rFonts w:cs="Arial"/>
          <w:sz w:val="20"/>
          <w:szCs w:val="20"/>
        </w:rPr>
        <w:t xml:space="preserve">that the Philistine came to him with? </w:t>
      </w:r>
    </w:p>
    <w:p w14:paraId="1BBFABF4" w14:textId="5A42B7DA" w:rsidR="007B4994" w:rsidRDefault="007B4994" w:rsidP="007B4994">
      <w:pPr>
        <w:pBdr>
          <w:top w:val="nil"/>
          <w:left w:val="nil"/>
          <w:bottom w:val="nil"/>
          <w:right w:val="nil"/>
          <w:between w:val="nil"/>
        </w:pBdr>
        <w:spacing w:after="0"/>
        <w:ind w:left="720"/>
        <w:rPr>
          <w:rFonts w:cs="Arial"/>
          <w:sz w:val="20"/>
          <w:szCs w:val="20"/>
        </w:rPr>
      </w:pPr>
      <w:r>
        <w:rPr>
          <w:rFonts w:cs="Arial"/>
          <w:sz w:val="20"/>
          <w:szCs w:val="20"/>
        </w:rPr>
        <w:t>He said that the Philistine came to him with a sword, a spear, and a javelin.</w:t>
      </w:r>
    </w:p>
    <w:p w14:paraId="04EB6ACF" w14:textId="77777777" w:rsidR="001A5736" w:rsidRDefault="001A5736" w:rsidP="007B4994">
      <w:pPr>
        <w:pBdr>
          <w:top w:val="nil"/>
          <w:left w:val="nil"/>
          <w:bottom w:val="nil"/>
          <w:right w:val="nil"/>
          <w:between w:val="nil"/>
        </w:pBdr>
        <w:spacing w:after="0"/>
        <w:ind w:left="720"/>
        <w:rPr>
          <w:rFonts w:cs="Arial"/>
          <w:sz w:val="20"/>
          <w:szCs w:val="20"/>
        </w:rPr>
      </w:pPr>
    </w:p>
    <w:p w14:paraId="3A36D094" w14:textId="77777777" w:rsidR="001A5736" w:rsidRDefault="001A5736" w:rsidP="007B4994">
      <w:pPr>
        <w:pBdr>
          <w:top w:val="nil"/>
          <w:left w:val="nil"/>
          <w:bottom w:val="nil"/>
          <w:right w:val="nil"/>
          <w:between w:val="nil"/>
        </w:pBdr>
        <w:spacing w:after="0"/>
        <w:ind w:left="720"/>
        <w:rPr>
          <w:rFonts w:cs="Arial"/>
          <w:sz w:val="20"/>
          <w:szCs w:val="20"/>
        </w:rPr>
      </w:pPr>
    </w:p>
    <w:p w14:paraId="0FFCFF0A" w14:textId="7A2FD297" w:rsidR="009D33A2" w:rsidRPr="00B559B5" w:rsidRDefault="007B4994">
      <w:pPr>
        <w:numPr>
          <w:ilvl w:val="0"/>
          <w:numId w:val="65"/>
        </w:numPr>
        <w:pBdr>
          <w:top w:val="nil"/>
          <w:left w:val="nil"/>
          <w:bottom w:val="nil"/>
          <w:right w:val="nil"/>
          <w:between w:val="nil"/>
        </w:pBdr>
        <w:spacing w:after="0"/>
        <w:rPr>
          <w:rFonts w:cs="Arial"/>
          <w:sz w:val="20"/>
          <w:szCs w:val="20"/>
        </w:rPr>
      </w:pPr>
      <w:r>
        <w:rPr>
          <w:rFonts w:cs="Arial"/>
          <w:sz w:val="20"/>
          <w:szCs w:val="20"/>
        </w:rPr>
        <w:t>[17:45</w:t>
      </w:r>
      <w:r w:rsidR="00EE6A81">
        <w:rPr>
          <w:rFonts w:cs="Arial"/>
          <w:sz w:val="20"/>
          <w:szCs w:val="20"/>
        </w:rPr>
        <w:t xml:space="preserve">]   </w:t>
      </w:r>
      <w:r w:rsidR="00133102">
        <w:rPr>
          <w:rFonts w:cs="Arial"/>
          <w:sz w:val="20"/>
          <w:szCs w:val="20"/>
        </w:rPr>
        <w:t>What</w:t>
      </w:r>
      <w:r>
        <w:rPr>
          <w:rFonts w:cs="Arial"/>
          <w:sz w:val="20"/>
          <w:szCs w:val="20"/>
        </w:rPr>
        <w:t xml:space="preserve"> did David say </w:t>
      </w:r>
      <w:r w:rsidR="00133102">
        <w:rPr>
          <w:rFonts w:cs="Arial"/>
          <w:sz w:val="20"/>
          <w:szCs w:val="20"/>
        </w:rPr>
        <w:t>about how he came to the Philistine</w:t>
      </w:r>
      <w:r w:rsidR="00D97C21" w:rsidRPr="00B559B5">
        <w:rPr>
          <w:rFonts w:cs="Arial"/>
          <w:sz w:val="20"/>
          <w:szCs w:val="20"/>
        </w:rPr>
        <w:t>?</w:t>
      </w:r>
    </w:p>
    <w:p w14:paraId="0FFCFF0B" w14:textId="2F1B84E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said that he came in the name of Yahweh</w:t>
      </w:r>
      <w:r w:rsidR="00133102">
        <w:rPr>
          <w:rFonts w:cs="Arial"/>
          <w:sz w:val="20"/>
          <w:szCs w:val="20"/>
        </w:rPr>
        <w:t xml:space="preserve"> of hosts</w:t>
      </w:r>
      <w:r w:rsidRPr="00B559B5">
        <w:rPr>
          <w:rFonts w:cs="Arial"/>
          <w:sz w:val="20"/>
          <w:szCs w:val="20"/>
        </w:rPr>
        <w:t xml:space="preserve">, the God of </w:t>
      </w:r>
      <w:r w:rsidR="00133102">
        <w:rPr>
          <w:rFonts w:cs="Arial"/>
          <w:sz w:val="20"/>
          <w:szCs w:val="20"/>
        </w:rPr>
        <w:t xml:space="preserve">the armies of </w:t>
      </w:r>
      <w:r w:rsidRPr="00B559B5">
        <w:rPr>
          <w:rFonts w:cs="Arial"/>
          <w:sz w:val="20"/>
          <w:szCs w:val="20"/>
        </w:rPr>
        <w:t xml:space="preserve">Israel, </w:t>
      </w:r>
      <w:r w:rsidR="00133102">
        <w:rPr>
          <w:rFonts w:cs="Arial"/>
          <w:sz w:val="20"/>
          <w:szCs w:val="20"/>
        </w:rPr>
        <w:t>the same God that</w:t>
      </w:r>
      <w:r w:rsidRPr="00B559B5">
        <w:rPr>
          <w:rFonts w:cs="Arial"/>
          <w:sz w:val="20"/>
          <w:szCs w:val="20"/>
        </w:rPr>
        <w:t xml:space="preserve"> the Philistine had defied.</w:t>
      </w:r>
    </w:p>
    <w:p w14:paraId="0FFCFF0C" w14:textId="77777777" w:rsidR="009D33A2" w:rsidRPr="00B559B5" w:rsidRDefault="009D33A2">
      <w:pPr>
        <w:pBdr>
          <w:top w:val="nil"/>
          <w:left w:val="nil"/>
          <w:bottom w:val="nil"/>
          <w:right w:val="nil"/>
          <w:between w:val="nil"/>
        </w:pBdr>
        <w:ind w:left="720"/>
        <w:rPr>
          <w:rFonts w:cs="Arial"/>
          <w:sz w:val="20"/>
          <w:szCs w:val="20"/>
        </w:rPr>
      </w:pPr>
    </w:p>
    <w:p w14:paraId="0FFCFF0D" w14:textId="28DED9D7" w:rsidR="009D33A2" w:rsidRPr="00B559B5" w:rsidRDefault="00133102">
      <w:pPr>
        <w:numPr>
          <w:ilvl w:val="0"/>
          <w:numId w:val="65"/>
        </w:numPr>
        <w:pBdr>
          <w:top w:val="nil"/>
          <w:left w:val="nil"/>
          <w:bottom w:val="nil"/>
          <w:right w:val="nil"/>
          <w:between w:val="nil"/>
        </w:pBdr>
        <w:spacing w:after="0"/>
        <w:rPr>
          <w:rFonts w:cs="Arial"/>
          <w:sz w:val="20"/>
          <w:szCs w:val="20"/>
        </w:rPr>
      </w:pPr>
      <w:r w:rsidRPr="00B559B5">
        <w:rPr>
          <w:rFonts w:cs="Arial"/>
          <w:sz w:val="20"/>
          <w:szCs w:val="20"/>
        </w:rPr>
        <w:t>[17:46</w:t>
      </w:r>
      <w:r w:rsidR="00EE6A81">
        <w:rPr>
          <w:rFonts w:cs="Arial"/>
          <w:sz w:val="20"/>
          <w:szCs w:val="20"/>
        </w:rPr>
        <w:t xml:space="preserve">]   </w:t>
      </w:r>
      <w:r w:rsidR="00D97C21" w:rsidRPr="00B559B5">
        <w:rPr>
          <w:rFonts w:cs="Arial"/>
          <w:sz w:val="20"/>
          <w:szCs w:val="20"/>
        </w:rPr>
        <w:t>What did David say would happen that day?</w:t>
      </w:r>
    </w:p>
    <w:p w14:paraId="0FFCFF10" w14:textId="24C3B2FD" w:rsidR="009D33A2" w:rsidRPr="006343E5" w:rsidRDefault="00D97C21" w:rsidP="006343E5">
      <w:pPr>
        <w:pBdr>
          <w:top w:val="nil"/>
          <w:left w:val="nil"/>
          <w:bottom w:val="nil"/>
          <w:right w:val="nil"/>
          <w:between w:val="nil"/>
        </w:pBdr>
        <w:ind w:left="720"/>
        <w:rPr>
          <w:rFonts w:cs="Arial"/>
          <w:sz w:val="20"/>
          <w:szCs w:val="20"/>
        </w:rPr>
      </w:pPr>
      <w:r w:rsidRPr="00B559B5">
        <w:rPr>
          <w:rFonts w:cs="Arial"/>
          <w:sz w:val="20"/>
          <w:szCs w:val="20"/>
        </w:rPr>
        <w:t xml:space="preserve">David said that Yahweh would give him victory over the Philistines that day. </w:t>
      </w:r>
    </w:p>
    <w:p w14:paraId="0FFCFF13" w14:textId="77777777" w:rsidR="009D33A2" w:rsidRPr="00B559B5" w:rsidRDefault="009D33A2">
      <w:pPr>
        <w:pBdr>
          <w:top w:val="nil"/>
          <w:left w:val="nil"/>
          <w:bottom w:val="nil"/>
          <w:right w:val="nil"/>
          <w:between w:val="nil"/>
        </w:pBdr>
        <w:ind w:left="720"/>
        <w:rPr>
          <w:rFonts w:cs="Arial"/>
          <w:sz w:val="20"/>
          <w:szCs w:val="20"/>
        </w:rPr>
      </w:pPr>
    </w:p>
    <w:p w14:paraId="0FFCFF14" w14:textId="2DE2137F" w:rsidR="009D33A2" w:rsidRPr="00B559B5" w:rsidRDefault="00133102">
      <w:pPr>
        <w:numPr>
          <w:ilvl w:val="0"/>
          <w:numId w:val="65"/>
        </w:numPr>
        <w:pBdr>
          <w:top w:val="nil"/>
          <w:left w:val="nil"/>
          <w:bottom w:val="nil"/>
          <w:right w:val="nil"/>
          <w:between w:val="nil"/>
        </w:pBdr>
        <w:spacing w:after="0"/>
        <w:rPr>
          <w:rFonts w:cs="Arial"/>
          <w:sz w:val="20"/>
          <w:szCs w:val="20"/>
        </w:rPr>
      </w:pPr>
      <w:r w:rsidRPr="00B559B5">
        <w:rPr>
          <w:rFonts w:cs="Arial"/>
          <w:sz w:val="20"/>
          <w:szCs w:val="20"/>
        </w:rPr>
        <w:t>[17:46</w:t>
      </w:r>
      <w:r w:rsidR="00EE6A81">
        <w:rPr>
          <w:rFonts w:cs="Arial"/>
          <w:sz w:val="20"/>
          <w:szCs w:val="20"/>
        </w:rPr>
        <w:t xml:space="preserve">]   </w:t>
      </w:r>
      <w:r w:rsidR="00D97C21" w:rsidRPr="00B559B5">
        <w:rPr>
          <w:rFonts w:cs="Arial"/>
          <w:sz w:val="20"/>
          <w:szCs w:val="20"/>
        </w:rPr>
        <w:t>What did David say would</w:t>
      </w:r>
      <w:r>
        <w:rPr>
          <w:rFonts w:cs="Arial"/>
          <w:sz w:val="20"/>
          <w:szCs w:val="20"/>
        </w:rPr>
        <w:t xml:space="preserve"> happen</w:t>
      </w:r>
      <w:r w:rsidR="00D97C21" w:rsidRPr="00B559B5">
        <w:rPr>
          <w:rFonts w:cs="Arial"/>
          <w:sz w:val="20"/>
          <w:szCs w:val="20"/>
        </w:rPr>
        <w:t xml:space="preserve"> because the dead bodies of the Philistines would be given to the birds and</w:t>
      </w:r>
      <w:r>
        <w:rPr>
          <w:rFonts w:cs="Arial"/>
          <w:sz w:val="20"/>
          <w:szCs w:val="20"/>
        </w:rPr>
        <w:t xml:space="preserve"> wild animals</w:t>
      </w:r>
      <w:r w:rsidR="00D97C21" w:rsidRPr="00B559B5">
        <w:rPr>
          <w:rFonts w:cs="Arial"/>
          <w:sz w:val="20"/>
          <w:szCs w:val="20"/>
        </w:rPr>
        <w:t xml:space="preserve">? </w:t>
      </w:r>
    </w:p>
    <w:p w14:paraId="0FFCFF15" w14:textId="1780B0AE" w:rsidR="009D33A2" w:rsidRPr="00B559B5" w:rsidRDefault="00133102">
      <w:pPr>
        <w:pBdr>
          <w:top w:val="nil"/>
          <w:left w:val="nil"/>
          <w:bottom w:val="nil"/>
          <w:right w:val="nil"/>
          <w:between w:val="nil"/>
        </w:pBdr>
        <w:ind w:left="720"/>
        <w:rPr>
          <w:rFonts w:cs="Arial"/>
          <w:sz w:val="20"/>
          <w:szCs w:val="20"/>
        </w:rPr>
      </w:pPr>
      <w:r>
        <w:rPr>
          <w:rFonts w:cs="Arial"/>
          <w:sz w:val="20"/>
          <w:szCs w:val="20"/>
        </w:rPr>
        <w:t xml:space="preserve">He said that </w:t>
      </w:r>
      <w:r w:rsidR="001151F9">
        <w:rPr>
          <w:rFonts w:cs="Arial"/>
          <w:sz w:val="20"/>
          <w:szCs w:val="20"/>
        </w:rPr>
        <w:t>everyone</w:t>
      </w:r>
      <w:r w:rsidR="00D97C21" w:rsidRPr="00B559B5">
        <w:rPr>
          <w:rFonts w:cs="Arial"/>
          <w:sz w:val="20"/>
          <w:szCs w:val="20"/>
        </w:rPr>
        <w:t xml:space="preserve"> would know that there is a God in Israel.</w:t>
      </w:r>
    </w:p>
    <w:p w14:paraId="0FFCFF16"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0FFCFF17" w14:textId="481D4563" w:rsidR="009D33A2" w:rsidRPr="00B559B5" w:rsidRDefault="00133102">
      <w:pPr>
        <w:numPr>
          <w:ilvl w:val="0"/>
          <w:numId w:val="65"/>
        </w:numPr>
        <w:pBdr>
          <w:top w:val="nil"/>
          <w:left w:val="nil"/>
          <w:bottom w:val="nil"/>
          <w:right w:val="nil"/>
          <w:between w:val="nil"/>
        </w:pBdr>
        <w:spacing w:after="0"/>
        <w:rPr>
          <w:rFonts w:cs="Arial"/>
          <w:sz w:val="20"/>
          <w:szCs w:val="20"/>
        </w:rPr>
      </w:pPr>
      <w:r w:rsidRPr="00B559B5">
        <w:rPr>
          <w:rFonts w:cs="Arial"/>
          <w:sz w:val="20"/>
          <w:szCs w:val="20"/>
        </w:rPr>
        <w:t>[17:47</w:t>
      </w:r>
      <w:r w:rsidR="00EE6A81">
        <w:rPr>
          <w:rFonts w:cs="Arial"/>
          <w:sz w:val="20"/>
          <w:szCs w:val="20"/>
        </w:rPr>
        <w:t xml:space="preserve">]   </w:t>
      </w:r>
      <w:r w:rsidR="00D97C21" w:rsidRPr="00B559B5">
        <w:rPr>
          <w:rFonts w:cs="Arial"/>
          <w:sz w:val="20"/>
          <w:szCs w:val="20"/>
        </w:rPr>
        <w:t xml:space="preserve">What did David say </w:t>
      </w:r>
      <w:r>
        <w:rPr>
          <w:rFonts w:cs="Arial"/>
          <w:sz w:val="20"/>
          <w:szCs w:val="20"/>
        </w:rPr>
        <w:t xml:space="preserve">about </w:t>
      </w:r>
      <w:r w:rsidR="00D97C21" w:rsidRPr="00B559B5">
        <w:rPr>
          <w:rFonts w:cs="Arial"/>
          <w:sz w:val="20"/>
          <w:szCs w:val="20"/>
        </w:rPr>
        <w:t xml:space="preserve">Yahweh? </w:t>
      </w:r>
    </w:p>
    <w:p w14:paraId="6E471418" w14:textId="0DE8DE78" w:rsidR="00133102" w:rsidRDefault="00D97C21" w:rsidP="00EE6A81">
      <w:pPr>
        <w:pBdr>
          <w:top w:val="nil"/>
          <w:left w:val="nil"/>
          <w:bottom w:val="nil"/>
          <w:right w:val="nil"/>
          <w:between w:val="nil"/>
        </w:pBdr>
        <w:ind w:left="720"/>
        <w:rPr>
          <w:rFonts w:cs="Arial"/>
          <w:sz w:val="20"/>
          <w:szCs w:val="20"/>
        </w:rPr>
      </w:pPr>
      <w:r w:rsidRPr="00B559B5">
        <w:rPr>
          <w:rFonts w:cs="Arial"/>
          <w:sz w:val="20"/>
          <w:szCs w:val="20"/>
        </w:rPr>
        <w:t xml:space="preserve">He said that Yahweh did not save with </w:t>
      </w:r>
      <w:r w:rsidR="00133102">
        <w:rPr>
          <w:rFonts w:cs="Arial"/>
          <w:sz w:val="20"/>
          <w:szCs w:val="20"/>
        </w:rPr>
        <w:t xml:space="preserve">a </w:t>
      </w:r>
      <w:r w:rsidRPr="00B559B5">
        <w:rPr>
          <w:rFonts w:cs="Arial"/>
          <w:sz w:val="20"/>
          <w:szCs w:val="20"/>
        </w:rPr>
        <w:t xml:space="preserve">sword or spear. </w:t>
      </w:r>
      <w:r w:rsidR="00133102">
        <w:rPr>
          <w:rFonts w:cs="Arial"/>
          <w:sz w:val="20"/>
          <w:szCs w:val="20"/>
        </w:rPr>
        <w:t>He said that the battle belonged to Yahweh, and Yahweh would give the Philistines into the Israelites’ hands.</w:t>
      </w:r>
    </w:p>
    <w:p w14:paraId="7CBD6747" w14:textId="77777777" w:rsidR="00EE6A81" w:rsidRDefault="00EE6A81" w:rsidP="00EE6A81">
      <w:pPr>
        <w:pBdr>
          <w:top w:val="nil"/>
          <w:left w:val="nil"/>
          <w:bottom w:val="nil"/>
          <w:right w:val="nil"/>
          <w:between w:val="nil"/>
        </w:pBdr>
        <w:ind w:left="720"/>
        <w:rPr>
          <w:rFonts w:cs="Arial"/>
          <w:sz w:val="20"/>
          <w:szCs w:val="20"/>
        </w:rPr>
      </w:pPr>
    </w:p>
    <w:p w14:paraId="0FFCFF1A" w14:textId="45B0558D" w:rsidR="009D33A2" w:rsidRPr="00B559B5" w:rsidRDefault="00133102">
      <w:pPr>
        <w:numPr>
          <w:ilvl w:val="0"/>
          <w:numId w:val="65"/>
        </w:numPr>
        <w:pBdr>
          <w:top w:val="nil"/>
          <w:left w:val="nil"/>
          <w:bottom w:val="nil"/>
          <w:right w:val="nil"/>
          <w:between w:val="nil"/>
        </w:pBdr>
        <w:spacing w:after="0"/>
        <w:rPr>
          <w:rFonts w:cs="Arial"/>
          <w:sz w:val="20"/>
          <w:szCs w:val="20"/>
        </w:rPr>
      </w:pPr>
      <w:r>
        <w:rPr>
          <w:rFonts w:cs="Arial"/>
          <w:sz w:val="20"/>
          <w:szCs w:val="20"/>
        </w:rPr>
        <w:t>[17:48</w:t>
      </w:r>
      <w:r w:rsidR="00EE6A81">
        <w:rPr>
          <w:rFonts w:cs="Arial"/>
          <w:sz w:val="20"/>
          <w:szCs w:val="20"/>
        </w:rPr>
        <w:t xml:space="preserve">]   </w:t>
      </w:r>
      <w:r w:rsidR="00D97C21" w:rsidRPr="00B559B5">
        <w:rPr>
          <w:rFonts w:cs="Arial"/>
          <w:sz w:val="20"/>
          <w:szCs w:val="20"/>
        </w:rPr>
        <w:t xml:space="preserve">What did David do when the Philistine </w:t>
      </w:r>
      <w:r>
        <w:rPr>
          <w:rFonts w:cs="Arial"/>
          <w:sz w:val="20"/>
          <w:szCs w:val="20"/>
        </w:rPr>
        <w:t>approached</w:t>
      </w:r>
      <w:r w:rsidR="00D97C21" w:rsidRPr="00B559B5">
        <w:rPr>
          <w:rFonts w:cs="Arial"/>
          <w:sz w:val="20"/>
          <w:szCs w:val="20"/>
        </w:rPr>
        <w:t xml:space="preserve"> him? </w:t>
      </w:r>
    </w:p>
    <w:p w14:paraId="0FFCFF1B" w14:textId="437016A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ran quickly to meet him. </w:t>
      </w:r>
    </w:p>
    <w:p w14:paraId="0FFCFF1C" w14:textId="77777777" w:rsidR="009D33A2" w:rsidRPr="00B559B5" w:rsidRDefault="009D33A2">
      <w:pPr>
        <w:pBdr>
          <w:top w:val="nil"/>
          <w:left w:val="nil"/>
          <w:bottom w:val="nil"/>
          <w:right w:val="nil"/>
          <w:between w:val="nil"/>
        </w:pBdr>
        <w:ind w:left="720"/>
        <w:rPr>
          <w:rFonts w:cs="Arial"/>
          <w:sz w:val="20"/>
          <w:szCs w:val="20"/>
        </w:rPr>
      </w:pPr>
    </w:p>
    <w:p w14:paraId="0FFCFF1D" w14:textId="53E2B7B7" w:rsidR="009D33A2" w:rsidRPr="00B559B5" w:rsidRDefault="00133102">
      <w:pPr>
        <w:numPr>
          <w:ilvl w:val="0"/>
          <w:numId w:val="65"/>
        </w:numPr>
        <w:pBdr>
          <w:top w:val="nil"/>
          <w:left w:val="nil"/>
          <w:bottom w:val="nil"/>
          <w:right w:val="nil"/>
          <w:between w:val="nil"/>
        </w:pBdr>
        <w:spacing w:after="0"/>
        <w:rPr>
          <w:rFonts w:cs="Arial"/>
          <w:sz w:val="20"/>
          <w:szCs w:val="20"/>
        </w:rPr>
      </w:pPr>
      <w:r>
        <w:rPr>
          <w:rFonts w:cs="Arial"/>
          <w:sz w:val="20"/>
          <w:szCs w:val="20"/>
        </w:rPr>
        <w:t>[17:49</w:t>
      </w:r>
      <w:r w:rsidR="00EE6A81">
        <w:rPr>
          <w:rFonts w:cs="Arial"/>
          <w:sz w:val="20"/>
          <w:szCs w:val="20"/>
        </w:rPr>
        <w:t xml:space="preserve">]   </w:t>
      </w:r>
      <w:r w:rsidR="00D97C21" w:rsidRPr="00B559B5">
        <w:rPr>
          <w:rFonts w:cs="Arial"/>
          <w:sz w:val="20"/>
          <w:szCs w:val="20"/>
        </w:rPr>
        <w:t xml:space="preserve">What did David </w:t>
      </w:r>
      <w:r>
        <w:rPr>
          <w:rFonts w:cs="Arial"/>
          <w:sz w:val="20"/>
          <w:szCs w:val="20"/>
        </w:rPr>
        <w:t>do next</w:t>
      </w:r>
      <w:r w:rsidR="00D97C21" w:rsidRPr="00B559B5">
        <w:rPr>
          <w:rFonts w:cs="Arial"/>
          <w:sz w:val="20"/>
          <w:szCs w:val="20"/>
        </w:rPr>
        <w:t>?</w:t>
      </w:r>
    </w:p>
    <w:p w14:paraId="0FFCFF1E" w14:textId="423FEE4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1151F9">
        <w:rPr>
          <w:rFonts w:cs="Arial"/>
          <w:sz w:val="20"/>
          <w:szCs w:val="20"/>
        </w:rPr>
        <w:t>shot a</w:t>
      </w:r>
      <w:r w:rsidRPr="00B559B5">
        <w:rPr>
          <w:rFonts w:cs="Arial"/>
          <w:sz w:val="20"/>
          <w:szCs w:val="20"/>
        </w:rPr>
        <w:t xml:space="preserve"> stone from his</w:t>
      </w:r>
      <w:r w:rsidR="001151F9">
        <w:rPr>
          <w:rFonts w:cs="Arial"/>
          <w:sz w:val="20"/>
          <w:szCs w:val="20"/>
        </w:rPr>
        <w:t xml:space="preserve"> sling</w:t>
      </w:r>
      <w:r w:rsidRPr="00B559B5">
        <w:rPr>
          <w:rFonts w:cs="Arial"/>
          <w:sz w:val="20"/>
          <w:szCs w:val="20"/>
        </w:rPr>
        <w:t xml:space="preserve"> and hit the Philistine in the forehead. </w:t>
      </w:r>
    </w:p>
    <w:p w14:paraId="0FFCFF1F" w14:textId="77777777" w:rsidR="009D33A2" w:rsidRPr="00B559B5" w:rsidRDefault="009D33A2">
      <w:pPr>
        <w:pBdr>
          <w:top w:val="nil"/>
          <w:left w:val="nil"/>
          <w:bottom w:val="nil"/>
          <w:right w:val="nil"/>
          <w:between w:val="nil"/>
        </w:pBdr>
        <w:ind w:left="720"/>
        <w:rPr>
          <w:rFonts w:cs="Arial"/>
          <w:sz w:val="20"/>
          <w:szCs w:val="20"/>
        </w:rPr>
      </w:pPr>
    </w:p>
    <w:p w14:paraId="0FFCFF20" w14:textId="3B748A5D" w:rsidR="009D33A2" w:rsidRDefault="00133102">
      <w:pPr>
        <w:numPr>
          <w:ilvl w:val="0"/>
          <w:numId w:val="65"/>
        </w:numPr>
        <w:pBdr>
          <w:top w:val="nil"/>
          <w:left w:val="nil"/>
          <w:bottom w:val="nil"/>
          <w:right w:val="nil"/>
          <w:between w:val="nil"/>
        </w:pBdr>
        <w:spacing w:after="0"/>
        <w:rPr>
          <w:rFonts w:cs="Arial"/>
          <w:sz w:val="20"/>
          <w:szCs w:val="20"/>
        </w:rPr>
      </w:pPr>
      <w:r>
        <w:rPr>
          <w:rFonts w:cs="Arial"/>
          <w:sz w:val="20"/>
          <w:szCs w:val="20"/>
        </w:rPr>
        <w:t>[17:49</w:t>
      </w:r>
      <w:r w:rsidR="00EE6A81">
        <w:rPr>
          <w:rFonts w:cs="Arial"/>
          <w:sz w:val="20"/>
          <w:szCs w:val="20"/>
        </w:rPr>
        <w:t xml:space="preserve">]   </w:t>
      </w:r>
      <w:r w:rsidR="00D97C21" w:rsidRPr="00B559B5">
        <w:rPr>
          <w:rFonts w:cs="Arial"/>
          <w:sz w:val="20"/>
          <w:szCs w:val="20"/>
        </w:rPr>
        <w:t>What happened to the Philistine after he was hit with the stone?</w:t>
      </w:r>
    </w:p>
    <w:p w14:paraId="0E4698DB" w14:textId="5ACD0F0F" w:rsidR="00133102" w:rsidRDefault="00133102" w:rsidP="00133102">
      <w:pPr>
        <w:pStyle w:val="ListParagraph"/>
        <w:pBdr>
          <w:top w:val="nil"/>
          <w:left w:val="nil"/>
          <w:bottom w:val="nil"/>
          <w:right w:val="nil"/>
          <w:between w:val="nil"/>
        </w:pBdr>
        <w:ind w:left="360" w:firstLine="360"/>
        <w:rPr>
          <w:rFonts w:cs="Arial"/>
          <w:sz w:val="20"/>
          <w:szCs w:val="20"/>
        </w:rPr>
      </w:pPr>
      <w:r w:rsidRPr="00133102">
        <w:rPr>
          <w:rFonts w:cs="Arial"/>
          <w:sz w:val="20"/>
          <w:szCs w:val="20"/>
        </w:rPr>
        <w:t xml:space="preserve">He fell </w:t>
      </w:r>
      <w:r w:rsidR="001151F9">
        <w:rPr>
          <w:rFonts w:cs="Arial"/>
          <w:sz w:val="20"/>
          <w:szCs w:val="20"/>
        </w:rPr>
        <w:t>down and</w:t>
      </w:r>
      <w:r w:rsidRPr="00133102">
        <w:rPr>
          <w:rFonts w:cs="Arial"/>
          <w:sz w:val="20"/>
          <w:szCs w:val="20"/>
        </w:rPr>
        <w:t xml:space="preserve"> was dead.</w:t>
      </w:r>
    </w:p>
    <w:p w14:paraId="76C461E8" w14:textId="77777777" w:rsidR="00133102" w:rsidRDefault="00133102" w:rsidP="00133102">
      <w:pPr>
        <w:pBdr>
          <w:top w:val="nil"/>
          <w:left w:val="nil"/>
          <w:bottom w:val="nil"/>
          <w:right w:val="nil"/>
          <w:between w:val="nil"/>
        </w:pBdr>
        <w:spacing w:after="0"/>
        <w:ind w:left="360"/>
        <w:rPr>
          <w:rFonts w:cs="Arial"/>
          <w:sz w:val="20"/>
          <w:szCs w:val="20"/>
        </w:rPr>
      </w:pPr>
    </w:p>
    <w:p w14:paraId="357C911A" w14:textId="1DB3384E" w:rsidR="00133102" w:rsidRPr="00B559B5" w:rsidRDefault="00133102">
      <w:pPr>
        <w:numPr>
          <w:ilvl w:val="0"/>
          <w:numId w:val="65"/>
        </w:numPr>
        <w:pBdr>
          <w:top w:val="nil"/>
          <w:left w:val="nil"/>
          <w:bottom w:val="nil"/>
          <w:right w:val="nil"/>
          <w:between w:val="nil"/>
        </w:pBdr>
        <w:spacing w:after="0"/>
        <w:rPr>
          <w:rFonts w:cs="Arial"/>
          <w:sz w:val="20"/>
          <w:szCs w:val="20"/>
        </w:rPr>
      </w:pPr>
      <w:r>
        <w:rPr>
          <w:rFonts w:cs="Arial"/>
          <w:sz w:val="20"/>
          <w:szCs w:val="20"/>
        </w:rPr>
        <w:t>[17:50</w:t>
      </w:r>
      <w:r w:rsidR="00EE6A81">
        <w:rPr>
          <w:rFonts w:cs="Arial"/>
          <w:sz w:val="20"/>
          <w:szCs w:val="20"/>
        </w:rPr>
        <w:t xml:space="preserve">]   </w:t>
      </w:r>
      <w:r>
        <w:rPr>
          <w:rFonts w:cs="Arial"/>
          <w:sz w:val="20"/>
          <w:szCs w:val="20"/>
        </w:rPr>
        <w:t>How had David defeated the Philistine?</w:t>
      </w:r>
    </w:p>
    <w:p w14:paraId="47F8B026" w14:textId="424345E7" w:rsidR="006343E5" w:rsidRPr="00B559B5" w:rsidRDefault="00D97C21" w:rsidP="00EE6A81">
      <w:pPr>
        <w:pBdr>
          <w:top w:val="nil"/>
          <w:left w:val="nil"/>
          <w:bottom w:val="nil"/>
          <w:right w:val="nil"/>
          <w:between w:val="nil"/>
        </w:pBdr>
        <w:ind w:left="720"/>
        <w:rPr>
          <w:rFonts w:cs="Arial"/>
          <w:sz w:val="20"/>
          <w:szCs w:val="20"/>
        </w:rPr>
      </w:pPr>
      <w:r w:rsidRPr="00B559B5">
        <w:rPr>
          <w:rFonts w:cs="Arial"/>
          <w:sz w:val="20"/>
          <w:szCs w:val="20"/>
        </w:rPr>
        <w:t xml:space="preserve">He </w:t>
      </w:r>
      <w:r w:rsidR="00133102">
        <w:rPr>
          <w:rFonts w:cs="Arial"/>
          <w:sz w:val="20"/>
          <w:szCs w:val="20"/>
        </w:rPr>
        <w:t>defeated the Philistine with a sling and a stone</w:t>
      </w:r>
      <w:r w:rsidR="00EE6A81">
        <w:rPr>
          <w:rFonts w:cs="Arial"/>
          <w:sz w:val="20"/>
          <w:szCs w:val="20"/>
        </w:rPr>
        <w:t xml:space="preserve">, and with no sword in his hand. </w:t>
      </w:r>
    </w:p>
    <w:p w14:paraId="0FFCFF22" w14:textId="77777777" w:rsidR="009D33A2" w:rsidRPr="00B559B5" w:rsidRDefault="00D97C21" w:rsidP="001A5736">
      <w:pPr>
        <w:pStyle w:val="CommentSection"/>
      </w:pPr>
      <w:r w:rsidRPr="00B559B5">
        <w:t xml:space="preserve">Comment Section: </w:t>
      </w:r>
    </w:p>
    <w:p w14:paraId="0FFCFF25" w14:textId="77777777" w:rsidR="009D33A2" w:rsidRPr="00B559B5" w:rsidRDefault="009D33A2">
      <w:pPr>
        <w:spacing w:before="240" w:after="240"/>
        <w:rPr>
          <w:rFonts w:cs="Arial"/>
          <w:sz w:val="20"/>
          <w:szCs w:val="20"/>
        </w:rPr>
      </w:pPr>
    </w:p>
    <w:p w14:paraId="0FFCFF26" w14:textId="77777777" w:rsidR="009D33A2" w:rsidRPr="00B559B5" w:rsidRDefault="00D97C21">
      <w:pPr>
        <w:rPr>
          <w:rFonts w:cs="Arial"/>
          <w:b/>
          <w:sz w:val="44"/>
          <w:szCs w:val="44"/>
        </w:rPr>
      </w:pPr>
      <w:bookmarkStart w:id="36" w:name="_heading=h.3bj1y38" w:colFirst="0" w:colLast="0"/>
      <w:bookmarkEnd w:id="36"/>
      <w:r w:rsidRPr="00567D5F">
        <w:rPr>
          <w:rFonts w:cs="Arial"/>
          <w:sz w:val="20"/>
        </w:rPr>
        <w:br w:type="page"/>
      </w:r>
    </w:p>
    <w:p w14:paraId="1318516E" w14:textId="7DB09438" w:rsidR="001151F9" w:rsidRPr="006343E5" w:rsidRDefault="001151F9" w:rsidP="001151F9">
      <w:pPr>
        <w:pStyle w:val="Heading1"/>
        <w:rPr>
          <w:rStyle w:val="Heading2Char"/>
        </w:rPr>
      </w:pPr>
      <w:bookmarkStart w:id="37" w:name="_Toc203574566"/>
      <w:r w:rsidRPr="002E698C">
        <w:rPr>
          <w:szCs w:val="40"/>
        </w:rPr>
        <w:lastRenderedPageBreak/>
        <w:t>1 Samuel 22:1-5</w:t>
      </w:r>
      <w:r w:rsidRPr="00B559B5">
        <w:tab/>
      </w:r>
      <w:r w:rsidRPr="006343E5">
        <w:rPr>
          <w:rStyle w:val="Heading2Char"/>
        </w:rPr>
        <w:t xml:space="preserve">David </w:t>
      </w:r>
      <w:r>
        <w:rPr>
          <w:rStyle w:val="Heading2Char"/>
        </w:rPr>
        <w:t>in Moab</w:t>
      </w:r>
      <w:bookmarkEnd w:id="37"/>
    </w:p>
    <w:p w14:paraId="73394373" w14:textId="6379A3D7" w:rsidR="00F15B2E" w:rsidRDefault="00F15B2E" w:rsidP="00F15B2E">
      <w:pPr>
        <w:spacing w:after="240"/>
        <w:rPr>
          <w:sz w:val="20"/>
          <w:szCs w:val="20"/>
        </w:rPr>
      </w:pPr>
      <w:r>
        <w:rPr>
          <w:b/>
          <w:sz w:val="20"/>
          <w:szCs w:val="20"/>
        </w:rPr>
        <w:t xml:space="preserve">Background: </w:t>
      </w:r>
      <w:r>
        <w:rPr>
          <w:sz w:val="20"/>
          <w:szCs w:val="20"/>
        </w:rPr>
        <w:t>David became a mighty warrior, and Saul became very jealous of him. Saul wanted to kill David, so David ran away</w:t>
      </w:r>
      <w:r w:rsidR="00077CCC">
        <w:rPr>
          <w:sz w:val="20"/>
          <w:szCs w:val="20"/>
        </w:rPr>
        <w:t xml:space="preserve">, rather than </w:t>
      </w:r>
      <w:r w:rsidR="006B4169">
        <w:rPr>
          <w:sz w:val="20"/>
          <w:szCs w:val="20"/>
        </w:rPr>
        <w:t>striking back at Saul, God’s anointed king</w:t>
      </w:r>
      <w:r>
        <w:rPr>
          <w:sz w:val="20"/>
          <w:szCs w:val="20"/>
        </w:rPr>
        <w:t xml:space="preserve">. </w:t>
      </w:r>
      <w:r w:rsidR="006B4169">
        <w:rPr>
          <w:sz w:val="20"/>
          <w:szCs w:val="20"/>
        </w:rPr>
        <w:t>David</w:t>
      </w:r>
      <w:r>
        <w:rPr>
          <w:sz w:val="20"/>
          <w:szCs w:val="20"/>
        </w:rPr>
        <w:t xml:space="preserve"> went to Achish, the king of Gath, which was a Philistine territory. </w:t>
      </w:r>
      <w:r w:rsidR="006B4169">
        <w:rPr>
          <w:sz w:val="20"/>
          <w:szCs w:val="20"/>
        </w:rPr>
        <w:t xml:space="preserve">When Achish’s servants spoke to him against David, </w:t>
      </w:r>
      <w:r>
        <w:rPr>
          <w:sz w:val="20"/>
          <w:szCs w:val="20"/>
        </w:rPr>
        <w:t>David became afraid of Achish</w:t>
      </w:r>
      <w:r w:rsidR="006B4169">
        <w:rPr>
          <w:sz w:val="20"/>
          <w:szCs w:val="20"/>
        </w:rPr>
        <w:t xml:space="preserve"> and escaped</w:t>
      </w:r>
      <w:r>
        <w:rPr>
          <w:sz w:val="20"/>
          <w:szCs w:val="20"/>
        </w:rPr>
        <w:t>.</w:t>
      </w:r>
    </w:p>
    <w:p w14:paraId="76DD9586" w14:textId="77777777" w:rsidR="00F15B2E" w:rsidRDefault="00F15B2E" w:rsidP="00F15B2E">
      <w:pPr>
        <w:spacing w:before="240" w:after="240"/>
        <w:rPr>
          <w:sz w:val="20"/>
          <w:szCs w:val="20"/>
        </w:rPr>
      </w:pPr>
      <w:r>
        <w:rPr>
          <w:sz w:val="20"/>
          <w:szCs w:val="20"/>
        </w:rPr>
        <w:t xml:space="preserve">This passage mentions the cave of Adullam. Adullam was a town in Judah. </w:t>
      </w:r>
    </w:p>
    <w:p w14:paraId="71DFA348" w14:textId="77777777" w:rsidR="00B669DB" w:rsidRPr="00170DC8" w:rsidRDefault="00B669DB" w:rsidP="00B669DB">
      <w:pPr>
        <w:pStyle w:val="Background"/>
        <w:rPr>
          <w:b/>
          <w:bCs w:val="0"/>
          <w:i/>
          <w:iCs/>
        </w:rPr>
      </w:pPr>
      <w:r w:rsidRPr="00170DC8">
        <w:rPr>
          <w:b/>
          <w:bCs w:val="0"/>
          <w:i/>
          <w:iCs/>
        </w:rPr>
        <w:t>Read the passage.</w:t>
      </w:r>
    </w:p>
    <w:p w14:paraId="2DBE3489" w14:textId="77777777" w:rsidR="00F15B2E" w:rsidRDefault="00F15B2E" w:rsidP="00510C87">
      <w:pPr>
        <w:pStyle w:val="Part1"/>
      </w:pPr>
      <w:r>
        <w:t>Part 1</w:t>
      </w:r>
    </w:p>
    <w:p w14:paraId="74F2332C" w14:textId="77777777" w:rsidR="00F15B2E" w:rsidRDefault="00F15B2E" w:rsidP="00510C87">
      <w:pPr>
        <w:pStyle w:val="Answerortell"/>
        <w:rPr>
          <w:b/>
          <w:sz w:val="32"/>
          <w:szCs w:val="32"/>
        </w:rPr>
      </w:pPr>
      <w:r>
        <w:t>Tell in your own words what you just read in these verses.</w:t>
      </w:r>
    </w:p>
    <w:p w14:paraId="0AA22329" w14:textId="77777777" w:rsidR="00F15B2E" w:rsidRDefault="00F15B2E" w:rsidP="00510C87">
      <w:pPr>
        <w:pStyle w:val="Checklist2"/>
      </w:pPr>
      <w:r>
        <w:t>David escaped to the cave of Adullam, and his family and others went to him. [22:1-2]</w:t>
      </w:r>
    </w:p>
    <w:p w14:paraId="092B9F42" w14:textId="434F911E" w:rsidR="00F15B2E" w:rsidRDefault="00F15B2E" w:rsidP="00510C87">
      <w:pPr>
        <w:pStyle w:val="Checklist2"/>
      </w:pPr>
      <w:r>
        <w:t xml:space="preserve">David asked the king of Moab </w:t>
      </w:r>
      <w:r w:rsidR="00077CCC">
        <w:t>if</w:t>
      </w:r>
      <w:r>
        <w:t xml:space="preserve"> his parents could stay </w:t>
      </w:r>
      <w:r w:rsidR="00077CCC">
        <w:t>in Moab with the king</w:t>
      </w:r>
      <w:r>
        <w:t>. [22:3]</w:t>
      </w:r>
    </w:p>
    <w:p w14:paraId="5711F248" w14:textId="603B1928" w:rsidR="00F15B2E" w:rsidRDefault="00F15B2E" w:rsidP="00077CCC">
      <w:pPr>
        <w:pStyle w:val="Checklist2"/>
      </w:pPr>
      <w:r>
        <w:t>The prophet Gad told David to leave Moab and to go to the land of Judah</w:t>
      </w:r>
      <w:r w:rsidR="00077CCC">
        <w:t xml:space="preserve">, so </w:t>
      </w:r>
      <w:r>
        <w:t>David went into the forest of Hereth. [22:5]</w:t>
      </w:r>
    </w:p>
    <w:p w14:paraId="6688AB71" w14:textId="77777777" w:rsidR="00F15B2E" w:rsidRDefault="00F15B2E" w:rsidP="00510C87">
      <w:pPr>
        <w:pStyle w:val="Part2"/>
      </w:pPr>
      <w:r>
        <w:t>Part 2</w:t>
      </w:r>
    </w:p>
    <w:p w14:paraId="2425EE7C" w14:textId="77777777" w:rsidR="00F15B2E" w:rsidRDefault="00F15B2E" w:rsidP="00510C87">
      <w:pPr>
        <w:pStyle w:val="Answerortell"/>
      </w:pPr>
      <w:r>
        <w:t>Answer the following questions.</w:t>
      </w:r>
    </w:p>
    <w:p w14:paraId="5E3ADC1E" w14:textId="6965BE6D" w:rsidR="00F15B2E" w:rsidRDefault="00AA6C52" w:rsidP="00F15B2E">
      <w:pPr>
        <w:numPr>
          <w:ilvl w:val="0"/>
          <w:numId w:val="106"/>
        </w:numPr>
        <w:pBdr>
          <w:top w:val="nil"/>
          <w:left w:val="nil"/>
          <w:bottom w:val="nil"/>
          <w:right w:val="nil"/>
          <w:between w:val="nil"/>
        </w:pBdr>
        <w:spacing w:before="200" w:after="0"/>
        <w:rPr>
          <w:sz w:val="20"/>
          <w:szCs w:val="20"/>
        </w:rPr>
      </w:pPr>
      <w:r>
        <w:rPr>
          <w:sz w:val="20"/>
          <w:szCs w:val="20"/>
        </w:rPr>
        <w:t xml:space="preserve">[22:1]   </w:t>
      </w:r>
      <w:r w:rsidR="00F15B2E">
        <w:rPr>
          <w:sz w:val="20"/>
          <w:szCs w:val="20"/>
        </w:rPr>
        <w:t xml:space="preserve">Where did David escape to? </w:t>
      </w:r>
    </w:p>
    <w:p w14:paraId="131B5945" w14:textId="77777777" w:rsidR="00F15B2E" w:rsidRDefault="00F15B2E" w:rsidP="00F15B2E">
      <w:pPr>
        <w:pBdr>
          <w:top w:val="nil"/>
          <w:left w:val="nil"/>
          <w:bottom w:val="nil"/>
          <w:right w:val="nil"/>
          <w:between w:val="nil"/>
        </w:pBdr>
        <w:ind w:left="720"/>
        <w:rPr>
          <w:sz w:val="20"/>
          <w:szCs w:val="20"/>
        </w:rPr>
      </w:pPr>
      <w:r>
        <w:rPr>
          <w:sz w:val="20"/>
          <w:szCs w:val="20"/>
        </w:rPr>
        <w:t xml:space="preserve">David escaped to the cave of Adullam. </w:t>
      </w:r>
    </w:p>
    <w:p w14:paraId="1B3C74E6" w14:textId="77777777" w:rsidR="00F15B2E" w:rsidRDefault="00F15B2E" w:rsidP="00F15B2E">
      <w:pPr>
        <w:pBdr>
          <w:top w:val="nil"/>
          <w:left w:val="nil"/>
          <w:bottom w:val="nil"/>
          <w:right w:val="nil"/>
          <w:between w:val="nil"/>
        </w:pBdr>
        <w:ind w:left="720"/>
        <w:rPr>
          <w:sz w:val="20"/>
          <w:szCs w:val="20"/>
        </w:rPr>
      </w:pPr>
    </w:p>
    <w:p w14:paraId="795D644F" w14:textId="6E4C2825" w:rsidR="00F15B2E" w:rsidRDefault="00AA6C52" w:rsidP="00F15B2E">
      <w:pPr>
        <w:numPr>
          <w:ilvl w:val="0"/>
          <w:numId w:val="106"/>
        </w:numPr>
        <w:pBdr>
          <w:top w:val="nil"/>
          <w:left w:val="nil"/>
          <w:bottom w:val="nil"/>
          <w:right w:val="nil"/>
          <w:between w:val="nil"/>
        </w:pBdr>
        <w:spacing w:after="0"/>
        <w:rPr>
          <w:sz w:val="20"/>
          <w:szCs w:val="20"/>
        </w:rPr>
      </w:pPr>
      <w:r>
        <w:rPr>
          <w:sz w:val="20"/>
          <w:szCs w:val="20"/>
        </w:rPr>
        <w:t xml:space="preserve">[22:2]   </w:t>
      </w:r>
      <w:r w:rsidR="00F15B2E">
        <w:rPr>
          <w:sz w:val="20"/>
          <w:szCs w:val="20"/>
        </w:rPr>
        <w:t xml:space="preserve">Who </w:t>
      </w:r>
      <w:r w:rsidR="00077CCC">
        <w:rPr>
          <w:sz w:val="20"/>
          <w:szCs w:val="20"/>
        </w:rPr>
        <w:t>joined</w:t>
      </w:r>
      <w:r w:rsidR="00F15B2E">
        <w:rPr>
          <w:sz w:val="20"/>
          <w:szCs w:val="20"/>
        </w:rPr>
        <w:t xml:space="preserve"> him at the cave of Adullam? </w:t>
      </w:r>
    </w:p>
    <w:p w14:paraId="0EDE12DA" w14:textId="5CC324CC" w:rsidR="00F15B2E" w:rsidRDefault="00F15B2E" w:rsidP="00F15B2E">
      <w:pPr>
        <w:pBdr>
          <w:top w:val="nil"/>
          <w:left w:val="nil"/>
          <w:bottom w:val="nil"/>
          <w:right w:val="nil"/>
          <w:between w:val="nil"/>
        </w:pBdr>
        <w:ind w:left="720"/>
        <w:rPr>
          <w:sz w:val="20"/>
          <w:szCs w:val="20"/>
        </w:rPr>
      </w:pPr>
      <w:r>
        <w:rPr>
          <w:sz w:val="20"/>
          <w:szCs w:val="20"/>
        </w:rPr>
        <w:t xml:space="preserve">David’s family </w:t>
      </w:r>
      <w:r w:rsidR="00077CCC">
        <w:rPr>
          <w:sz w:val="20"/>
          <w:szCs w:val="20"/>
        </w:rPr>
        <w:t>joined him</w:t>
      </w:r>
      <w:r>
        <w:rPr>
          <w:sz w:val="20"/>
          <w:szCs w:val="20"/>
        </w:rPr>
        <w:t xml:space="preserve">. Also, everyone who was in distress, everyone who was in debt, and everyone who was discontented gathered to </w:t>
      </w:r>
      <w:r w:rsidR="00077CCC">
        <w:rPr>
          <w:sz w:val="20"/>
          <w:szCs w:val="20"/>
        </w:rPr>
        <w:t>join David</w:t>
      </w:r>
      <w:r>
        <w:rPr>
          <w:sz w:val="20"/>
          <w:szCs w:val="20"/>
        </w:rPr>
        <w:t>.</w:t>
      </w:r>
    </w:p>
    <w:p w14:paraId="7885FB1A" w14:textId="77777777" w:rsidR="00F15B2E" w:rsidRDefault="00F15B2E" w:rsidP="00F15B2E">
      <w:pPr>
        <w:pBdr>
          <w:top w:val="nil"/>
          <w:left w:val="nil"/>
          <w:bottom w:val="nil"/>
          <w:right w:val="nil"/>
          <w:between w:val="nil"/>
        </w:pBdr>
        <w:ind w:left="720"/>
        <w:rPr>
          <w:sz w:val="20"/>
          <w:szCs w:val="20"/>
        </w:rPr>
      </w:pPr>
      <w:r>
        <w:rPr>
          <w:sz w:val="20"/>
          <w:szCs w:val="20"/>
        </w:rPr>
        <w:t xml:space="preserve"> </w:t>
      </w:r>
    </w:p>
    <w:p w14:paraId="46FF0058" w14:textId="59ACD728" w:rsidR="00F15B2E" w:rsidRDefault="00AA6C52" w:rsidP="00F15B2E">
      <w:pPr>
        <w:numPr>
          <w:ilvl w:val="0"/>
          <w:numId w:val="106"/>
        </w:numPr>
        <w:pBdr>
          <w:top w:val="nil"/>
          <w:left w:val="nil"/>
          <w:bottom w:val="nil"/>
          <w:right w:val="nil"/>
          <w:between w:val="nil"/>
        </w:pBdr>
        <w:spacing w:after="0"/>
        <w:rPr>
          <w:sz w:val="20"/>
          <w:szCs w:val="20"/>
        </w:rPr>
      </w:pPr>
      <w:r>
        <w:rPr>
          <w:sz w:val="20"/>
          <w:szCs w:val="20"/>
        </w:rPr>
        <w:t xml:space="preserve">[22:3]   </w:t>
      </w:r>
      <w:r w:rsidR="00F15B2E">
        <w:rPr>
          <w:sz w:val="20"/>
          <w:szCs w:val="20"/>
        </w:rPr>
        <w:t xml:space="preserve">What did David say to the king of Moab? </w:t>
      </w:r>
    </w:p>
    <w:p w14:paraId="3FBCF906" w14:textId="461171A2" w:rsidR="00F15B2E" w:rsidRDefault="00F15B2E" w:rsidP="00F15B2E">
      <w:pPr>
        <w:pBdr>
          <w:top w:val="nil"/>
          <w:left w:val="nil"/>
          <w:bottom w:val="nil"/>
          <w:right w:val="nil"/>
          <w:between w:val="nil"/>
        </w:pBdr>
        <w:ind w:left="720"/>
        <w:rPr>
          <w:sz w:val="20"/>
          <w:szCs w:val="20"/>
        </w:rPr>
      </w:pPr>
      <w:r>
        <w:rPr>
          <w:sz w:val="20"/>
          <w:szCs w:val="20"/>
        </w:rPr>
        <w:t>He asked the king of Moab</w:t>
      </w:r>
      <w:r w:rsidR="00077CCC">
        <w:rPr>
          <w:sz w:val="20"/>
          <w:szCs w:val="20"/>
        </w:rPr>
        <w:t xml:space="preserve"> to allow</w:t>
      </w:r>
      <w:r>
        <w:rPr>
          <w:sz w:val="20"/>
          <w:szCs w:val="20"/>
        </w:rPr>
        <w:t xml:space="preserve"> his </w:t>
      </w:r>
      <w:r w:rsidR="00077CCC">
        <w:rPr>
          <w:sz w:val="20"/>
          <w:szCs w:val="20"/>
        </w:rPr>
        <w:t xml:space="preserve">parents </w:t>
      </w:r>
      <w:r>
        <w:rPr>
          <w:sz w:val="20"/>
          <w:szCs w:val="20"/>
        </w:rPr>
        <w:t xml:space="preserve">to stay </w:t>
      </w:r>
      <w:r w:rsidR="00077CCC">
        <w:rPr>
          <w:sz w:val="20"/>
          <w:szCs w:val="20"/>
        </w:rPr>
        <w:t>there</w:t>
      </w:r>
      <w:r>
        <w:rPr>
          <w:sz w:val="20"/>
          <w:szCs w:val="20"/>
        </w:rPr>
        <w:t xml:space="preserve"> until</w:t>
      </w:r>
      <w:r w:rsidR="00092B49">
        <w:rPr>
          <w:sz w:val="20"/>
          <w:szCs w:val="20"/>
        </w:rPr>
        <w:t xml:space="preserve"> </w:t>
      </w:r>
      <w:r w:rsidR="00077CCC">
        <w:rPr>
          <w:sz w:val="20"/>
          <w:szCs w:val="20"/>
        </w:rPr>
        <w:t>David</w:t>
      </w:r>
      <w:r w:rsidR="00092B49">
        <w:rPr>
          <w:sz w:val="20"/>
          <w:szCs w:val="20"/>
        </w:rPr>
        <w:t xml:space="preserve"> knew what God was going to do</w:t>
      </w:r>
      <w:r>
        <w:rPr>
          <w:sz w:val="20"/>
          <w:szCs w:val="20"/>
        </w:rPr>
        <w:t xml:space="preserve">. </w:t>
      </w:r>
    </w:p>
    <w:p w14:paraId="4FAA38D7" w14:textId="77777777" w:rsidR="00F15B2E" w:rsidRDefault="00F15B2E" w:rsidP="00F15B2E">
      <w:pPr>
        <w:pBdr>
          <w:top w:val="nil"/>
          <w:left w:val="nil"/>
          <w:bottom w:val="nil"/>
          <w:right w:val="nil"/>
          <w:between w:val="nil"/>
        </w:pBdr>
        <w:ind w:left="720"/>
        <w:rPr>
          <w:sz w:val="20"/>
          <w:szCs w:val="20"/>
        </w:rPr>
      </w:pPr>
      <w:r>
        <w:rPr>
          <w:sz w:val="20"/>
          <w:szCs w:val="20"/>
        </w:rPr>
        <w:t xml:space="preserve"> </w:t>
      </w:r>
    </w:p>
    <w:p w14:paraId="50536BE4" w14:textId="2C1F7668" w:rsidR="00F15B2E" w:rsidRDefault="00AA6C52" w:rsidP="00F15B2E">
      <w:pPr>
        <w:numPr>
          <w:ilvl w:val="0"/>
          <w:numId w:val="106"/>
        </w:numPr>
        <w:pBdr>
          <w:top w:val="nil"/>
          <w:left w:val="nil"/>
          <w:bottom w:val="nil"/>
          <w:right w:val="nil"/>
          <w:between w:val="nil"/>
        </w:pBdr>
        <w:spacing w:after="0"/>
        <w:rPr>
          <w:sz w:val="20"/>
          <w:szCs w:val="20"/>
        </w:rPr>
      </w:pPr>
      <w:r>
        <w:rPr>
          <w:sz w:val="20"/>
          <w:szCs w:val="20"/>
        </w:rPr>
        <w:t xml:space="preserve">[22:4]   </w:t>
      </w:r>
      <w:r w:rsidR="00F15B2E">
        <w:rPr>
          <w:sz w:val="20"/>
          <w:szCs w:val="20"/>
        </w:rPr>
        <w:t xml:space="preserve">How long did David's father and mother stay with the king of Moab? </w:t>
      </w:r>
    </w:p>
    <w:p w14:paraId="2B5EF73A" w14:textId="77777777" w:rsidR="00F15B2E" w:rsidRDefault="00F15B2E" w:rsidP="00F15B2E">
      <w:pPr>
        <w:pBdr>
          <w:top w:val="nil"/>
          <w:left w:val="nil"/>
          <w:bottom w:val="nil"/>
          <w:right w:val="nil"/>
          <w:between w:val="nil"/>
        </w:pBdr>
        <w:ind w:left="720"/>
        <w:rPr>
          <w:sz w:val="20"/>
          <w:szCs w:val="20"/>
        </w:rPr>
      </w:pPr>
      <w:r>
        <w:rPr>
          <w:sz w:val="20"/>
          <w:szCs w:val="20"/>
        </w:rPr>
        <w:t xml:space="preserve">They stayed with the king the whole time that David was in his stronghold. </w:t>
      </w:r>
    </w:p>
    <w:p w14:paraId="753F2709" w14:textId="77777777" w:rsidR="00F15B2E" w:rsidRDefault="00F15B2E" w:rsidP="00F15B2E">
      <w:pPr>
        <w:pBdr>
          <w:top w:val="nil"/>
          <w:left w:val="nil"/>
          <w:bottom w:val="nil"/>
          <w:right w:val="nil"/>
          <w:between w:val="nil"/>
        </w:pBdr>
        <w:ind w:left="720"/>
        <w:rPr>
          <w:sz w:val="20"/>
          <w:szCs w:val="20"/>
        </w:rPr>
      </w:pPr>
    </w:p>
    <w:p w14:paraId="12C9829A" w14:textId="1271C4B8" w:rsidR="00F15B2E" w:rsidRDefault="00AA6C52" w:rsidP="00F15B2E">
      <w:pPr>
        <w:numPr>
          <w:ilvl w:val="0"/>
          <w:numId w:val="106"/>
        </w:numPr>
        <w:pBdr>
          <w:top w:val="nil"/>
          <w:left w:val="nil"/>
          <w:bottom w:val="nil"/>
          <w:right w:val="nil"/>
          <w:between w:val="nil"/>
        </w:pBdr>
        <w:spacing w:after="0"/>
        <w:rPr>
          <w:sz w:val="20"/>
          <w:szCs w:val="20"/>
        </w:rPr>
      </w:pPr>
      <w:r>
        <w:rPr>
          <w:sz w:val="20"/>
          <w:szCs w:val="20"/>
        </w:rPr>
        <w:t xml:space="preserve">[22:5]   </w:t>
      </w:r>
      <w:r w:rsidR="00F15B2E">
        <w:rPr>
          <w:sz w:val="20"/>
          <w:szCs w:val="20"/>
        </w:rPr>
        <w:t xml:space="preserve">What did the prophet Gad say to David and what did David do? </w:t>
      </w:r>
    </w:p>
    <w:p w14:paraId="57A40ADC" w14:textId="1A210EF2" w:rsidR="00F15B2E" w:rsidRDefault="00F15B2E" w:rsidP="00F15B2E">
      <w:pPr>
        <w:pBdr>
          <w:top w:val="nil"/>
          <w:left w:val="nil"/>
          <w:bottom w:val="nil"/>
          <w:right w:val="nil"/>
          <w:between w:val="nil"/>
        </w:pBdr>
        <w:ind w:left="720"/>
        <w:rPr>
          <w:sz w:val="20"/>
          <w:szCs w:val="20"/>
        </w:rPr>
      </w:pPr>
      <w:r>
        <w:rPr>
          <w:sz w:val="20"/>
          <w:szCs w:val="20"/>
        </w:rPr>
        <w:t xml:space="preserve">He told David to </w:t>
      </w:r>
      <w:r w:rsidR="00077CCC">
        <w:rPr>
          <w:sz w:val="20"/>
          <w:szCs w:val="20"/>
        </w:rPr>
        <w:t>leave</w:t>
      </w:r>
      <w:r>
        <w:rPr>
          <w:sz w:val="20"/>
          <w:szCs w:val="20"/>
        </w:rPr>
        <w:t xml:space="preserve"> his stronghold and go into the land of Judah. </w:t>
      </w:r>
      <w:proofErr w:type="gramStart"/>
      <w:r w:rsidR="00077CCC">
        <w:rPr>
          <w:sz w:val="20"/>
          <w:szCs w:val="20"/>
        </w:rPr>
        <w:t>So</w:t>
      </w:r>
      <w:proofErr w:type="gramEnd"/>
      <w:r w:rsidR="00077CCC">
        <w:rPr>
          <w:sz w:val="20"/>
          <w:szCs w:val="20"/>
        </w:rPr>
        <w:t xml:space="preserve"> David went into the forest of Hereth</w:t>
      </w:r>
      <w:r>
        <w:rPr>
          <w:sz w:val="20"/>
          <w:szCs w:val="20"/>
        </w:rPr>
        <w:t>.</w:t>
      </w:r>
    </w:p>
    <w:p w14:paraId="4B418D9C" w14:textId="1AB63A23" w:rsidR="00F15B2E" w:rsidRDefault="001A5736" w:rsidP="001A5736">
      <w:pPr>
        <w:pStyle w:val="Continuedline"/>
      </w:pPr>
      <w:r>
        <w:lastRenderedPageBreak/>
        <w:t>1 Samuel 22:1-5 continued</w:t>
      </w:r>
    </w:p>
    <w:p w14:paraId="2CE284E5" w14:textId="26E93BB0" w:rsidR="00F15B2E" w:rsidRDefault="00F15B2E" w:rsidP="00F15B2E">
      <w:pPr>
        <w:numPr>
          <w:ilvl w:val="0"/>
          <w:numId w:val="106"/>
        </w:numPr>
        <w:pBdr>
          <w:top w:val="nil"/>
          <w:left w:val="nil"/>
          <w:bottom w:val="nil"/>
          <w:right w:val="nil"/>
          <w:between w:val="nil"/>
        </w:pBdr>
        <w:spacing w:after="0"/>
        <w:rPr>
          <w:sz w:val="20"/>
          <w:szCs w:val="20"/>
        </w:rPr>
      </w:pPr>
      <w:r>
        <w:rPr>
          <w:sz w:val="20"/>
          <w:szCs w:val="20"/>
        </w:rPr>
        <w:t xml:space="preserve"> </w:t>
      </w:r>
      <w:r w:rsidR="00AA6C52">
        <w:rPr>
          <w:sz w:val="20"/>
          <w:szCs w:val="20"/>
        </w:rPr>
        <w:t xml:space="preserve">[22:5]   </w:t>
      </w:r>
      <w:r>
        <w:rPr>
          <w:sz w:val="20"/>
          <w:szCs w:val="20"/>
        </w:rPr>
        <w:t>Why do you think the prophet told David to leave the stronghold and go to Judah</w:t>
      </w:r>
      <w:r w:rsidR="00510C87">
        <w:rPr>
          <w:sz w:val="20"/>
          <w:szCs w:val="20"/>
        </w:rPr>
        <w:t>?</w:t>
      </w:r>
    </w:p>
    <w:p w14:paraId="4560FA8C" w14:textId="77777777" w:rsidR="00077CCC" w:rsidRDefault="00510C87" w:rsidP="00077CCC">
      <w:pPr>
        <w:pBdr>
          <w:top w:val="nil"/>
          <w:left w:val="nil"/>
          <w:bottom w:val="nil"/>
          <w:right w:val="nil"/>
          <w:between w:val="nil"/>
        </w:pBdr>
        <w:ind w:left="720"/>
        <w:rPr>
          <w:sz w:val="20"/>
          <w:szCs w:val="20"/>
        </w:rPr>
      </w:pPr>
      <w:r w:rsidRPr="00510C87">
        <w:rPr>
          <w:i/>
          <w:iCs/>
          <w:sz w:val="20"/>
          <w:szCs w:val="20"/>
        </w:rPr>
        <w:t>(Answers may vary.)</w:t>
      </w:r>
      <w:r>
        <w:rPr>
          <w:sz w:val="20"/>
          <w:szCs w:val="20"/>
        </w:rPr>
        <w:t xml:space="preserve"> </w:t>
      </w:r>
      <w:r w:rsidR="00F15B2E">
        <w:rPr>
          <w:sz w:val="20"/>
          <w:szCs w:val="20"/>
        </w:rPr>
        <w:t>Perhaps David was in danger where he was</w:t>
      </w:r>
      <w:r>
        <w:rPr>
          <w:sz w:val="20"/>
          <w:szCs w:val="20"/>
        </w:rPr>
        <w:t>. Perhaps</w:t>
      </w:r>
      <w:r w:rsidR="00F15B2E">
        <w:rPr>
          <w:sz w:val="20"/>
          <w:szCs w:val="20"/>
        </w:rPr>
        <w:t xml:space="preserve"> God had a plan for him to do something in Judah.</w:t>
      </w:r>
    </w:p>
    <w:p w14:paraId="1B243435" w14:textId="541504AB" w:rsidR="00F15B2E" w:rsidRPr="00077CCC" w:rsidRDefault="00F15B2E" w:rsidP="00077CCC">
      <w:pPr>
        <w:pStyle w:val="CommentSection"/>
      </w:pPr>
      <w:r>
        <w:t>Comment Section:</w:t>
      </w:r>
    </w:p>
    <w:p w14:paraId="0F8992F3" w14:textId="77777777" w:rsidR="001A5736" w:rsidRDefault="001A5736">
      <w:pPr>
        <w:spacing w:line="259" w:lineRule="auto"/>
        <w:rPr>
          <w:rFonts w:cs="Arial"/>
          <w:b/>
          <w:sz w:val="40"/>
          <w:szCs w:val="44"/>
        </w:rPr>
      </w:pPr>
      <w:r>
        <w:br w:type="page"/>
      </w:r>
    </w:p>
    <w:p w14:paraId="0FFCFF27" w14:textId="3D696662" w:rsidR="009D33A2" w:rsidRPr="006343E5" w:rsidRDefault="00D97C21" w:rsidP="008508BC">
      <w:pPr>
        <w:pStyle w:val="Heading1"/>
        <w:rPr>
          <w:rStyle w:val="Heading2Char"/>
        </w:rPr>
      </w:pPr>
      <w:bookmarkStart w:id="38" w:name="_Toc203574567"/>
      <w:r w:rsidRPr="00B559B5">
        <w:lastRenderedPageBreak/>
        <w:t>2 Samuel 1:1-10</w:t>
      </w:r>
      <w:r w:rsidRPr="00B559B5">
        <w:tab/>
      </w:r>
      <w:r w:rsidRPr="006343E5">
        <w:rPr>
          <w:rStyle w:val="Heading2Char"/>
        </w:rPr>
        <w:t>David learns of Saul’s death</w:t>
      </w:r>
      <w:bookmarkEnd w:id="38"/>
    </w:p>
    <w:p w14:paraId="0FFCFF28" w14:textId="4F2008C0" w:rsidR="009D33A2" w:rsidRPr="00B559B5" w:rsidRDefault="00D97C21" w:rsidP="002D4810">
      <w:pPr>
        <w:tabs>
          <w:tab w:val="left" w:pos="5940"/>
        </w:tabs>
        <w:spacing w:after="240"/>
        <w:rPr>
          <w:rFonts w:cs="Arial"/>
          <w:b/>
          <w:sz w:val="32"/>
          <w:szCs w:val="32"/>
        </w:rPr>
      </w:pPr>
      <w:r w:rsidRPr="00B559B5">
        <w:rPr>
          <w:rFonts w:cs="Arial"/>
          <w:b/>
          <w:sz w:val="20"/>
          <w:szCs w:val="20"/>
        </w:rPr>
        <w:t xml:space="preserve">Background: </w:t>
      </w:r>
      <w:r w:rsidRPr="00B559B5">
        <w:rPr>
          <w:rFonts w:cs="Arial"/>
          <w:sz w:val="20"/>
          <w:szCs w:val="20"/>
        </w:rPr>
        <w:t xml:space="preserve">The book of 2 Samuel begins where 1 Samuel ended. </w:t>
      </w:r>
      <w:r w:rsidR="002D4810">
        <w:rPr>
          <w:rFonts w:cs="Arial"/>
          <w:sz w:val="20"/>
          <w:szCs w:val="20"/>
        </w:rPr>
        <w:t xml:space="preserve">Just before this passage, an army of Philistines had attacked the Israelite army led by King Saul and his son Jonathan, who was a close friend of David. At </w:t>
      </w:r>
      <w:r w:rsidR="00092B49">
        <w:rPr>
          <w:rFonts w:cs="Arial"/>
          <w:sz w:val="20"/>
          <w:szCs w:val="20"/>
        </w:rPr>
        <w:t>this</w:t>
      </w:r>
      <w:r w:rsidR="002D4810">
        <w:rPr>
          <w:rFonts w:cs="Arial"/>
          <w:sz w:val="20"/>
          <w:szCs w:val="20"/>
        </w:rPr>
        <w:t xml:space="preserve"> time, other enemies called the Amalekites had burned the Israelite town of Ziklag and captured many of its people, including some of David’s own family. </w:t>
      </w:r>
      <w:r w:rsidR="00510C87">
        <w:rPr>
          <w:rFonts w:cs="Arial"/>
          <w:sz w:val="20"/>
          <w:szCs w:val="20"/>
        </w:rPr>
        <w:t xml:space="preserve">When David asked what to do, </w:t>
      </w:r>
      <w:r w:rsidR="002D4810">
        <w:rPr>
          <w:rFonts w:cs="Arial"/>
          <w:sz w:val="20"/>
          <w:szCs w:val="20"/>
        </w:rPr>
        <w:t xml:space="preserve">Yahweh told </w:t>
      </w:r>
      <w:r w:rsidR="00092B49">
        <w:rPr>
          <w:rFonts w:cs="Arial"/>
          <w:sz w:val="20"/>
          <w:szCs w:val="20"/>
        </w:rPr>
        <w:t>him</w:t>
      </w:r>
      <w:r w:rsidR="002D4810">
        <w:rPr>
          <w:rFonts w:cs="Arial"/>
          <w:sz w:val="20"/>
          <w:szCs w:val="20"/>
        </w:rPr>
        <w:t xml:space="preserve"> to pursue the Amalekites</w:t>
      </w:r>
      <w:r w:rsidR="00092B49">
        <w:rPr>
          <w:rFonts w:cs="Arial"/>
          <w:sz w:val="20"/>
          <w:szCs w:val="20"/>
        </w:rPr>
        <w:t>. Then God</w:t>
      </w:r>
      <w:r w:rsidR="00510C87">
        <w:rPr>
          <w:rFonts w:cs="Arial"/>
          <w:sz w:val="20"/>
          <w:szCs w:val="20"/>
        </w:rPr>
        <w:t xml:space="preserve"> gave </w:t>
      </w:r>
      <w:r w:rsidR="00092B49">
        <w:rPr>
          <w:rFonts w:cs="Arial"/>
          <w:sz w:val="20"/>
          <w:szCs w:val="20"/>
        </w:rPr>
        <w:t xml:space="preserve">David a </w:t>
      </w:r>
      <w:r w:rsidR="002D4810">
        <w:rPr>
          <w:rFonts w:cs="Arial"/>
          <w:sz w:val="20"/>
          <w:szCs w:val="20"/>
        </w:rPr>
        <w:t>great victory over the</w:t>
      </w:r>
      <w:r w:rsidR="00510C87">
        <w:rPr>
          <w:rFonts w:cs="Arial"/>
          <w:sz w:val="20"/>
          <w:szCs w:val="20"/>
        </w:rPr>
        <w:t>m.</w:t>
      </w:r>
      <w:r w:rsidR="002D4810">
        <w:rPr>
          <w:rFonts w:cs="Arial"/>
          <w:sz w:val="20"/>
          <w:szCs w:val="20"/>
        </w:rPr>
        <w:t xml:space="preserve"> David </w:t>
      </w:r>
      <w:r w:rsidR="00510C87">
        <w:rPr>
          <w:rFonts w:cs="Arial"/>
          <w:sz w:val="20"/>
          <w:szCs w:val="20"/>
        </w:rPr>
        <w:t>brought</w:t>
      </w:r>
      <w:r w:rsidR="002D4810">
        <w:rPr>
          <w:rFonts w:cs="Arial"/>
          <w:sz w:val="20"/>
          <w:szCs w:val="20"/>
        </w:rPr>
        <w:t xml:space="preserve"> the captured people, including his family, back home to Ziklag. David did not know then what had happened with King Saul’s army.</w:t>
      </w:r>
    </w:p>
    <w:p w14:paraId="0E2487FC" w14:textId="77777777" w:rsidR="00B669DB" w:rsidRPr="00170DC8" w:rsidRDefault="00B669DB" w:rsidP="00B669DB">
      <w:pPr>
        <w:pStyle w:val="Background"/>
        <w:rPr>
          <w:b/>
          <w:bCs w:val="0"/>
          <w:i/>
          <w:iCs/>
        </w:rPr>
      </w:pPr>
      <w:r w:rsidRPr="00170DC8">
        <w:rPr>
          <w:b/>
          <w:bCs w:val="0"/>
          <w:i/>
          <w:iCs/>
        </w:rPr>
        <w:t>Read the passage.</w:t>
      </w:r>
    </w:p>
    <w:p w14:paraId="0FFCFF29" w14:textId="77777777" w:rsidR="009D33A2" w:rsidRPr="00B559B5" w:rsidRDefault="00D97C21" w:rsidP="00F94597">
      <w:pPr>
        <w:pStyle w:val="Part1"/>
      </w:pPr>
      <w:r w:rsidRPr="00B559B5">
        <w:t>Part 1</w:t>
      </w:r>
    </w:p>
    <w:p w14:paraId="0FFCFF2A" w14:textId="77777777" w:rsidR="009D33A2" w:rsidRPr="00B559B5" w:rsidRDefault="00D97C21" w:rsidP="002D4810">
      <w:pPr>
        <w:pStyle w:val="Answerortell"/>
        <w:rPr>
          <w:b/>
          <w:sz w:val="32"/>
          <w:szCs w:val="32"/>
        </w:rPr>
      </w:pPr>
      <w:r w:rsidRPr="00B559B5">
        <w:t>Tell in your own words what you just read in these verses.</w:t>
      </w:r>
    </w:p>
    <w:p w14:paraId="0FFCFF2B" w14:textId="3EAC6098" w:rsidR="009D33A2" w:rsidRPr="00B559B5" w:rsidRDefault="0087787D" w:rsidP="002D4810">
      <w:pPr>
        <w:pStyle w:val="Checklist2"/>
      </w:pPr>
      <w:r>
        <w:t xml:space="preserve">After Saul died, </w:t>
      </w:r>
      <w:r w:rsidR="00D97C21" w:rsidRPr="00B559B5">
        <w:t>David returned to Ziklag</w:t>
      </w:r>
      <w:r w:rsidR="002D4810">
        <w:t xml:space="preserve"> after attacking the Amalekites</w:t>
      </w:r>
      <w:r w:rsidR="00D97C21" w:rsidRPr="00B559B5">
        <w:t>. [1:1]</w:t>
      </w:r>
    </w:p>
    <w:p w14:paraId="0FFCFF2C" w14:textId="5CDAD7C8" w:rsidR="009D33A2" w:rsidRPr="00B559B5" w:rsidRDefault="00D97C21" w:rsidP="002D4810">
      <w:pPr>
        <w:pStyle w:val="Checklist2"/>
      </w:pPr>
      <w:r w:rsidRPr="00B559B5">
        <w:t xml:space="preserve">A man came to see David and told David about things that </w:t>
      </w:r>
      <w:r w:rsidR="00723440">
        <w:t xml:space="preserve">had </w:t>
      </w:r>
      <w:r w:rsidRPr="00B559B5">
        <w:t>happened at the camp of Israel. [1:2-3]</w:t>
      </w:r>
    </w:p>
    <w:p w14:paraId="0FFCFF2D" w14:textId="77777777" w:rsidR="009D33A2" w:rsidRPr="00B559B5" w:rsidRDefault="00D97C21" w:rsidP="002D4810">
      <w:pPr>
        <w:pStyle w:val="Checklist2"/>
      </w:pPr>
      <w:r w:rsidRPr="00B559B5">
        <w:t>He reported that Saul and his son Jonathan were dead. [1:4]</w:t>
      </w:r>
    </w:p>
    <w:p w14:paraId="0FFCFF2E" w14:textId="275FAE3E" w:rsidR="009D33A2" w:rsidRPr="00B559B5" w:rsidRDefault="00D97C21" w:rsidP="002D4810">
      <w:pPr>
        <w:pStyle w:val="Checklist2"/>
      </w:pPr>
      <w:r w:rsidRPr="00B559B5">
        <w:t xml:space="preserve">The man </w:t>
      </w:r>
      <w:r w:rsidR="00723440">
        <w:t>said that he had a conversation with</w:t>
      </w:r>
      <w:r w:rsidRPr="00B559B5">
        <w:t xml:space="preserve"> Saul</w:t>
      </w:r>
      <w:r w:rsidR="0087787D">
        <w:t>,</w:t>
      </w:r>
      <w:r w:rsidRPr="00B559B5">
        <w:t xml:space="preserve"> and </w:t>
      </w:r>
      <w:r w:rsidR="0087787D">
        <w:t xml:space="preserve">he </w:t>
      </w:r>
      <w:r w:rsidR="00723440">
        <w:t>gave an account of how</w:t>
      </w:r>
      <w:r w:rsidRPr="00B559B5">
        <w:t xml:space="preserve"> Saul died. [1:6-9]</w:t>
      </w:r>
    </w:p>
    <w:p w14:paraId="0FFCFF2F" w14:textId="5FD6DAF3" w:rsidR="009D33A2" w:rsidRPr="00B559B5" w:rsidRDefault="00D97C21" w:rsidP="002D4810">
      <w:pPr>
        <w:pStyle w:val="Checklist2"/>
      </w:pPr>
      <w:r w:rsidRPr="00B559B5">
        <w:t xml:space="preserve">The man brought the crown and the band that Saul had on before his death and </w:t>
      </w:r>
      <w:r w:rsidR="0087787D">
        <w:t>gave</w:t>
      </w:r>
      <w:r w:rsidRPr="00B559B5">
        <w:t xml:space="preserve"> them to David. [1:10]</w:t>
      </w:r>
      <w:r w:rsidRPr="00567D5F">
        <w:t xml:space="preserve"> </w:t>
      </w:r>
    </w:p>
    <w:p w14:paraId="0FFCFF30" w14:textId="77777777" w:rsidR="009D33A2" w:rsidRPr="00B559B5" w:rsidRDefault="00D97C21" w:rsidP="00F94597">
      <w:pPr>
        <w:pStyle w:val="Part2"/>
      </w:pPr>
      <w:r w:rsidRPr="00B559B5">
        <w:t>Part 2</w:t>
      </w:r>
    </w:p>
    <w:p w14:paraId="0FFCFF31" w14:textId="77777777" w:rsidR="009D33A2" w:rsidRPr="00B559B5" w:rsidRDefault="00D97C21" w:rsidP="002D4810">
      <w:pPr>
        <w:pStyle w:val="Answerortell"/>
      </w:pPr>
      <w:r w:rsidRPr="00B559B5">
        <w:t>Answer the following questions.</w:t>
      </w:r>
    </w:p>
    <w:p w14:paraId="0FFCFF32" w14:textId="0C6F38E7" w:rsidR="009D33A2" w:rsidRPr="00B559B5" w:rsidRDefault="009C0B08">
      <w:pPr>
        <w:numPr>
          <w:ilvl w:val="0"/>
          <w:numId w:val="82"/>
        </w:numPr>
        <w:spacing w:before="200" w:after="0"/>
        <w:rPr>
          <w:rFonts w:cs="Arial"/>
          <w:sz w:val="20"/>
          <w:szCs w:val="20"/>
        </w:rPr>
      </w:pPr>
      <w:r w:rsidRPr="00B559B5">
        <w:rPr>
          <w:rFonts w:cs="Arial"/>
          <w:sz w:val="20"/>
          <w:szCs w:val="20"/>
        </w:rPr>
        <w:t>[1:1</w:t>
      </w:r>
      <w:r w:rsidR="00AA6C52">
        <w:rPr>
          <w:rFonts w:cs="Arial"/>
          <w:sz w:val="20"/>
          <w:szCs w:val="20"/>
        </w:rPr>
        <w:t xml:space="preserve">]   </w:t>
      </w:r>
      <w:r w:rsidR="00D97C21" w:rsidRPr="00B559B5">
        <w:rPr>
          <w:rFonts w:cs="Arial"/>
          <w:sz w:val="20"/>
          <w:szCs w:val="20"/>
        </w:rPr>
        <w:t xml:space="preserve">What did David do after the death of Saul? </w:t>
      </w:r>
    </w:p>
    <w:p w14:paraId="0FFCFF33" w14:textId="77777777" w:rsidR="009D33A2" w:rsidRPr="00B559B5" w:rsidRDefault="00D97C21">
      <w:pPr>
        <w:ind w:left="720"/>
        <w:rPr>
          <w:rFonts w:cs="Arial"/>
          <w:sz w:val="20"/>
          <w:szCs w:val="20"/>
        </w:rPr>
      </w:pPr>
      <w:r w:rsidRPr="00B559B5">
        <w:rPr>
          <w:rFonts w:cs="Arial"/>
          <w:sz w:val="20"/>
          <w:szCs w:val="20"/>
        </w:rPr>
        <w:t>David returned from attacking the Amalekites and remained in Ziklag for two days.</w:t>
      </w:r>
    </w:p>
    <w:p w14:paraId="0FFCFF34" w14:textId="77777777" w:rsidR="009D33A2" w:rsidRPr="00B559B5" w:rsidRDefault="009D33A2">
      <w:pPr>
        <w:ind w:left="720"/>
        <w:rPr>
          <w:rFonts w:cs="Arial"/>
          <w:sz w:val="20"/>
          <w:szCs w:val="20"/>
        </w:rPr>
      </w:pPr>
    </w:p>
    <w:p w14:paraId="0FFCFF35" w14:textId="2770AB36"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[1:2</w:t>
      </w:r>
      <w:r w:rsidR="00AA6C52">
        <w:rPr>
          <w:rFonts w:cs="Arial"/>
          <w:sz w:val="20"/>
          <w:szCs w:val="20"/>
        </w:rPr>
        <w:t xml:space="preserve">]   </w:t>
      </w:r>
      <w:r w:rsidR="00D97C21" w:rsidRPr="00B559B5">
        <w:rPr>
          <w:rFonts w:cs="Arial"/>
          <w:sz w:val="20"/>
          <w:szCs w:val="20"/>
        </w:rPr>
        <w:t xml:space="preserve">On the third day, who came to David from Saul's camp? </w:t>
      </w:r>
    </w:p>
    <w:p w14:paraId="0FFCFF36" w14:textId="31517A6C" w:rsidR="009D33A2" w:rsidRPr="00B559B5" w:rsidRDefault="0087787D">
      <w:pPr>
        <w:pBdr>
          <w:top w:val="nil"/>
          <w:left w:val="nil"/>
          <w:bottom w:val="nil"/>
          <w:right w:val="nil"/>
          <w:between w:val="nil"/>
        </w:pBdr>
        <w:ind w:left="720"/>
        <w:rPr>
          <w:rFonts w:cs="Arial"/>
          <w:sz w:val="20"/>
          <w:szCs w:val="20"/>
        </w:rPr>
      </w:pPr>
      <w:r>
        <w:rPr>
          <w:rFonts w:cs="Arial"/>
          <w:sz w:val="20"/>
          <w:szCs w:val="20"/>
        </w:rPr>
        <w:t>A</w:t>
      </w:r>
      <w:r w:rsidR="00D97C21" w:rsidRPr="00B559B5">
        <w:rPr>
          <w:rFonts w:cs="Arial"/>
          <w:sz w:val="20"/>
          <w:szCs w:val="20"/>
        </w:rPr>
        <w:t xml:space="preserve"> man with his clothes torn and with dirt on his head came to David.</w:t>
      </w:r>
    </w:p>
    <w:p w14:paraId="0FFCFF37" w14:textId="77777777" w:rsidR="009D33A2" w:rsidRPr="00B559B5" w:rsidRDefault="009D33A2">
      <w:pPr>
        <w:pBdr>
          <w:top w:val="nil"/>
          <w:left w:val="nil"/>
          <w:bottom w:val="nil"/>
          <w:right w:val="nil"/>
          <w:between w:val="nil"/>
        </w:pBdr>
        <w:ind w:left="720"/>
        <w:rPr>
          <w:rFonts w:cs="Arial"/>
          <w:sz w:val="20"/>
          <w:szCs w:val="20"/>
        </w:rPr>
      </w:pPr>
    </w:p>
    <w:p w14:paraId="0FFCFF38" w14:textId="47213697"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[1:2</w:t>
      </w:r>
      <w:r w:rsidR="00AA6C52">
        <w:rPr>
          <w:rFonts w:cs="Arial"/>
          <w:sz w:val="20"/>
          <w:szCs w:val="20"/>
        </w:rPr>
        <w:t xml:space="preserve">]   </w:t>
      </w:r>
      <w:r w:rsidR="00D97C21" w:rsidRPr="00B559B5">
        <w:rPr>
          <w:rFonts w:cs="Arial"/>
          <w:sz w:val="20"/>
          <w:szCs w:val="20"/>
        </w:rPr>
        <w:t xml:space="preserve">What did the man do when he saw David? </w:t>
      </w:r>
    </w:p>
    <w:p w14:paraId="0FFCFF3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man fell to the ground and bowed down before David. </w:t>
      </w:r>
    </w:p>
    <w:p w14:paraId="0FFCFF3A" w14:textId="77777777" w:rsidR="009D33A2" w:rsidRPr="00B559B5" w:rsidRDefault="009D33A2">
      <w:pPr>
        <w:pBdr>
          <w:top w:val="nil"/>
          <w:left w:val="nil"/>
          <w:bottom w:val="nil"/>
          <w:right w:val="nil"/>
          <w:between w:val="nil"/>
        </w:pBdr>
        <w:ind w:left="720"/>
        <w:rPr>
          <w:rFonts w:cs="Arial"/>
          <w:sz w:val="20"/>
          <w:szCs w:val="20"/>
        </w:rPr>
      </w:pPr>
    </w:p>
    <w:p w14:paraId="45DFF0C7" w14:textId="64D2E26B" w:rsidR="00723440" w:rsidRDefault="00723440">
      <w:pPr>
        <w:numPr>
          <w:ilvl w:val="0"/>
          <w:numId w:val="82"/>
        </w:numPr>
        <w:pBdr>
          <w:top w:val="nil"/>
          <w:left w:val="nil"/>
          <w:bottom w:val="nil"/>
          <w:right w:val="nil"/>
          <w:between w:val="nil"/>
        </w:pBdr>
        <w:spacing w:after="0"/>
        <w:rPr>
          <w:rFonts w:cs="Arial"/>
          <w:sz w:val="20"/>
          <w:szCs w:val="20"/>
        </w:rPr>
      </w:pPr>
      <w:r>
        <w:rPr>
          <w:rFonts w:cs="Arial"/>
          <w:sz w:val="20"/>
          <w:szCs w:val="20"/>
        </w:rPr>
        <w:t>[1:3</w:t>
      </w:r>
      <w:r w:rsidR="00AA6C52">
        <w:rPr>
          <w:rFonts w:cs="Arial"/>
          <w:sz w:val="20"/>
          <w:szCs w:val="20"/>
        </w:rPr>
        <w:t xml:space="preserve">]   </w:t>
      </w:r>
      <w:r>
        <w:rPr>
          <w:rFonts w:cs="Arial"/>
          <w:sz w:val="20"/>
          <w:szCs w:val="20"/>
        </w:rPr>
        <w:t xml:space="preserve">Where did the man say that he came from? </w:t>
      </w:r>
    </w:p>
    <w:p w14:paraId="0C2B1CF9" w14:textId="64CB50D9" w:rsidR="00723440" w:rsidRDefault="00723440" w:rsidP="00723440">
      <w:pPr>
        <w:pBdr>
          <w:top w:val="nil"/>
          <w:left w:val="nil"/>
          <w:bottom w:val="nil"/>
          <w:right w:val="nil"/>
          <w:between w:val="nil"/>
        </w:pBdr>
        <w:spacing w:after="0"/>
        <w:ind w:left="720"/>
        <w:rPr>
          <w:rFonts w:cs="Arial"/>
          <w:sz w:val="20"/>
          <w:szCs w:val="20"/>
        </w:rPr>
      </w:pPr>
      <w:r>
        <w:rPr>
          <w:rFonts w:cs="Arial"/>
          <w:sz w:val="20"/>
          <w:szCs w:val="20"/>
        </w:rPr>
        <w:t>He said that he had escaped from the camp of Israel.</w:t>
      </w:r>
    </w:p>
    <w:p w14:paraId="261EF8F3" w14:textId="77777777" w:rsidR="00723440" w:rsidRDefault="00723440" w:rsidP="00723440">
      <w:pPr>
        <w:pBdr>
          <w:top w:val="nil"/>
          <w:left w:val="nil"/>
          <w:bottom w:val="nil"/>
          <w:right w:val="nil"/>
          <w:between w:val="nil"/>
        </w:pBdr>
        <w:spacing w:after="0"/>
        <w:ind w:left="720"/>
        <w:rPr>
          <w:rFonts w:cs="Arial"/>
          <w:sz w:val="20"/>
          <w:szCs w:val="20"/>
        </w:rPr>
      </w:pPr>
    </w:p>
    <w:p w14:paraId="2CB7A7FE" w14:textId="77777777" w:rsidR="00723440" w:rsidRDefault="00723440" w:rsidP="00723440">
      <w:pPr>
        <w:pBdr>
          <w:top w:val="nil"/>
          <w:left w:val="nil"/>
          <w:bottom w:val="nil"/>
          <w:right w:val="nil"/>
          <w:between w:val="nil"/>
        </w:pBdr>
        <w:spacing w:after="0"/>
        <w:ind w:left="360"/>
        <w:rPr>
          <w:rFonts w:cs="Arial"/>
          <w:sz w:val="20"/>
          <w:szCs w:val="20"/>
        </w:rPr>
      </w:pPr>
    </w:p>
    <w:p w14:paraId="0FFCFF3B" w14:textId="392F064E"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w:t>
      </w:r>
      <w:r>
        <w:rPr>
          <w:rFonts w:cs="Arial"/>
          <w:sz w:val="20"/>
          <w:szCs w:val="20"/>
        </w:rPr>
        <w:t>3-</w:t>
      </w:r>
      <w:r w:rsidRPr="00B559B5">
        <w:rPr>
          <w:rFonts w:cs="Arial"/>
          <w:sz w:val="20"/>
          <w:szCs w:val="20"/>
        </w:rPr>
        <w:t>4</w:t>
      </w:r>
      <w:r w:rsidR="00AA6C52">
        <w:rPr>
          <w:rFonts w:cs="Arial"/>
          <w:sz w:val="20"/>
          <w:szCs w:val="20"/>
        </w:rPr>
        <w:t xml:space="preserve">]   </w:t>
      </w:r>
      <w:r w:rsidR="00D97C21" w:rsidRPr="00B559B5">
        <w:rPr>
          <w:rFonts w:cs="Arial"/>
          <w:sz w:val="20"/>
          <w:szCs w:val="20"/>
        </w:rPr>
        <w:t xml:space="preserve">What did </w:t>
      </w:r>
      <w:r w:rsidR="0087787D">
        <w:rPr>
          <w:rFonts w:cs="Arial"/>
          <w:sz w:val="20"/>
          <w:szCs w:val="20"/>
        </w:rPr>
        <w:t>the man respond when David asked how things went at the camp</w:t>
      </w:r>
      <w:r w:rsidR="00D97C21" w:rsidRPr="00B559B5">
        <w:rPr>
          <w:rFonts w:cs="Arial"/>
          <w:sz w:val="20"/>
          <w:szCs w:val="20"/>
        </w:rPr>
        <w:t xml:space="preserve">? </w:t>
      </w:r>
    </w:p>
    <w:p w14:paraId="0FFCFF3C" w14:textId="0D4143FE" w:rsidR="009D33A2" w:rsidRPr="00B559B5" w:rsidRDefault="0087787D">
      <w:pPr>
        <w:pBdr>
          <w:top w:val="nil"/>
          <w:left w:val="nil"/>
          <w:bottom w:val="nil"/>
          <w:right w:val="nil"/>
          <w:between w:val="nil"/>
        </w:pBdr>
        <w:ind w:left="720"/>
        <w:rPr>
          <w:rFonts w:cs="Arial"/>
          <w:sz w:val="20"/>
          <w:szCs w:val="20"/>
        </w:rPr>
      </w:pPr>
      <w:r>
        <w:rPr>
          <w:rFonts w:cs="Arial"/>
          <w:sz w:val="20"/>
          <w:szCs w:val="20"/>
        </w:rPr>
        <w:t>T</w:t>
      </w:r>
      <w:r w:rsidR="00D97C21" w:rsidRPr="00B559B5">
        <w:rPr>
          <w:rFonts w:cs="Arial"/>
          <w:sz w:val="20"/>
          <w:szCs w:val="20"/>
        </w:rPr>
        <w:t xml:space="preserve">he man responded that the people had fled from the battle and that many had died. </w:t>
      </w:r>
    </w:p>
    <w:p w14:paraId="0FFCFF3D" w14:textId="77777777" w:rsidR="009D33A2" w:rsidRPr="00B559B5" w:rsidRDefault="009D33A2">
      <w:pPr>
        <w:pBdr>
          <w:top w:val="nil"/>
          <w:left w:val="nil"/>
          <w:bottom w:val="nil"/>
          <w:right w:val="nil"/>
          <w:between w:val="nil"/>
        </w:pBdr>
        <w:ind w:left="720"/>
        <w:rPr>
          <w:rFonts w:cs="Arial"/>
          <w:sz w:val="20"/>
          <w:szCs w:val="20"/>
        </w:rPr>
      </w:pPr>
    </w:p>
    <w:p w14:paraId="0FFCFF3E" w14:textId="2BEDC963"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[1:4</w:t>
      </w:r>
      <w:r w:rsidR="00AA6C52">
        <w:rPr>
          <w:rFonts w:cs="Arial"/>
          <w:sz w:val="20"/>
          <w:szCs w:val="20"/>
        </w:rPr>
        <w:t xml:space="preserve">]   </w:t>
      </w:r>
      <w:r w:rsidR="00D97C21" w:rsidRPr="00B559B5">
        <w:rPr>
          <w:rFonts w:cs="Arial"/>
          <w:sz w:val="20"/>
          <w:szCs w:val="20"/>
        </w:rPr>
        <w:t xml:space="preserve">What did the man say about Saul and Jonathan? </w:t>
      </w:r>
    </w:p>
    <w:p w14:paraId="0FFCFF3F" w14:textId="2E3CCAA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man said </w:t>
      </w:r>
      <w:r w:rsidR="0087787D">
        <w:rPr>
          <w:rFonts w:cs="Arial"/>
          <w:sz w:val="20"/>
          <w:szCs w:val="20"/>
        </w:rPr>
        <w:t xml:space="preserve">that </w:t>
      </w:r>
      <w:r w:rsidRPr="00B559B5">
        <w:rPr>
          <w:rFonts w:cs="Arial"/>
          <w:sz w:val="20"/>
          <w:szCs w:val="20"/>
        </w:rPr>
        <w:t xml:space="preserve">Saul and </w:t>
      </w:r>
      <w:r w:rsidR="0087787D">
        <w:rPr>
          <w:rFonts w:cs="Arial"/>
          <w:sz w:val="20"/>
          <w:szCs w:val="20"/>
        </w:rPr>
        <w:t xml:space="preserve">his son </w:t>
      </w:r>
      <w:r w:rsidRPr="00B559B5">
        <w:rPr>
          <w:rFonts w:cs="Arial"/>
          <w:sz w:val="20"/>
          <w:szCs w:val="20"/>
        </w:rPr>
        <w:t>Jonathan were dead.</w:t>
      </w:r>
    </w:p>
    <w:p w14:paraId="0FFCFF40" w14:textId="06F9C413" w:rsidR="009D33A2" w:rsidRPr="002E698C" w:rsidRDefault="002E698C" w:rsidP="002E698C">
      <w:pPr>
        <w:pStyle w:val="Continuedline"/>
      </w:pPr>
      <w:r>
        <w:lastRenderedPageBreak/>
        <w:t>2 Samuel 1:1-10 continued</w:t>
      </w:r>
    </w:p>
    <w:p w14:paraId="0FFCFF41" w14:textId="1097282B" w:rsidR="009D33A2" w:rsidRPr="00B559B5" w:rsidRDefault="009C0B08">
      <w:pPr>
        <w:numPr>
          <w:ilvl w:val="0"/>
          <w:numId w:val="82"/>
        </w:numPr>
        <w:pBdr>
          <w:top w:val="nil"/>
          <w:left w:val="nil"/>
          <w:bottom w:val="nil"/>
          <w:right w:val="nil"/>
          <w:between w:val="nil"/>
        </w:pBdr>
        <w:spacing w:after="0"/>
        <w:rPr>
          <w:rFonts w:cs="Arial"/>
          <w:sz w:val="20"/>
          <w:szCs w:val="20"/>
        </w:rPr>
      </w:pPr>
      <w:r>
        <w:rPr>
          <w:rFonts w:cs="Arial"/>
          <w:sz w:val="20"/>
          <w:szCs w:val="20"/>
        </w:rPr>
        <w:t>[1:5</w:t>
      </w:r>
      <w:r w:rsidR="00AA6C52">
        <w:rPr>
          <w:rFonts w:cs="Arial"/>
          <w:sz w:val="20"/>
          <w:szCs w:val="20"/>
        </w:rPr>
        <w:t xml:space="preserve">]   </w:t>
      </w:r>
      <w:r w:rsidR="00D97C21" w:rsidRPr="00B559B5">
        <w:rPr>
          <w:rFonts w:cs="Arial"/>
          <w:sz w:val="20"/>
          <w:szCs w:val="20"/>
        </w:rPr>
        <w:t xml:space="preserve">What did David ask the man in </w:t>
      </w:r>
      <w:r w:rsidR="0087787D">
        <w:rPr>
          <w:rFonts w:cs="Arial"/>
          <w:sz w:val="20"/>
          <w:szCs w:val="20"/>
        </w:rPr>
        <w:t xml:space="preserve">verse </w:t>
      </w:r>
      <w:r w:rsidR="00D97C21" w:rsidRPr="00B559B5">
        <w:rPr>
          <w:rFonts w:cs="Arial"/>
          <w:sz w:val="20"/>
          <w:szCs w:val="20"/>
        </w:rPr>
        <w:t>5?</w:t>
      </w:r>
    </w:p>
    <w:p w14:paraId="0FFCFF43" w14:textId="25B7AA46" w:rsidR="009D33A2" w:rsidRDefault="00D97C21" w:rsidP="006343E5">
      <w:pPr>
        <w:pBdr>
          <w:top w:val="nil"/>
          <w:left w:val="nil"/>
          <w:bottom w:val="nil"/>
          <w:right w:val="nil"/>
          <w:between w:val="nil"/>
        </w:pBdr>
        <w:ind w:left="720"/>
        <w:rPr>
          <w:rFonts w:cs="Arial"/>
          <w:sz w:val="20"/>
          <w:szCs w:val="20"/>
        </w:rPr>
      </w:pPr>
      <w:r w:rsidRPr="00B559B5">
        <w:rPr>
          <w:rFonts w:cs="Arial"/>
          <w:sz w:val="20"/>
          <w:szCs w:val="20"/>
        </w:rPr>
        <w:t>He asked how the man knew that Saul and his son were dead.</w:t>
      </w:r>
    </w:p>
    <w:p w14:paraId="6CDAD0B0" w14:textId="77777777" w:rsidR="00723440" w:rsidRPr="00B559B5" w:rsidRDefault="00723440" w:rsidP="006343E5">
      <w:pPr>
        <w:pBdr>
          <w:top w:val="nil"/>
          <w:left w:val="nil"/>
          <w:bottom w:val="nil"/>
          <w:right w:val="nil"/>
          <w:between w:val="nil"/>
        </w:pBdr>
        <w:ind w:left="720"/>
        <w:rPr>
          <w:rFonts w:cs="Arial"/>
          <w:sz w:val="20"/>
          <w:szCs w:val="20"/>
        </w:rPr>
      </w:pPr>
    </w:p>
    <w:p w14:paraId="0FFCFF48" w14:textId="418B14CE"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[1:6</w:t>
      </w:r>
      <w:r w:rsidR="00AA6C52">
        <w:rPr>
          <w:rFonts w:cs="Arial"/>
          <w:sz w:val="20"/>
          <w:szCs w:val="20"/>
        </w:rPr>
        <w:t xml:space="preserve">]   </w:t>
      </w:r>
      <w:r w:rsidR="00D97C21" w:rsidRPr="00B559B5">
        <w:rPr>
          <w:rFonts w:cs="Arial"/>
          <w:sz w:val="20"/>
          <w:szCs w:val="20"/>
        </w:rPr>
        <w:t xml:space="preserve">Where did the man say </w:t>
      </w:r>
      <w:r>
        <w:rPr>
          <w:rFonts w:cs="Arial"/>
          <w:sz w:val="20"/>
          <w:szCs w:val="20"/>
        </w:rPr>
        <w:t xml:space="preserve">that </w:t>
      </w:r>
      <w:r w:rsidR="00D97C21" w:rsidRPr="00B559B5">
        <w:rPr>
          <w:rFonts w:cs="Arial"/>
          <w:sz w:val="20"/>
          <w:szCs w:val="20"/>
        </w:rPr>
        <w:t xml:space="preserve">he found Saul? </w:t>
      </w:r>
    </w:p>
    <w:p w14:paraId="0FFCFF49" w14:textId="54D3BBD4"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man said </w:t>
      </w:r>
      <w:r w:rsidR="008136CF">
        <w:rPr>
          <w:rFonts w:cs="Arial"/>
          <w:sz w:val="20"/>
          <w:szCs w:val="20"/>
        </w:rPr>
        <w:t xml:space="preserve">that </w:t>
      </w:r>
      <w:r w:rsidRPr="00B559B5">
        <w:rPr>
          <w:rFonts w:cs="Arial"/>
          <w:sz w:val="20"/>
          <w:szCs w:val="20"/>
        </w:rPr>
        <w:t>he was on Mount Gilboa</w:t>
      </w:r>
      <w:r w:rsidR="00723440">
        <w:rPr>
          <w:rFonts w:cs="Arial"/>
          <w:sz w:val="20"/>
          <w:szCs w:val="20"/>
        </w:rPr>
        <w:t xml:space="preserve"> </w:t>
      </w:r>
      <w:r w:rsidR="009C0B08">
        <w:rPr>
          <w:rFonts w:cs="Arial"/>
          <w:sz w:val="20"/>
          <w:szCs w:val="20"/>
        </w:rPr>
        <w:t>only</w:t>
      </w:r>
      <w:r w:rsidR="00723440">
        <w:rPr>
          <w:rFonts w:cs="Arial"/>
          <w:sz w:val="20"/>
          <w:szCs w:val="20"/>
        </w:rPr>
        <w:t xml:space="preserve"> by chance</w:t>
      </w:r>
      <w:r w:rsidRPr="00B559B5">
        <w:rPr>
          <w:rFonts w:cs="Arial"/>
          <w:sz w:val="20"/>
          <w:szCs w:val="20"/>
        </w:rPr>
        <w:t xml:space="preserve">, and </w:t>
      </w:r>
      <w:r w:rsidR="008136CF">
        <w:rPr>
          <w:rFonts w:cs="Arial"/>
          <w:sz w:val="20"/>
          <w:szCs w:val="20"/>
        </w:rPr>
        <w:t xml:space="preserve">he saw </w:t>
      </w:r>
      <w:r w:rsidRPr="00B559B5">
        <w:rPr>
          <w:rFonts w:cs="Arial"/>
          <w:sz w:val="20"/>
          <w:szCs w:val="20"/>
        </w:rPr>
        <w:t>Saul</w:t>
      </w:r>
      <w:r w:rsidR="008136CF">
        <w:rPr>
          <w:rFonts w:cs="Arial"/>
          <w:sz w:val="20"/>
          <w:szCs w:val="20"/>
        </w:rPr>
        <w:t xml:space="preserve"> </w:t>
      </w:r>
      <w:r w:rsidRPr="00B559B5">
        <w:rPr>
          <w:rFonts w:cs="Arial"/>
          <w:sz w:val="20"/>
          <w:szCs w:val="20"/>
        </w:rPr>
        <w:t>leaning on his spear</w:t>
      </w:r>
      <w:r w:rsidR="0087787D">
        <w:rPr>
          <w:rFonts w:cs="Arial"/>
          <w:sz w:val="20"/>
          <w:szCs w:val="20"/>
        </w:rPr>
        <w:t xml:space="preserve"> there</w:t>
      </w:r>
      <w:r w:rsidRPr="00B559B5">
        <w:rPr>
          <w:rFonts w:cs="Arial"/>
          <w:sz w:val="20"/>
          <w:szCs w:val="20"/>
        </w:rPr>
        <w:t>.</w:t>
      </w:r>
    </w:p>
    <w:p w14:paraId="0FFCFF4A" w14:textId="77777777" w:rsidR="009D33A2" w:rsidRPr="00B559B5" w:rsidRDefault="009D33A2">
      <w:pPr>
        <w:pBdr>
          <w:top w:val="nil"/>
          <w:left w:val="nil"/>
          <w:bottom w:val="nil"/>
          <w:right w:val="nil"/>
          <w:between w:val="nil"/>
        </w:pBdr>
        <w:ind w:left="720"/>
        <w:rPr>
          <w:rFonts w:cs="Arial"/>
          <w:sz w:val="20"/>
          <w:szCs w:val="20"/>
        </w:rPr>
      </w:pPr>
    </w:p>
    <w:p w14:paraId="0FFCFF4B" w14:textId="04EDE5F1"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w:t>
      </w:r>
      <w:r>
        <w:rPr>
          <w:rFonts w:cs="Arial"/>
          <w:sz w:val="20"/>
          <w:szCs w:val="20"/>
        </w:rPr>
        <w:t>7-</w:t>
      </w:r>
      <w:r w:rsidRPr="00B559B5">
        <w:rPr>
          <w:rFonts w:cs="Arial"/>
          <w:sz w:val="20"/>
          <w:szCs w:val="20"/>
        </w:rPr>
        <w:t>8</w:t>
      </w:r>
      <w:r w:rsidR="00AA6C52">
        <w:rPr>
          <w:rFonts w:cs="Arial"/>
          <w:sz w:val="20"/>
          <w:szCs w:val="20"/>
        </w:rPr>
        <w:t xml:space="preserve">]   </w:t>
      </w:r>
      <w:r w:rsidR="00CD1188">
        <w:rPr>
          <w:rFonts w:cs="Arial"/>
          <w:sz w:val="20"/>
          <w:szCs w:val="20"/>
        </w:rPr>
        <w:t>How</w:t>
      </w:r>
      <w:r w:rsidR="00D97C21" w:rsidRPr="00B559B5">
        <w:rPr>
          <w:rFonts w:cs="Arial"/>
          <w:sz w:val="20"/>
          <w:szCs w:val="20"/>
        </w:rPr>
        <w:t xml:space="preserve"> </w:t>
      </w:r>
      <w:r w:rsidR="008136CF">
        <w:rPr>
          <w:rFonts w:cs="Arial"/>
          <w:sz w:val="20"/>
          <w:szCs w:val="20"/>
        </w:rPr>
        <w:t xml:space="preserve">did </w:t>
      </w:r>
      <w:r w:rsidR="0087787D">
        <w:rPr>
          <w:rFonts w:cs="Arial"/>
          <w:sz w:val="20"/>
          <w:szCs w:val="20"/>
        </w:rPr>
        <w:t xml:space="preserve">the man </w:t>
      </w:r>
      <w:r w:rsidR="008136CF">
        <w:rPr>
          <w:rFonts w:cs="Arial"/>
          <w:sz w:val="20"/>
          <w:szCs w:val="20"/>
        </w:rPr>
        <w:t xml:space="preserve">say </w:t>
      </w:r>
      <w:r w:rsidR="00723440">
        <w:rPr>
          <w:rFonts w:cs="Arial"/>
          <w:sz w:val="20"/>
          <w:szCs w:val="20"/>
        </w:rPr>
        <w:t xml:space="preserve">that he </w:t>
      </w:r>
      <w:r w:rsidR="0087787D">
        <w:rPr>
          <w:rFonts w:cs="Arial"/>
          <w:sz w:val="20"/>
          <w:szCs w:val="20"/>
        </w:rPr>
        <w:t>respon</w:t>
      </w:r>
      <w:r w:rsidR="00723440">
        <w:rPr>
          <w:rFonts w:cs="Arial"/>
          <w:sz w:val="20"/>
          <w:szCs w:val="20"/>
        </w:rPr>
        <w:t>ded</w:t>
      </w:r>
      <w:r w:rsidR="0087787D">
        <w:rPr>
          <w:rFonts w:cs="Arial"/>
          <w:sz w:val="20"/>
          <w:szCs w:val="20"/>
        </w:rPr>
        <w:t xml:space="preserve"> when </w:t>
      </w:r>
      <w:r w:rsidR="00D97C21" w:rsidRPr="00B559B5">
        <w:rPr>
          <w:rFonts w:cs="Arial"/>
          <w:sz w:val="20"/>
          <w:szCs w:val="20"/>
        </w:rPr>
        <w:t>Saul ask</w:t>
      </w:r>
      <w:r w:rsidR="0087787D">
        <w:rPr>
          <w:rFonts w:cs="Arial"/>
          <w:sz w:val="20"/>
          <w:szCs w:val="20"/>
        </w:rPr>
        <w:t>ed</w:t>
      </w:r>
      <w:r w:rsidR="00D97C21" w:rsidRPr="00B559B5">
        <w:rPr>
          <w:rFonts w:cs="Arial"/>
          <w:sz w:val="20"/>
          <w:szCs w:val="20"/>
        </w:rPr>
        <w:t xml:space="preserve"> him </w:t>
      </w:r>
      <w:r w:rsidR="0087787D">
        <w:rPr>
          <w:rFonts w:cs="Arial"/>
          <w:sz w:val="20"/>
          <w:szCs w:val="20"/>
        </w:rPr>
        <w:t>who he was</w:t>
      </w:r>
      <w:r w:rsidR="00D97C21" w:rsidRPr="00B559B5">
        <w:rPr>
          <w:rFonts w:cs="Arial"/>
          <w:sz w:val="20"/>
          <w:szCs w:val="20"/>
        </w:rPr>
        <w:t xml:space="preserve">? </w:t>
      </w:r>
    </w:p>
    <w:p w14:paraId="0FFCFF4C" w14:textId="656E805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man </w:t>
      </w:r>
      <w:r w:rsidR="0087787D">
        <w:rPr>
          <w:rFonts w:cs="Arial"/>
          <w:sz w:val="20"/>
          <w:szCs w:val="20"/>
        </w:rPr>
        <w:t>said</w:t>
      </w:r>
      <w:r w:rsidRPr="00B559B5">
        <w:rPr>
          <w:rFonts w:cs="Arial"/>
          <w:sz w:val="20"/>
          <w:szCs w:val="20"/>
        </w:rPr>
        <w:t xml:space="preserve"> that he </w:t>
      </w:r>
      <w:r w:rsidR="009C0B08">
        <w:rPr>
          <w:rFonts w:cs="Arial"/>
          <w:sz w:val="20"/>
          <w:szCs w:val="20"/>
        </w:rPr>
        <w:t xml:space="preserve">had </w:t>
      </w:r>
      <w:r w:rsidR="00723440">
        <w:rPr>
          <w:rFonts w:cs="Arial"/>
          <w:sz w:val="20"/>
          <w:szCs w:val="20"/>
        </w:rPr>
        <w:t>told Saul</w:t>
      </w:r>
      <w:r w:rsidR="008136CF">
        <w:rPr>
          <w:rFonts w:cs="Arial"/>
          <w:sz w:val="20"/>
          <w:szCs w:val="20"/>
        </w:rPr>
        <w:t xml:space="preserve"> that he </w:t>
      </w:r>
      <w:r w:rsidRPr="00B559B5">
        <w:rPr>
          <w:rFonts w:cs="Arial"/>
          <w:sz w:val="20"/>
          <w:szCs w:val="20"/>
        </w:rPr>
        <w:t>was an Amalekite.</w:t>
      </w:r>
    </w:p>
    <w:p w14:paraId="0FFCFF4D" w14:textId="77777777" w:rsidR="009D33A2" w:rsidRPr="00B559B5" w:rsidRDefault="009D33A2">
      <w:pPr>
        <w:pBdr>
          <w:top w:val="nil"/>
          <w:left w:val="nil"/>
          <w:bottom w:val="nil"/>
          <w:right w:val="nil"/>
          <w:between w:val="nil"/>
        </w:pBdr>
        <w:ind w:left="720"/>
        <w:rPr>
          <w:rFonts w:cs="Arial"/>
          <w:sz w:val="20"/>
          <w:szCs w:val="20"/>
        </w:rPr>
      </w:pPr>
    </w:p>
    <w:p w14:paraId="0FFCFF4E" w14:textId="154AE7FF"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[1:9-10</w:t>
      </w:r>
      <w:r w:rsidR="00AA6C52">
        <w:rPr>
          <w:rFonts w:cs="Arial"/>
          <w:sz w:val="20"/>
          <w:szCs w:val="20"/>
        </w:rPr>
        <w:t xml:space="preserve">]   </w:t>
      </w:r>
      <w:r w:rsidR="00D97C21" w:rsidRPr="00B559B5">
        <w:rPr>
          <w:rFonts w:cs="Arial"/>
          <w:sz w:val="20"/>
          <w:szCs w:val="20"/>
        </w:rPr>
        <w:t xml:space="preserve">What </w:t>
      </w:r>
      <w:r w:rsidR="008136CF">
        <w:rPr>
          <w:rFonts w:cs="Arial"/>
          <w:sz w:val="20"/>
          <w:szCs w:val="20"/>
        </w:rPr>
        <w:t>did the</w:t>
      </w:r>
      <w:r w:rsidR="00723440">
        <w:rPr>
          <w:rFonts w:cs="Arial"/>
          <w:sz w:val="20"/>
          <w:szCs w:val="20"/>
        </w:rPr>
        <w:t xml:space="preserve"> </w:t>
      </w:r>
      <w:r w:rsidR="008136CF">
        <w:rPr>
          <w:rFonts w:cs="Arial"/>
          <w:sz w:val="20"/>
          <w:szCs w:val="20"/>
        </w:rPr>
        <w:t xml:space="preserve">man say that </w:t>
      </w:r>
      <w:r w:rsidR="00D97C21" w:rsidRPr="00B559B5">
        <w:rPr>
          <w:rFonts w:cs="Arial"/>
          <w:sz w:val="20"/>
          <w:szCs w:val="20"/>
        </w:rPr>
        <w:t xml:space="preserve">Saul </w:t>
      </w:r>
      <w:r w:rsidR="008136CF">
        <w:rPr>
          <w:rFonts w:cs="Arial"/>
          <w:sz w:val="20"/>
          <w:szCs w:val="20"/>
        </w:rPr>
        <w:t xml:space="preserve">had </w:t>
      </w:r>
      <w:r w:rsidR="00D97C21" w:rsidRPr="00B559B5">
        <w:rPr>
          <w:rFonts w:cs="Arial"/>
          <w:sz w:val="20"/>
          <w:szCs w:val="20"/>
        </w:rPr>
        <w:t xml:space="preserve">asked </w:t>
      </w:r>
      <w:r w:rsidR="008136CF">
        <w:rPr>
          <w:rFonts w:cs="Arial"/>
          <w:sz w:val="20"/>
          <w:szCs w:val="20"/>
        </w:rPr>
        <w:t>him</w:t>
      </w:r>
      <w:r w:rsidR="00D97C21" w:rsidRPr="00B559B5">
        <w:rPr>
          <w:rFonts w:cs="Arial"/>
          <w:sz w:val="20"/>
          <w:szCs w:val="20"/>
        </w:rPr>
        <w:t xml:space="preserve"> to do? </w:t>
      </w:r>
    </w:p>
    <w:p w14:paraId="0FFCFF4F" w14:textId="5FFB4511" w:rsidR="009D33A2" w:rsidRPr="00B559B5" w:rsidRDefault="008136CF">
      <w:pPr>
        <w:pBdr>
          <w:top w:val="nil"/>
          <w:left w:val="nil"/>
          <w:bottom w:val="nil"/>
          <w:right w:val="nil"/>
          <w:between w:val="nil"/>
        </w:pBdr>
        <w:ind w:left="720"/>
        <w:rPr>
          <w:rFonts w:cs="Arial"/>
          <w:sz w:val="20"/>
          <w:szCs w:val="20"/>
        </w:rPr>
      </w:pPr>
      <w:r>
        <w:rPr>
          <w:rFonts w:cs="Arial"/>
          <w:sz w:val="20"/>
          <w:szCs w:val="20"/>
        </w:rPr>
        <w:t xml:space="preserve">He said that </w:t>
      </w:r>
      <w:r w:rsidR="00D97C21" w:rsidRPr="00B559B5">
        <w:rPr>
          <w:rFonts w:cs="Arial"/>
          <w:sz w:val="20"/>
          <w:szCs w:val="20"/>
        </w:rPr>
        <w:t xml:space="preserve">Saul </w:t>
      </w:r>
      <w:r w:rsidR="0087787D">
        <w:rPr>
          <w:rFonts w:cs="Arial"/>
          <w:sz w:val="20"/>
          <w:szCs w:val="20"/>
        </w:rPr>
        <w:t xml:space="preserve">had </w:t>
      </w:r>
      <w:r w:rsidR="00D97C21" w:rsidRPr="00B559B5">
        <w:rPr>
          <w:rFonts w:cs="Arial"/>
          <w:sz w:val="20"/>
          <w:szCs w:val="20"/>
        </w:rPr>
        <w:t xml:space="preserve">asked </w:t>
      </w:r>
      <w:r w:rsidR="00723440">
        <w:rPr>
          <w:rFonts w:cs="Arial"/>
          <w:sz w:val="20"/>
          <w:szCs w:val="20"/>
        </w:rPr>
        <w:t>the man</w:t>
      </w:r>
      <w:r w:rsidR="00D97C21" w:rsidRPr="00B559B5">
        <w:rPr>
          <w:rFonts w:cs="Arial"/>
          <w:sz w:val="20"/>
          <w:szCs w:val="20"/>
        </w:rPr>
        <w:t xml:space="preserve"> to kill him</w:t>
      </w:r>
      <w:r w:rsidR="0087787D">
        <w:rPr>
          <w:rFonts w:cs="Arial"/>
          <w:sz w:val="20"/>
          <w:szCs w:val="20"/>
        </w:rPr>
        <w:t>,</w:t>
      </w:r>
      <w:r w:rsidR="00D97C21" w:rsidRPr="00B559B5">
        <w:rPr>
          <w:rFonts w:cs="Arial"/>
          <w:sz w:val="20"/>
          <w:szCs w:val="20"/>
        </w:rPr>
        <w:t xml:space="preserve"> because </w:t>
      </w:r>
      <w:r w:rsidR="0087787D">
        <w:rPr>
          <w:rFonts w:cs="Arial"/>
          <w:sz w:val="20"/>
          <w:szCs w:val="20"/>
        </w:rPr>
        <w:t>Saul</w:t>
      </w:r>
      <w:r w:rsidR="00D97C21" w:rsidRPr="00B559B5">
        <w:rPr>
          <w:rFonts w:cs="Arial"/>
          <w:sz w:val="20"/>
          <w:szCs w:val="20"/>
        </w:rPr>
        <w:t xml:space="preserve"> was ready to die from hi</w:t>
      </w:r>
      <w:r w:rsidR="00723440">
        <w:rPr>
          <w:rFonts w:cs="Arial"/>
          <w:sz w:val="20"/>
          <w:szCs w:val="20"/>
        </w:rPr>
        <w:t>s</w:t>
      </w:r>
      <w:r w:rsidR="00D97C21" w:rsidRPr="00B559B5">
        <w:rPr>
          <w:rFonts w:cs="Arial"/>
          <w:sz w:val="20"/>
          <w:szCs w:val="20"/>
        </w:rPr>
        <w:t xml:space="preserve"> wounds.</w:t>
      </w:r>
    </w:p>
    <w:p w14:paraId="0FFCFF50" w14:textId="77777777" w:rsidR="009D33A2" w:rsidRPr="00B559B5" w:rsidRDefault="009D33A2">
      <w:pPr>
        <w:pBdr>
          <w:top w:val="nil"/>
          <w:left w:val="nil"/>
          <w:bottom w:val="nil"/>
          <w:right w:val="nil"/>
          <w:between w:val="nil"/>
        </w:pBdr>
        <w:ind w:left="720"/>
        <w:rPr>
          <w:rFonts w:cs="Arial"/>
          <w:sz w:val="20"/>
          <w:szCs w:val="20"/>
        </w:rPr>
      </w:pPr>
    </w:p>
    <w:p w14:paraId="0FFCFF51" w14:textId="693084FF"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[1:10</w:t>
      </w:r>
      <w:r w:rsidR="00AA6C52">
        <w:rPr>
          <w:rFonts w:cs="Arial"/>
          <w:sz w:val="20"/>
          <w:szCs w:val="20"/>
        </w:rPr>
        <w:t xml:space="preserve">]   </w:t>
      </w:r>
      <w:r w:rsidR="00D97C21" w:rsidRPr="00B559B5">
        <w:rPr>
          <w:rFonts w:cs="Arial"/>
          <w:sz w:val="20"/>
          <w:szCs w:val="20"/>
        </w:rPr>
        <w:t xml:space="preserve">What </w:t>
      </w:r>
      <w:r w:rsidR="008136CF">
        <w:rPr>
          <w:rFonts w:cs="Arial"/>
          <w:sz w:val="20"/>
          <w:szCs w:val="20"/>
        </w:rPr>
        <w:t xml:space="preserve">did the man say that he </w:t>
      </w:r>
      <w:r w:rsidR="0087787D">
        <w:rPr>
          <w:rFonts w:cs="Arial"/>
          <w:sz w:val="20"/>
          <w:szCs w:val="20"/>
        </w:rPr>
        <w:t>had done next</w:t>
      </w:r>
      <w:r w:rsidR="00D97C21" w:rsidRPr="00B559B5">
        <w:rPr>
          <w:rFonts w:cs="Arial"/>
          <w:sz w:val="20"/>
          <w:szCs w:val="20"/>
        </w:rPr>
        <w:t xml:space="preserve">? </w:t>
      </w:r>
    </w:p>
    <w:p w14:paraId="0FFCFF52" w14:textId="3C6B21D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man </w:t>
      </w:r>
      <w:r w:rsidR="008136CF">
        <w:rPr>
          <w:rFonts w:cs="Arial"/>
          <w:sz w:val="20"/>
          <w:szCs w:val="20"/>
        </w:rPr>
        <w:t xml:space="preserve">said that he </w:t>
      </w:r>
      <w:r w:rsidR="0087787D">
        <w:rPr>
          <w:rFonts w:cs="Arial"/>
          <w:sz w:val="20"/>
          <w:szCs w:val="20"/>
        </w:rPr>
        <w:t>had killed</w:t>
      </w:r>
      <w:r w:rsidRPr="00B559B5">
        <w:rPr>
          <w:rFonts w:cs="Arial"/>
          <w:sz w:val="20"/>
          <w:szCs w:val="20"/>
        </w:rPr>
        <w:t xml:space="preserve"> Saul</w:t>
      </w:r>
      <w:r w:rsidR="0087787D">
        <w:rPr>
          <w:rFonts w:cs="Arial"/>
          <w:sz w:val="20"/>
          <w:szCs w:val="20"/>
        </w:rPr>
        <w:t>,</w:t>
      </w:r>
      <w:r w:rsidRPr="00B559B5">
        <w:rPr>
          <w:rFonts w:cs="Arial"/>
          <w:sz w:val="20"/>
          <w:szCs w:val="20"/>
        </w:rPr>
        <w:t xml:space="preserve"> and </w:t>
      </w:r>
      <w:r w:rsidR="008136CF">
        <w:rPr>
          <w:rFonts w:cs="Arial"/>
          <w:sz w:val="20"/>
          <w:szCs w:val="20"/>
        </w:rPr>
        <w:t xml:space="preserve">that </w:t>
      </w:r>
      <w:r w:rsidR="0087787D">
        <w:rPr>
          <w:rFonts w:cs="Arial"/>
          <w:sz w:val="20"/>
          <w:szCs w:val="20"/>
        </w:rPr>
        <w:t xml:space="preserve">he had </w:t>
      </w:r>
      <w:r w:rsidRPr="00B559B5">
        <w:rPr>
          <w:rFonts w:cs="Arial"/>
          <w:sz w:val="20"/>
          <w:szCs w:val="20"/>
        </w:rPr>
        <w:t>t</w:t>
      </w:r>
      <w:r w:rsidR="0087787D">
        <w:rPr>
          <w:rFonts w:cs="Arial"/>
          <w:sz w:val="20"/>
          <w:szCs w:val="20"/>
        </w:rPr>
        <w:t>aken</w:t>
      </w:r>
      <w:r w:rsidRPr="00B559B5">
        <w:rPr>
          <w:rFonts w:cs="Arial"/>
          <w:sz w:val="20"/>
          <w:szCs w:val="20"/>
        </w:rPr>
        <w:t xml:space="preserve"> the crown that was on Saul's head and the band that was on </w:t>
      </w:r>
      <w:r w:rsidR="0087787D">
        <w:rPr>
          <w:rFonts w:cs="Arial"/>
          <w:sz w:val="20"/>
          <w:szCs w:val="20"/>
        </w:rPr>
        <w:t>Saul’s</w:t>
      </w:r>
      <w:r w:rsidRPr="00B559B5">
        <w:rPr>
          <w:rFonts w:cs="Arial"/>
          <w:sz w:val="20"/>
          <w:szCs w:val="20"/>
        </w:rPr>
        <w:t xml:space="preserve"> arm.</w:t>
      </w:r>
    </w:p>
    <w:p w14:paraId="0FFCFF53" w14:textId="77777777" w:rsidR="009D33A2" w:rsidRPr="00B559B5" w:rsidRDefault="009D33A2">
      <w:pPr>
        <w:pBdr>
          <w:top w:val="nil"/>
          <w:left w:val="nil"/>
          <w:bottom w:val="nil"/>
          <w:right w:val="nil"/>
          <w:between w:val="nil"/>
        </w:pBdr>
        <w:ind w:left="720"/>
        <w:rPr>
          <w:rFonts w:cs="Arial"/>
          <w:sz w:val="20"/>
          <w:szCs w:val="20"/>
        </w:rPr>
      </w:pPr>
    </w:p>
    <w:p w14:paraId="0FFCFF54" w14:textId="7A6016E5"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[1:10</w:t>
      </w:r>
      <w:r w:rsidR="00AA6C52">
        <w:rPr>
          <w:rFonts w:cs="Arial"/>
          <w:sz w:val="20"/>
          <w:szCs w:val="20"/>
        </w:rPr>
        <w:t xml:space="preserve">]   </w:t>
      </w:r>
      <w:r w:rsidR="00D97C21" w:rsidRPr="00B559B5">
        <w:rPr>
          <w:rFonts w:cs="Arial"/>
          <w:sz w:val="20"/>
          <w:szCs w:val="20"/>
        </w:rPr>
        <w:t xml:space="preserve">What did the man do with the crown and the band he </w:t>
      </w:r>
      <w:r w:rsidR="00723440">
        <w:rPr>
          <w:rFonts w:cs="Arial"/>
          <w:sz w:val="20"/>
          <w:szCs w:val="20"/>
        </w:rPr>
        <w:t xml:space="preserve">had </w:t>
      </w:r>
      <w:r w:rsidR="00D97C21" w:rsidRPr="00B559B5">
        <w:rPr>
          <w:rFonts w:cs="Arial"/>
          <w:sz w:val="20"/>
          <w:szCs w:val="20"/>
        </w:rPr>
        <w:t>t</w:t>
      </w:r>
      <w:r w:rsidR="00723440">
        <w:rPr>
          <w:rFonts w:cs="Arial"/>
          <w:sz w:val="20"/>
          <w:szCs w:val="20"/>
        </w:rPr>
        <w:t>aken</w:t>
      </w:r>
      <w:r w:rsidR="00D97C21" w:rsidRPr="00B559B5">
        <w:rPr>
          <w:rFonts w:cs="Arial"/>
          <w:sz w:val="20"/>
          <w:szCs w:val="20"/>
        </w:rPr>
        <w:t xml:space="preserve"> from Saul? </w:t>
      </w:r>
    </w:p>
    <w:p w14:paraId="0FFCFF55"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gave them to David and called him master. </w:t>
      </w:r>
    </w:p>
    <w:p w14:paraId="0FFCFF56" w14:textId="77777777" w:rsidR="009D33A2" w:rsidRPr="00B559B5" w:rsidRDefault="009D33A2">
      <w:pPr>
        <w:pBdr>
          <w:top w:val="nil"/>
          <w:left w:val="nil"/>
          <w:bottom w:val="nil"/>
          <w:right w:val="nil"/>
          <w:between w:val="nil"/>
        </w:pBdr>
        <w:ind w:left="720"/>
        <w:rPr>
          <w:rFonts w:cs="Arial"/>
          <w:sz w:val="20"/>
          <w:szCs w:val="20"/>
        </w:rPr>
      </w:pPr>
    </w:p>
    <w:p w14:paraId="0FFCFF57" w14:textId="724F186F" w:rsidR="009D33A2" w:rsidRPr="00B559B5" w:rsidRDefault="009C0B08">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[1:10</w:t>
      </w:r>
      <w:r w:rsidR="00AA6C52">
        <w:rPr>
          <w:rFonts w:cs="Arial"/>
          <w:sz w:val="20"/>
          <w:szCs w:val="20"/>
        </w:rPr>
        <w:t xml:space="preserve">]   </w:t>
      </w:r>
      <w:r w:rsidR="00D97C21" w:rsidRPr="00B559B5">
        <w:rPr>
          <w:rFonts w:cs="Arial"/>
          <w:sz w:val="20"/>
          <w:szCs w:val="20"/>
        </w:rPr>
        <w:t xml:space="preserve">Why do you think </w:t>
      </w:r>
      <w:r w:rsidR="0087787D">
        <w:rPr>
          <w:rFonts w:cs="Arial"/>
          <w:sz w:val="20"/>
          <w:szCs w:val="20"/>
        </w:rPr>
        <w:t xml:space="preserve">that </w:t>
      </w:r>
      <w:r w:rsidR="00D97C21" w:rsidRPr="00B559B5">
        <w:rPr>
          <w:rFonts w:cs="Arial"/>
          <w:sz w:val="20"/>
          <w:szCs w:val="20"/>
        </w:rPr>
        <w:t xml:space="preserve">the man brought the crown and the band to David? </w:t>
      </w:r>
    </w:p>
    <w:p w14:paraId="0FFCFF58" w14:textId="1981CEC1" w:rsidR="009D33A2" w:rsidRPr="00B559B5" w:rsidRDefault="0087787D">
      <w:pPr>
        <w:pBdr>
          <w:top w:val="nil"/>
          <w:left w:val="nil"/>
          <w:bottom w:val="nil"/>
          <w:right w:val="nil"/>
          <w:between w:val="nil"/>
        </w:pBdr>
        <w:ind w:left="720"/>
        <w:rPr>
          <w:rFonts w:cs="Arial"/>
          <w:sz w:val="20"/>
          <w:szCs w:val="20"/>
        </w:rPr>
      </w:pPr>
      <w:r w:rsidRPr="0087787D">
        <w:rPr>
          <w:rFonts w:cs="Arial"/>
          <w:i/>
          <w:iCs/>
          <w:sz w:val="20"/>
          <w:szCs w:val="20"/>
        </w:rPr>
        <w:t>(Answers may vary.)</w:t>
      </w:r>
      <w:r>
        <w:rPr>
          <w:rFonts w:cs="Arial"/>
          <w:sz w:val="20"/>
          <w:szCs w:val="20"/>
        </w:rPr>
        <w:t xml:space="preserve"> </w:t>
      </w:r>
      <w:r w:rsidR="00D97C21" w:rsidRPr="00B559B5">
        <w:rPr>
          <w:rFonts w:cs="Arial"/>
          <w:sz w:val="20"/>
          <w:szCs w:val="20"/>
        </w:rPr>
        <w:t xml:space="preserve">Perhaps he thought David would reward him for bringing them to him. </w:t>
      </w:r>
      <w:r w:rsidRPr="00B559B5">
        <w:rPr>
          <w:rFonts w:cs="Arial"/>
          <w:sz w:val="20"/>
          <w:szCs w:val="20"/>
        </w:rPr>
        <w:t xml:space="preserve">Perhaps he </w:t>
      </w:r>
      <w:r>
        <w:rPr>
          <w:rFonts w:cs="Arial"/>
          <w:sz w:val="20"/>
          <w:szCs w:val="20"/>
        </w:rPr>
        <w:t>knew or had heard that</w:t>
      </w:r>
      <w:r w:rsidRPr="00B559B5">
        <w:rPr>
          <w:rFonts w:cs="Arial"/>
          <w:sz w:val="20"/>
          <w:szCs w:val="20"/>
        </w:rPr>
        <w:t xml:space="preserve"> David would be the next king.</w:t>
      </w:r>
    </w:p>
    <w:p w14:paraId="0FFCFF5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0FFCFF5A" w14:textId="7B6B47ED" w:rsidR="009D33A2" w:rsidRPr="00B559B5" w:rsidRDefault="00034D60">
      <w:pPr>
        <w:numPr>
          <w:ilvl w:val="0"/>
          <w:numId w:val="82"/>
        </w:numPr>
        <w:pBdr>
          <w:top w:val="nil"/>
          <w:left w:val="nil"/>
          <w:bottom w:val="nil"/>
          <w:right w:val="nil"/>
          <w:between w:val="nil"/>
        </w:pBdr>
        <w:spacing w:after="0"/>
        <w:rPr>
          <w:rFonts w:cs="Arial"/>
          <w:sz w:val="20"/>
          <w:szCs w:val="20"/>
        </w:rPr>
      </w:pPr>
      <w:r w:rsidRPr="00B559B5">
        <w:rPr>
          <w:rFonts w:cs="Arial"/>
          <w:sz w:val="20"/>
          <w:szCs w:val="20"/>
        </w:rPr>
        <w:t>[1:10</w:t>
      </w:r>
      <w:r w:rsidR="00AA6C52">
        <w:rPr>
          <w:rFonts w:cs="Arial"/>
          <w:sz w:val="20"/>
          <w:szCs w:val="20"/>
        </w:rPr>
        <w:t xml:space="preserve">]   </w:t>
      </w:r>
      <w:r w:rsidR="00D97C21" w:rsidRPr="00B559B5">
        <w:rPr>
          <w:rFonts w:cs="Arial"/>
          <w:sz w:val="20"/>
          <w:szCs w:val="20"/>
        </w:rPr>
        <w:t xml:space="preserve">1 Samuel 31:4 says </w:t>
      </w:r>
      <w:r w:rsidR="008136CF">
        <w:rPr>
          <w:rFonts w:cs="Arial"/>
          <w:sz w:val="20"/>
          <w:szCs w:val="20"/>
        </w:rPr>
        <w:t xml:space="preserve">that </w:t>
      </w:r>
      <w:r w:rsidR="00D97C21" w:rsidRPr="00B559B5">
        <w:rPr>
          <w:rFonts w:cs="Arial"/>
          <w:sz w:val="20"/>
          <w:szCs w:val="20"/>
        </w:rPr>
        <w:t xml:space="preserve">Saul fell on his own sword and killed himself. Why do you think the man said </w:t>
      </w:r>
      <w:r w:rsidR="0087787D">
        <w:rPr>
          <w:rFonts w:cs="Arial"/>
          <w:sz w:val="20"/>
          <w:szCs w:val="20"/>
        </w:rPr>
        <w:t xml:space="preserve">that </w:t>
      </w:r>
      <w:r w:rsidR="00D97C21" w:rsidRPr="00B559B5">
        <w:rPr>
          <w:rFonts w:cs="Arial"/>
          <w:sz w:val="20"/>
          <w:szCs w:val="20"/>
        </w:rPr>
        <w:t xml:space="preserve">he killed Saul? </w:t>
      </w:r>
    </w:p>
    <w:p w14:paraId="14DB34E6" w14:textId="7D2A504F" w:rsidR="00EE180B" w:rsidRPr="00B559B5" w:rsidRDefault="00AD5969" w:rsidP="00723440">
      <w:pPr>
        <w:pBdr>
          <w:top w:val="nil"/>
          <w:left w:val="nil"/>
          <w:bottom w:val="nil"/>
          <w:right w:val="nil"/>
          <w:between w:val="nil"/>
        </w:pBdr>
        <w:ind w:left="720"/>
        <w:rPr>
          <w:rFonts w:cs="Arial"/>
          <w:sz w:val="20"/>
          <w:szCs w:val="20"/>
        </w:rPr>
      </w:pPr>
      <w:r w:rsidRPr="00AD5969">
        <w:rPr>
          <w:rFonts w:cs="Arial"/>
          <w:i/>
          <w:iCs/>
          <w:sz w:val="20"/>
          <w:szCs w:val="20"/>
        </w:rPr>
        <w:t>(Answer may vary.)</w:t>
      </w:r>
      <w:r>
        <w:rPr>
          <w:rFonts w:cs="Arial"/>
          <w:sz w:val="20"/>
          <w:szCs w:val="20"/>
        </w:rPr>
        <w:t xml:space="preserve"> </w:t>
      </w:r>
      <w:r w:rsidR="008136CF">
        <w:rPr>
          <w:rFonts w:cs="Arial"/>
          <w:sz w:val="20"/>
          <w:szCs w:val="20"/>
        </w:rPr>
        <w:t>T</w:t>
      </w:r>
      <w:r w:rsidR="00D97C21" w:rsidRPr="00B559B5">
        <w:rPr>
          <w:rFonts w:cs="Arial"/>
          <w:sz w:val="20"/>
          <w:szCs w:val="20"/>
        </w:rPr>
        <w:t>he</w:t>
      </w:r>
      <w:r w:rsidR="0087787D">
        <w:rPr>
          <w:rFonts w:cs="Arial"/>
          <w:sz w:val="20"/>
          <w:szCs w:val="20"/>
        </w:rPr>
        <w:t xml:space="preserve"> man</w:t>
      </w:r>
      <w:r w:rsidR="00D97C21" w:rsidRPr="00B559B5">
        <w:rPr>
          <w:rFonts w:cs="Arial"/>
          <w:sz w:val="20"/>
          <w:szCs w:val="20"/>
        </w:rPr>
        <w:t xml:space="preserve"> </w:t>
      </w:r>
      <w:r w:rsidR="008136CF">
        <w:rPr>
          <w:rFonts w:cs="Arial"/>
          <w:sz w:val="20"/>
          <w:szCs w:val="20"/>
        </w:rPr>
        <w:t xml:space="preserve">probably </w:t>
      </w:r>
      <w:r w:rsidR="00D97C21" w:rsidRPr="00B559B5">
        <w:rPr>
          <w:rFonts w:cs="Arial"/>
          <w:sz w:val="20"/>
          <w:szCs w:val="20"/>
        </w:rPr>
        <w:t xml:space="preserve">thought </w:t>
      </w:r>
      <w:r w:rsidR="008136CF">
        <w:rPr>
          <w:rFonts w:cs="Arial"/>
          <w:sz w:val="20"/>
          <w:szCs w:val="20"/>
        </w:rPr>
        <w:t xml:space="preserve">that </w:t>
      </w:r>
      <w:r w:rsidR="00D97C21" w:rsidRPr="00B559B5">
        <w:rPr>
          <w:rFonts w:cs="Arial"/>
          <w:sz w:val="20"/>
          <w:szCs w:val="20"/>
        </w:rPr>
        <w:t xml:space="preserve">David would be glad to hear that Saul was dead, so </w:t>
      </w:r>
      <w:r w:rsidR="008136CF">
        <w:rPr>
          <w:rFonts w:cs="Arial"/>
          <w:sz w:val="20"/>
          <w:szCs w:val="20"/>
        </w:rPr>
        <w:t>it is likely that he stole the things from King Saul’s dead body and brought them to</w:t>
      </w:r>
      <w:r w:rsidR="00D97C21" w:rsidRPr="00B559B5">
        <w:rPr>
          <w:rFonts w:cs="Arial"/>
          <w:sz w:val="20"/>
          <w:szCs w:val="20"/>
        </w:rPr>
        <w:t xml:space="preserve"> David</w:t>
      </w:r>
      <w:r w:rsidR="008136CF">
        <w:rPr>
          <w:rFonts w:cs="Arial"/>
          <w:sz w:val="20"/>
          <w:szCs w:val="20"/>
        </w:rPr>
        <w:t xml:space="preserve">, then lied about what had happened, in hopes that he would be </w:t>
      </w:r>
      <w:r w:rsidR="00D97C21" w:rsidRPr="00B559B5">
        <w:rPr>
          <w:rFonts w:cs="Arial"/>
          <w:sz w:val="20"/>
          <w:szCs w:val="20"/>
        </w:rPr>
        <w:t>honor</w:t>
      </w:r>
      <w:r w:rsidR="008136CF">
        <w:rPr>
          <w:rFonts w:cs="Arial"/>
          <w:sz w:val="20"/>
          <w:szCs w:val="20"/>
        </w:rPr>
        <w:t>ed</w:t>
      </w:r>
      <w:r w:rsidR="00D97C21" w:rsidRPr="00B559B5">
        <w:rPr>
          <w:rFonts w:cs="Arial"/>
          <w:sz w:val="20"/>
          <w:szCs w:val="20"/>
        </w:rPr>
        <w:t xml:space="preserve"> for killing </w:t>
      </w:r>
      <w:r w:rsidR="008136CF">
        <w:rPr>
          <w:rFonts w:cs="Arial"/>
          <w:sz w:val="20"/>
          <w:szCs w:val="20"/>
        </w:rPr>
        <w:t>Saul</w:t>
      </w:r>
      <w:r w:rsidR="0087787D">
        <w:rPr>
          <w:rFonts w:cs="Arial"/>
          <w:sz w:val="20"/>
          <w:szCs w:val="20"/>
        </w:rPr>
        <w:t>.</w:t>
      </w:r>
    </w:p>
    <w:p w14:paraId="0FFCFF5C" w14:textId="5ED415D6" w:rsidR="00EE180B" w:rsidRDefault="00D97C21" w:rsidP="001A5736">
      <w:pPr>
        <w:pStyle w:val="CommentSection"/>
      </w:pPr>
      <w:r w:rsidRPr="00B559B5">
        <w:t>Comment Section:</w:t>
      </w:r>
    </w:p>
    <w:p w14:paraId="09568BD6" w14:textId="77777777" w:rsidR="00EE180B" w:rsidRDefault="00EE180B">
      <w:pPr>
        <w:rPr>
          <w:rFonts w:cs="Arial"/>
          <w:b/>
          <w:sz w:val="20"/>
          <w:szCs w:val="20"/>
        </w:rPr>
      </w:pPr>
      <w:r>
        <w:rPr>
          <w:rFonts w:cs="Arial"/>
          <w:b/>
          <w:sz w:val="20"/>
          <w:szCs w:val="20"/>
        </w:rPr>
        <w:br w:type="page"/>
      </w:r>
    </w:p>
    <w:p w14:paraId="0FFCFF61" w14:textId="77777777" w:rsidR="009D33A2" w:rsidRPr="00B559B5" w:rsidRDefault="00D97C21" w:rsidP="008508BC">
      <w:pPr>
        <w:pStyle w:val="Heading1"/>
      </w:pPr>
      <w:bookmarkStart w:id="39" w:name="_heading=h.4anzqyu" w:colFirst="0" w:colLast="0"/>
      <w:bookmarkStart w:id="40" w:name="_heading=h.14ykbeg" w:colFirst="0" w:colLast="0"/>
      <w:bookmarkStart w:id="41" w:name="_Toc203574568"/>
      <w:bookmarkEnd w:id="39"/>
      <w:bookmarkEnd w:id="40"/>
      <w:r w:rsidRPr="00B559B5">
        <w:lastRenderedPageBreak/>
        <w:t>2 Samuel 2:1-7</w:t>
      </w:r>
      <w:r w:rsidRPr="00B559B5">
        <w:tab/>
      </w:r>
      <w:r w:rsidRPr="006F0744">
        <w:rPr>
          <w:rStyle w:val="Heading2Char"/>
        </w:rPr>
        <w:t>David is anointed king of Judah</w:t>
      </w:r>
      <w:bookmarkEnd w:id="41"/>
    </w:p>
    <w:p w14:paraId="0FFCFF62" w14:textId="3E3DF34B" w:rsidR="009D33A2" w:rsidRPr="00B559B5" w:rsidRDefault="00D97C21" w:rsidP="00034D60">
      <w:pPr>
        <w:pStyle w:val="Background"/>
        <w:rPr>
          <w:b/>
          <w:sz w:val="32"/>
          <w:szCs w:val="32"/>
        </w:rPr>
      </w:pPr>
      <w:r w:rsidRPr="00B559B5">
        <w:rPr>
          <w:b/>
        </w:rPr>
        <w:t xml:space="preserve">Background: </w:t>
      </w:r>
      <w:r w:rsidR="00CD1188">
        <w:t>Instead of rewarding the Amalekite who brought Saul’s crown and band to him</w:t>
      </w:r>
      <w:r w:rsidRPr="00B559B5">
        <w:t xml:space="preserve">, David </w:t>
      </w:r>
      <w:r w:rsidR="00CD1188">
        <w:t xml:space="preserve">killed the Amalekite for what he said he had done to Yahweh’s anointed king, Saul. Then David </w:t>
      </w:r>
      <w:r w:rsidRPr="00B559B5">
        <w:t xml:space="preserve">mourned </w:t>
      </w:r>
      <w:r w:rsidR="00CD1188">
        <w:t>because Saul and Jonathan (who was Saul’s son and David’s friend) had died</w:t>
      </w:r>
      <w:r w:rsidRPr="00B559B5">
        <w:t xml:space="preserve">. </w:t>
      </w:r>
      <w:r w:rsidR="00510C87">
        <w:t>Next,</w:t>
      </w:r>
      <w:r w:rsidR="00CD1188">
        <w:t xml:space="preserve"> David sought Yahweh to find out what to do next.</w:t>
      </w:r>
    </w:p>
    <w:p w14:paraId="0F251C82" w14:textId="77777777" w:rsidR="00B669DB" w:rsidRPr="00170DC8" w:rsidRDefault="00B669DB" w:rsidP="00B669DB">
      <w:pPr>
        <w:pStyle w:val="Background"/>
        <w:rPr>
          <w:b/>
          <w:bCs w:val="0"/>
          <w:i/>
          <w:iCs/>
        </w:rPr>
      </w:pPr>
      <w:r w:rsidRPr="00170DC8">
        <w:rPr>
          <w:b/>
          <w:bCs w:val="0"/>
          <w:i/>
          <w:iCs/>
        </w:rPr>
        <w:t>Read the passage.</w:t>
      </w:r>
    </w:p>
    <w:p w14:paraId="0FFCFF63" w14:textId="77777777" w:rsidR="009D33A2" w:rsidRPr="00B559B5" w:rsidRDefault="00D97C21" w:rsidP="00F94597">
      <w:pPr>
        <w:pStyle w:val="Part1"/>
      </w:pPr>
      <w:r w:rsidRPr="00B559B5">
        <w:t>Part 1</w:t>
      </w:r>
    </w:p>
    <w:p w14:paraId="0FFCFF64" w14:textId="77777777" w:rsidR="009D33A2" w:rsidRPr="00B559B5" w:rsidRDefault="00D97C21" w:rsidP="00034D60">
      <w:pPr>
        <w:pStyle w:val="Answerortell"/>
        <w:rPr>
          <w:b/>
          <w:sz w:val="32"/>
          <w:szCs w:val="32"/>
        </w:rPr>
      </w:pPr>
      <w:r w:rsidRPr="00B559B5">
        <w:t>Tell in your own words what you just read in these verses.</w:t>
      </w:r>
    </w:p>
    <w:p w14:paraId="0FFCFF65" w14:textId="1693D8D2" w:rsidR="009D33A2" w:rsidRDefault="00D97C21" w:rsidP="00034D60">
      <w:pPr>
        <w:pStyle w:val="Checklist2"/>
      </w:pPr>
      <w:r w:rsidRPr="00B559B5">
        <w:t>David asked Yahweh where he should go, and Yahweh told him to go to Hebron</w:t>
      </w:r>
      <w:r w:rsidR="001D2B25">
        <w:t>.</w:t>
      </w:r>
      <w:r w:rsidRPr="00B559B5">
        <w:t xml:space="preserve"> [2:1-</w:t>
      </w:r>
      <w:r w:rsidR="001D2B25">
        <w:t>2</w:t>
      </w:r>
      <w:r w:rsidRPr="00B559B5">
        <w:t>]</w:t>
      </w:r>
    </w:p>
    <w:p w14:paraId="11F91E4F" w14:textId="50B3C1B2" w:rsidR="001D2B25" w:rsidRPr="00B559B5" w:rsidRDefault="001D2B25" w:rsidP="00034D60">
      <w:pPr>
        <w:pStyle w:val="Checklist2"/>
      </w:pPr>
      <w:r>
        <w:t>David and his two wives went up to Hebron, along with the men with David and their families. [2:3]</w:t>
      </w:r>
    </w:p>
    <w:p w14:paraId="0FFCFF66" w14:textId="52A53279" w:rsidR="009D33A2" w:rsidRPr="00B559B5" w:rsidRDefault="001D2B25" w:rsidP="00034D60">
      <w:pPr>
        <w:pStyle w:val="Checklist2"/>
      </w:pPr>
      <w:r>
        <w:t>The men of Judah</w:t>
      </w:r>
      <w:r w:rsidR="00D97C21" w:rsidRPr="00B559B5">
        <w:t xml:space="preserve"> anointed </w:t>
      </w:r>
      <w:r>
        <w:t xml:space="preserve">David </w:t>
      </w:r>
      <w:r w:rsidR="00D97C21" w:rsidRPr="00B559B5">
        <w:t>king over the house of Judah. [2:4]</w:t>
      </w:r>
    </w:p>
    <w:p w14:paraId="0FFCFF67" w14:textId="77777777" w:rsidR="009D33A2" w:rsidRPr="00B559B5" w:rsidRDefault="00D97C21" w:rsidP="00034D60">
      <w:pPr>
        <w:pStyle w:val="Checklist2"/>
      </w:pPr>
      <w:r w:rsidRPr="00B559B5">
        <w:t>David blessed the men of Jabesh Gilead because of the loyalty they had shown to Saul. [2:5-6]</w:t>
      </w:r>
    </w:p>
    <w:p w14:paraId="0FFCFF68" w14:textId="7FF8D534" w:rsidR="009D33A2" w:rsidRPr="00B559B5" w:rsidRDefault="00D97C21" w:rsidP="00034D60">
      <w:pPr>
        <w:pStyle w:val="Checklist2"/>
      </w:pPr>
      <w:r w:rsidRPr="00B559B5">
        <w:t xml:space="preserve">David encouraged the people of Jabesh Gilead to be strong because their master was dead, and </w:t>
      </w:r>
      <w:r w:rsidR="001D2B25">
        <w:t>David</w:t>
      </w:r>
      <w:r w:rsidRPr="00B559B5">
        <w:t xml:space="preserve"> was anointed to be king over Judah. [2:7]</w:t>
      </w:r>
    </w:p>
    <w:p w14:paraId="0FFCFF69" w14:textId="77777777" w:rsidR="009D33A2" w:rsidRPr="00B559B5" w:rsidRDefault="00D97C21" w:rsidP="00F94597">
      <w:pPr>
        <w:pStyle w:val="Part2"/>
      </w:pPr>
      <w:r w:rsidRPr="00B559B5">
        <w:t>Part 2</w:t>
      </w:r>
    </w:p>
    <w:p w14:paraId="0FFCFF6A" w14:textId="77777777" w:rsidR="009D33A2" w:rsidRPr="00B559B5" w:rsidRDefault="00D97C21" w:rsidP="00034D60">
      <w:pPr>
        <w:pStyle w:val="Answerortell"/>
      </w:pPr>
      <w:r w:rsidRPr="00B559B5">
        <w:t>Answer the following questions.</w:t>
      </w:r>
    </w:p>
    <w:p w14:paraId="0FFCFF6B" w14:textId="07CFCA07" w:rsidR="009D33A2" w:rsidRPr="00B559B5" w:rsidRDefault="001D2B25">
      <w:pPr>
        <w:numPr>
          <w:ilvl w:val="0"/>
          <w:numId w:val="73"/>
        </w:numPr>
        <w:pBdr>
          <w:top w:val="nil"/>
          <w:left w:val="nil"/>
          <w:bottom w:val="nil"/>
          <w:right w:val="nil"/>
          <w:between w:val="nil"/>
        </w:pBdr>
        <w:spacing w:before="200" w:after="0"/>
        <w:rPr>
          <w:rFonts w:cs="Arial"/>
          <w:sz w:val="20"/>
          <w:szCs w:val="20"/>
        </w:rPr>
      </w:pPr>
      <w:r w:rsidRPr="00B559B5">
        <w:rPr>
          <w:rFonts w:cs="Arial"/>
          <w:sz w:val="20"/>
          <w:szCs w:val="20"/>
        </w:rPr>
        <w:t>[2:1</w:t>
      </w:r>
      <w:r w:rsidR="00AA6C52">
        <w:rPr>
          <w:rFonts w:cs="Arial"/>
          <w:sz w:val="20"/>
          <w:szCs w:val="20"/>
        </w:rPr>
        <w:t xml:space="preserve">]   </w:t>
      </w:r>
      <w:r w:rsidR="00EA01F2">
        <w:rPr>
          <w:rFonts w:cs="Arial"/>
          <w:sz w:val="20"/>
          <w:szCs w:val="20"/>
        </w:rPr>
        <w:t>To w</w:t>
      </w:r>
      <w:r w:rsidR="00D61BE4">
        <w:rPr>
          <w:rFonts w:cs="Arial"/>
          <w:sz w:val="20"/>
          <w:szCs w:val="20"/>
        </w:rPr>
        <w:t>h</w:t>
      </w:r>
      <w:r w:rsidR="00EA01F2">
        <w:rPr>
          <w:rFonts w:cs="Arial"/>
          <w:sz w:val="20"/>
          <w:szCs w:val="20"/>
        </w:rPr>
        <w:t>ich city in Judah</w:t>
      </w:r>
      <w:r w:rsidR="00D61BE4">
        <w:rPr>
          <w:rFonts w:cs="Arial"/>
          <w:sz w:val="20"/>
          <w:szCs w:val="20"/>
        </w:rPr>
        <w:t xml:space="preserve"> did Yahweh t</w:t>
      </w:r>
      <w:r w:rsidR="00EA01F2">
        <w:rPr>
          <w:rFonts w:cs="Arial"/>
          <w:sz w:val="20"/>
          <w:szCs w:val="20"/>
        </w:rPr>
        <w:t>ell</w:t>
      </w:r>
      <w:r w:rsidR="00D61BE4">
        <w:rPr>
          <w:rFonts w:cs="Arial"/>
          <w:sz w:val="20"/>
          <w:szCs w:val="20"/>
        </w:rPr>
        <w:t xml:space="preserve"> David to go</w:t>
      </w:r>
      <w:r>
        <w:rPr>
          <w:rFonts w:cs="Arial"/>
          <w:sz w:val="20"/>
          <w:szCs w:val="20"/>
        </w:rPr>
        <w:t>, when David asked Yahweh to direct him</w:t>
      </w:r>
      <w:r w:rsidR="00D97C21" w:rsidRPr="00B559B5">
        <w:rPr>
          <w:rFonts w:cs="Arial"/>
          <w:sz w:val="20"/>
          <w:szCs w:val="20"/>
        </w:rPr>
        <w:t xml:space="preserve">? </w:t>
      </w:r>
    </w:p>
    <w:p w14:paraId="0FFCFF6C" w14:textId="0EF25E4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told </w:t>
      </w:r>
      <w:r w:rsidR="00034D60">
        <w:rPr>
          <w:rFonts w:cs="Arial"/>
          <w:sz w:val="20"/>
          <w:szCs w:val="20"/>
        </w:rPr>
        <w:t>David</w:t>
      </w:r>
      <w:r w:rsidRPr="00B559B5">
        <w:rPr>
          <w:rFonts w:cs="Arial"/>
          <w:sz w:val="20"/>
          <w:szCs w:val="20"/>
        </w:rPr>
        <w:t xml:space="preserve"> to go to Hebron. </w:t>
      </w:r>
    </w:p>
    <w:p w14:paraId="0FFCFF6D" w14:textId="77777777" w:rsidR="009D33A2" w:rsidRPr="00B559B5" w:rsidRDefault="009D33A2">
      <w:pPr>
        <w:pBdr>
          <w:top w:val="nil"/>
          <w:left w:val="nil"/>
          <w:bottom w:val="nil"/>
          <w:right w:val="nil"/>
          <w:between w:val="nil"/>
        </w:pBdr>
        <w:ind w:left="720"/>
        <w:rPr>
          <w:rFonts w:cs="Arial"/>
          <w:sz w:val="20"/>
          <w:szCs w:val="20"/>
        </w:rPr>
      </w:pPr>
    </w:p>
    <w:p w14:paraId="0FFCFF6E" w14:textId="3B9CF6ED" w:rsidR="009D33A2" w:rsidRPr="00B559B5" w:rsidRDefault="001D2B25">
      <w:pPr>
        <w:numPr>
          <w:ilvl w:val="0"/>
          <w:numId w:val="73"/>
        </w:numPr>
        <w:pBdr>
          <w:top w:val="nil"/>
          <w:left w:val="nil"/>
          <w:bottom w:val="nil"/>
          <w:right w:val="nil"/>
          <w:between w:val="nil"/>
        </w:pBdr>
        <w:spacing w:after="0"/>
        <w:rPr>
          <w:rFonts w:cs="Arial"/>
          <w:sz w:val="20"/>
          <w:szCs w:val="20"/>
        </w:rPr>
      </w:pPr>
      <w:r w:rsidRPr="00B559B5">
        <w:rPr>
          <w:rFonts w:cs="Arial"/>
          <w:sz w:val="20"/>
          <w:szCs w:val="20"/>
        </w:rPr>
        <w:t>[2:2-3</w:t>
      </w:r>
      <w:r w:rsidR="00AA6C52">
        <w:rPr>
          <w:rFonts w:cs="Arial"/>
          <w:sz w:val="20"/>
          <w:szCs w:val="20"/>
        </w:rPr>
        <w:t xml:space="preserve">]   </w:t>
      </w:r>
      <w:r w:rsidR="00D97C21" w:rsidRPr="00B559B5">
        <w:rPr>
          <w:rFonts w:cs="Arial"/>
          <w:sz w:val="20"/>
          <w:szCs w:val="20"/>
        </w:rPr>
        <w:t xml:space="preserve">Who went up with David to Hebron? </w:t>
      </w:r>
    </w:p>
    <w:p w14:paraId="0FFCFF6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went up to Hebron with his two wives, Ahinoam and Abigail, and the men who were with him, who each brought his family. </w:t>
      </w:r>
    </w:p>
    <w:p w14:paraId="0FFCFF70" w14:textId="77777777" w:rsidR="009D33A2" w:rsidRPr="00B559B5" w:rsidRDefault="009D33A2">
      <w:pPr>
        <w:pBdr>
          <w:top w:val="nil"/>
          <w:left w:val="nil"/>
          <w:bottom w:val="nil"/>
          <w:right w:val="nil"/>
          <w:between w:val="nil"/>
        </w:pBdr>
        <w:ind w:left="720"/>
        <w:rPr>
          <w:rFonts w:cs="Arial"/>
          <w:sz w:val="20"/>
          <w:szCs w:val="20"/>
        </w:rPr>
      </w:pPr>
    </w:p>
    <w:p w14:paraId="0FFCFF71" w14:textId="62E49DF0" w:rsidR="009D33A2" w:rsidRPr="00B559B5" w:rsidRDefault="001D2B25">
      <w:pPr>
        <w:numPr>
          <w:ilvl w:val="0"/>
          <w:numId w:val="73"/>
        </w:numPr>
        <w:pBdr>
          <w:top w:val="nil"/>
          <w:left w:val="nil"/>
          <w:bottom w:val="nil"/>
          <w:right w:val="nil"/>
          <w:between w:val="nil"/>
        </w:pBdr>
        <w:spacing w:after="0"/>
        <w:rPr>
          <w:rFonts w:cs="Arial"/>
          <w:sz w:val="20"/>
          <w:szCs w:val="20"/>
        </w:rPr>
      </w:pPr>
      <w:r w:rsidRPr="00B559B5">
        <w:rPr>
          <w:rFonts w:cs="Arial"/>
          <w:sz w:val="20"/>
          <w:szCs w:val="20"/>
        </w:rPr>
        <w:t>[2:4</w:t>
      </w:r>
      <w:r w:rsidR="00AA6C52">
        <w:rPr>
          <w:rFonts w:cs="Arial"/>
          <w:sz w:val="20"/>
          <w:szCs w:val="20"/>
        </w:rPr>
        <w:t xml:space="preserve">]   </w:t>
      </w:r>
      <w:r w:rsidR="00D97C21" w:rsidRPr="00B559B5">
        <w:rPr>
          <w:rFonts w:cs="Arial"/>
          <w:sz w:val="20"/>
          <w:szCs w:val="20"/>
        </w:rPr>
        <w:t xml:space="preserve">Who anointed David as king, and what did they say? </w:t>
      </w:r>
    </w:p>
    <w:p w14:paraId="0FFCFF7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men of Judah came and anointed David king over the house of Judah. They told David that the men of Jabesh Gilead had buried Saul. </w:t>
      </w:r>
    </w:p>
    <w:p w14:paraId="0FFCFF73" w14:textId="77777777" w:rsidR="009D33A2" w:rsidRPr="00B559B5" w:rsidRDefault="009D33A2">
      <w:pPr>
        <w:pBdr>
          <w:top w:val="nil"/>
          <w:left w:val="nil"/>
          <w:bottom w:val="nil"/>
          <w:right w:val="nil"/>
          <w:between w:val="nil"/>
        </w:pBdr>
        <w:ind w:left="720"/>
        <w:rPr>
          <w:rFonts w:cs="Arial"/>
          <w:sz w:val="20"/>
          <w:szCs w:val="20"/>
        </w:rPr>
      </w:pPr>
    </w:p>
    <w:p w14:paraId="0FFCFF74" w14:textId="4B6EADC2" w:rsidR="009D33A2" w:rsidRPr="00B559B5" w:rsidRDefault="001D2B25">
      <w:pPr>
        <w:numPr>
          <w:ilvl w:val="0"/>
          <w:numId w:val="73"/>
        </w:numPr>
        <w:pBdr>
          <w:top w:val="nil"/>
          <w:left w:val="nil"/>
          <w:bottom w:val="nil"/>
          <w:right w:val="nil"/>
          <w:between w:val="nil"/>
        </w:pBdr>
        <w:spacing w:after="0"/>
        <w:rPr>
          <w:rFonts w:cs="Arial"/>
          <w:sz w:val="20"/>
          <w:szCs w:val="20"/>
        </w:rPr>
      </w:pPr>
      <w:r w:rsidRPr="00B559B5">
        <w:rPr>
          <w:rFonts w:cs="Arial"/>
          <w:sz w:val="20"/>
          <w:szCs w:val="20"/>
        </w:rPr>
        <w:t>[2:5</w:t>
      </w:r>
      <w:r w:rsidR="00AA6C52">
        <w:rPr>
          <w:rFonts w:cs="Arial"/>
          <w:sz w:val="20"/>
          <w:szCs w:val="20"/>
        </w:rPr>
        <w:t xml:space="preserve">]   </w:t>
      </w:r>
      <w:r w:rsidR="00D97C21" w:rsidRPr="00B559B5">
        <w:rPr>
          <w:rFonts w:cs="Arial"/>
          <w:sz w:val="20"/>
          <w:szCs w:val="20"/>
        </w:rPr>
        <w:t xml:space="preserve">What message did David send to the men of Jabesh Gilead? </w:t>
      </w:r>
    </w:p>
    <w:p w14:paraId="0FFCFF75" w14:textId="4AA551AB" w:rsidR="009D33A2" w:rsidRPr="00B559B5" w:rsidRDefault="00092B49">
      <w:pPr>
        <w:pBdr>
          <w:top w:val="nil"/>
          <w:left w:val="nil"/>
          <w:bottom w:val="nil"/>
          <w:right w:val="nil"/>
          <w:between w:val="nil"/>
        </w:pBdr>
        <w:ind w:left="720"/>
        <w:rPr>
          <w:rFonts w:cs="Arial"/>
          <w:sz w:val="20"/>
          <w:szCs w:val="20"/>
        </w:rPr>
      </w:pPr>
      <w:r>
        <w:rPr>
          <w:rFonts w:cs="Arial"/>
          <w:sz w:val="20"/>
          <w:szCs w:val="20"/>
        </w:rPr>
        <w:t>He sent them a blessing from</w:t>
      </w:r>
      <w:r w:rsidR="00D97C21" w:rsidRPr="00B559B5">
        <w:rPr>
          <w:rFonts w:cs="Arial"/>
          <w:sz w:val="20"/>
          <w:szCs w:val="20"/>
        </w:rPr>
        <w:t xml:space="preserve"> Yahweh </w:t>
      </w:r>
      <w:r>
        <w:rPr>
          <w:rFonts w:cs="Arial"/>
          <w:sz w:val="20"/>
          <w:szCs w:val="20"/>
        </w:rPr>
        <w:t>for the</w:t>
      </w:r>
      <w:r w:rsidR="00D97C21" w:rsidRPr="00B559B5">
        <w:rPr>
          <w:rFonts w:cs="Arial"/>
          <w:sz w:val="20"/>
          <w:szCs w:val="20"/>
        </w:rPr>
        <w:t xml:space="preserve"> loyalty </w:t>
      </w:r>
      <w:r>
        <w:rPr>
          <w:rFonts w:cs="Arial"/>
          <w:sz w:val="20"/>
          <w:szCs w:val="20"/>
        </w:rPr>
        <w:t xml:space="preserve">that they had shown </w:t>
      </w:r>
      <w:r w:rsidR="00D97C21" w:rsidRPr="00B559B5">
        <w:rPr>
          <w:rFonts w:cs="Arial"/>
          <w:sz w:val="20"/>
          <w:szCs w:val="20"/>
        </w:rPr>
        <w:t xml:space="preserve">to Saul </w:t>
      </w:r>
      <w:r>
        <w:rPr>
          <w:rFonts w:cs="Arial"/>
          <w:sz w:val="20"/>
          <w:szCs w:val="20"/>
        </w:rPr>
        <w:t>by burying him</w:t>
      </w:r>
      <w:r w:rsidR="00D97C21" w:rsidRPr="00B559B5">
        <w:rPr>
          <w:rFonts w:cs="Arial"/>
          <w:sz w:val="20"/>
          <w:szCs w:val="20"/>
        </w:rPr>
        <w:t xml:space="preserve">. </w:t>
      </w:r>
    </w:p>
    <w:p w14:paraId="0FFCFF76"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0FFCFF77" w14:textId="34AFC976" w:rsidR="009D33A2" w:rsidRPr="00B559B5" w:rsidRDefault="001D2B25">
      <w:pPr>
        <w:numPr>
          <w:ilvl w:val="0"/>
          <w:numId w:val="73"/>
        </w:numPr>
        <w:pBdr>
          <w:top w:val="nil"/>
          <w:left w:val="nil"/>
          <w:bottom w:val="nil"/>
          <w:right w:val="nil"/>
          <w:between w:val="nil"/>
        </w:pBdr>
        <w:spacing w:after="0"/>
        <w:rPr>
          <w:rFonts w:cs="Arial"/>
          <w:sz w:val="20"/>
          <w:szCs w:val="20"/>
        </w:rPr>
      </w:pPr>
      <w:r w:rsidRPr="00B559B5">
        <w:rPr>
          <w:rFonts w:cs="Arial"/>
          <w:sz w:val="20"/>
          <w:szCs w:val="20"/>
        </w:rPr>
        <w:t>[2:6</w:t>
      </w:r>
      <w:r w:rsidR="00AA6C52">
        <w:rPr>
          <w:rFonts w:cs="Arial"/>
          <w:sz w:val="20"/>
          <w:szCs w:val="20"/>
        </w:rPr>
        <w:t xml:space="preserve">]   </w:t>
      </w:r>
      <w:r w:rsidR="00D97C21" w:rsidRPr="00B559B5">
        <w:rPr>
          <w:rFonts w:cs="Arial"/>
          <w:sz w:val="20"/>
          <w:szCs w:val="20"/>
        </w:rPr>
        <w:t xml:space="preserve">How did David bless the men of Jabesh Gilead? </w:t>
      </w:r>
    </w:p>
    <w:p w14:paraId="0FFCFF78" w14:textId="53BE67B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asked that Yahweh</w:t>
      </w:r>
      <w:r w:rsidR="001D2B25">
        <w:rPr>
          <w:rFonts w:cs="Arial"/>
          <w:sz w:val="20"/>
          <w:szCs w:val="20"/>
        </w:rPr>
        <w:t xml:space="preserve"> would</w:t>
      </w:r>
      <w:r w:rsidRPr="00B559B5">
        <w:rPr>
          <w:rFonts w:cs="Arial"/>
          <w:sz w:val="20"/>
          <w:szCs w:val="20"/>
        </w:rPr>
        <w:t xml:space="preserve"> show them love and faithfulness because of what they did for Saul. David said he would also be good to them. </w:t>
      </w:r>
    </w:p>
    <w:p w14:paraId="0FFCFF79" w14:textId="77777777" w:rsidR="009D33A2" w:rsidRDefault="009D33A2">
      <w:pPr>
        <w:pBdr>
          <w:top w:val="nil"/>
          <w:left w:val="nil"/>
          <w:bottom w:val="nil"/>
          <w:right w:val="nil"/>
          <w:between w:val="nil"/>
        </w:pBdr>
        <w:ind w:left="720"/>
        <w:rPr>
          <w:rFonts w:cs="Arial"/>
          <w:sz w:val="20"/>
          <w:szCs w:val="20"/>
        </w:rPr>
      </w:pPr>
    </w:p>
    <w:p w14:paraId="56327F45" w14:textId="383F478B" w:rsidR="00CD1188" w:rsidRPr="00B559B5" w:rsidRDefault="00CD1188" w:rsidP="00CD1188">
      <w:pPr>
        <w:pStyle w:val="Continuedline"/>
      </w:pPr>
      <w:r>
        <w:lastRenderedPageBreak/>
        <w:t>2 Samuel 2:1-7</w:t>
      </w:r>
      <w:r w:rsidR="002E698C">
        <w:t xml:space="preserve"> continued</w:t>
      </w:r>
    </w:p>
    <w:p w14:paraId="0FFCFF7A" w14:textId="189738EA" w:rsidR="009D33A2" w:rsidRPr="00B559B5" w:rsidRDefault="001D2B25">
      <w:pPr>
        <w:numPr>
          <w:ilvl w:val="0"/>
          <w:numId w:val="73"/>
        </w:numPr>
        <w:pBdr>
          <w:top w:val="nil"/>
          <w:left w:val="nil"/>
          <w:bottom w:val="nil"/>
          <w:right w:val="nil"/>
          <w:between w:val="nil"/>
        </w:pBdr>
        <w:spacing w:after="0"/>
        <w:rPr>
          <w:rFonts w:cs="Arial"/>
          <w:sz w:val="20"/>
          <w:szCs w:val="20"/>
        </w:rPr>
      </w:pPr>
      <w:r w:rsidRPr="00B559B5">
        <w:rPr>
          <w:rFonts w:cs="Arial"/>
          <w:sz w:val="20"/>
          <w:szCs w:val="20"/>
        </w:rPr>
        <w:t>[2:7</w:t>
      </w:r>
      <w:r w:rsidR="00AA6C52">
        <w:rPr>
          <w:rFonts w:cs="Arial"/>
          <w:sz w:val="20"/>
          <w:szCs w:val="20"/>
        </w:rPr>
        <w:t xml:space="preserve">]   </w:t>
      </w:r>
      <w:r w:rsidR="00D97C21" w:rsidRPr="00B559B5">
        <w:rPr>
          <w:rFonts w:cs="Arial"/>
          <w:sz w:val="20"/>
          <w:szCs w:val="20"/>
        </w:rPr>
        <w:t>What did David tell the men of Jabesh Gilead</w:t>
      </w:r>
      <w:r>
        <w:rPr>
          <w:rFonts w:cs="Arial"/>
          <w:sz w:val="20"/>
          <w:szCs w:val="20"/>
        </w:rPr>
        <w:t xml:space="preserve"> in verse 7</w:t>
      </w:r>
      <w:r w:rsidR="00D97C21" w:rsidRPr="00B559B5">
        <w:rPr>
          <w:rFonts w:cs="Arial"/>
          <w:sz w:val="20"/>
          <w:szCs w:val="20"/>
        </w:rPr>
        <w:t xml:space="preserve">? </w:t>
      </w:r>
    </w:p>
    <w:p w14:paraId="0FFCFF7B"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told them to be strong and courageous because Saul was dead, and David was their new king. </w:t>
      </w:r>
    </w:p>
    <w:p w14:paraId="0FFCFF7C" w14:textId="77777777" w:rsidR="009D33A2" w:rsidRPr="00B559B5" w:rsidRDefault="00D97C21" w:rsidP="001A5736">
      <w:pPr>
        <w:pStyle w:val="CommentSection"/>
      </w:pPr>
      <w:r w:rsidRPr="00B559B5">
        <w:t xml:space="preserve"> Comment Section:</w:t>
      </w:r>
      <w:r w:rsidRPr="00567D5F">
        <w:br w:type="page"/>
      </w:r>
    </w:p>
    <w:p w14:paraId="0FFCFF7D" w14:textId="301EBEA8" w:rsidR="009D33A2" w:rsidRPr="00B559B5" w:rsidRDefault="00D97C21" w:rsidP="008508BC">
      <w:pPr>
        <w:pStyle w:val="Heading1"/>
      </w:pPr>
      <w:bookmarkStart w:id="42" w:name="_heading=h.lpg5mtm7dbjy" w:colFirst="0" w:colLast="0"/>
      <w:bookmarkStart w:id="43" w:name="_Toc203574569"/>
      <w:bookmarkEnd w:id="42"/>
      <w:r w:rsidRPr="00B559B5">
        <w:lastRenderedPageBreak/>
        <w:t>2 Samuel 5:1-5</w:t>
      </w:r>
      <w:r w:rsidRPr="00B559B5">
        <w:tab/>
      </w:r>
      <w:r w:rsidR="002834D6">
        <w:tab/>
      </w:r>
      <w:r w:rsidRPr="00095266">
        <w:rPr>
          <w:rStyle w:val="Heading2Char"/>
        </w:rPr>
        <w:t>David becomes king of all Israel</w:t>
      </w:r>
      <w:bookmarkEnd w:id="43"/>
    </w:p>
    <w:p w14:paraId="0FFCFF7E" w14:textId="47B48091" w:rsidR="009D33A2" w:rsidRDefault="00D97C21">
      <w:pPr>
        <w:spacing w:after="240"/>
        <w:rPr>
          <w:rFonts w:cs="Arial"/>
          <w:sz w:val="20"/>
          <w:szCs w:val="20"/>
        </w:rPr>
      </w:pPr>
      <w:r w:rsidRPr="00B559B5">
        <w:rPr>
          <w:rFonts w:cs="Arial"/>
          <w:b/>
          <w:sz w:val="20"/>
          <w:szCs w:val="20"/>
        </w:rPr>
        <w:t xml:space="preserve">Background: </w:t>
      </w:r>
      <w:r w:rsidR="00BC53EB">
        <w:rPr>
          <w:rFonts w:cs="Arial"/>
          <w:sz w:val="20"/>
          <w:szCs w:val="20"/>
        </w:rPr>
        <w:t xml:space="preserve">For a short time, </w:t>
      </w:r>
      <w:r w:rsidR="00D556C9">
        <w:rPr>
          <w:rFonts w:cs="Arial"/>
          <w:sz w:val="20"/>
          <w:szCs w:val="20"/>
        </w:rPr>
        <w:t>one of Saul’s sons, Ish-</w:t>
      </w:r>
      <w:proofErr w:type="spellStart"/>
      <w:r w:rsidR="00D556C9">
        <w:rPr>
          <w:rFonts w:cs="Arial"/>
          <w:sz w:val="20"/>
          <w:szCs w:val="20"/>
        </w:rPr>
        <w:t>Bosheth</w:t>
      </w:r>
      <w:proofErr w:type="spellEnd"/>
      <w:r w:rsidR="00D556C9">
        <w:rPr>
          <w:rFonts w:cs="Arial"/>
          <w:sz w:val="20"/>
          <w:szCs w:val="20"/>
        </w:rPr>
        <w:t xml:space="preserve">, ruled over the tribes of Israel other than Judah. After </w:t>
      </w:r>
      <w:r w:rsidR="00690CBB">
        <w:rPr>
          <w:rFonts w:cs="Arial"/>
          <w:sz w:val="20"/>
          <w:szCs w:val="20"/>
        </w:rPr>
        <w:t>conflict</w:t>
      </w:r>
      <w:r w:rsidR="00D556C9">
        <w:rPr>
          <w:rFonts w:cs="Arial"/>
          <w:sz w:val="20"/>
          <w:szCs w:val="20"/>
        </w:rPr>
        <w:t xml:space="preserve"> between Saul’s army and David’s army, multiple people were killed. One of these was Ish-</w:t>
      </w:r>
      <w:proofErr w:type="spellStart"/>
      <w:r w:rsidR="00D556C9">
        <w:rPr>
          <w:rFonts w:cs="Arial"/>
          <w:sz w:val="20"/>
          <w:szCs w:val="20"/>
        </w:rPr>
        <w:t>Bosheth</w:t>
      </w:r>
      <w:proofErr w:type="spellEnd"/>
      <w:r w:rsidR="00D556C9">
        <w:rPr>
          <w:rFonts w:cs="Arial"/>
          <w:sz w:val="20"/>
          <w:szCs w:val="20"/>
        </w:rPr>
        <w:t>. But David continued to surprise others by avenging and mourning the deaths of Saul’s relatives, including Ish-</w:t>
      </w:r>
      <w:proofErr w:type="spellStart"/>
      <w:r w:rsidR="00D556C9">
        <w:rPr>
          <w:rFonts w:cs="Arial"/>
          <w:sz w:val="20"/>
          <w:szCs w:val="20"/>
        </w:rPr>
        <w:t>Bosheth</w:t>
      </w:r>
      <w:proofErr w:type="spellEnd"/>
      <w:r w:rsidR="00D556C9">
        <w:rPr>
          <w:rFonts w:cs="Arial"/>
          <w:sz w:val="20"/>
          <w:szCs w:val="20"/>
        </w:rPr>
        <w:t xml:space="preserve">, rather than rejoicing that his rivals were killed. This was because David honored Saul as </w:t>
      </w:r>
      <w:r w:rsidR="00690CBB">
        <w:rPr>
          <w:rFonts w:cs="Arial"/>
          <w:sz w:val="20"/>
          <w:szCs w:val="20"/>
        </w:rPr>
        <w:t>God’s anointed king</w:t>
      </w:r>
      <w:r w:rsidR="00D556C9">
        <w:rPr>
          <w:rFonts w:cs="Arial"/>
          <w:sz w:val="20"/>
          <w:szCs w:val="20"/>
        </w:rPr>
        <w:t xml:space="preserve">. </w:t>
      </w:r>
    </w:p>
    <w:p w14:paraId="451031B3" w14:textId="77777777" w:rsidR="00B669DB" w:rsidRPr="00170DC8" w:rsidRDefault="00B669DB" w:rsidP="00B669DB">
      <w:pPr>
        <w:pStyle w:val="Background"/>
        <w:rPr>
          <w:b/>
          <w:bCs w:val="0"/>
          <w:i/>
          <w:iCs/>
        </w:rPr>
      </w:pPr>
      <w:r w:rsidRPr="00170DC8">
        <w:rPr>
          <w:b/>
          <w:bCs w:val="0"/>
          <w:i/>
          <w:iCs/>
        </w:rPr>
        <w:t>Read the passage.</w:t>
      </w:r>
    </w:p>
    <w:p w14:paraId="0FFCFF7F" w14:textId="77777777" w:rsidR="009D33A2" w:rsidRPr="00B559B5" w:rsidRDefault="00D97C21" w:rsidP="00F94597">
      <w:pPr>
        <w:pStyle w:val="Part1"/>
      </w:pPr>
      <w:r w:rsidRPr="00B559B5">
        <w:t>Part 1</w:t>
      </w:r>
    </w:p>
    <w:p w14:paraId="0FFCFF80" w14:textId="77777777" w:rsidR="009D33A2" w:rsidRPr="00B559B5" w:rsidRDefault="00D97C21" w:rsidP="00BC53EB">
      <w:pPr>
        <w:pStyle w:val="Answerortell"/>
        <w:rPr>
          <w:b/>
          <w:sz w:val="32"/>
          <w:szCs w:val="32"/>
        </w:rPr>
      </w:pPr>
      <w:r w:rsidRPr="00B559B5">
        <w:t>Tell in your own words what you just read in these verses.</w:t>
      </w:r>
    </w:p>
    <w:p w14:paraId="0FFCFF81" w14:textId="51FD9897" w:rsidR="009D33A2" w:rsidRPr="00B559B5" w:rsidRDefault="00D97C21" w:rsidP="00BC53EB">
      <w:pPr>
        <w:pStyle w:val="Checklist2"/>
      </w:pPr>
      <w:r w:rsidRPr="00B559B5">
        <w:t>The tribes of Israel told David they were his flesh and bone. [5:1]</w:t>
      </w:r>
    </w:p>
    <w:p w14:paraId="0FFCFF82" w14:textId="6FB2789C" w:rsidR="009D33A2" w:rsidRPr="00B559B5" w:rsidRDefault="00D97C21" w:rsidP="00BC53EB">
      <w:pPr>
        <w:pStyle w:val="Checklist2"/>
      </w:pPr>
      <w:r w:rsidRPr="00B559B5">
        <w:t>They reminded David that when Saul was their king</w:t>
      </w:r>
      <w:r w:rsidR="00D556C9">
        <w:t>,</w:t>
      </w:r>
      <w:r w:rsidRPr="00B559B5">
        <w:t xml:space="preserve"> it was David who led the Israelite army. [5:2]</w:t>
      </w:r>
    </w:p>
    <w:p w14:paraId="0FFCFF83" w14:textId="77777777" w:rsidR="009D33A2" w:rsidRPr="00B559B5" w:rsidRDefault="00D97C21" w:rsidP="00BC53EB">
      <w:pPr>
        <w:pStyle w:val="Checklist2"/>
      </w:pPr>
      <w:r w:rsidRPr="00B559B5">
        <w:t>They anointed David king over all the tribes of Israel. [5:3]</w:t>
      </w:r>
    </w:p>
    <w:p w14:paraId="0FFCFF84" w14:textId="2346EA50" w:rsidR="009D33A2" w:rsidRPr="00B559B5" w:rsidRDefault="00D97C21" w:rsidP="00BC53EB">
      <w:pPr>
        <w:pStyle w:val="Checklist2"/>
      </w:pPr>
      <w:r w:rsidRPr="00B559B5">
        <w:t>David reigned forty years</w:t>
      </w:r>
      <w:r w:rsidR="00690CBB">
        <w:t>:</w:t>
      </w:r>
      <w:r w:rsidRPr="00B559B5">
        <w:t xml:space="preserve"> seven years in Hebron as king of Judah, and thirty-three years in Jerusalem as king over all Israel. [5:4</w:t>
      </w:r>
      <w:r w:rsidR="00690CBB">
        <w:t>-5</w:t>
      </w:r>
      <w:r w:rsidRPr="00B559B5">
        <w:t>]</w:t>
      </w:r>
    </w:p>
    <w:p w14:paraId="0FFCFF85" w14:textId="6A721865" w:rsidR="009D33A2" w:rsidRPr="00B559B5" w:rsidRDefault="00D97C21" w:rsidP="00F94597">
      <w:pPr>
        <w:pStyle w:val="Part2"/>
      </w:pPr>
      <w:r w:rsidRPr="00B559B5">
        <w:t>Part 2</w:t>
      </w:r>
    </w:p>
    <w:p w14:paraId="0FFCFF86" w14:textId="77777777" w:rsidR="009D33A2" w:rsidRPr="00B559B5" w:rsidRDefault="00D97C21" w:rsidP="00BC53EB">
      <w:pPr>
        <w:pStyle w:val="Answerortell"/>
      </w:pPr>
      <w:r w:rsidRPr="00B559B5">
        <w:t>Answer the following questions.</w:t>
      </w:r>
    </w:p>
    <w:p w14:paraId="0FFCFF87" w14:textId="77B10E83" w:rsidR="009D33A2" w:rsidRPr="00B559B5" w:rsidRDefault="00F15B2E">
      <w:pPr>
        <w:numPr>
          <w:ilvl w:val="0"/>
          <w:numId w:val="79"/>
        </w:numPr>
        <w:pBdr>
          <w:top w:val="nil"/>
          <w:left w:val="nil"/>
          <w:bottom w:val="nil"/>
          <w:right w:val="nil"/>
          <w:between w:val="nil"/>
        </w:pBdr>
        <w:spacing w:before="200" w:after="0"/>
        <w:rPr>
          <w:rFonts w:cs="Arial"/>
          <w:sz w:val="20"/>
          <w:szCs w:val="20"/>
        </w:rPr>
      </w:pPr>
      <w:r w:rsidRPr="00B559B5">
        <w:rPr>
          <w:rFonts w:cs="Arial"/>
          <w:sz w:val="20"/>
          <w:szCs w:val="20"/>
        </w:rPr>
        <w:t>[5:1</w:t>
      </w:r>
      <w:r w:rsidR="00F84B51">
        <w:rPr>
          <w:rFonts w:cs="Arial"/>
          <w:sz w:val="20"/>
          <w:szCs w:val="20"/>
        </w:rPr>
        <w:t xml:space="preserve">]   </w:t>
      </w:r>
      <w:r w:rsidR="00D97C21" w:rsidRPr="00B559B5">
        <w:rPr>
          <w:rFonts w:cs="Arial"/>
          <w:sz w:val="20"/>
          <w:szCs w:val="20"/>
        </w:rPr>
        <w:t xml:space="preserve">What did all the tribes of Israel say to David? </w:t>
      </w:r>
    </w:p>
    <w:p w14:paraId="0FFCFF88" w14:textId="732CAA89"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said that they were all David’s flesh and bone. </w:t>
      </w:r>
    </w:p>
    <w:p w14:paraId="41299172" w14:textId="77777777" w:rsidR="00AA6C52" w:rsidRDefault="00AA6C52">
      <w:pPr>
        <w:pBdr>
          <w:top w:val="nil"/>
          <w:left w:val="nil"/>
          <w:bottom w:val="nil"/>
          <w:right w:val="nil"/>
          <w:between w:val="nil"/>
        </w:pBdr>
        <w:ind w:left="720"/>
        <w:rPr>
          <w:rFonts w:cs="Arial"/>
          <w:sz w:val="20"/>
          <w:szCs w:val="20"/>
        </w:rPr>
      </w:pPr>
    </w:p>
    <w:p w14:paraId="6CEFB480" w14:textId="6E37DBAB" w:rsidR="00AA6C52" w:rsidRPr="00AA6C52" w:rsidRDefault="00AA6C52" w:rsidP="00AA6C52">
      <w:pPr>
        <w:pStyle w:val="ListParagraph"/>
        <w:numPr>
          <w:ilvl w:val="0"/>
          <w:numId w:val="79"/>
        </w:numPr>
        <w:pBdr>
          <w:top w:val="nil"/>
          <w:left w:val="nil"/>
          <w:bottom w:val="nil"/>
          <w:right w:val="nil"/>
          <w:between w:val="nil"/>
        </w:pBdr>
        <w:spacing w:after="0"/>
        <w:rPr>
          <w:rFonts w:cs="Arial"/>
          <w:sz w:val="20"/>
          <w:szCs w:val="20"/>
        </w:rPr>
      </w:pPr>
      <w:r>
        <w:rPr>
          <w:rFonts w:cs="Arial"/>
          <w:sz w:val="20"/>
          <w:szCs w:val="20"/>
        </w:rPr>
        <w:t>[5:1</w:t>
      </w:r>
      <w:r w:rsidR="00F84B51">
        <w:rPr>
          <w:rFonts w:cs="Arial"/>
          <w:sz w:val="20"/>
          <w:szCs w:val="20"/>
        </w:rPr>
        <w:t xml:space="preserve">]   </w:t>
      </w:r>
      <w:r>
        <w:rPr>
          <w:rFonts w:cs="Arial"/>
          <w:sz w:val="20"/>
          <w:szCs w:val="20"/>
        </w:rPr>
        <w:t>What do you think it meant when they said this to David?</w:t>
      </w:r>
    </w:p>
    <w:p w14:paraId="0FFCFF89" w14:textId="27C52AE1" w:rsidR="009D33A2" w:rsidRDefault="00AA6C52">
      <w:pPr>
        <w:pBdr>
          <w:top w:val="nil"/>
          <w:left w:val="nil"/>
          <w:bottom w:val="nil"/>
          <w:right w:val="nil"/>
          <w:between w:val="nil"/>
        </w:pBdr>
        <w:ind w:left="720"/>
        <w:rPr>
          <w:rFonts w:cs="Arial"/>
          <w:sz w:val="20"/>
          <w:szCs w:val="20"/>
        </w:rPr>
      </w:pPr>
      <w:r>
        <w:rPr>
          <w:rFonts w:cs="Arial"/>
          <w:sz w:val="20"/>
          <w:szCs w:val="20"/>
        </w:rPr>
        <w:t>It seems to indicate that they meant they were all Israelites, or one family.</w:t>
      </w:r>
    </w:p>
    <w:p w14:paraId="02AEBA19" w14:textId="77777777" w:rsidR="00AA6C52" w:rsidRPr="00B559B5" w:rsidRDefault="00AA6C52">
      <w:pPr>
        <w:pBdr>
          <w:top w:val="nil"/>
          <w:left w:val="nil"/>
          <w:bottom w:val="nil"/>
          <w:right w:val="nil"/>
          <w:between w:val="nil"/>
        </w:pBdr>
        <w:ind w:left="720"/>
        <w:rPr>
          <w:rFonts w:cs="Arial"/>
          <w:sz w:val="20"/>
          <w:szCs w:val="20"/>
        </w:rPr>
      </w:pPr>
    </w:p>
    <w:p w14:paraId="0FFCFF8A" w14:textId="5BE79D4D" w:rsidR="009D33A2" w:rsidRPr="00B559B5" w:rsidRDefault="00F15B2E">
      <w:pPr>
        <w:numPr>
          <w:ilvl w:val="0"/>
          <w:numId w:val="79"/>
        </w:numPr>
        <w:pBdr>
          <w:top w:val="nil"/>
          <w:left w:val="nil"/>
          <w:bottom w:val="nil"/>
          <w:right w:val="nil"/>
          <w:between w:val="nil"/>
        </w:pBdr>
        <w:spacing w:after="0"/>
        <w:rPr>
          <w:rFonts w:cs="Arial"/>
          <w:sz w:val="20"/>
          <w:szCs w:val="20"/>
        </w:rPr>
      </w:pPr>
      <w:r w:rsidRPr="00B559B5">
        <w:rPr>
          <w:rFonts w:cs="Arial"/>
          <w:sz w:val="20"/>
          <w:szCs w:val="20"/>
        </w:rPr>
        <w:t>[5:2</w:t>
      </w:r>
      <w:r w:rsidR="00F84B51">
        <w:rPr>
          <w:rFonts w:cs="Arial"/>
          <w:sz w:val="20"/>
          <w:szCs w:val="20"/>
        </w:rPr>
        <w:t xml:space="preserve">]   </w:t>
      </w:r>
      <w:r w:rsidR="00D97C21" w:rsidRPr="00B559B5">
        <w:rPr>
          <w:rFonts w:cs="Arial"/>
          <w:sz w:val="20"/>
          <w:szCs w:val="20"/>
        </w:rPr>
        <w:t xml:space="preserve">What did all the tribes of Israel </w:t>
      </w:r>
      <w:r w:rsidR="00AA6C52">
        <w:rPr>
          <w:rFonts w:cs="Arial"/>
          <w:sz w:val="20"/>
          <w:szCs w:val="20"/>
        </w:rPr>
        <w:t>recall</w:t>
      </w:r>
      <w:r w:rsidR="00D97C21" w:rsidRPr="00B559B5">
        <w:rPr>
          <w:rFonts w:cs="Arial"/>
          <w:sz w:val="20"/>
          <w:szCs w:val="20"/>
        </w:rPr>
        <w:t xml:space="preserve"> </w:t>
      </w:r>
      <w:r w:rsidR="00AA6C52">
        <w:rPr>
          <w:rFonts w:cs="Arial"/>
          <w:sz w:val="20"/>
          <w:szCs w:val="20"/>
        </w:rPr>
        <w:t xml:space="preserve">that </w:t>
      </w:r>
      <w:r w:rsidR="00D97C21" w:rsidRPr="00B559B5">
        <w:rPr>
          <w:rFonts w:cs="Arial"/>
          <w:sz w:val="20"/>
          <w:szCs w:val="20"/>
        </w:rPr>
        <w:t xml:space="preserve">Yahweh had said to David? </w:t>
      </w:r>
    </w:p>
    <w:p w14:paraId="0FFCFF8B" w14:textId="0795B70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All the tribes of Israel </w:t>
      </w:r>
      <w:r w:rsidR="00AA6C52">
        <w:rPr>
          <w:rFonts w:cs="Arial"/>
          <w:sz w:val="20"/>
          <w:szCs w:val="20"/>
        </w:rPr>
        <w:t>recalled</w:t>
      </w:r>
      <w:r w:rsidRPr="00B559B5">
        <w:rPr>
          <w:rFonts w:cs="Arial"/>
          <w:sz w:val="20"/>
          <w:szCs w:val="20"/>
        </w:rPr>
        <w:t xml:space="preserve"> </w:t>
      </w:r>
      <w:r w:rsidR="00690CBB">
        <w:rPr>
          <w:rFonts w:cs="Arial"/>
          <w:sz w:val="20"/>
          <w:szCs w:val="20"/>
        </w:rPr>
        <w:t xml:space="preserve">that </w:t>
      </w:r>
      <w:r w:rsidRPr="00B559B5">
        <w:rPr>
          <w:rFonts w:cs="Arial"/>
          <w:sz w:val="20"/>
          <w:szCs w:val="20"/>
        </w:rPr>
        <w:t xml:space="preserve">Yahweh had </w:t>
      </w:r>
      <w:r w:rsidR="00690CBB">
        <w:rPr>
          <w:rFonts w:cs="Arial"/>
          <w:sz w:val="20"/>
          <w:szCs w:val="20"/>
        </w:rPr>
        <w:t xml:space="preserve">said that </w:t>
      </w:r>
      <w:r w:rsidRPr="00B559B5">
        <w:rPr>
          <w:rFonts w:cs="Arial"/>
          <w:sz w:val="20"/>
          <w:szCs w:val="20"/>
        </w:rPr>
        <w:t>David</w:t>
      </w:r>
      <w:r w:rsidR="00690CBB">
        <w:rPr>
          <w:rFonts w:cs="Arial"/>
          <w:sz w:val="20"/>
          <w:szCs w:val="20"/>
        </w:rPr>
        <w:t xml:space="preserve"> would</w:t>
      </w:r>
      <w:r w:rsidRPr="00B559B5">
        <w:rPr>
          <w:rFonts w:cs="Arial"/>
          <w:sz w:val="20"/>
          <w:szCs w:val="20"/>
        </w:rPr>
        <w:t xml:space="preserve"> shepherd</w:t>
      </w:r>
      <w:r w:rsidR="00690CBB">
        <w:rPr>
          <w:rFonts w:cs="Arial"/>
          <w:sz w:val="20"/>
          <w:szCs w:val="20"/>
        </w:rPr>
        <w:t xml:space="preserve"> Yahweh’s</w:t>
      </w:r>
      <w:r w:rsidRPr="00B559B5">
        <w:rPr>
          <w:rFonts w:cs="Arial"/>
          <w:sz w:val="20"/>
          <w:szCs w:val="20"/>
        </w:rPr>
        <w:t xml:space="preserve"> people Israel, and </w:t>
      </w:r>
      <w:r w:rsidR="00690CBB">
        <w:rPr>
          <w:rFonts w:cs="Arial"/>
          <w:sz w:val="20"/>
          <w:szCs w:val="20"/>
        </w:rPr>
        <w:t xml:space="preserve">that David would </w:t>
      </w:r>
      <w:r w:rsidRPr="00B559B5">
        <w:rPr>
          <w:rFonts w:cs="Arial"/>
          <w:sz w:val="20"/>
          <w:szCs w:val="20"/>
        </w:rPr>
        <w:t>become ruler over Israel.</w:t>
      </w:r>
    </w:p>
    <w:p w14:paraId="0FFCFF8C" w14:textId="77777777" w:rsidR="009D33A2" w:rsidRPr="00B559B5" w:rsidRDefault="009D33A2">
      <w:pPr>
        <w:pBdr>
          <w:top w:val="nil"/>
          <w:left w:val="nil"/>
          <w:bottom w:val="nil"/>
          <w:right w:val="nil"/>
          <w:between w:val="nil"/>
        </w:pBdr>
        <w:ind w:left="720"/>
        <w:rPr>
          <w:rFonts w:cs="Arial"/>
          <w:sz w:val="20"/>
          <w:szCs w:val="20"/>
        </w:rPr>
      </w:pPr>
    </w:p>
    <w:p w14:paraId="0FFCFF8D" w14:textId="6003D0A0" w:rsidR="009D33A2" w:rsidRPr="00B559B5" w:rsidRDefault="00690CBB">
      <w:pPr>
        <w:numPr>
          <w:ilvl w:val="0"/>
          <w:numId w:val="79"/>
        </w:numPr>
        <w:pBdr>
          <w:top w:val="nil"/>
          <w:left w:val="nil"/>
          <w:bottom w:val="nil"/>
          <w:right w:val="nil"/>
          <w:between w:val="nil"/>
        </w:pBdr>
        <w:spacing w:after="0"/>
        <w:rPr>
          <w:rFonts w:cs="Arial"/>
          <w:sz w:val="20"/>
          <w:szCs w:val="20"/>
        </w:rPr>
      </w:pPr>
      <w:r w:rsidRPr="00B559B5">
        <w:rPr>
          <w:rFonts w:cs="Arial"/>
          <w:sz w:val="20"/>
          <w:szCs w:val="20"/>
        </w:rPr>
        <w:t>[5:3</w:t>
      </w:r>
      <w:r w:rsidR="00F84B51">
        <w:rPr>
          <w:rFonts w:cs="Arial"/>
          <w:sz w:val="20"/>
          <w:szCs w:val="20"/>
        </w:rPr>
        <w:t xml:space="preserve">]   </w:t>
      </w:r>
      <w:r w:rsidR="00D97C21" w:rsidRPr="00B559B5">
        <w:rPr>
          <w:rFonts w:cs="Arial"/>
          <w:sz w:val="20"/>
          <w:szCs w:val="20"/>
        </w:rPr>
        <w:t>Wh</w:t>
      </w:r>
      <w:r>
        <w:rPr>
          <w:rFonts w:cs="Arial"/>
          <w:sz w:val="20"/>
          <w:szCs w:val="20"/>
        </w:rPr>
        <w:t>at did all the elders of Israel do in verse 3?</w:t>
      </w:r>
      <w:r w:rsidR="00D97C21" w:rsidRPr="00B559B5">
        <w:rPr>
          <w:rFonts w:cs="Arial"/>
          <w:sz w:val="20"/>
          <w:szCs w:val="20"/>
        </w:rPr>
        <w:t xml:space="preserve"> </w:t>
      </w:r>
    </w:p>
    <w:p w14:paraId="0FFCFF8E" w14:textId="13D05B6F" w:rsidR="009D33A2" w:rsidRPr="00B559B5" w:rsidRDefault="00690CBB">
      <w:pPr>
        <w:pBdr>
          <w:top w:val="nil"/>
          <w:left w:val="nil"/>
          <w:bottom w:val="nil"/>
          <w:right w:val="nil"/>
          <w:between w:val="nil"/>
        </w:pBdr>
        <w:ind w:left="720"/>
        <w:rPr>
          <w:rFonts w:cs="Arial"/>
          <w:sz w:val="20"/>
          <w:szCs w:val="20"/>
        </w:rPr>
      </w:pPr>
      <w:r>
        <w:rPr>
          <w:rFonts w:cs="Arial"/>
          <w:sz w:val="20"/>
          <w:szCs w:val="20"/>
        </w:rPr>
        <w:t>They came to Hebron, made a covenant with David, and anointed him king over Israel.</w:t>
      </w:r>
    </w:p>
    <w:p w14:paraId="0FFCFF8F" w14:textId="77777777" w:rsidR="009D33A2" w:rsidRPr="00B559B5" w:rsidRDefault="009D33A2">
      <w:pPr>
        <w:pBdr>
          <w:top w:val="nil"/>
          <w:left w:val="nil"/>
          <w:bottom w:val="nil"/>
          <w:right w:val="nil"/>
          <w:between w:val="nil"/>
        </w:pBdr>
        <w:ind w:left="720"/>
        <w:rPr>
          <w:rFonts w:cs="Arial"/>
          <w:sz w:val="20"/>
          <w:szCs w:val="20"/>
        </w:rPr>
      </w:pPr>
    </w:p>
    <w:p w14:paraId="0FFCFF90" w14:textId="53EE3B55" w:rsidR="009D33A2" w:rsidRPr="00B559B5" w:rsidRDefault="00690CBB">
      <w:pPr>
        <w:numPr>
          <w:ilvl w:val="0"/>
          <w:numId w:val="79"/>
        </w:numPr>
        <w:pBdr>
          <w:top w:val="nil"/>
          <w:left w:val="nil"/>
          <w:bottom w:val="nil"/>
          <w:right w:val="nil"/>
          <w:between w:val="nil"/>
        </w:pBdr>
        <w:spacing w:after="0"/>
        <w:rPr>
          <w:rFonts w:cs="Arial"/>
          <w:sz w:val="20"/>
          <w:szCs w:val="20"/>
        </w:rPr>
      </w:pPr>
      <w:r>
        <w:rPr>
          <w:rFonts w:cs="Arial"/>
          <w:sz w:val="20"/>
          <w:szCs w:val="20"/>
        </w:rPr>
        <w:t>[5:4</w:t>
      </w:r>
      <w:r w:rsidR="00F84B51">
        <w:rPr>
          <w:rFonts w:cs="Arial"/>
          <w:sz w:val="20"/>
          <w:szCs w:val="20"/>
        </w:rPr>
        <w:t xml:space="preserve">]   </w:t>
      </w:r>
      <w:r w:rsidR="00D97C21" w:rsidRPr="00B559B5">
        <w:rPr>
          <w:rFonts w:cs="Arial"/>
          <w:sz w:val="20"/>
          <w:szCs w:val="20"/>
        </w:rPr>
        <w:t xml:space="preserve">How </w:t>
      </w:r>
      <w:r w:rsidR="00A27A25">
        <w:rPr>
          <w:rFonts w:cs="Arial"/>
          <w:sz w:val="20"/>
          <w:szCs w:val="20"/>
        </w:rPr>
        <w:t>old was</w:t>
      </w:r>
      <w:r>
        <w:rPr>
          <w:rFonts w:cs="Arial"/>
          <w:sz w:val="20"/>
          <w:szCs w:val="20"/>
        </w:rPr>
        <w:t xml:space="preserve"> </w:t>
      </w:r>
      <w:r w:rsidR="00D97C21" w:rsidRPr="00B559B5">
        <w:rPr>
          <w:rFonts w:cs="Arial"/>
          <w:sz w:val="20"/>
          <w:szCs w:val="20"/>
        </w:rPr>
        <w:t>David</w:t>
      </w:r>
      <w:r w:rsidR="00A27A25">
        <w:rPr>
          <w:rFonts w:cs="Arial"/>
          <w:sz w:val="20"/>
          <w:szCs w:val="20"/>
        </w:rPr>
        <w:t xml:space="preserve"> when he began his reign of forty years</w:t>
      </w:r>
      <w:r w:rsidR="00D97C21" w:rsidRPr="00B559B5">
        <w:rPr>
          <w:rFonts w:cs="Arial"/>
          <w:sz w:val="20"/>
          <w:szCs w:val="20"/>
        </w:rPr>
        <w:t xml:space="preserve">? </w:t>
      </w:r>
    </w:p>
    <w:p w14:paraId="0FFCFF91" w14:textId="59FBFFA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was thirty years old when he </w:t>
      </w:r>
      <w:r w:rsidR="00A27A25">
        <w:rPr>
          <w:rFonts w:cs="Arial"/>
          <w:sz w:val="20"/>
          <w:szCs w:val="20"/>
        </w:rPr>
        <w:t>became king</w:t>
      </w:r>
      <w:r w:rsidRPr="00B559B5">
        <w:rPr>
          <w:rFonts w:cs="Arial"/>
          <w:sz w:val="20"/>
          <w:szCs w:val="20"/>
        </w:rPr>
        <w:t>.</w:t>
      </w:r>
    </w:p>
    <w:p w14:paraId="0FFCFF92" w14:textId="791BE7DF" w:rsidR="009D33A2" w:rsidRPr="00B559B5" w:rsidRDefault="001A5736" w:rsidP="001A5736">
      <w:pPr>
        <w:pStyle w:val="Continuedline"/>
      </w:pPr>
      <w:r>
        <w:lastRenderedPageBreak/>
        <w:t>2 Samuel 5:1-5 continued</w:t>
      </w:r>
    </w:p>
    <w:p w14:paraId="0FFCFF93" w14:textId="0B398231" w:rsidR="009D33A2" w:rsidRPr="00B559B5" w:rsidRDefault="00F15B2E">
      <w:pPr>
        <w:numPr>
          <w:ilvl w:val="0"/>
          <w:numId w:val="79"/>
        </w:numPr>
        <w:pBdr>
          <w:top w:val="nil"/>
          <w:left w:val="nil"/>
          <w:bottom w:val="nil"/>
          <w:right w:val="nil"/>
          <w:between w:val="nil"/>
        </w:pBdr>
        <w:spacing w:after="0"/>
        <w:rPr>
          <w:rFonts w:cs="Arial"/>
          <w:sz w:val="20"/>
          <w:szCs w:val="20"/>
        </w:rPr>
      </w:pPr>
      <w:r w:rsidRPr="00B559B5">
        <w:rPr>
          <w:rFonts w:cs="Arial"/>
          <w:sz w:val="20"/>
          <w:szCs w:val="20"/>
        </w:rPr>
        <w:t>[5:5</w:t>
      </w:r>
      <w:r w:rsidR="00F84B51">
        <w:rPr>
          <w:rFonts w:cs="Arial"/>
          <w:sz w:val="20"/>
          <w:szCs w:val="20"/>
        </w:rPr>
        <w:t xml:space="preserve">]   </w:t>
      </w:r>
      <w:r w:rsidR="00D97C21" w:rsidRPr="00B559B5">
        <w:rPr>
          <w:rFonts w:cs="Arial"/>
          <w:sz w:val="20"/>
          <w:szCs w:val="20"/>
        </w:rPr>
        <w:t xml:space="preserve">How many years did David reign over Judah and then </w:t>
      </w:r>
      <w:r w:rsidR="00A27A25">
        <w:rPr>
          <w:rFonts w:cs="Arial"/>
          <w:sz w:val="20"/>
          <w:szCs w:val="20"/>
        </w:rPr>
        <w:t xml:space="preserve">over </w:t>
      </w:r>
      <w:r w:rsidR="00D97C21" w:rsidRPr="00B559B5">
        <w:rPr>
          <w:rFonts w:cs="Arial"/>
          <w:sz w:val="20"/>
          <w:szCs w:val="20"/>
        </w:rPr>
        <w:t xml:space="preserve">all of Israel and Judah? </w:t>
      </w:r>
    </w:p>
    <w:p w14:paraId="0FFCFF95" w14:textId="5F3D7180" w:rsidR="009D33A2" w:rsidRPr="00B559B5" w:rsidRDefault="00D97C21" w:rsidP="00690CBB">
      <w:pPr>
        <w:pBdr>
          <w:top w:val="nil"/>
          <w:left w:val="nil"/>
          <w:bottom w:val="nil"/>
          <w:right w:val="nil"/>
          <w:between w:val="nil"/>
        </w:pBdr>
        <w:ind w:left="720"/>
        <w:rPr>
          <w:rFonts w:cs="Arial"/>
          <w:sz w:val="20"/>
          <w:szCs w:val="20"/>
        </w:rPr>
      </w:pPr>
      <w:r w:rsidRPr="00B559B5">
        <w:rPr>
          <w:rFonts w:cs="Arial"/>
          <w:sz w:val="20"/>
          <w:szCs w:val="20"/>
        </w:rPr>
        <w:t>David reigned seven years and six months over Judah</w:t>
      </w:r>
      <w:r w:rsidR="00690CBB">
        <w:rPr>
          <w:rFonts w:cs="Arial"/>
          <w:sz w:val="20"/>
          <w:szCs w:val="20"/>
        </w:rPr>
        <w:t>. David reigned</w:t>
      </w:r>
      <w:r w:rsidRPr="00B559B5">
        <w:rPr>
          <w:rFonts w:cs="Arial"/>
          <w:sz w:val="20"/>
          <w:szCs w:val="20"/>
        </w:rPr>
        <w:t xml:space="preserve"> thirty-three years in Jerusalem over all Israel and Judah.</w:t>
      </w:r>
    </w:p>
    <w:p w14:paraId="0FFCFF96" w14:textId="77777777" w:rsidR="009D33A2" w:rsidRPr="00B559B5" w:rsidRDefault="00D97C21" w:rsidP="008E5571">
      <w:pPr>
        <w:pStyle w:val="CommentSection"/>
      </w:pPr>
      <w:r w:rsidRPr="00B559B5">
        <w:t>Comment Section:</w:t>
      </w:r>
      <w:r w:rsidRPr="00567D5F">
        <w:br w:type="page"/>
      </w:r>
    </w:p>
    <w:p w14:paraId="0FFCFF97" w14:textId="12D5FCE3" w:rsidR="009D33A2" w:rsidRPr="00B559B5" w:rsidRDefault="00D97C21" w:rsidP="008508BC">
      <w:pPr>
        <w:pStyle w:val="Heading1"/>
      </w:pPr>
      <w:bookmarkStart w:id="44" w:name="_heading=h.hqmn4wd449kq" w:colFirst="0" w:colLast="0"/>
      <w:bookmarkStart w:id="45" w:name="_Toc203574570"/>
      <w:bookmarkEnd w:id="44"/>
      <w:r w:rsidRPr="00B559B5">
        <w:lastRenderedPageBreak/>
        <w:t>2 Samuel 7:18-29</w:t>
      </w:r>
      <w:r w:rsidR="000D55CE">
        <w:t xml:space="preserve"> </w:t>
      </w:r>
      <w:r w:rsidR="000D55CE">
        <w:tab/>
      </w:r>
      <w:r w:rsidRPr="00095266">
        <w:rPr>
          <w:rStyle w:val="Heading2Char"/>
        </w:rPr>
        <w:t>David’s prayer of thanks</w:t>
      </w:r>
      <w:bookmarkEnd w:id="45"/>
    </w:p>
    <w:p w14:paraId="0602CC3D" w14:textId="022D49C2" w:rsidR="008175B1" w:rsidRDefault="008175B1" w:rsidP="008175B1">
      <w:pPr>
        <w:pStyle w:val="Background"/>
      </w:pPr>
      <w:r w:rsidRPr="004952F3">
        <w:rPr>
          <w:b/>
          <w:bCs w:val="0"/>
        </w:rPr>
        <w:t>Background:</w:t>
      </w:r>
      <w:r w:rsidRPr="008175B1">
        <w:t xml:space="preserve"> </w:t>
      </w:r>
      <w:r w:rsidR="00F61286">
        <w:t>Earlier in this</w:t>
      </w:r>
      <w:r>
        <w:t xml:space="preserve"> chapter, David </w:t>
      </w:r>
      <w:r w:rsidR="004952F3">
        <w:t xml:space="preserve">thought it was unfitting that he had a house made of cedar, but God was worshiped in a tent. David wanted to build a house or temple for God. But </w:t>
      </w:r>
      <w:r w:rsidR="00730C61">
        <w:t xml:space="preserve">Yahweh </w:t>
      </w:r>
      <w:r w:rsidR="004952F3">
        <w:t xml:space="preserve">God sent the prophet Nathan to tell David that instead </w:t>
      </w:r>
      <w:r w:rsidR="00730C61">
        <w:t>Yahweh</w:t>
      </w:r>
      <w:r w:rsidR="004952F3">
        <w:t xml:space="preserve"> was going to build a different kind of house for David. </w:t>
      </w:r>
      <w:r w:rsidR="00730C61">
        <w:t>Yahweh</w:t>
      </w:r>
      <w:r w:rsidR="004952F3">
        <w:t xml:space="preserve"> would do this by </w:t>
      </w:r>
      <w:r w:rsidR="00730C61">
        <w:t xml:space="preserve">raising up a descendant of David who would build a house for Yahweh’s name. Yahweh would establish </w:t>
      </w:r>
      <w:r w:rsidR="00F61286">
        <w:t>David’s</w:t>
      </w:r>
      <w:r w:rsidR="00730C61">
        <w:t xml:space="preserve"> throne forever,</w:t>
      </w:r>
      <w:r w:rsidR="00F61286">
        <w:t xml:space="preserve"> and</w:t>
      </w:r>
      <w:r w:rsidR="00730C61">
        <w:t xml:space="preserve"> there would be no end to the kingdom reigned by David’s </w:t>
      </w:r>
      <w:r w:rsidR="00F61286">
        <w:t>descendant</w:t>
      </w:r>
      <w:r w:rsidR="00730C61">
        <w:t xml:space="preserve">. </w:t>
      </w:r>
    </w:p>
    <w:p w14:paraId="64569F2F" w14:textId="2D2C3BE3" w:rsidR="00730C61" w:rsidRPr="008175B1" w:rsidRDefault="00730C61" w:rsidP="008175B1">
      <w:pPr>
        <w:pStyle w:val="Background"/>
      </w:pPr>
      <w:r>
        <w:t>The word house is used in different ways in this passage</w:t>
      </w:r>
      <w:r w:rsidR="002834D6">
        <w:t>. It can</w:t>
      </w:r>
      <w:r>
        <w:t xml:space="preserve"> mean a building</w:t>
      </w:r>
      <w:r w:rsidR="00F86A1D">
        <w:t xml:space="preserve"> or a family or a kingdom.</w:t>
      </w:r>
    </w:p>
    <w:p w14:paraId="3E7AD73D" w14:textId="77777777" w:rsidR="00B669DB" w:rsidRPr="00170DC8" w:rsidRDefault="00B669DB" w:rsidP="00B669DB">
      <w:pPr>
        <w:pStyle w:val="Background"/>
        <w:rPr>
          <w:b/>
          <w:bCs w:val="0"/>
          <w:i/>
          <w:iCs/>
        </w:rPr>
      </w:pPr>
      <w:r w:rsidRPr="00170DC8">
        <w:rPr>
          <w:b/>
          <w:bCs w:val="0"/>
          <w:i/>
          <w:iCs/>
        </w:rPr>
        <w:t>Read the passage.</w:t>
      </w:r>
    </w:p>
    <w:p w14:paraId="0FFCFF98" w14:textId="2A93DFF0" w:rsidR="009D33A2" w:rsidRPr="00B559B5" w:rsidRDefault="00D97C21" w:rsidP="00F94597">
      <w:pPr>
        <w:pStyle w:val="Part1"/>
      </w:pPr>
      <w:r w:rsidRPr="00B559B5">
        <w:t>Part 1</w:t>
      </w:r>
    </w:p>
    <w:p w14:paraId="0FFCFF99" w14:textId="77777777" w:rsidR="009D33A2" w:rsidRPr="00B559B5" w:rsidRDefault="00D97C21" w:rsidP="003B78C3">
      <w:pPr>
        <w:pStyle w:val="Answerortell"/>
        <w:rPr>
          <w:b/>
          <w:sz w:val="32"/>
          <w:szCs w:val="32"/>
        </w:rPr>
      </w:pPr>
      <w:r w:rsidRPr="00B559B5">
        <w:t>Tell in your own words what you just read in these verses.</w:t>
      </w:r>
    </w:p>
    <w:p w14:paraId="0FFCFF9A" w14:textId="063C8344" w:rsidR="009D33A2" w:rsidRPr="00B559B5" w:rsidRDefault="00D97C21" w:rsidP="003B78C3">
      <w:pPr>
        <w:pStyle w:val="Checklist2"/>
      </w:pPr>
      <w:r w:rsidRPr="00B559B5">
        <w:t xml:space="preserve">King David </w:t>
      </w:r>
      <w:r w:rsidR="00F61286">
        <w:t>sat</w:t>
      </w:r>
      <w:r w:rsidRPr="00B559B5">
        <w:t xml:space="preserve"> before Yahweh</w:t>
      </w:r>
      <w:r w:rsidR="00F61286">
        <w:t xml:space="preserve"> and </w:t>
      </w:r>
      <w:r w:rsidRPr="00B559B5">
        <w:t>asked why Yahweh ha</w:t>
      </w:r>
      <w:r w:rsidR="00F61286">
        <w:t>d</w:t>
      </w:r>
      <w:r w:rsidRPr="00B559B5">
        <w:t xml:space="preserve"> been so good to him and </w:t>
      </w:r>
      <w:r w:rsidR="00A27A25">
        <w:t xml:space="preserve">to </w:t>
      </w:r>
      <w:r w:rsidRPr="00B559B5">
        <w:t>his family</w:t>
      </w:r>
      <w:r w:rsidR="00F61286">
        <w:t xml:space="preserve"> and </w:t>
      </w:r>
      <w:r w:rsidR="007E5D5F">
        <w:t xml:space="preserve">had </w:t>
      </w:r>
      <w:r w:rsidR="00F61286">
        <w:t>even spoken about his family’s future</w:t>
      </w:r>
      <w:r w:rsidRPr="00B559B5">
        <w:t>. [7:18-19]</w:t>
      </w:r>
    </w:p>
    <w:p w14:paraId="0FFCFF9B" w14:textId="23AB81A5" w:rsidR="009D33A2" w:rsidRPr="00B559B5" w:rsidRDefault="00D97C21" w:rsidP="003B78C3">
      <w:pPr>
        <w:pStyle w:val="Checklist2"/>
      </w:pPr>
      <w:r w:rsidRPr="00B559B5">
        <w:t xml:space="preserve">David </w:t>
      </w:r>
      <w:r w:rsidR="008175B1">
        <w:t xml:space="preserve">called himself Yahweh’s servant. He </w:t>
      </w:r>
      <w:r w:rsidRPr="00B559B5">
        <w:t xml:space="preserve">said </w:t>
      </w:r>
      <w:r w:rsidR="00A27A25">
        <w:t xml:space="preserve">Yahweh </w:t>
      </w:r>
      <w:r w:rsidRPr="00B559B5">
        <w:t>ha</w:t>
      </w:r>
      <w:r w:rsidR="00A27A25">
        <w:t>d</w:t>
      </w:r>
      <w:r w:rsidRPr="00B559B5">
        <w:t xml:space="preserve"> done </w:t>
      </w:r>
      <w:r w:rsidR="008175B1">
        <w:t>all these</w:t>
      </w:r>
      <w:r w:rsidRPr="00B559B5">
        <w:t xml:space="preserve"> things for his own purposes. [7:20-21]</w:t>
      </w:r>
    </w:p>
    <w:p w14:paraId="0FFCFF9C" w14:textId="383E1448" w:rsidR="009D33A2" w:rsidRPr="00B559B5" w:rsidRDefault="00A27A25" w:rsidP="003B78C3">
      <w:pPr>
        <w:pStyle w:val="Checklist2"/>
      </w:pPr>
      <w:r>
        <w:t xml:space="preserve">As he prayed, </w:t>
      </w:r>
      <w:r w:rsidR="00D97C21" w:rsidRPr="00B559B5">
        <w:t xml:space="preserve">David </w:t>
      </w:r>
      <w:r>
        <w:t>praised how great Yahweh was and praised many</w:t>
      </w:r>
      <w:r w:rsidR="00D97C21" w:rsidRPr="00B559B5">
        <w:t xml:space="preserve"> great things </w:t>
      </w:r>
      <w:r>
        <w:t>Yahweh</w:t>
      </w:r>
      <w:r w:rsidR="00D97C21" w:rsidRPr="00B559B5">
        <w:t xml:space="preserve"> had done</w:t>
      </w:r>
      <w:r w:rsidR="008175B1">
        <w:t xml:space="preserve"> for Israel as well as for David and his family</w:t>
      </w:r>
      <w:r w:rsidR="00D97C21" w:rsidRPr="00B559B5">
        <w:t>. [7:22-24]</w:t>
      </w:r>
    </w:p>
    <w:p w14:paraId="0FFCFF9D" w14:textId="2FDAACEB" w:rsidR="009D33A2" w:rsidRPr="00B559B5" w:rsidRDefault="00D97C21" w:rsidP="003B78C3">
      <w:pPr>
        <w:pStyle w:val="Checklist2"/>
      </w:pPr>
      <w:r w:rsidRPr="00B559B5">
        <w:t>David asked Yahweh to</w:t>
      </w:r>
      <w:r w:rsidR="008175B1">
        <w:t xml:space="preserve"> do</w:t>
      </w:r>
      <w:r w:rsidRPr="00B559B5">
        <w:t xml:space="preserve"> all that he promised for David’s family. [7:25-26, 28-29]</w:t>
      </w:r>
    </w:p>
    <w:p w14:paraId="0FFCFF9E" w14:textId="77777777" w:rsidR="009D33A2" w:rsidRPr="00B559B5" w:rsidRDefault="00D97C21" w:rsidP="003B78C3">
      <w:pPr>
        <w:pStyle w:val="Checklist2"/>
      </w:pPr>
      <w:r w:rsidRPr="00B559B5">
        <w:t>David told Yahweh that he had courage to pray for these things because they had been revealed to David by the prophet Nathan. [7:27]</w:t>
      </w:r>
    </w:p>
    <w:p w14:paraId="0FFCFF9F" w14:textId="4B553F0F" w:rsidR="009D33A2" w:rsidRPr="00B559B5" w:rsidRDefault="00D97C21" w:rsidP="00F94597">
      <w:pPr>
        <w:pStyle w:val="Part2"/>
      </w:pPr>
      <w:r w:rsidRPr="00B559B5">
        <w:t>Part 2</w:t>
      </w:r>
    </w:p>
    <w:p w14:paraId="0FFCFFA0" w14:textId="77777777" w:rsidR="009D33A2" w:rsidRPr="00B559B5" w:rsidRDefault="00D97C21" w:rsidP="003B78C3">
      <w:pPr>
        <w:pStyle w:val="Answerortell"/>
      </w:pPr>
      <w:r w:rsidRPr="00B559B5">
        <w:t>Answer the following questions.</w:t>
      </w:r>
    </w:p>
    <w:p w14:paraId="0FFCFFA1" w14:textId="03718F09" w:rsidR="009D33A2" w:rsidRPr="00B559B5" w:rsidRDefault="00F15B2E">
      <w:pPr>
        <w:numPr>
          <w:ilvl w:val="0"/>
          <w:numId w:val="78"/>
        </w:numPr>
        <w:pBdr>
          <w:top w:val="nil"/>
          <w:left w:val="nil"/>
          <w:bottom w:val="nil"/>
          <w:right w:val="nil"/>
          <w:between w:val="nil"/>
        </w:pBdr>
        <w:spacing w:before="200" w:after="0"/>
        <w:rPr>
          <w:rFonts w:cs="Arial"/>
          <w:sz w:val="20"/>
          <w:szCs w:val="20"/>
        </w:rPr>
      </w:pPr>
      <w:r w:rsidRPr="00B559B5">
        <w:rPr>
          <w:rFonts w:cs="Arial"/>
          <w:sz w:val="20"/>
          <w:szCs w:val="20"/>
        </w:rPr>
        <w:t>[7:18</w:t>
      </w:r>
      <w:r w:rsidR="008175B1">
        <w:rPr>
          <w:rFonts w:cs="Arial"/>
          <w:sz w:val="20"/>
          <w:szCs w:val="20"/>
        </w:rPr>
        <w:t xml:space="preserve">]   </w:t>
      </w:r>
      <w:r w:rsidR="00730C61">
        <w:rPr>
          <w:rFonts w:cs="Arial"/>
          <w:sz w:val="20"/>
          <w:szCs w:val="20"/>
        </w:rPr>
        <w:t>What</w:t>
      </w:r>
      <w:r w:rsidR="00D97C21" w:rsidRPr="00B559B5">
        <w:rPr>
          <w:rFonts w:cs="Arial"/>
          <w:sz w:val="20"/>
          <w:szCs w:val="20"/>
        </w:rPr>
        <w:t xml:space="preserve"> did David do</w:t>
      </w:r>
      <w:r w:rsidR="00730C61">
        <w:rPr>
          <w:rFonts w:cs="Arial"/>
          <w:sz w:val="20"/>
          <w:szCs w:val="20"/>
        </w:rPr>
        <w:t xml:space="preserve"> in response to Yahweh’s words to him</w:t>
      </w:r>
      <w:r w:rsidR="00D97C21" w:rsidRPr="00B559B5">
        <w:rPr>
          <w:rFonts w:cs="Arial"/>
          <w:sz w:val="20"/>
          <w:szCs w:val="20"/>
        </w:rPr>
        <w:t xml:space="preserve">? </w:t>
      </w:r>
    </w:p>
    <w:p w14:paraId="0FFCFFA2" w14:textId="3BE39F0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sat before Yahweh and prayed to him.</w:t>
      </w:r>
    </w:p>
    <w:p w14:paraId="0FFCFFA3" w14:textId="77777777" w:rsidR="009D33A2" w:rsidRPr="00B559B5" w:rsidRDefault="009D33A2">
      <w:pPr>
        <w:pBdr>
          <w:top w:val="nil"/>
          <w:left w:val="nil"/>
          <w:bottom w:val="nil"/>
          <w:right w:val="nil"/>
          <w:between w:val="nil"/>
        </w:pBdr>
        <w:ind w:left="720"/>
        <w:rPr>
          <w:rFonts w:cs="Arial"/>
          <w:sz w:val="20"/>
          <w:szCs w:val="20"/>
        </w:rPr>
      </w:pPr>
    </w:p>
    <w:p w14:paraId="0FFCFFA4" w14:textId="54DF1088" w:rsidR="009D33A2" w:rsidRPr="00B559B5" w:rsidRDefault="00F15B2E">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[7:18</w:t>
      </w:r>
      <w:r w:rsidR="008175B1">
        <w:rPr>
          <w:rFonts w:cs="Arial"/>
          <w:sz w:val="20"/>
          <w:szCs w:val="20"/>
        </w:rPr>
        <w:t xml:space="preserve">]   </w:t>
      </w:r>
      <w:r w:rsidR="00D97C21" w:rsidRPr="00B559B5">
        <w:rPr>
          <w:rFonts w:cs="Arial"/>
          <w:sz w:val="20"/>
          <w:szCs w:val="20"/>
        </w:rPr>
        <w:t xml:space="preserve">What did David ask Yahweh? </w:t>
      </w:r>
    </w:p>
    <w:p w14:paraId="0FFCFFA5" w14:textId="67B4369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asked </w:t>
      </w:r>
      <w:r w:rsidR="00730C61">
        <w:rPr>
          <w:rFonts w:cs="Arial"/>
          <w:sz w:val="20"/>
          <w:szCs w:val="20"/>
        </w:rPr>
        <w:t>how he or his family were important enough for Yahweh to have brought him this far</w:t>
      </w:r>
      <w:r w:rsidRPr="00B559B5">
        <w:rPr>
          <w:rFonts w:cs="Arial"/>
          <w:sz w:val="20"/>
          <w:szCs w:val="20"/>
        </w:rPr>
        <w:t>.</w:t>
      </w:r>
    </w:p>
    <w:p w14:paraId="0FFCFFA6" w14:textId="77777777" w:rsidR="009D33A2" w:rsidRPr="00B559B5" w:rsidRDefault="009D33A2">
      <w:pPr>
        <w:pBdr>
          <w:top w:val="nil"/>
          <w:left w:val="nil"/>
          <w:bottom w:val="nil"/>
          <w:right w:val="nil"/>
          <w:between w:val="nil"/>
        </w:pBdr>
        <w:ind w:left="720"/>
        <w:rPr>
          <w:rFonts w:cs="Arial"/>
          <w:sz w:val="20"/>
          <w:szCs w:val="20"/>
        </w:rPr>
      </w:pPr>
    </w:p>
    <w:p w14:paraId="0FFCFFA7" w14:textId="270F1F5D" w:rsidR="009D33A2" w:rsidRPr="00B559B5" w:rsidRDefault="00F15B2E">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[7:19</w:t>
      </w:r>
      <w:r w:rsidR="008175B1">
        <w:rPr>
          <w:rFonts w:cs="Arial"/>
          <w:sz w:val="20"/>
          <w:szCs w:val="20"/>
        </w:rPr>
        <w:t xml:space="preserve">]   </w:t>
      </w:r>
      <w:r w:rsidR="00D97C21" w:rsidRPr="00B559B5">
        <w:rPr>
          <w:rFonts w:cs="Arial"/>
          <w:sz w:val="20"/>
          <w:szCs w:val="20"/>
        </w:rPr>
        <w:t xml:space="preserve">What did David say about his family? </w:t>
      </w:r>
    </w:p>
    <w:p w14:paraId="0FFCFFA8"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said that Yahweh had spoken about David’s family for generations to come.</w:t>
      </w:r>
    </w:p>
    <w:p w14:paraId="0FFCFFA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10FF1052" w14:textId="4339BC3B" w:rsidR="00F86A1D" w:rsidRDefault="00F86A1D">
      <w:pPr>
        <w:numPr>
          <w:ilvl w:val="0"/>
          <w:numId w:val="78"/>
        </w:numPr>
        <w:pBdr>
          <w:top w:val="nil"/>
          <w:left w:val="nil"/>
          <w:bottom w:val="nil"/>
          <w:right w:val="nil"/>
          <w:between w:val="nil"/>
        </w:pBdr>
        <w:spacing w:after="0"/>
        <w:rPr>
          <w:rFonts w:cs="Arial"/>
          <w:sz w:val="20"/>
          <w:szCs w:val="20"/>
        </w:rPr>
      </w:pPr>
      <w:r>
        <w:rPr>
          <w:rFonts w:cs="Arial"/>
          <w:sz w:val="20"/>
          <w:szCs w:val="20"/>
        </w:rPr>
        <w:t>[7:20-21]   How did David speak about himself in verses 20 and 21?</w:t>
      </w:r>
    </w:p>
    <w:p w14:paraId="581CC40E" w14:textId="4C6CD67F" w:rsidR="00F86A1D" w:rsidRDefault="00F86A1D" w:rsidP="00F86A1D">
      <w:pPr>
        <w:pBdr>
          <w:top w:val="nil"/>
          <w:left w:val="nil"/>
          <w:bottom w:val="nil"/>
          <w:right w:val="nil"/>
          <w:between w:val="nil"/>
        </w:pBdr>
        <w:spacing w:after="0"/>
        <w:ind w:left="720"/>
        <w:rPr>
          <w:rFonts w:cs="Arial"/>
          <w:sz w:val="20"/>
          <w:szCs w:val="20"/>
        </w:rPr>
      </w:pPr>
      <w:r>
        <w:rPr>
          <w:rFonts w:cs="Arial"/>
          <w:sz w:val="20"/>
          <w:szCs w:val="20"/>
        </w:rPr>
        <w:t>David called himself Yahweh’s servant.</w:t>
      </w:r>
    </w:p>
    <w:p w14:paraId="5A508FBC" w14:textId="77777777" w:rsidR="00F86A1D" w:rsidRDefault="00F86A1D" w:rsidP="00F86A1D">
      <w:pPr>
        <w:pBdr>
          <w:top w:val="nil"/>
          <w:left w:val="nil"/>
          <w:bottom w:val="nil"/>
          <w:right w:val="nil"/>
          <w:between w:val="nil"/>
        </w:pBdr>
        <w:spacing w:after="0"/>
        <w:ind w:left="360"/>
        <w:rPr>
          <w:rFonts w:cs="Arial"/>
          <w:sz w:val="20"/>
          <w:szCs w:val="20"/>
        </w:rPr>
      </w:pPr>
    </w:p>
    <w:p w14:paraId="26094A5C" w14:textId="77777777" w:rsidR="00F86A1D" w:rsidRDefault="00F86A1D" w:rsidP="00F86A1D">
      <w:pPr>
        <w:pBdr>
          <w:top w:val="nil"/>
          <w:left w:val="nil"/>
          <w:bottom w:val="nil"/>
          <w:right w:val="nil"/>
          <w:between w:val="nil"/>
        </w:pBdr>
        <w:spacing w:after="0"/>
        <w:ind w:left="360"/>
        <w:rPr>
          <w:rFonts w:cs="Arial"/>
          <w:sz w:val="20"/>
          <w:szCs w:val="20"/>
        </w:rPr>
      </w:pPr>
    </w:p>
    <w:p w14:paraId="0FFCFFAA" w14:textId="1D20DE5B" w:rsidR="009D33A2" w:rsidRPr="00B559B5" w:rsidRDefault="00F15B2E">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[7:21</w:t>
      </w:r>
      <w:r w:rsidR="008175B1">
        <w:rPr>
          <w:rFonts w:cs="Arial"/>
          <w:sz w:val="20"/>
          <w:szCs w:val="20"/>
        </w:rPr>
        <w:t xml:space="preserve">]   </w:t>
      </w:r>
      <w:r w:rsidR="00D97C21" w:rsidRPr="00B559B5">
        <w:rPr>
          <w:rFonts w:cs="Arial"/>
          <w:sz w:val="20"/>
          <w:szCs w:val="20"/>
        </w:rPr>
        <w:t xml:space="preserve">Why did David say that these things were done and revealed to David? </w:t>
      </w:r>
    </w:p>
    <w:p w14:paraId="0FFCFFAB" w14:textId="004B73C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said </w:t>
      </w:r>
      <w:r w:rsidR="00F86A1D">
        <w:rPr>
          <w:rFonts w:cs="Arial"/>
          <w:sz w:val="20"/>
          <w:szCs w:val="20"/>
        </w:rPr>
        <w:t>they were done</w:t>
      </w:r>
      <w:r w:rsidRPr="00B559B5">
        <w:rPr>
          <w:rFonts w:cs="Arial"/>
          <w:sz w:val="20"/>
          <w:szCs w:val="20"/>
        </w:rPr>
        <w:t xml:space="preserve"> the sake of Yahweh’s word </w:t>
      </w:r>
      <w:r w:rsidR="00F86A1D">
        <w:rPr>
          <w:rFonts w:cs="Arial"/>
          <w:sz w:val="20"/>
          <w:szCs w:val="20"/>
        </w:rPr>
        <w:t xml:space="preserve">and </w:t>
      </w:r>
      <w:r w:rsidRPr="00B559B5">
        <w:rPr>
          <w:rFonts w:cs="Arial"/>
          <w:sz w:val="20"/>
          <w:szCs w:val="20"/>
        </w:rPr>
        <w:t xml:space="preserve">to fulfill </w:t>
      </w:r>
      <w:r w:rsidR="00F86A1D">
        <w:rPr>
          <w:rFonts w:cs="Arial"/>
          <w:sz w:val="20"/>
          <w:szCs w:val="20"/>
        </w:rPr>
        <w:t>Yahweh’s</w:t>
      </w:r>
      <w:r w:rsidRPr="00B559B5">
        <w:rPr>
          <w:rFonts w:cs="Arial"/>
          <w:sz w:val="20"/>
          <w:szCs w:val="20"/>
        </w:rPr>
        <w:t xml:space="preserve"> purpose. </w:t>
      </w:r>
    </w:p>
    <w:p w14:paraId="0FFCFFAC" w14:textId="406DA3A0" w:rsidR="009D33A2" w:rsidRPr="00E63210" w:rsidRDefault="00E63210" w:rsidP="00E63210">
      <w:pPr>
        <w:pStyle w:val="Continuedline"/>
      </w:pPr>
      <w:r w:rsidRPr="00B559B5">
        <w:lastRenderedPageBreak/>
        <w:t xml:space="preserve">2 Samuel 7:18-29 continued </w:t>
      </w:r>
      <w:r w:rsidR="00D97C21" w:rsidRPr="00B559B5">
        <w:rPr>
          <w:rFonts w:cs="Arial"/>
        </w:rPr>
        <w:t xml:space="preserve"> </w:t>
      </w:r>
    </w:p>
    <w:p w14:paraId="0FFCFFAD" w14:textId="34DE0EBD" w:rsidR="009D33A2" w:rsidRPr="00B559B5" w:rsidRDefault="00F15B2E">
      <w:pPr>
        <w:numPr>
          <w:ilvl w:val="0"/>
          <w:numId w:val="78"/>
        </w:numPr>
        <w:pBdr>
          <w:top w:val="nil"/>
          <w:left w:val="nil"/>
          <w:bottom w:val="nil"/>
          <w:right w:val="nil"/>
          <w:between w:val="nil"/>
        </w:pBdr>
        <w:spacing w:after="0"/>
        <w:rPr>
          <w:rFonts w:cs="Arial"/>
          <w:sz w:val="20"/>
          <w:szCs w:val="20"/>
        </w:rPr>
      </w:pPr>
      <w:r>
        <w:rPr>
          <w:rFonts w:cs="Arial"/>
          <w:sz w:val="20"/>
          <w:szCs w:val="20"/>
        </w:rPr>
        <w:t>[7:22</w:t>
      </w:r>
      <w:r w:rsidR="008175B1">
        <w:rPr>
          <w:rFonts w:cs="Arial"/>
          <w:sz w:val="20"/>
          <w:szCs w:val="20"/>
        </w:rPr>
        <w:t xml:space="preserve">]   </w:t>
      </w:r>
      <w:r w:rsidR="00D97C21" w:rsidRPr="00B559B5">
        <w:rPr>
          <w:rFonts w:cs="Arial"/>
          <w:sz w:val="20"/>
          <w:szCs w:val="20"/>
        </w:rPr>
        <w:t xml:space="preserve">What did David </w:t>
      </w:r>
      <w:r w:rsidR="00F86A1D">
        <w:rPr>
          <w:rFonts w:cs="Arial"/>
          <w:sz w:val="20"/>
          <w:szCs w:val="20"/>
        </w:rPr>
        <w:t>say about</w:t>
      </w:r>
      <w:r w:rsidR="00D97C21" w:rsidRPr="00B559B5">
        <w:rPr>
          <w:rFonts w:cs="Arial"/>
          <w:sz w:val="20"/>
          <w:szCs w:val="20"/>
        </w:rPr>
        <w:t xml:space="preserve"> Yahweh in </w:t>
      </w:r>
      <w:r>
        <w:rPr>
          <w:rFonts w:cs="Arial"/>
          <w:sz w:val="20"/>
          <w:szCs w:val="20"/>
        </w:rPr>
        <w:t xml:space="preserve">verse </w:t>
      </w:r>
      <w:r w:rsidR="00D97C21" w:rsidRPr="00B559B5">
        <w:rPr>
          <w:rFonts w:cs="Arial"/>
          <w:sz w:val="20"/>
          <w:szCs w:val="20"/>
        </w:rPr>
        <w:t>22?</w:t>
      </w:r>
    </w:p>
    <w:p w14:paraId="0FFCFFAE" w14:textId="3A0A3F1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F86A1D">
        <w:rPr>
          <w:rFonts w:cs="Arial"/>
          <w:sz w:val="20"/>
          <w:szCs w:val="20"/>
        </w:rPr>
        <w:t xml:space="preserve">called </w:t>
      </w:r>
      <w:r w:rsidRPr="00B559B5">
        <w:rPr>
          <w:rFonts w:cs="Arial"/>
          <w:sz w:val="20"/>
          <w:szCs w:val="20"/>
        </w:rPr>
        <w:t>Yahweh great</w:t>
      </w:r>
      <w:r w:rsidR="00F86A1D">
        <w:rPr>
          <w:rFonts w:cs="Arial"/>
          <w:sz w:val="20"/>
          <w:szCs w:val="20"/>
        </w:rPr>
        <w:t>. He said that</w:t>
      </w:r>
      <w:r w:rsidRPr="00B559B5">
        <w:rPr>
          <w:rFonts w:cs="Arial"/>
          <w:sz w:val="20"/>
          <w:szCs w:val="20"/>
        </w:rPr>
        <w:t xml:space="preserve"> there </w:t>
      </w:r>
      <w:r w:rsidR="00F86A1D">
        <w:rPr>
          <w:rFonts w:cs="Arial"/>
          <w:sz w:val="20"/>
          <w:szCs w:val="20"/>
        </w:rPr>
        <w:t>i</w:t>
      </w:r>
      <w:r w:rsidRPr="00B559B5">
        <w:rPr>
          <w:rFonts w:cs="Arial"/>
          <w:sz w:val="20"/>
          <w:szCs w:val="20"/>
        </w:rPr>
        <w:t xml:space="preserve">s no one like </w:t>
      </w:r>
      <w:r w:rsidR="00F86A1D">
        <w:rPr>
          <w:rFonts w:cs="Arial"/>
          <w:sz w:val="20"/>
          <w:szCs w:val="20"/>
        </w:rPr>
        <w:t>Yahweh</w:t>
      </w:r>
      <w:r w:rsidRPr="00B559B5">
        <w:rPr>
          <w:rFonts w:cs="Arial"/>
          <w:sz w:val="20"/>
          <w:szCs w:val="20"/>
        </w:rPr>
        <w:t xml:space="preserve"> and that there </w:t>
      </w:r>
      <w:r w:rsidR="00F86A1D">
        <w:rPr>
          <w:rFonts w:cs="Arial"/>
          <w:sz w:val="20"/>
          <w:szCs w:val="20"/>
        </w:rPr>
        <w:t>i</w:t>
      </w:r>
      <w:r w:rsidRPr="00B559B5">
        <w:rPr>
          <w:rFonts w:cs="Arial"/>
          <w:sz w:val="20"/>
          <w:szCs w:val="20"/>
        </w:rPr>
        <w:t xml:space="preserve">s no God other than him. </w:t>
      </w:r>
    </w:p>
    <w:p w14:paraId="0FFCFFAF" w14:textId="77777777" w:rsidR="009D33A2" w:rsidRPr="00B559B5" w:rsidRDefault="009D33A2">
      <w:pPr>
        <w:pBdr>
          <w:top w:val="nil"/>
          <w:left w:val="nil"/>
          <w:bottom w:val="nil"/>
          <w:right w:val="nil"/>
          <w:between w:val="nil"/>
        </w:pBdr>
        <w:ind w:left="720"/>
        <w:rPr>
          <w:rFonts w:cs="Arial"/>
          <w:sz w:val="20"/>
          <w:szCs w:val="20"/>
        </w:rPr>
      </w:pPr>
    </w:p>
    <w:p w14:paraId="0FFCFFB0" w14:textId="1EB6D2C4" w:rsidR="009D33A2" w:rsidRPr="00B559B5" w:rsidRDefault="00F15B2E">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[7:23</w:t>
      </w:r>
      <w:r w:rsidR="00F86A1D">
        <w:rPr>
          <w:rFonts w:cs="Arial"/>
          <w:sz w:val="20"/>
          <w:szCs w:val="20"/>
        </w:rPr>
        <w:t>-24</w:t>
      </w:r>
      <w:r w:rsidR="008175B1">
        <w:rPr>
          <w:rFonts w:cs="Arial"/>
          <w:sz w:val="20"/>
          <w:szCs w:val="20"/>
        </w:rPr>
        <w:t xml:space="preserve">]   </w:t>
      </w:r>
      <w:r w:rsidR="00D97C21" w:rsidRPr="00B559B5">
        <w:rPr>
          <w:rFonts w:cs="Arial"/>
          <w:sz w:val="20"/>
          <w:szCs w:val="20"/>
        </w:rPr>
        <w:t xml:space="preserve">What </w:t>
      </w:r>
      <w:r w:rsidR="00092B49">
        <w:rPr>
          <w:rFonts w:cs="Arial"/>
          <w:sz w:val="20"/>
          <w:szCs w:val="20"/>
        </w:rPr>
        <w:t xml:space="preserve">did </w:t>
      </w:r>
      <w:r w:rsidR="00D97C21" w:rsidRPr="00B559B5">
        <w:rPr>
          <w:rFonts w:cs="Arial"/>
          <w:sz w:val="20"/>
          <w:szCs w:val="20"/>
        </w:rPr>
        <w:t xml:space="preserve">David </w:t>
      </w:r>
      <w:r w:rsidR="00F86A1D">
        <w:rPr>
          <w:rFonts w:cs="Arial"/>
          <w:sz w:val="20"/>
          <w:szCs w:val="20"/>
        </w:rPr>
        <w:t>mention</w:t>
      </w:r>
      <w:r w:rsidR="00D97C21" w:rsidRPr="00B559B5">
        <w:rPr>
          <w:rFonts w:cs="Arial"/>
          <w:sz w:val="20"/>
          <w:szCs w:val="20"/>
        </w:rPr>
        <w:t xml:space="preserve"> </w:t>
      </w:r>
      <w:r w:rsidR="00F86A1D">
        <w:rPr>
          <w:rFonts w:cs="Arial"/>
          <w:sz w:val="20"/>
          <w:szCs w:val="20"/>
        </w:rPr>
        <w:t xml:space="preserve">that God </w:t>
      </w:r>
      <w:r w:rsidR="00092B49">
        <w:rPr>
          <w:rFonts w:cs="Arial"/>
          <w:sz w:val="20"/>
          <w:szCs w:val="20"/>
        </w:rPr>
        <w:t>had done</w:t>
      </w:r>
      <w:r w:rsidR="00F86A1D">
        <w:rPr>
          <w:rFonts w:cs="Arial"/>
          <w:sz w:val="20"/>
          <w:szCs w:val="20"/>
        </w:rPr>
        <w:t xml:space="preserve"> </w:t>
      </w:r>
      <w:r w:rsidR="00E63210">
        <w:rPr>
          <w:rFonts w:cs="Arial"/>
          <w:sz w:val="20"/>
          <w:szCs w:val="20"/>
        </w:rPr>
        <w:t xml:space="preserve">only </w:t>
      </w:r>
      <w:r w:rsidR="00F86A1D">
        <w:rPr>
          <w:rFonts w:cs="Arial"/>
          <w:sz w:val="20"/>
          <w:szCs w:val="20"/>
        </w:rPr>
        <w:t xml:space="preserve">for </w:t>
      </w:r>
      <w:r w:rsidR="00D97C21" w:rsidRPr="00B559B5">
        <w:rPr>
          <w:rFonts w:cs="Arial"/>
          <w:sz w:val="20"/>
          <w:szCs w:val="20"/>
        </w:rPr>
        <w:t>the nation of Israel?</w:t>
      </w:r>
    </w:p>
    <w:p w14:paraId="0FFCFFB1" w14:textId="7B5EFA9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w:t>
      </w:r>
      <w:r w:rsidR="00F86A1D">
        <w:rPr>
          <w:rFonts w:cs="Arial"/>
          <w:sz w:val="20"/>
          <w:szCs w:val="20"/>
        </w:rPr>
        <w:t>said that God re</w:t>
      </w:r>
      <w:r w:rsidR="00E63210">
        <w:rPr>
          <w:rFonts w:cs="Arial"/>
          <w:sz w:val="20"/>
          <w:szCs w:val="20"/>
        </w:rPr>
        <w:t>deem</w:t>
      </w:r>
      <w:r w:rsidR="00F86A1D">
        <w:rPr>
          <w:rFonts w:cs="Arial"/>
          <w:sz w:val="20"/>
          <w:szCs w:val="20"/>
        </w:rPr>
        <w:t>ed them</w:t>
      </w:r>
      <w:r w:rsidR="00E63210">
        <w:rPr>
          <w:rFonts w:cs="Arial"/>
          <w:sz w:val="20"/>
          <w:szCs w:val="20"/>
        </w:rPr>
        <w:t xml:space="preserve"> so they could be a people </w:t>
      </w:r>
      <w:r w:rsidR="00F86A1D">
        <w:rPr>
          <w:rFonts w:cs="Arial"/>
          <w:sz w:val="20"/>
          <w:szCs w:val="20"/>
        </w:rPr>
        <w:t>for himself</w:t>
      </w:r>
      <w:r w:rsidR="00E63210">
        <w:rPr>
          <w:rFonts w:cs="Arial"/>
          <w:sz w:val="20"/>
          <w:szCs w:val="20"/>
        </w:rPr>
        <w:t>, to make a name for Yahweh himself and to do great deeds for his land</w:t>
      </w:r>
      <w:r w:rsidR="00F86A1D">
        <w:rPr>
          <w:rFonts w:cs="Arial"/>
          <w:sz w:val="20"/>
          <w:szCs w:val="20"/>
        </w:rPr>
        <w:t xml:space="preserve">. </w:t>
      </w:r>
      <w:r w:rsidR="00E63210">
        <w:rPr>
          <w:rFonts w:cs="Arial"/>
          <w:sz w:val="20"/>
          <w:szCs w:val="20"/>
        </w:rPr>
        <w:t>God</w:t>
      </w:r>
      <w:r w:rsidR="00F86A1D">
        <w:rPr>
          <w:rFonts w:cs="Arial"/>
          <w:sz w:val="20"/>
          <w:szCs w:val="20"/>
        </w:rPr>
        <w:t xml:space="preserve"> </w:t>
      </w:r>
      <w:r w:rsidR="00E63210">
        <w:rPr>
          <w:rFonts w:cs="Arial"/>
          <w:sz w:val="20"/>
          <w:szCs w:val="20"/>
        </w:rPr>
        <w:t xml:space="preserve">drove out other nations before the people that he rescued from Egypt. He </w:t>
      </w:r>
      <w:r w:rsidR="00F86A1D">
        <w:rPr>
          <w:rFonts w:cs="Arial"/>
          <w:sz w:val="20"/>
          <w:szCs w:val="20"/>
        </w:rPr>
        <w:t xml:space="preserve">established </w:t>
      </w:r>
      <w:r w:rsidR="00E63210">
        <w:rPr>
          <w:rFonts w:cs="Arial"/>
          <w:sz w:val="20"/>
          <w:szCs w:val="20"/>
        </w:rPr>
        <w:t>Israel</w:t>
      </w:r>
      <w:r w:rsidR="00F86A1D">
        <w:rPr>
          <w:rFonts w:cs="Arial"/>
          <w:sz w:val="20"/>
          <w:szCs w:val="20"/>
        </w:rPr>
        <w:t xml:space="preserve"> to be his people forever. Yahweh became their God.</w:t>
      </w:r>
    </w:p>
    <w:p w14:paraId="0FFCFFB9" w14:textId="77777777" w:rsidR="009D33A2" w:rsidRPr="00B559B5" w:rsidRDefault="009D33A2">
      <w:pPr>
        <w:pBdr>
          <w:top w:val="nil"/>
          <w:left w:val="nil"/>
          <w:bottom w:val="nil"/>
          <w:right w:val="nil"/>
          <w:between w:val="nil"/>
        </w:pBdr>
        <w:ind w:left="720"/>
        <w:rPr>
          <w:rFonts w:cs="Arial"/>
          <w:sz w:val="20"/>
          <w:szCs w:val="20"/>
        </w:rPr>
      </w:pPr>
    </w:p>
    <w:p w14:paraId="0FFCFFBA" w14:textId="0417B6B9" w:rsidR="009D33A2" w:rsidRPr="00B559B5" w:rsidRDefault="00F15B2E">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[7:25</w:t>
      </w:r>
      <w:r w:rsidR="008175B1">
        <w:rPr>
          <w:rFonts w:cs="Arial"/>
          <w:sz w:val="20"/>
          <w:szCs w:val="20"/>
        </w:rPr>
        <w:t xml:space="preserve">]   </w:t>
      </w:r>
      <w:r w:rsidR="00D97C21" w:rsidRPr="00B559B5">
        <w:rPr>
          <w:rFonts w:cs="Arial"/>
          <w:sz w:val="20"/>
          <w:szCs w:val="20"/>
        </w:rPr>
        <w:t xml:space="preserve">What did David pray about the promise Yahweh had made? </w:t>
      </w:r>
    </w:p>
    <w:p w14:paraId="0FFCFFBB" w14:textId="68CD149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prayed </w:t>
      </w:r>
      <w:r w:rsidR="00E63210">
        <w:rPr>
          <w:rFonts w:cs="Arial"/>
          <w:sz w:val="20"/>
          <w:szCs w:val="20"/>
        </w:rPr>
        <w:t>that</w:t>
      </w:r>
      <w:r w:rsidRPr="00B559B5">
        <w:rPr>
          <w:rFonts w:cs="Arial"/>
          <w:sz w:val="20"/>
          <w:szCs w:val="20"/>
        </w:rPr>
        <w:t xml:space="preserve"> </w:t>
      </w:r>
      <w:r w:rsidR="00E63210">
        <w:rPr>
          <w:rFonts w:cs="Arial"/>
          <w:sz w:val="20"/>
          <w:szCs w:val="20"/>
        </w:rPr>
        <w:t xml:space="preserve">the promise would be established </w:t>
      </w:r>
      <w:proofErr w:type="gramStart"/>
      <w:r w:rsidR="00E63210">
        <w:rPr>
          <w:rFonts w:cs="Arial"/>
          <w:sz w:val="20"/>
          <w:szCs w:val="20"/>
        </w:rPr>
        <w:t>for</w:t>
      </w:r>
      <w:r w:rsidR="00894C98">
        <w:rPr>
          <w:rFonts w:cs="Arial"/>
          <w:sz w:val="20"/>
          <w:szCs w:val="20"/>
        </w:rPr>
        <w:t>ever, and</w:t>
      </w:r>
      <w:proofErr w:type="gramEnd"/>
      <w:r w:rsidR="00894C98">
        <w:rPr>
          <w:rFonts w:cs="Arial"/>
          <w:sz w:val="20"/>
          <w:szCs w:val="20"/>
        </w:rPr>
        <w:t xml:space="preserve"> prayed that </w:t>
      </w:r>
      <w:r w:rsidRPr="00B559B5">
        <w:rPr>
          <w:rFonts w:cs="Arial"/>
          <w:sz w:val="20"/>
          <w:szCs w:val="20"/>
        </w:rPr>
        <w:t xml:space="preserve">Yahweh </w:t>
      </w:r>
      <w:r w:rsidR="00894C98">
        <w:rPr>
          <w:rFonts w:cs="Arial"/>
          <w:sz w:val="20"/>
          <w:szCs w:val="20"/>
        </w:rPr>
        <w:t xml:space="preserve">would </w:t>
      </w:r>
      <w:r w:rsidRPr="00B559B5">
        <w:rPr>
          <w:rFonts w:cs="Arial"/>
          <w:sz w:val="20"/>
          <w:szCs w:val="20"/>
        </w:rPr>
        <w:t xml:space="preserve">do as he had promised. </w:t>
      </w:r>
    </w:p>
    <w:p w14:paraId="0FFCFFBC" w14:textId="77777777" w:rsidR="009D33A2" w:rsidRPr="00B559B5" w:rsidRDefault="009D33A2">
      <w:pPr>
        <w:pBdr>
          <w:top w:val="nil"/>
          <w:left w:val="nil"/>
          <w:bottom w:val="nil"/>
          <w:right w:val="nil"/>
          <w:between w:val="nil"/>
        </w:pBdr>
        <w:ind w:left="720"/>
        <w:rPr>
          <w:rFonts w:cs="Arial"/>
          <w:sz w:val="20"/>
          <w:szCs w:val="20"/>
        </w:rPr>
      </w:pPr>
    </w:p>
    <w:p w14:paraId="0FFCFFBD" w14:textId="4B15026E" w:rsidR="009D33A2" w:rsidRPr="00B559B5" w:rsidRDefault="00F15B2E">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[7:26</w:t>
      </w:r>
      <w:r w:rsidR="008175B1">
        <w:rPr>
          <w:rFonts w:cs="Arial"/>
          <w:sz w:val="20"/>
          <w:szCs w:val="20"/>
        </w:rPr>
        <w:t xml:space="preserve">]   </w:t>
      </w:r>
      <w:r w:rsidR="00D97C21" w:rsidRPr="00B559B5">
        <w:rPr>
          <w:rFonts w:cs="Arial"/>
          <w:sz w:val="20"/>
          <w:szCs w:val="20"/>
        </w:rPr>
        <w:t>Wh</w:t>
      </w:r>
      <w:r w:rsidR="00894C98">
        <w:rPr>
          <w:rFonts w:cs="Arial"/>
          <w:sz w:val="20"/>
          <w:szCs w:val="20"/>
        </w:rPr>
        <w:t>at</w:t>
      </w:r>
      <w:r w:rsidR="00D97C21" w:rsidRPr="00B559B5">
        <w:rPr>
          <w:rFonts w:cs="Arial"/>
          <w:sz w:val="20"/>
          <w:szCs w:val="20"/>
        </w:rPr>
        <w:t xml:space="preserve"> did David </w:t>
      </w:r>
      <w:r w:rsidR="00894C98">
        <w:rPr>
          <w:rFonts w:cs="Arial"/>
          <w:sz w:val="20"/>
          <w:szCs w:val="20"/>
        </w:rPr>
        <w:t xml:space="preserve">want people to say about </w:t>
      </w:r>
      <w:r w:rsidR="00D97C21" w:rsidRPr="00B559B5">
        <w:rPr>
          <w:rFonts w:cs="Arial"/>
          <w:sz w:val="20"/>
          <w:szCs w:val="20"/>
        </w:rPr>
        <w:t xml:space="preserve">Yahweh’s </w:t>
      </w:r>
      <w:r w:rsidR="00894C98">
        <w:rPr>
          <w:rFonts w:cs="Arial"/>
          <w:sz w:val="20"/>
          <w:szCs w:val="20"/>
        </w:rPr>
        <w:t xml:space="preserve">great </w:t>
      </w:r>
      <w:r w:rsidR="00D97C21" w:rsidRPr="00B559B5">
        <w:rPr>
          <w:rFonts w:cs="Arial"/>
          <w:sz w:val="20"/>
          <w:szCs w:val="20"/>
        </w:rPr>
        <w:t xml:space="preserve">name? </w:t>
      </w:r>
    </w:p>
    <w:p w14:paraId="0FFCFFBE" w14:textId="19CC477B"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wanted people</w:t>
      </w:r>
      <w:r w:rsidR="00894C98">
        <w:rPr>
          <w:rFonts w:cs="Arial"/>
          <w:sz w:val="20"/>
          <w:szCs w:val="20"/>
        </w:rPr>
        <w:t xml:space="preserve"> to</w:t>
      </w:r>
      <w:r w:rsidRPr="00B559B5">
        <w:rPr>
          <w:rFonts w:cs="Arial"/>
          <w:sz w:val="20"/>
          <w:szCs w:val="20"/>
        </w:rPr>
        <w:t xml:space="preserve"> say </w:t>
      </w:r>
      <w:r w:rsidR="00894C98">
        <w:rPr>
          <w:rFonts w:cs="Arial"/>
          <w:sz w:val="20"/>
          <w:szCs w:val="20"/>
        </w:rPr>
        <w:t xml:space="preserve">that </w:t>
      </w:r>
      <w:r w:rsidRPr="00B559B5">
        <w:rPr>
          <w:rFonts w:cs="Arial"/>
          <w:sz w:val="20"/>
          <w:szCs w:val="20"/>
        </w:rPr>
        <w:t xml:space="preserve">Yahweh is the God of Israel. </w:t>
      </w:r>
    </w:p>
    <w:p w14:paraId="0FFCFFBF" w14:textId="77777777" w:rsidR="009D33A2" w:rsidRPr="00B559B5" w:rsidRDefault="009D33A2">
      <w:pPr>
        <w:pBdr>
          <w:top w:val="nil"/>
          <w:left w:val="nil"/>
          <w:bottom w:val="nil"/>
          <w:right w:val="nil"/>
          <w:between w:val="nil"/>
        </w:pBdr>
        <w:ind w:left="720"/>
        <w:rPr>
          <w:rFonts w:cs="Arial"/>
          <w:sz w:val="20"/>
          <w:szCs w:val="20"/>
        </w:rPr>
      </w:pPr>
    </w:p>
    <w:p w14:paraId="0FFCFFC0" w14:textId="1E7DB47D" w:rsidR="009D33A2" w:rsidRPr="00B559B5" w:rsidRDefault="00F15B2E">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[7:27</w:t>
      </w:r>
      <w:r w:rsidR="008175B1">
        <w:rPr>
          <w:rFonts w:cs="Arial"/>
          <w:sz w:val="20"/>
          <w:szCs w:val="20"/>
        </w:rPr>
        <w:t xml:space="preserve">]   </w:t>
      </w:r>
      <w:r w:rsidR="00D97C21" w:rsidRPr="00B559B5">
        <w:rPr>
          <w:rFonts w:cs="Arial"/>
          <w:sz w:val="20"/>
          <w:szCs w:val="20"/>
        </w:rPr>
        <w:t xml:space="preserve">How did David say he had found courage to pray to Yahweh of hosts? </w:t>
      </w:r>
    </w:p>
    <w:p w14:paraId="0FFCFFC1" w14:textId="2661876A" w:rsidR="009D33A2" w:rsidRPr="00B559B5" w:rsidRDefault="00894C98">
      <w:pPr>
        <w:pBdr>
          <w:top w:val="nil"/>
          <w:left w:val="nil"/>
          <w:bottom w:val="nil"/>
          <w:right w:val="nil"/>
          <w:between w:val="nil"/>
        </w:pBdr>
        <w:ind w:left="720"/>
        <w:rPr>
          <w:rFonts w:cs="Arial"/>
          <w:sz w:val="20"/>
          <w:szCs w:val="20"/>
        </w:rPr>
      </w:pPr>
      <w:r>
        <w:rPr>
          <w:rFonts w:cs="Arial"/>
          <w:sz w:val="20"/>
          <w:szCs w:val="20"/>
        </w:rPr>
        <w:t>H</w:t>
      </w:r>
      <w:r w:rsidR="00D97C21" w:rsidRPr="00B559B5">
        <w:rPr>
          <w:rFonts w:cs="Arial"/>
          <w:sz w:val="20"/>
          <w:szCs w:val="20"/>
        </w:rPr>
        <w:t>e had courage because Yahweh of hosts had revealed that he would build David a house.</w:t>
      </w:r>
    </w:p>
    <w:p w14:paraId="0FFCFFC2" w14:textId="77777777" w:rsidR="009D33A2" w:rsidRPr="00B559B5" w:rsidRDefault="009D33A2">
      <w:pPr>
        <w:pBdr>
          <w:top w:val="nil"/>
          <w:left w:val="nil"/>
          <w:bottom w:val="nil"/>
          <w:right w:val="nil"/>
          <w:between w:val="nil"/>
        </w:pBdr>
        <w:ind w:left="720"/>
        <w:rPr>
          <w:rFonts w:cs="Arial"/>
          <w:sz w:val="20"/>
          <w:szCs w:val="20"/>
        </w:rPr>
      </w:pPr>
    </w:p>
    <w:p w14:paraId="17F8A4DA" w14:textId="1160D3E6" w:rsidR="00894C98" w:rsidRDefault="00F15B2E" w:rsidP="00894C98">
      <w:pPr>
        <w:numPr>
          <w:ilvl w:val="0"/>
          <w:numId w:val="78"/>
        </w:numPr>
        <w:pBdr>
          <w:top w:val="nil"/>
          <w:left w:val="nil"/>
          <w:bottom w:val="nil"/>
          <w:right w:val="nil"/>
          <w:between w:val="nil"/>
        </w:pBdr>
        <w:spacing w:after="0"/>
        <w:rPr>
          <w:rFonts w:cs="Arial"/>
          <w:sz w:val="20"/>
          <w:szCs w:val="20"/>
        </w:rPr>
      </w:pPr>
      <w:r w:rsidRPr="00B559B5">
        <w:rPr>
          <w:rFonts w:cs="Arial"/>
          <w:sz w:val="20"/>
          <w:szCs w:val="20"/>
        </w:rPr>
        <w:t>[7:28</w:t>
      </w:r>
      <w:r w:rsidR="008175B1">
        <w:rPr>
          <w:rFonts w:cs="Arial"/>
          <w:sz w:val="20"/>
          <w:szCs w:val="20"/>
        </w:rPr>
        <w:t xml:space="preserve">]   </w:t>
      </w:r>
      <w:r w:rsidR="00D97C21" w:rsidRPr="00B559B5">
        <w:rPr>
          <w:rFonts w:cs="Arial"/>
          <w:sz w:val="20"/>
          <w:szCs w:val="20"/>
        </w:rPr>
        <w:t xml:space="preserve">What did David </w:t>
      </w:r>
      <w:r w:rsidR="00894C98">
        <w:rPr>
          <w:rFonts w:cs="Arial"/>
          <w:sz w:val="20"/>
          <w:szCs w:val="20"/>
        </w:rPr>
        <w:t xml:space="preserve">call </w:t>
      </w:r>
      <w:r w:rsidR="00D97C21" w:rsidRPr="00B559B5">
        <w:rPr>
          <w:rFonts w:cs="Arial"/>
          <w:sz w:val="20"/>
          <w:szCs w:val="20"/>
        </w:rPr>
        <w:t>Yahweh's word</w:t>
      </w:r>
      <w:r w:rsidR="00894C98">
        <w:rPr>
          <w:rFonts w:cs="Arial"/>
          <w:sz w:val="20"/>
          <w:szCs w:val="20"/>
        </w:rPr>
        <w:t>s</w:t>
      </w:r>
      <w:r w:rsidR="00D97C21" w:rsidRPr="00B559B5">
        <w:rPr>
          <w:rFonts w:cs="Arial"/>
          <w:sz w:val="20"/>
          <w:szCs w:val="20"/>
        </w:rPr>
        <w:t xml:space="preserve">? </w:t>
      </w:r>
    </w:p>
    <w:p w14:paraId="09C10A2F" w14:textId="129B9636" w:rsidR="00894C98" w:rsidRDefault="00894C98" w:rsidP="00894C98">
      <w:pPr>
        <w:pBdr>
          <w:top w:val="nil"/>
          <w:left w:val="nil"/>
          <w:bottom w:val="nil"/>
          <w:right w:val="nil"/>
          <w:between w:val="nil"/>
        </w:pBdr>
        <w:spacing w:after="0"/>
        <w:ind w:left="720"/>
        <w:rPr>
          <w:rFonts w:cs="Arial"/>
          <w:sz w:val="20"/>
          <w:szCs w:val="20"/>
        </w:rPr>
      </w:pPr>
      <w:r>
        <w:rPr>
          <w:rFonts w:cs="Arial"/>
          <w:sz w:val="20"/>
          <w:szCs w:val="20"/>
        </w:rPr>
        <w:t>David called Yahweh’s words trustworthy.</w:t>
      </w:r>
    </w:p>
    <w:p w14:paraId="04633CA8" w14:textId="77777777" w:rsidR="00894C98" w:rsidRDefault="00894C98" w:rsidP="00894C98">
      <w:pPr>
        <w:pBdr>
          <w:top w:val="nil"/>
          <w:left w:val="nil"/>
          <w:bottom w:val="nil"/>
          <w:right w:val="nil"/>
          <w:between w:val="nil"/>
        </w:pBdr>
        <w:spacing w:after="0"/>
        <w:rPr>
          <w:rFonts w:cs="Arial"/>
          <w:sz w:val="20"/>
          <w:szCs w:val="20"/>
        </w:rPr>
      </w:pPr>
    </w:p>
    <w:p w14:paraId="0D8A293C" w14:textId="77777777" w:rsidR="00894C98" w:rsidRPr="00894C98" w:rsidRDefault="00894C98" w:rsidP="00894C98">
      <w:pPr>
        <w:pBdr>
          <w:top w:val="nil"/>
          <w:left w:val="nil"/>
          <w:bottom w:val="nil"/>
          <w:right w:val="nil"/>
          <w:between w:val="nil"/>
        </w:pBdr>
        <w:spacing w:after="0"/>
        <w:rPr>
          <w:rFonts w:cs="Arial"/>
          <w:sz w:val="20"/>
          <w:szCs w:val="20"/>
        </w:rPr>
      </w:pPr>
    </w:p>
    <w:p w14:paraId="0068497D" w14:textId="5DB4AB93" w:rsidR="00894C98" w:rsidRPr="00894C98" w:rsidRDefault="00894C98" w:rsidP="00894C98">
      <w:pPr>
        <w:pStyle w:val="ListParagraph"/>
        <w:numPr>
          <w:ilvl w:val="0"/>
          <w:numId w:val="78"/>
        </w:numPr>
        <w:pBdr>
          <w:top w:val="nil"/>
          <w:left w:val="nil"/>
          <w:bottom w:val="nil"/>
          <w:right w:val="nil"/>
          <w:between w:val="nil"/>
        </w:pBdr>
        <w:spacing w:after="0"/>
        <w:rPr>
          <w:rFonts w:cs="Arial"/>
          <w:sz w:val="20"/>
          <w:szCs w:val="20"/>
        </w:rPr>
      </w:pPr>
      <w:r>
        <w:rPr>
          <w:rFonts w:cs="Arial"/>
          <w:sz w:val="20"/>
          <w:szCs w:val="20"/>
        </w:rPr>
        <w:t>[7:29]   Why would David’s house be blessed forever with Yahweh’s blessing?</w:t>
      </w:r>
    </w:p>
    <w:p w14:paraId="72199DF3" w14:textId="77270F86" w:rsidR="000D55CE" w:rsidRPr="00B559B5" w:rsidRDefault="00D97C21" w:rsidP="00894C98">
      <w:pPr>
        <w:pBdr>
          <w:top w:val="nil"/>
          <w:left w:val="nil"/>
          <w:bottom w:val="nil"/>
          <w:right w:val="nil"/>
          <w:between w:val="nil"/>
        </w:pBdr>
        <w:ind w:left="720"/>
        <w:rPr>
          <w:rFonts w:cs="Arial"/>
          <w:sz w:val="20"/>
          <w:szCs w:val="20"/>
        </w:rPr>
      </w:pPr>
      <w:r w:rsidRPr="00B559B5">
        <w:rPr>
          <w:rFonts w:cs="Arial"/>
          <w:sz w:val="20"/>
          <w:szCs w:val="20"/>
        </w:rPr>
        <w:t>D</w:t>
      </w:r>
      <w:r w:rsidR="00894C98">
        <w:rPr>
          <w:rFonts w:cs="Arial"/>
          <w:sz w:val="20"/>
          <w:szCs w:val="20"/>
        </w:rPr>
        <w:t xml:space="preserve">avid’s house would be blessed forever because that is what </w:t>
      </w:r>
      <w:r w:rsidRPr="00B559B5">
        <w:rPr>
          <w:rFonts w:cs="Arial"/>
          <w:sz w:val="20"/>
          <w:szCs w:val="20"/>
        </w:rPr>
        <w:t>Yahweh</w:t>
      </w:r>
      <w:r w:rsidR="00894C98">
        <w:rPr>
          <w:rFonts w:cs="Arial"/>
          <w:sz w:val="20"/>
          <w:szCs w:val="20"/>
        </w:rPr>
        <w:t xml:space="preserve"> had said</w:t>
      </w:r>
      <w:r w:rsidRPr="00B559B5">
        <w:rPr>
          <w:rFonts w:cs="Arial"/>
          <w:sz w:val="20"/>
          <w:szCs w:val="20"/>
        </w:rPr>
        <w:t>.</w:t>
      </w:r>
    </w:p>
    <w:p w14:paraId="0FFCFFC5" w14:textId="77777777" w:rsidR="009D33A2" w:rsidRPr="00B559B5" w:rsidRDefault="00D97C21" w:rsidP="008E5571">
      <w:pPr>
        <w:pStyle w:val="CommentSection"/>
      </w:pPr>
      <w:r w:rsidRPr="00B559B5">
        <w:t>Comment Section:</w:t>
      </w:r>
    </w:p>
    <w:p w14:paraId="0FFCFFC6" w14:textId="5051AB5F" w:rsidR="00095266" w:rsidRDefault="00095266">
      <w:pPr>
        <w:rPr>
          <w:rFonts w:cs="Arial"/>
          <w:sz w:val="20"/>
        </w:rPr>
      </w:pPr>
      <w:r>
        <w:rPr>
          <w:rFonts w:cs="Arial"/>
          <w:sz w:val="20"/>
        </w:rPr>
        <w:br w:type="page"/>
      </w:r>
    </w:p>
    <w:p w14:paraId="0FFCFFCC" w14:textId="4B9C72F4" w:rsidR="009D33A2" w:rsidRPr="00B559B5" w:rsidRDefault="00D97C21" w:rsidP="008508BC">
      <w:pPr>
        <w:pStyle w:val="Heading1"/>
      </w:pPr>
      <w:bookmarkStart w:id="46" w:name="_Toc203574571"/>
      <w:r w:rsidRPr="00B559B5">
        <w:lastRenderedPageBreak/>
        <w:t>2 Samuel 11:1-5</w:t>
      </w:r>
      <w:r w:rsidRPr="00B559B5">
        <w:tab/>
      </w:r>
      <w:r w:rsidRPr="000D55CE">
        <w:rPr>
          <w:rStyle w:val="Heading2Char"/>
        </w:rPr>
        <w:t>David sins with Bathsheba</w:t>
      </w:r>
      <w:bookmarkEnd w:id="46"/>
    </w:p>
    <w:p w14:paraId="0FFCFFCD" w14:textId="2BE97B16" w:rsidR="009D33A2" w:rsidRPr="00B559B5" w:rsidRDefault="00D97C21">
      <w:pPr>
        <w:spacing w:after="240"/>
        <w:rPr>
          <w:rFonts w:cs="Arial"/>
          <w:b/>
          <w:sz w:val="32"/>
          <w:szCs w:val="32"/>
        </w:rPr>
      </w:pPr>
      <w:r w:rsidRPr="00B559B5">
        <w:rPr>
          <w:rFonts w:cs="Arial"/>
          <w:b/>
          <w:sz w:val="20"/>
          <w:szCs w:val="20"/>
        </w:rPr>
        <w:t xml:space="preserve">Background: </w:t>
      </w:r>
      <w:r w:rsidR="009A7F8D">
        <w:rPr>
          <w:rFonts w:cs="Arial"/>
          <w:sz w:val="20"/>
          <w:szCs w:val="20"/>
        </w:rPr>
        <w:t>In the previous chapter, t</w:t>
      </w:r>
      <w:r w:rsidRPr="00B559B5">
        <w:rPr>
          <w:rFonts w:cs="Arial"/>
          <w:sz w:val="20"/>
          <w:szCs w:val="20"/>
        </w:rPr>
        <w:t xml:space="preserve">he people of Ammon went to war against the Israelites. </w:t>
      </w:r>
    </w:p>
    <w:p w14:paraId="68ED4F1A" w14:textId="77777777" w:rsidR="00B669DB" w:rsidRPr="00170DC8" w:rsidRDefault="00B669DB" w:rsidP="00B669DB">
      <w:pPr>
        <w:pStyle w:val="Background"/>
        <w:rPr>
          <w:b/>
          <w:bCs w:val="0"/>
          <w:i/>
          <w:iCs/>
        </w:rPr>
      </w:pPr>
      <w:r w:rsidRPr="00170DC8">
        <w:rPr>
          <w:b/>
          <w:bCs w:val="0"/>
          <w:i/>
          <w:iCs/>
        </w:rPr>
        <w:t>Read the passage.</w:t>
      </w:r>
    </w:p>
    <w:p w14:paraId="0FFCFFCE" w14:textId="77777777" w:rsidR="009D33A2" w:rsidRPr="00B559B5" w:rsidRDefault="00D97C21" w:rsidP="00F94597">
      <w:pPr>
        <w:pStyle w:val="Part1"/>
      </w:pPr>
      <w:r w:rsidRPr="00B559B5">
        <w:t>Part 1</w:t>
      </w:r>
    </w:p>
    <w:p w14:paraId="0FFCFFCF" w14:textId="77777777" w:rsidR="009D33A2" w:rsidRPr="00B559B5" w:rsidRDefault="00D97C21" w:rsidP="00A01CEE">
      <w:pPr>
        <w:pStyle w:val="Answerortell"/>
        <w:rPr>
          <w:b/>
          <w:sz w:val="32"/>
          <w:szCs w:val="32"/>
        </w:rPr>
      </w:pPr>
      <w:r w:rsidRPr="00B559B5">
        <w:t>Tell in your own words what you just read in these verses.</w:t>
      </w:r>
    </w:p>
    <w:p w14:paraId="0FFCFFD0" w14:textId="65C46ED5" w:rsidR="009D33A2" w:rsidRPr="00B559B5" w:rsidRDefault="009A7F8D" w:rsidP="00A01CEE">
      <w:pPr>
        <w:pStyle w:val="Checklist2"/>
      </w:pPr>
      <w:r>
        <w:t xml:space="preserve">In springtime, </w:t>
      </w:r>
      <w:r w:rsidR="00D97C21" w:rsidRPr="00B559B5">
        <w:t>David sent out all the army of Israel</w:t>
      </w:r>
      <w:r>
        <w:t>. T</w:t>
      </w:r>
      <w:r w:rsidR="00D97C21" w:rsidRPr="00B559B5">
        <w:t>hey destroyed</w:t>
      </w:r>
      <w:r>
        <w:t xml:space="preserve"> the army of</w:t>
      </w:r>
      <w:r w:rsidR="00D97C21" w:rsidRPr="00B559B5">
        <w:t xml:space="preserve"> Ammon</w:t>
      </w:r>
      <w:r>
        <w:t xml:space="preserve"> while David stayed in Jerusalem</w:t>
      </w:r>
      <w:r w:rsidR="00D97C21" w:rsidRPr="00B559B5">
        <w:t>. [11:1]</w:t>
      </w:r>
    </w:p>
    <w:p w14:paraId="0FFCFFD1" w14:textId="7F1AA730" w:rsidR="009D33A2" w:rsidRPr="00B559B5" w:rsidRDefault="009A7F8D" w:rsidP="00A01CEE">
      <w:pPr>
        <w:pStyle w:val="Checklist2"/>
      </w:pPr>
      <w:r>
        <w:t>O</w:t>
      </w:r>
      <w:r w:rsidR="00D97C21" w:rsidRPr="00B559B5">
        <w:t>ne evening</w:t>
      </w:r>
      <w:r>
        <w:t xml:space="preserve"> as he walked on his palace roof,</w:t>
      </w:r>
      <w:r w:rsidR="00D97C21" w:rsidRPr="00B559B5">
        <w:t xml:space="preserve"> </w:t>
      </w:r>
      <w:r>
        <w:t>David</w:t>
      </w:r>
      <w:r w:rsidR="00D97C21" w:rsidRPr="00B559B5">
        <w:t xml:space="preserve"> noticed a </w:t>
      </w:r>
      <w:r>
        <w:t>beautiful</w:t>
      </w:r>
      <w:r w:rsidR="00D97C21" w:rsidRPr="00B559B5">
        <w:t xml:space="preserve"> woman bathing. [11:2]</w:t>
      </w:r>
    </w:p>
    <w:p w14:paraId="0FFCFFD2" w14:textId="373EB0A0" w:rsidR="009D33A2" w:rsidRPr="00B559B5" w:rsidRDefault="009A7F8D" w:rsidP="00A01CEE">
      <w:pPr>
        <w:pStyle w:val="Checklist2"/>
      </w:pPr>
      <w:r>
        <w:t>He asked about her. T</w:t>
      </w:r>
      <w:r w:rsidR="00D97C21" w:rsidRPr="00B559B5">
        <w:t>he woman’s name was Bathsheba, the wife of Uriah the Hittite. [11:3]</w:t>
      </w:r>
    </w:p>
    <w:p w14:paraId="0FFCFFD3" w14:textId="358AC35E" w:rsidR="009D33A2" w:rsidRPr="00B559B5" w:rsidRDefault="00D97C21" w:rsidP="00A01CEE">
      <w:pPr>
        <w:pStyle w:val="Checklist2"/>
      </w:pPr>
      <w:r w:rsidRPr="00B559B5">
        <w:t>David sent for her</w:t>
      </w:r>
      <w:r w:rsidR="00A01CEE">
        <w:t xml:space="preserve"> and </w:t>
      </w:r>
      <w:r w:rsidR="00092B49">
        <w:t>had relations</w:t>
      </w:r>
      <w:r w:rsidRPr="00B559B5">
        <w:t xml:space="preserve"> with h</w:t>
      </w:r>
      <w:r w:rsidR="00A01CEE">
        <w:t>er,</w:t>
      </w:r>
      <w:r w:rsidRPr="00B559B5">
        <w:t xml:space="preserve"> and she became pregnant. [11:4-5]</w:t>
      </w:r>
    </w:p>
    <w:p w14:paraId="0FFCFFD4" w14:textId="77777777" w:rsidR="009D33A2" w:rsidRPr="00B559B5" w:rsidRDefault="00D97C21" w:rsidP="00F94597">
      <w:pPr>
        <w:pStyle w:val="Part2"/>
      </w:pPr>
      <w:r w:rsidRPr="00B559B5">
        <w:t>Part 2</w:t>
      </w:r>
    </w:p>
    <w:p w14:paraId="0FFCFFD5" w14:textId="77777777" w:rsidR="009D33A2" w:rsidRPr="00B559B5" w:rsidRDefault="00D97C21" w:rsidP="00A01CEE">
      <w:pPr>
        <w:pStyle w:val="Answerortell"/>
      </w:pPr>
      <w:r w:rsidRPr="00B559B5">
        <w:t>Answer the following questions.</w:t>
      </w:r>
    </w:p>
    <w:p w14:paraId="0FFCFFD6" w14:textId="0C7FF3AE" w:rsidR="009D33A2" w:rsidRPr="00B559B5" w:rsidRDefault="00F15B2E">
      <w:pPr>
        <w:widowControl w:val="0"/>
        <w:numPr>
          <w:ilvl w:val="0"/>
          <w:numId w:val="76"/>
        </w:numPr>
        <w:pBdr>
          <w:top w:val="nil"/>
          <w:left w:val="nil"/>
          <w:bottom w:val="nil"/>
          <w:right w:val="nil"/>
          <w:between w:val="nil"/>
        </w:pBdr>
        <w:spacing w:before="200" w:after="0" w:line="240" w:lineRule="auto"/>
        <w:rPr>
          <w:rFonts w:cs="Arial"/>
          <w:sz w:val="20"/>
          <w:szCs w:val="20"/>
        </w:rPr>
      </w:pPr>
      <w:r w:rsidRPr="00B559B5">
        <w:rPr>
          <w:rFonts w:cs="Arial"/>
          <w:sz w:val="20"/>
          <w:szCs w:val="20"/>
        </w:rPr>
        <w:t>[11:1</w:t>
      </w:r>
      <w:r w:rsidR="008175B1">
        <w:rPr>
          <w:rFonts w:cs="Arial"/>
          <w:sz w:val="20"/>
          <w:szCs w:val="20"/>
        </w:rPr>
        <w:t xml:space="preserve">]   </w:t>
      </w:r>
      <w:r w:rsidR="00D97C21" w:rsidRPr="00B559B5">
        <w:rPr>
          <w:rFonts w:cs="Arial"/>
          <w:sz w:val="20"/>
          <w:szCs w:val="20"/>
        </w:rPr>
        <w:t xml:space="preserve">When did kings normally go off to war? </w:t>
      </w:r>
    </w:p>
    <w:p w14:paraId="0FFCFFD7" w14:textId="77777777" w:rsidR="009D33A2" w:rsidRPr="00B559B5" w:rsidRDefault="00D97C21">
      <w:pPr>
        <w:widowControl w:val="0"/>
        <w:pBdr>
          <w:top w:val="nil"/>
          <w:left w:val="nil"/>
          <w:bottom w:val="nil"/>
          <w:right w:val="nil"/>
          <w:between w:val="nil"/>
        </w:pBdr>
        <w:spacing w:line="240" w:lineRule="auto"/>
        <w:ind w:left="720"/>
        <w:rPr>
          <w:rFonts w:cs="Arial"/>
          <w:sz w:val="20"/>
          <w:szCs w:val="20"/>
        </w:rPr>
      </w:pPr>
      <w:r w:rsidRPr="00B559B5">
        <w:rPr>
          <w:rFonts w:cs="Arial"/>
          <w:sz w:val="20"/>
          <w:szCs w:val="20"/>
        </w:rPr>
        <w:t>Kings normally went off to war in the springtime.</w:t>
      </w:r>
    </w:p>
    <w:p w14:paraId="0FFCFFDB" w14:textId="77777777" w:rsidR="009D33A2" w:rsidRPr="00B559B5" w:rsidRDefault="009D33A2">
      <w:pPr>
        <w:widowControl w:val="0"/>
        <w:pBdr>
          <w:top w:val="nil"/>
          <w:left w:val="nil"/>
          <w:bottom w:val="nil"/>
          <w:right w:val="nil"/>
          <w:between w:val="nil"/>
        </w:pBdr>
        <w:spacing w:line="240" w:lineRule="auto"/>
        <w:ind w:left="720"/>
        <w:rPr>
          <w:rFonts w:cs="Arial"/>
          <w:sz w:val="20"/>
          <w:szCs w:val="20"/>
        </w:rPr>
      </w:pPr>
    </w:p>
    <w:p w14:paraId="0F6A6500" w14:textId="4937B94F" w:rsidR="009A7F8D" w:rsidRDefault="009A7F8D" w:rsidP="009A7F8D">
      <w:pPr>
        <w:widowControl w:val="0"/>
        <w:numPr>
          <w:ilvl w:val="0"/>
          <w:numId w:val="76"/>
        </w:numPr>
        <w:pBdr>
          <w:top w:val="nil"/>
          <w:left w:val="nil"/>
          <w:bottom w:val="nil"/>
          <w:right w:val="nil"/>
          <w:between w:val="nil"/>
        </w:pBdr>
        <w:spacing w:after="0" w:line="240" w:lineRule="auto"/>
        <w:rPr>
          <w:rFonts w:cs="Arial"/>
          <w:sz w:val="20"/>
          <w:szCs w:val="20"/>
        </w:rPr>
      </w:pPr>
      <w:r>
        <w:rPr>
          <w:rFonts w:cs="Arial"/>
          <w:sz w:val="20"/>
          <w:szCs w:val="20"/>
        </w:rPr>
        <w:t>[11:1]   What did David’s army do when he sent them out?</w:t>
      </w:r>
    </w:p>
    <w:p w14:paraId="0F6793D2" w14:textId="2E21C8CB" w:rsidR="00ED6420" w:rsidRPr="00B559B5" w:rsidRDefault="009A7F8D" w:rsidP="00ED6420">
      <w:pPr>
        <w:widowControl w:val="0"/>
        <w:pBdr>
          <w:top w:val="nil"/>
          <w:left w:val="nil"/>
          <w:bottom w:val="nil"/>
          <w:right w:val="nil"/>
          <w:between w:val="nil"/>
        </w:pBdr>
        <w:spacing w:after="0" w:line="240" w:lineRule="auto"/>
        <w:ind w:left="720"/>
        <w:rPr>
          <w:rFonts w:cs="Arial"/>
          <w:sz w:val="20"/>
          <w:szCs w:val="20"/>
        </w:rPr>
      </w:pPr>
      <w:r>
        <w:rPr>
          <w:rFonts w:cs="Arial"/>
          <w:sz w:val="20"/>
          <w:szCs w:val="20"/>
        </w:rPr>
        <w:t>They destroyed the army of Ammon and besieged Rabbah.</w:t>
      </w:r>
      <w:r w:rsidR="00ED6420">
        <w:rPr>
          <w:rFonts w:cs="Arial"/>
          <w:sz w:val="20"/>
          <w:szCs w:val="20"/>
        </w:rPr>
        <w:br/>
      </w:r>
      <w:r w:rsidR="00ED6420">
        <w:rPr>
          <w:rFonts w:cs="Arial"/>
          <w:sz w:val="20"/>
          <w:szCs w:val="20"/>
        </w:rPr>
        <w:br/>
      </w:r>
    </w:p>
    <w:p w14:paraId="139EAB1F" w14:textId="339CF0C6" w:rsidR="00ED6420" w:rsidRPr="00B559B5" w:rsidRDefault="00ED6420" w:rsidP="00ED6420">
      <w:pPr>
        <w:widowControl w:val="0"/>
        <w:numPr>
          <w:ilvl w:val="0"/>
          <w:numId w:val="76"/>
        </w:numPr>
        <w:pBdr>
          <w:top w:val="nil"/>
          <w:left w:val="nil"/>
          <w:bottom w:val="nil"/>
          <w:right w:val="nil"/>
          <w:between w:val="nil"/>
        </w:pBdr>
        <w:spacing w:after="0" w:line="240" w:lineRule="auto"/>
        <w:rPr>
          <w:rFonts w:cs="Arial"/>
          <w:sz w:val="20"/>
          <w:szCs w:val="20"/>
        </w:rPr>
      </w:pPr>
      <w:r w:rsidRPr="00B559B5">
        <w:rPr>
          <w:rFonts w:cs="Arial"/>
          <w:sz w:val="20"/>
          <w:szCs w:val="20"/>
        </w:rPr>
        <w:t>[11:1</w:t>
      </w:r>
      <w:r>
        <w:rPr>
          <w:rFonts w:cs="Arial"/>
          <w:sz w:val="20"/>
          <w:szCs w:val="20"/>
        </w:rPr>
        <w:t xml:space="preserve">]   </w:t>
      </w:r>
      <w:r w:rsidRPr="00B559B5">
        <w:rPr>
          <w:rFonts w:cs="Arial"/>
          <w:sz w:val="20"/>
          <w:szCs w:val="20"/>
        </w:rPr>
        <w:t xml:space="preserve">Where was King David </w:t>
      </w:r>
      <w:r>
        <w:rPr>
          <w:rFonts w:cs="Arial"/>
          <w:sz w:val="20"/>
          <w:szCs w:val="20"/>
        </w:rPr>
        <w:t>during this time</w:t>
      </w:r>
      <w:r w:rsidRPr="00B559B5">
        <w:rPr>
          <w:rFonts w:cs="Arial"/>
          <w:sz w:val="20"/>
          <w:szCs w:val="20"/>
        </w:rPr>
        <w:t xml:space="preserve">? </w:t>
      </w:r>
    </w:p>
    <w:p w14:paraId="491770D8" w14:textId="77777777" w:rsidR="00ED6420" w:rsidRDefault="00ED6420" w:rsidP="00ED6420">
      <w:pPr>
        <w:widowControl w:val="0"/>
        <w:pBdr>
          <w:top w:val="nil"/>
          <w:left w:val="nil"/>
          <w:bottom w:val="nil"/>
          <w:right w:val="nil"/>
          <w:between w:val="nil"/>
        </w:pBdr>
        <w:spacing w:line="240" w:lineRule="auto"/>
        <w:ind w:left="720"/>
        <w:rPr>
          <w:rFonts w:cs="Arial"/>
          <w:sz w:val="20"/>
          <w:szCs w:val="20"/>
        </w:rPr>
      </w:pPr>
      <w:r w:rsidRPr="00B559B5">
        <w:rPr>
          <w:rFonts w:cs="Arial"/>
          <w:sz w:val="20"/>
          <w:szCs w:val="20"/>
        </w:rPr>
        <w:t>King David had stayed in Jerusalem.</w:t>
      </w:r>
    </w:p>
    <w:p w14:paraId="725D0B53" w14:textId="77777777" w:rsidR="00ED6420" w:rsidRPr="00B559B5" w:rsidRDefault="00ED6420" w:rsidP="00ED6420">
      <w:pPr>
        <w:widowControl w:val="0"/>
        <w:pBdr>
          <w:top w:val="nil"/>
          <w:left w:val="nil"/>
          <w:bottom w:val="nil"/>
          <w:right w:val="nil"/>
          <w:between w:val="nil"/>
        </w:pBdr>
        <w:spacing w:line="240" w:lineRule="auto"/>
        <w:ind w:left="720"/>
        <w:rPr>
          <w:rFonts w:cs="Arial"/>
          <w:sz w:val="20"/>
          <w:szCs w:val="20"/>
        </w:rPr>
      </w:pPr>
    </w:p>
    <w:p w14:paraId="0FFCFFDC" w14:textId="3D446BC4" w:rsidR="009D33A2" w:rsidRPr="00562776" w:rsidRDefault="00F15B2E" w:rsidP="00562776">
      <w:pPr>
        <w:pStyle w:val="ListParagraph"/>
        <w:widowControl w:val="0"/>
        <w:numPr>
          <w:ilvl w:val="0"/>
          <w:numId w:val="76"/>
        </w:numPr>
        <w:pBdr>
          <w:top w:val="nil"/>
          <w:left w:val="nil"/>
          <w:bottom w:val="nil"/>
          <w:right w:val="nil"/>
          <w:between w:val="nil"/>
        </w:pBdr>
        <w:spacing w:after="0" w:line="240" w:lineRule="auto"/>
        <w:rPr>
          <w:rFonts w:cs="Arial"/>
          <w:sz w:val="20"/>
          <w:szCs w:val="20"/>
        </w:rPr>
      </w:pPr>
      <w:r w:rsidRPr="00562776">
        <w:rPr>
          <w:rFonts w:cs="Arial"/>
          <w:sz w:val="20"/>
          <w:szCs w:val="20"/>
        </w:rPr>
        <w:t>[11:2</w:t>
      </w:r>
      <w:r w:rsidR="008175B1" w:rsidRPr="00562776">
        <w:rPr>
          <w:rFonts w:cs="Arial"/>
          <w:sz w:val="20"/>
          <w:szCs w:val="20"/>
        </w:rPr>
        <w:t xml:space="preserve">]   </w:t>
      </w:r>
      <w:r w:rsidR="00D97C21" w:rsidRPr="00562776">
        <w:rPr>
          <w:rFonts w:cs="Arial"/>
          <w:sz w:val="20"/>
          <w:szCs w:val="20"/>
        </w:rPr>
        <w:t>Wh</w:t>
      </w:r>
      <w:r w:rsidR="009A7F8D" w:rsidRPr="00562776">
        <w:rPr>
          <w:rFonts w:cs="Arial"/>
          <w:sz w:val="20"/>
          <w:szCs w:val="20"/>
        </w:rPr>
        <w:t>at happened</w:t>
      </w:r>
      <w:r w:rsidR="00D97C21" w:rsidRPr="00562776">
        <w:rPr>
          <w:rFonts w:cs="Arial"/>
          <w:sz w:val="20"/>
          <w:szCs w:val="20"/>
        </w:rPr>
        <w:t xml:space="preserve"> </w:t>
      </w:r>
      <w:r w:rsidR="009A7F8D" w:rsidRPr="00562776">
        <w:rPr>
          <w:rFonts w:cs="Arial"/>
          <w:sz w:val="20"/>
          <w:szCs w:val="20"/>
        </w:rPr>
        <w:t xml:space="preserve">one evening when </w:t>
      </w:r>
      <w:r w:rsidR="00D97C21" w:rsidRPr="00562776">
        <w:rPr>
          <w:rFonts w:cs="Arial"/>
          <w:sz w:val="20"/>
          <w:szCs w:val="20"/>
        </w:rPr>
        <w:t xml:space="preserve">David got up from his bed and walked on the roof of his palace? </w:t>
      </w:r>
    </w:p>
    <w:p w14:paraId="0FFCFFDD" w14:textId="77777777" w:rsidR="009D33A2" w:rsidRPr="00B559B5" w:rsidRDefault="00D97C21">
      <w:pPr>
        <w:widowControl w:val="0"/>
        <w:pBdr>
          <w:top w:val="nil"/>
          <w:left w:val="nil"/>
          <w:bottom w:val="nil"/>
          <w:right w:val="nil"/>
          <w:between w:val="nil"/>
        </w:pBdr>
        <w:spacing w:line="240" w:lineRule="auto"/>
        <w:ind w:left="720"/>
        <w:rPr>
          <w:rFonts w:cs="Arial"/>
          <w:sz w:val="20"/>
          <w:szCs w:val="20"/>
        </w:rPr>
      </w:pPr>
      <w:r w:rsidRPr="00B559B5">
        <w:rPr>
          <w:rFonts w:cs="Arial"/>
          <w:sz w:val="20"/>
          <w:szCs w:val="20"/>
        </w:rPr>
        <w:t>David saw a very beautiful woman bathing.</w:t>
      </w:r>
    </w:p>
    <w:p w14:paraId="0FFCFFDE" w14:textId="77777777" w:rsidR="009D33A2" w:rsidRPr="00B559B5" w:rsidRDefault="009D33A2">
      <w:pPr>
        <w:widowControl w:val="0"/>
        <w:pBdr>
          <w:top w:val="nil"/>
          <w:left w:val="nil"/>
          <w:bottom w:val="nil"/>
          <w:right w:val="nil"/>
          <w:between w:val="nil"/>
        </w:pBdr>
        <w:spacing w:line="240" w:lineRule="auto"/>
        <w:ind w:left="720"/>
        <w:rPr>
          <w:rFonts w:cs="Arial"/>
          <w:sz w:val="20"/>
          <w:szCs w:val="20"/>
        </w:rPr>
      </w:pPr>
    </w:p>
    <w:p w14:paraId="0FFCFFDF" w14:textId="726F72BF" w:rsidR="009D33A2" w:rsidRPr="00B559B5" w:rsidRDefault="00F15B2E">
      <w:pPr>
        <w:widowControl w:val="0"/>
        <w:numPr>
          <w:ilvl w:val="0"/>
          <w:numId w:val="76"/>
        </w:numPr>
        <w:pBdr>
          <w:top w:val="nil"/>
          <w:left w:val="nil"/>
          <w:bottom w:val="nil"/>
          <w:right w:val="nil"/>
          <w:between w:val="nil"/>
        </w:pBdr>
        <w:spacing w:after="0" w:line="240" w:lineRule="auto"/>
        <w:rPr>
          <w:rFonts w:cs="Arial"/>
          <w:sz w:val="20"/>
          <w:szCs w:val="20"/>
        </w:rPr>
      </w:pPr>
      <w:r w:rsidRPr="00B559B5">
        <w:rPr>
          <w:rFonts w:cs="Arial"/>
          <w:sz w:val="20"/>
          <w:szCs w:val="20"/>
        </w:rPr>
        <w:t>[11:3</w:t>
      </w:r>
      <w:r w:rsidR="008175B1">
        <w:rPr>
          <w:rFonts w:cs="Arial"/>
          <w:sz w:val="20"/>
          <w:szCs w:val="20"/>
        </w:rPr>
        <w:t xml:space="preserve">]   </w:t>
      </w:r>
      <w:r w:rsidR="00D97C21" w:rsidRPr="00B559B5">
        <w:rPr>
          <w:rFonts w:cs="Arial"/>
          <w:sz w:val="20"/>
          <w:szCs w:val="20"/>
        </w:rPr>
        <w:t xml:space="preserve">What did David ask when he saw the woman? </w:t>
      </w:r>
    </w:p>
    <w:p w14:paraId="0FFCFFE0" w14:textId="77777777" w:rsidR="009D33A2" w:rsidRPr="00B559B5" w:rsidRDefault="00D97C21">
      <w:pPr>
        <w:widowControl w:val="0"/>
        <w:pBdr>
          <w:top w:val="nil"/>
          <w:left w:val="nil"/>
          <w:bottom w:val="nil"/>
          <w:right w:val="nil"/>
          <w:between w:val="nil"/>
        </w:pBdr>
        <w:spacing w:line="240" w:lineRule="auto"/>
        <w:ind w:left="720"/>
        <w:rPr>
          <w:rFonts w:cs="Arial"/>
          <w:sz w:val="20"/>
          <w:szCs w:val="20"/>
        </w:rPr>
      </w:pPr>
      <w:r w:rsidRPr="00B559B5">
        <w:rPr>
          <w:rFonts w:cs="Arial"/>
          <w:sz w:val="20"/>
          <w:szCs w:val="20"/>
        </w:rPr>
        <w:t xml:space="preserve">He asked who the woman was. </w:t>
      </w:r>
    </w:p>
    <w:p w14:paraId="0FFCFFE1" w14:textId="77777777" w:rsidR="009D33A2" w:rsidRPr="00B559B5" w:rsidRDefault="009D33A2">
      <w:pPr>
        <w:widowControl w:val="0"/>
        <w:pBdr>
          <w:top w:val="nil"/>
          <w:left w:val="nil"/>
          <w:bottom w:val="nil"/>
          <w:right w:val="nil"/>
          <w:between w:val="nil"/>
        </w:pBdr>
        <w:spacing w:line="240" w:lineRule="auto"/>
        <w:ind w:left="720"/>
        <w:rPr>
          <w:rFonts w:cs="Arial"/>
          <w:sz w:val="20"/>
          <w:szCs w:val="20"/>
        </w:rPr>
      </w:pPr>
    </w:p>
    <w:p w14:paraId="0FFCFFE2" w14:textId="5125AA0A" w:rsidR="009D33A2" w:rsidRPr="00B559B5" w:rsidRDefault="00F15B2E">
      <w:pPr>
        <w:widowControl w:val="0"/>
        <w:numPr>
          <w:ilvl w:val="0"/>
          <w:numId w:val="76"/>
        </w:numPr>
        <w:pBdr>
          <w:top w:val="nil"/>
          <w:left w:val="nil"/>
          <w:bottom w:val="nil"/>
          <w:right w:val="nil"/>
          <w:between w:val="nil"/>
        </w:pBdr>
        <w:spacing w:after="0" w:line="240" w:lineRule="auto"/>
        <w:rPr>
          <w:rFonts w:cs="Arial"/>
          <w:sz w:val="20"/>
          <w:szCs w:val="20"/>
        </w:rPr>
      </w:pPr>
      <w:r w:rsidRPr="00B559B5">
        <w:rPr>
          <w:rFonts w:cs="Arial"/>
          <w:sz w:val="20"/>
          <w:szCs w:val="20"/>
        </w:rPr>
        <w:t>[11:3</w:t>
      </w:r>
      <w:r w:rsidR="008175B1">
        <w:rPr>
          <w:rFonts w:cs="Arial"/>
          <w:sz w:val="20"/>
          <w:szCs w:val="20"/>
        </w:rPr>
        <w:t xml:space="preserve">]   </w:t>
      </w:r>
      <w:r w:rsidR="00D97C21" w:rsidRPr="00B559B5">
        <w:rPr>
          <w:rFonts w:cs="Arial"/>
          <w:sz w:val="20"/>
          <w:szCs w:val="20"/>
        </w:rPr>
        <w:t xml:space="preserve">Who was the woman? </w:t>
      </w:r>
    </w:p>
    <w:p w14:paraId="0FFCFFE3" w14:textId="77777777" w:rsidR="009D33A2" w:rsidRPr="00B559B5" w:rsidRDefault="00D97C21">
      <w:pPr>
        <w:widowControl w:val="0"/>
        <w:pBdr>
          <w:top w:val="nil"/>
          <w:left w:val="nil"/>
          <w:bottom w:val="nil"/>
          <w:right w:val="nil"/>
          <w:between w:val="nil"/>
        </w:pBdr>
        <w:spacing w:line="240" w:lineRule="auto"/>
        <w:ind w:left="720"/>
        <w:rPr>
          <w:rFonts w:cs="Arial"/>
          <w:sz w:val="20"/>
          <w:szCs w:val="20"/>
        </w:rPr>
      </w:pPr>
      <w:r w:rsidRPr="00B559B5">
        <w:rPr>
          <w:rFonts w:cs="Arial"/>
          <w:sz w:val="20"/>
          <w:szCs w:val="20"/>
        </w:rPr>
        <w:t xml:space="preserve">She was Bathsheba, the daughter of Eliam and the husband of Uriah the Hittite. </w:t>
      </w:r>
    </w:p>
    <w:p w14:paraId="0FFCFFE4" w14:textId="77777777" w:rsidR="009D33A2" w:rsidRPr="00B559B5" w:rsidRDefault="009D33A2">
      <w:pPr>
        <w:widowControl w:val="0"/>
        <w:pBdr>
          <w:top w:val="nil"/>
          <w:left w:val="nil"/>
          <w:bottom w:val="nil"/>
          <w:right w:val="nil"/>
          <w:between w:val="nil"/>
        </w:pBdr>
        <w:spacing w:line="240" w:lineRule="auto"/>
        <w:ind w:left="720"/>
        <w:rPr>
          <w:rFonts w:cs="Arial"/>
          <w:sz w:val="20"/>
          <w:szCs w:val="20"/>
        </w:rPr>
      </w:pPr>
    </w:p>
    <w:p w14:paraId="0FFCFFE5" w14:textId="6BFE9E5C" w:rsidR="009D33A2" w:rsidRPr="00B559B5" w:rsidRDefault="00F15B2E">
      <w:pPr>
        <w:widowControl w:val="0"/>
        <w:numPr>
          <w:ilvl w:val="0"/>
          <w:numId w:val="76"/>
        </w:numPr>
        <w:pBdr>
          <w:top w:val="nil"/>
          <w:left w:val="nil"/>
          <w:bottom w:val="nil"/>
          <w:right w:val="nil"/>
          <w:between w:val="nil"/>
        </w:pBdr>
        <w:spacing w:after="0" w:line="240" w:lineRule="auto"/>
        <w:rPr>
          <w:rFonts w:cs="Arial"/>
          <w:sz w:val="20"/>
          <w:szCs w:val="20"/>
        </w:rPr>
      </w:pPr>
      <w:r w:rsidRPr="00B559B5">
        <w:rPr>
          <w:rFonts w:cs="Arial"/>
          <w:sz w:val="20"/>
          <w:szCs w:val="20"/>
        </w:rPr>
        <w:t>[11:4</w:t>
      </w:r>
      <w:r w:rsidR="008175B1">
        <w:rPr>
          <w:rFonts w:cs="Arial"/>
          <w:sz w:val="20"/>
          <w:szCs w:val="20"/>
        </w:rPr>
        <w:t xml:space="preserve">]   </w:t>
      </w:r>
      <w:r w:rsidR="00D97C21" w:rsidRPr="00B559B5">
        <w:rPr>
          <w:rFonts w:cs="Arial"/>
          <w:sz w:val="20"/>
          <w:szCs w:val="20"/>
        </w:rPr>
        <w:t xml:space="preserve">What did David do with Bathsheba? </w:t>
      </w:r>
    </w:p>
    <w:p w14:paraId="0FFCFFE6" w14:textId="553F53C2" w:rsidR="009D33A2" w:rsidRPr="00B559B5" w:rsidRDefault="00D97C21">
      <w:pPr>
        <w:widowControl w:val="0"/>
        <w:pBdr>
          <w:top w:val="nil"/>
          <w:left w:val="nil"/>
          <w:bottom w:val="nil"/>
          <w:right w:val="nil"/>
          <w:between w:val="nil"/>
        </w:pBdr>
        <w:spacing w:line="240" w:lineRule="auto"/>
        <w:ind w:left="720"/>
        <w:rPr>
          <w:rFonts w:cs="Arial"/>
          <w:sz w:val="20"/>
          <w:szCs w:val="20"/>
        </w:rPr>
      </w:pPr>
      <w:r w:rsidRPr="00B559B5">
        <w:rPr>
          <w:rFonts w:cs="Arial"/>
          <w:sz w:val="20"/>
          <w:szCs w:val="20"/>
        </w:rPr>
        <w:t xml:space="preserve">David sent </w:t>
      </w:r>
      <w:r w:rsidR="009A7F8D">
        <w:rPr>
          <w:rFonts w:cs="Arial"/>
          <w:sz w:val="20"/>
          <w:szCs w:val="20"/>
        </w:rPr>
        <w:t>messengers to get</w:t>
      </w:r>
      <w:r w:rsidRPr="00B559B5">
        <w:rPr>
          <w:rFonts w:cs="Arial"/>
          <w:sz w:val="20"/>
          <w:szCs w:val="20"/>
        </w:rPr>
        <w:t xml:space="preserve"> Bathsheba, and he </w:t>
      </w:r>
      <w:r w:rsidR="00092B49">
        <w:rPr>
          <w:rFonts w:cs="Arial"/>
          <w:sz w:val="20"/>
          <w:szCs w:val="20"/>
        </w:rPr>
        <w:t>had relation</w:t>
      </w:r>
      <w:r w:rsidR="002124C6">
        <w:rPr>
          <w:rFonts w:cs="Arial"/>
          <w:sz w:val="20"/>
          <w:szCs w:val="20"/>
        </w:rPr>
        <w:t>s</w:t>
      </w:r>
      <w:r w:rsidRPr="00B559B5">
        <w:rPr>
          <w:rFonts w:cs="Arial"/>
          <w:sz w:val="20"/>
          <w:szCs w:val="20"/>
        </w:rPr>
        <w:t xml:space="preserve"> with her.</w:t>
      </w:r>
    </w:p>
    <w:p w14:paraId="0FFCFFE7" w14:textId="5250D7E3" w:rsidR="009D33A2" w:rsidRPr="00B559B5" w:rsidRDefault="008E5571" w:rsidP="008E5571">
      <w:pPr>
        <w:pStyle w:val="Continuedline"/>
      </w:pPr>
      <w:r>
        <w:lastRenderedPageBreak/>
        <w:t>2 Samuel 11:1-5 continued</w:t>
      </w:r>
    </w:p>
    <w:p w14:paraId="0FFCFFE8" w14:textId="1212A3A8" w:rsidR="009D33A2" w:rsidRPr="00B559B5" w:rsidRDefault="00F15B2E">
      <w:pPr>
        <w:widowControl w:val="0"/>
        <w:numPr>
          <w:ilvl w:val="0"/>
          <w:numId w:val="76"/>
        </w:numPr>
        <w:pBdr>
          <w:top w:val="nil"/>
          <w:left w:val="nil"/>
          <w:bottom w:val="nil"/>
          <w:right w:val="nil"/>
          <w:between w:val="nil"/>
        </w:pBdr>
        <w:spacing w:after="0" w:line="240" w:lineRule="auto"/>
        <w:rPr>
          <w:rFonts w:cs="Arial"/>
          <w:sz w:val="20"/>
          <w:szCs w:val="20"/>
        </w:rPr>
      </w:pPr>
      <w:r w:rsidRPr="00B559B5">
        <w:rPr>
          <w:rFonts w:cs="Arial"/>
          <w:sz w:val="20"/>
          <w:szCs w:val="20"/>
        </w:rPr>
        <w:t>[11:5</w:t>
      </w:r>
      <w:r w:rsidR="008175B1">
        <w:rPr>
          <w:rFonts w:cs="Arial"/>
          <w:sz w:val="20"/>
          <w:szCs w:val="20"/>
        </w:rPr>
        <w:t xml:space="preserve">]   </w:t>
      </w:r>
      <w:r w:rsidR="00D97C21" w:rsidRPr="00B559B5">
        <w:rPr>
          <w:rFonts w:cs="Arial"/>
          <w:sz w:val="20"/>
          <w:szCs w:val="20"/>
        </w:rPr>
        <w:t>What did Bathsheba later tell David?</w:t>
      </w:r>
    </w:p>
    <w:p w14:paraId="0FFCFFE9" w14:textId="77777777" w:rsidR="009D33A2" w:rsidRPr="00B559B5" w:rsidRDefault="00D97C21">
      <w:pPr>
        <w:widowControl w:val="0"/>
        <w:pBdr>
          <w:top w:val="nil"/>
          <w:left w:val="nil"/>
          <w:bottom w:val="nil"/>
          <w:right w:val="nil"/>
          <w:between w:val="nil"/>
        </w:pBdr>
        <w:spacing w:line="240" w:lineRule="auto"/>
        <w:ind w:left="720"/>
        <w:rPr>
          <w:rFonts w:cs="Arial"/>
          <w:sz w:val="20"/>
          <w:szCs w:val="20"/>
        </w:rPr>
      </w:pPr>
      <w:r w:rsidRPr="00B559B5">
        <w:rPr>
          <w:rFonts w:cs="Arial"/>
          <w:sz w:val="20"/>
          <w:szCs w:val="20"/>
        </w:rPr>
        <w:t xml:space="preserve">She told David that she was pregnant. </w:t>
      </w:r>
    </w:p>
    <w:p w14:paraId="0FFCFFEB" w14:textId="77777777" w:rsidR="009D33A2" w:rsidRPr="00B559B5" w:rsidRDefault="00D97C21" w:rsidP="008E5571">
      <w:pPr>
        <w:pStyle w:val="CommentSection"/>
      </w:pPr>
      <w:r w:rsidRPr="00B559B5">
        <w:t xml:space="preserve">Comment Section: </w:t>
      </w:r>
      <w:r w:rsidRPr="00567D5F">
        <w:br w:type="page"/>
      </w:r>
    </w:p>
    <w:p w14:paraId="4F359C4E" w14:textId="54D07DC7" w:rsidR="00F15B2E" w:rsidRPr="002E698C" w:rsidRDefault="00F15B2E" w:rsidP="00F15B2E">
      <w:pPr>
        <w:pStyle w:val="Heading1"/>
        <w:pageBreakBefore/>
        <w:rPr>
          <w:szCs w:val="40"/>
        </w:rPr>
      </w:pPr>
      <w:bookmarkStart w:id="47" w:name="_heading=h.4znyy2fl7boc" w:colFirst="0" w:colLast="0"/>
      <w:bookmarkStart w:id="48" w:name="_Toc203574572"/>
      <w:bookmarkEnd w:id="47"/>
      <w:r w:rsidRPr="002E698C">
        <w:rPr>
          <w:szCs w:val="40"/>
        </w:rPr>
        <w:lastRenderedPageBreak/>
        <w:t>2</w:t>
      </w:r>
      <w:r w:rsidR="00BF49A2" w:rsidRPr="002E698C">
        <w:rPr>
          <w:szCs w:val="40"/>
        </w:rPr>
        <w:t xml:space="preserve"> Samuel </w:t>
      </w:r>
      <w:r w:rsidR="00D44827" w:rsidRPr="002E698C">
        <w:rPr>
          <w:szCs w:val="40"/>
        </w:rPr>
        <w:t>12</w:t>
      </w:r>
      <w:r w:rsidRPr="002E698C">
        <w:rPr>
          <w:szCs w:val="40"/>
        </w:rPr>
        <w:t>:1-14</w:t>
      </w:r>
      <w:r w:rsidR="002E698C">
        <w:rPr>
          <w:szCs w:val="40"/>
        </w:rPr>
        <w:tab/>
      </w:r>
      <w:r w:rsidR="002E698C" w:rsidRPr="002E698C">
        <w:rPr>
          <w:b w:val="0"/>
          <w:bCs/>
          <w:sz w:val="32"/>
          <w:szCs w:val="32"/>
        </w:rPr>
        <w:t xml:space="preserve">Nathan </w:t>
      </w:r>
      <w:r w:rsidR="002E698C">
        <w:rPr>
          <w:b w:val="0"/>
          <w:bCs/>
          <w:sz w:val="32"/>
          <w:szCs w:val="32"/>
        </w:rPr>
        <w:t>confronts</w:t>
      </w:r>
      <w:r w:rsidR="002E698C" w:rsidRPr="002E698C">
        <w:rPr>
          <w:b w:val="0"/>
          <w:bCs/>
          <w:sz w:val="32"/>
          <w:szCs w:val="32"/>
        </w:rPr>
        <w:t xml:space="preserve"> David</w:t>
      </w:r>
      <w:bookmarkEnd w:id="48"/>
    </w:p>
    <w:p w14:paraId="56BA4D54" w14:textId="3B79AF21" w:rsidR="00F15B2E" w:rsidRDefault="00F15B2E" w:rsidP="00F15B2E">
      <w:pPr>
        <w:spacing w:after="240"/>
        <w:rPr>
          <w:b/>
          <w:sz w:val="32"/>
          <w:szCs w:val="32"/>
        </w:rPr>
      </w:pPr>
      <w:r>
        <w:rPr>
          <w:b/>
          <w:sz w:val="20"/>
          <w:szCs w:val="20"/>
        </w:rPr>
        <w:t xml:space="preserve">Background: </w:t>
      </w:r>
      <w:r>
        <w:rPr>
          <w:sz w:val="20"/>
          <w:szCs w:val="20"/>
        </w:rPr>
        <w:t xml:space="preserve">After Bathsheba told David </w:t>
      </w:r>
      <w:r w:rsidR="00ED6420">
        <w:rPr>
          <w:sz w:val="20"/>
          <w:szCs w:val="20"/>
        </w:rPr>
        <w:t xml:space="preserve">that </w:t>
      </w:r>
      <w:r>
        <w:rPr>
          <w:sz w:val="20"/>
          <w:szCs w:val="20"/>
        </w:rPr>
        <w:t xml:space="preserve">she was pregnant, David tried to trick Uriah, Bathsheba’s husband, into sleeping with </w:t>
      </w:r>
      <w:r w:rsidR="00D44827">
        <w:rPr>
          <w:sz w:val="20"/>
          <w:szCs w:val="20"/>
        </w:rPr>
        <w:t>her</w:t>
      </w:r>
      <w:r>
        <w:rPr>
          <w:sz w:val="20"/>
          <w:szCs w:val="20"/>
        </w:rPr>
        <w:t xml:space="preserve">, so </w:t>
      </w:r>
      <w:r w:rsidR="00A01CEE">
        <w:rPr>
          <w:sz w:val="20"/>
          <w:szCs w:val="20"/>
        </w:rPr>
        <w:t>that Uriah</w:t>
      </w:r>
      <w:r>
        <w:rPr>
          <w:sz w:val="20"/>
          <w:szCs w:val="20"/>
        </w:rPr>
        <w:t xml:space="preserve"> would think </w:t>
      </w:r>
      <w:r w:rsidR="00A01CEE">
        <w:rPr>
          <w:sz w:val="20"/>
          <w:szCs w:val="20"/>
        </w:rPr>
        <w:t xml:space="preserve">that </w:t>
      </w:r>
      <w:r>
        <w:rPr>
          <w:sz w:val="20"/>
          <w:szCs w:val="20"/>
        </w:rPr>
        <w:t>the child was his</w:t>
      </w:r>
      <w:r w:rsidR="00A01CEE">
        <w:rPr>
          <w:sz w:val="20"/>
          <w:szCs w:val="20"/>
        </w:rPr>
        <w:t xml:space="preserve"> own</w:t>
      </w:r>
      <w:r>
        <w:rPr>
          <w:sz w:val="20"/>
          <w:szCs w:val="20"/>
        </w:rPr>
        <w:t xml:space="preserve">. When the plan failed, David arranged it so that Uriah would die in battle. David married Bathsheba after Uriah was killed. </w:t>
      </w:r>
    </w:p>
    <w:p w14:paraId="31170521" w14:textId="77777777" w:rsidR="00B669DB" w:rsidRPr="00170DC8" w:rsidRDefault="00B669DB" w:rsidP="00B669DB">
      <w:pPr>
        <w:pStyle w:val="Background"/>
        <w:rPr>
          <w:b/>
          <w:bCs w:val="0"/>
          <w:i/>
          <w:iCs/>
        </w:rPr>
      </w:pPr>
      <w:r w:rsidRPr="00170DC8">
        <w:rPr>
          <w:b/>
          <w:bCs w:val="0"/>
          <w:i/>
          <w:iCs/>
        </w:rPr>
        <w:t>Read the passage.</w:t>
      </w:r>
    </w:p>
    <w:p w14:paraId="4435660F" w14:textId="77777777" w:rsidR="00F15B2E" w:rsidRDefault="00F15B2E" w:rsidP="00A01CEE">
      <w:pPr>
        <w:pStyle w:val="Part1"/>
      </w:pPr>
      <w:r>
        <w:t>Part 1</w:t>
      </w:r>
    </w:p>
    <w:p w14:paraId="4F991F6C" w14:textId="77777777" w:rsidR="00F15B2E" w:rsidRDefault="00F15B2E" w:rsidP="00A01CEE">
      <w:pPr>
        <w:pStyle w:val="Answerortell"/>
        <w:rPr>
          <w:b/>
          <w:sz w:val="32"/>
          <w:szCs w:val="32"/>
        </w:rPr>
      </w:pPr>
      <w:r>
        <w:t>Tell in your own words what you just read in these verses.</w:t>
      </w:r>
    </w:p>
    <w:p w14:paraId="40574122" w14:textId="1FDF65EF" w:rsidR="00F15B2E" w:rsidRDefault="00F15B2E" w:rsidP="00A01CEE">
      <w:pPr>
        <w:pStyle w:val="Checklist2"/>
      </w:pPr>
      <w:r>
        <w:t xml:space="preserve">Yahweh sent the prophet Nathan to David to give him </w:t>
      </w:r>
      <w:r w:rsidR="00ED6420">
        <w:t xml:space="preserve">a </w:t>
      </w:r>
      <w:r>
        <w:t>message. [12:1]</w:t>
      </w:r>
    </w:p>
    <w:p w14:paraId="6E6A9974" w14:textId="73E18925" w:rsidR="00F15B2E" w:rsidRDefault="00F15B2E" w:rsidP="00A01CEE">
      <w:pPr>
        <w:pStyle w:val="Checklist2"/>
      </w:pPr>
      <w:r>
        <w:t xml:space="preserve">Nathan told David about a rich man who owned many sheep. But the rich man took </w:t>
      </w:r>
      <w:r w:rsidR="00C8242F">
        <w:t xml:space="preserve">away </w:t>
      </w:r>
      <w:r>
        <w:t xml:space="preserve">a poor </w:t>
      </w:r>
      <w:proofErr w:type="gramStart"/>
      <w:r>
        <w:t>man’s</w:t>
      </w:r>
      <w:proofErr w:type="gramEnd"/>
      <w:r>
        <w:t xml:space="preserve"> only </w:t>
      </w:r>
      <w:r w:rsidR="00B319AB">
        <w:t xml:space="preserve">loved </w:t>
      </w:r>
      <w:r>
        <w:t xml:space="preserve">lamb </w:t>
      </w:r>
      <w:r w:rsidR="00D44827">
        <w:t>and</w:t>
      </w:r>
      <w:r>
        <w:t xml:space="preserve"> </w:t>
      </w:r>
      <w:r w:rsidR="00D44827">
        <w:t xml:space="preserve">killed it to </w:t>
      </w:r>
      <w:r>
        <w:t xml:space="preserve">prepare a meal for </w:t>
      </w:r>
      <w:r w:rsidR="00C8242F">
        <w:t>a</w:t>
      </w:r>
      <w:r>
        <w:t xml:space="preserve"> guest. [12:1-4]</w:t>
      </w:r>
    </w:p>
    <w:p w14:paraId="08656F05" w14:textId="78F24DF0" w:rsidR="00B319AB" w:rsidRDefault="00F15B2E" w:rsidP="00A01CEE">
      <w:pPr>
        <w:pStyle w:val="Checklist2"/>
      </w:pPr>
      <w:r>
        <w:t xml:space="preserve">David became angry at the rich man and said </w:t>
      </w:r>
      <w:r w:rsidR="00D44827">
        <w:t xml:space="preserve">that </w:t>
      </w:r>
      <w:r>
        <w:t xml:space="preserve">he deserved to die. </w:t>
      </w:r>
      <w:r w:rsidR="00B319AB">
        <w:t>[12:5]</w:t>
      </w:r>
    </w:p>
    <w:p w14:paraId="0A8DEAC2" w14:textId="52FA9B6C" w:rsidR="00F15B2E" w:rsidRDefault="00B319AB" w:rsidP="00A01CEE">
      <w:pPr>
        <w:pStyle w:val="Checklist2"/>
      </w:pPr>
      <w:r>
        <w:t xml:space="preserve">David said that the rich man should pay four times over because he had no pity. </w:t>
      </w:r>
      <w:r w:rsidR="00F15B2E">
        <w:t>[12:</w:t>
      </w:r>
      <w:r>
        <w:t>6</w:t>
      </w:r>
      <w:r w:rsidR="00F15B2E">
        <w:t>]</w:t>
      </w:r>
    </w:p>
    <w:p w14:paraId="0173D272" w14:textId="240FA34A" w:rsidR="00F15B2E" w:rsidRDefault="00F15B2E" w:rsidP="00A01CEE">
      <w:pPr>
        <w:pStyle w:val="Checklist2"/>
      </w:pPr>
      <w:r>
        <w:t>Nathan explained the meaning of the story</w:t>
      </w:r>
      <w:r w:rsidR="00D44827">
        <w:t>. He</w:t>
      </w:r>
      <w:r>
        <w:t xml:space="preserve"> </w:t>
      </w:r>
      <w:r w:rsidR="00D44827">
        <w:t>said</w:t>
      </w:r>
      <w:r>
        <w:t xml:space="preserve"> </w:t>
      </w:r>
      <w:r w:rsidR="00C8242F">
        <w:t xml:space="preserve">that </w:t>
      </w:r>
      <w:r>
        <w:t xml:space="preserve">David had acted like the rich man when he killed Uriah and took </w:t>
      </w:r>
      <w:r w:rsidR="00D44827">
        <w:t>Uriah’s</w:t>
      </w:r>
      <w:r>
        <w:t xml:space="preserve"> wife. [12:7-9]</w:t>
      </w:r>
    </w:p>
    <w:p w14:paraId="535D1B35" w14:textId="49E4CF7A" w:rsidR="00F15B2E" w:rsidRDefault="00F15B2E" w:rsidP="00A01CEE">
      <w:pPr>
        <w:pStyle w:val="Checklist2"/>
      </w:pPr>
      <w:r>
        <w:t>Yahweh said</w:t>
      </w:r>
      <w:r w:rsidR="00D44827">
        <w:t xml:space="preserve"> that</w:t>
      </w:r>
      <w:r>
        <w:t xml:space="preserve">, as a result of David’s actions, there would always be fighting in </w:t>
      </w:r>
      <w:r w:rsidR="00F84B51">
        <w:t>David’s</w:t>
      </w:r>
      <w:r>
        <w:t xml:space="preserve"> house, and Yahweh would take David’s wives and give them to other people. [12:10-12]</w:t>
      </w:r>
    </w:p>
    <w:p w14:paraId="35E99826" w14:textId="6562666E" w:rsidR="00F15B2E" w:rsidRDefault="00F15B2E" w:rsidP="00A01CEE">
      <w:pPr>
        <w:pStyle w:val="Checklist2"/>
      </w:pPr>
      <w:r>
        <w:t>David admitted his sin</w:t>
      </w:r>
      <w:r w:rsidR="00D44827">
        <w:t>. Then</w:t>
      </w:r>
      <w:r>
        <w:t xml:space="preserve"> Nathan told </w:t>
      </w:r>
      <w:r w:rsidR="00D44827">
        <w:t>David</w:t>
      </w:r>
      <w:r>
        <w:t xml:space="preserve"> that Yahweh </w:t>
      </w:r>
      <w:r w:rsidR="00D44827">
        <w:t>would forgive</w:t>
      </w:r>
      <w:r>
        <w:t xml:space="preserve"> his </w:t>
      </w:r>
      <w:proofErr w:type="gramStart"/>
      <w:r>
        <w:t>sin</w:t>
      </w:r>
      <w:proofErr w:type="gramEnd"/>
      <w:r>
        <w:t xml:space="preserve"> and David would not be killed, but </w:t>
      </w:r>
      <w:r w:rsidR="00D44827">
        <w:t>the</w:t>
      </w:r>
      <w:r>
        <w:t xml:space="preserve"> child </w:t>
      </w:r>
      <w:r w:rsidR="00D44827">
        <w:t xml:space="preserve">that David had </w:t>
      </w:r>
      <w:r>
        <w:t>with Bathsheba would die. [12:13-14]</w:t>
      </w:r>
    </w:p>
    <w:p w14:paraId="5D7EAB37" w14:textId="77777777" w:rsidR="00F15B2E" w:rsidRDefault="00F15B2E" w:rsidP="00A01CEE">
      <w:pPr>
        <w:pStyle w:val="Part2"/>
      </w:pPr>
      <w:r>
        <w:t>Part 2</w:t>
      </w:r>
    </w:p>
    <w:p w14:paraId="5F7B4CC6" w14:textId="77777777" w:rsidR="00F15B2E" w:rsidRDefault="00F15B2E" w:rsidP="00A01CEE">
      <w:pPr>
        <w:pStyle w:val="Answerortell"/>
      </w:pPr>
      <w:r>
        <w:t>Answer the following questions.</w:t>
      </w:r>
    </w:p>
    <w:p w14:paraId="183D2212" w14:textId="31196453" w:rsidR="00F15B2E" w:rsidRDefault="003B78C3" w:rsidP="00F15B2E">
      <w:pPr>
        <w:numPr>
          <w:ilvl w:val="0"/>
          <w:numId w:val="107"/>
        </w:numPr>
        <w:pBdr>
          <w:top w:val="nil"/>
          <w:left w:val="nil"/>
          <w:bottom w:val="nil"/>
          <w:right w:val="nil"/>
          <w:between w:val="nil"/>
        </w:pBdr>
        <w:spacing w:before="200" w:after="0"/>
        <w:rPr>
          <w:sz w:val="20"/>
          <w:szCs w:val="20"/>
        </w:rPr>
      </w:pPr>
      <w:r>
        <w:rPr>
          <w:sz w:val="20"/>
          <w:szCs w:val="20"/>
        </w:rPr>
        <w:t>[12:1</w:t>
      </w:r>
      <w:r w:rsidR="00F84B51">
        <w:rPr>
          <w:sz w:val="20"/>
          <w:szCs w:val="20"/>
        </w:rPr>
        <w:t xml:space="preserve">]   </w:t>
      </w:r>
      <w:r w:rsidR="00F15B2E">
        <w:rPr>
          <w:sz w:val="20"/>
          <w:szCs w:val="20"/>
        </w:rPr>
        <w:t xml:space="preserve">Why did Nathan go to David? </w:t>
      </w:r>
    </w:p>
    <w:p w14:paraId="7C50D3B8" w14:textId="7603FDBB" w:rsidR="00F15B2E" w:rsidRDefault="00F15B2E" w:rsidP="00F15B2E">
      <w:pPr>
        <w:pBdr>
          <w:top w:val="nil"/>
          <w:left w:val="nil"/>
          <w:bottom w:val="nil"/>
          <w:right w:val="nil"/>
          <w:between w:val="nil"/>
        </w:pBdr>
        <w:ind w:left="720"/>
        <w:rPr>
          <w:sz w:val="20"/>
          <w:szCs w:val="20"/>
        </w:rPr>
      </w:pPr>
      <w:r>
        <w:rPr>
          <w:sz w:val="20"/>
          <w:szCs w:val="20"/>
        </w:rPr>
        <w:t xml:space="preserve">Yahweh sent Nathan to </w:t>
      </w:r>
      <w:r w:rsidR="00A01CEE">
        <w:rPr>
          <w:sz w:val="20"/>
          <w:szCs w:val="20"/>
        </w:rPr>
        <w:t>David</w:t>
      </w:r>
      <w:r>
        <w:rPr>
          <w:sz w:val="20"/>
          <w:szCs w:val="20"/>
        </w:rPr>
        <w:t xml:space="preserve"> with a message.</w:t>
      </w:r>
    </w:p>
    <w:p w14:paraId="43D7291D" w14:textId="77777777" w:rsidR="00F15B2E" w:rsidRDefault="00F15B2E" w:rsidP="00F15B2E">
      <w:pPr>
        <w:pBdr>
          <w:top w:val="nil"/>
          <w:left w:val="nil"/>
          <w:bottom w:val="nil"/>
          <w:right w:val="nil"/>
          <w:between w:val="nil"/>
        </w:pBdr>
        <w:ind w:left="720"/>
        <w:rPr>
          <w:sz w:val="20"/>
          <w:szCs w:val="20"/>
        </w:rPr>
      </w:pPr>
    </w:p>
    <w:p w14:paraId="30510D56" w14:textId="19D9C385"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[12:1</w:t>
      </w:r>
      <w:r w:rsidR="00F84B51">
        <w:rPr>
          <w:sz w:val="20"/>
          <w:szCs w:val="20"/>
        </w:rPr>
        <w:t xml:space="preserve">]   </w:t>
      </w:r>
      <w:r w:rsidR="00F15B2E">
        <w:rPr>
          <w:sz w:val="20"/>
          <w:szCs w:val="20"/>
        </w:rPr>
        <w:t>Wh</w:t>
      </w:r>
      <w:r w:rsidR="005E4B24">
        <w:rPr>
          <w:sz w:val="20"/>
          <w:szCs w:val="20"/>
        </w:rPr>
        <w:t>at</w:t>
      </w:r>
      <w:r w:rsidR="00F15B2E">
        <w:rPr>
          <w:sz w:val="20"/>
          <w:szCs w:val="20"/>
        </w:rPr>
        <w:t xml:space="preserve"> two people </w:t>
      </w:r>
      <w:r w:rsidR="005E4B24">
        <w:rPr>
          <w:sz w:val="20"/>
          <w:szCs w:val="20"/>
        </w:rPr>
        <w:t xml:space="preserve">were </w:t>
      </w:r>
      <w:r w:rsidR="00F15B2E">
        <w:rPr>
          <w:sz w:val="20"/>
          <w:szCs w:val="20"/>
        </w:rPr>
        <w:t xml:space="preserve">in the story that Nathan told to David? </w:t>
      </w:r>
    </w:p>
    <w:p w14:paraId="307960E1" w14:textId="77777777" w:rsidR="00F15B2E" w:rsidRDefault="00F15B2E" w:rsidP="00F15B2E">
      <w:pPr>
        <w:pBdr>
          <w:top w:val="nil"/>
          <w:left w:val="nil"/>
          <w:bottom w:val="nil"/>
          <w:right w:val="nil"/>
          <w:between w:val="nil"/>
        </w:pBdr>
        <w:ind w:left="720"/>
        <w:rPr>
          <w:sz w:val="20"/>
          <w:szCs w:val="20"/>
        </w:rPr>
      </w:pPr>
      <w:r>
        <w:rPr>
          <w:sz w:val="20"/>
          <w:szCs w:val="20"/>
        </w:rPr>
        <w:t>The story was about a rich man and a poor man.</w:t>
      </w:r>
    </w:p>
    <w:p w14:paraId="3B8659E7" w14:textId="77777777" w:rsidR="00F15B2E" w:rsidRDefault="00F15B2E" w:rsidP="00F15B2E">
      <w:pPr>
        <w:pBdr>
          <w:top w:val="nil"/>
          <w:left w:val="nil"/>
          <w:bottom w:val="nil"/>
          <w:right w:val="nil"/>
          <w:between w:val="nil"/>
        </w:pBdr>
        <w:ind w:left="720"/>
        <w:rPr>
          <w:sz w:val="20"/>
          <w:szCs w:val="20"/>
        </w:rPr>
      </w:pPr>
    </w:p>
    <w:p w14:paraId="2C33B54E" w14:textId="5E273B09"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[12:2</w:t>
      </w:r>
      <w:r w:rsidR="00F84B51">
        <w:rPr>
          <w:sz w:val="20"/>
          <w:szCs w:val="20"/>
        </w:rPr>
        <w:t xml:space="preserve">]   </w:t>
      </w:r>
      <w:r w:rsidR="00F15B2E">
        <w:rPr>
          <w:sz w:val="20"/>
          <w:szCs w:val="20"/>
        </w:rPr>
        <w:t xml:space="preserve">What did the rich man have? </w:t>
      </w:r>
    </w:p>
    <w:p w14:paraId="56BF48A0" w14:textId="0D09C9BD" w:rsidR="00F15B2E" w:rsidRDefault="00F15B2E" w:rsidP="00F15B2E">
      <w:pPr>
        <w:pBdr>
          <w:top w:val="nil"/>
          <w:left w:val="nil"/>
          <w:bottom w:val="nil"/>
          <w:right w:val="nil"/>
          <w:between w:val="nil"/>
        </w:pBdr>
        <w:ind w:left="720"/>
        <w:rPr>
          <w:sz w:val="20"/>
          <w:szCs w:val="20"/>
        </w:rPr>
      </w:pPr>
      <w:r>
        <w:rPr>
          <w:sz w:val="20"/>
          <w:szCs w:val="20"/>
        </w:rPr>
        <w:t xml:space="preserve">The rich man had </w:t>
      </w:r>
      <w:r w:rsidR="00D44827">
        <w:rPr>
          <w:sz w:val="20"/>
          <w:szCs w:val="20"/>
        </w:rPr>
        <w:t>many</w:t>
      </w:r>
      <w:r>
        <w:rPr>
          <w:sz w:val="20"/>
          <w:szCs w:val="20"/>
        </w:rPr>
        <w:t xml:space="preserve"> sheep and cattle. </w:t>
      </w:r>
    </w:p>
    <w:p w14:paraId="0352136C" w14:textId="77777777" w:rsidR="00F15B2E" w:rsidRDefault="00F15B2E" w:rsidP="00F15B2E">
      <w:pPr>
        <w:pBdr>
          <w:top w:val="nil"/>
          <w:left w:val="nil"/>
          <w:bottom w:val="nil"/>
          <w:right w:val="nil"/>
          <w:between w:val="nil"/>
        </w:pBdr>
        <w:ind w:left="720"/>
        <w:rPr>
          <w:sz w:val="20"/>
          <w:szCs w:val="20"/>
        </w:rPr>
      </w:pPr>
    </w:p>
    <w:p w14:paraId="7EBFBBEB" w14:textId="739518ED"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[12:3</w:t>
      </w:r>
      <w:r w:rsidR="00F84B51">
        <w:rPr>
          <w:sz w:val="20"/>
          <w:szCs w:val="20"/>
        </w:rPr>
        <w:t xml:space="preserve">]   </w:t>
      </w:r>
      <w:r w:rsidR="00F15B2E">
        <w:rPr>
          <w:sz w:val="20"/>
          <w:szCs w:val="20"/>
        </w:rPr>
        <w:t xml:space="preserve">What did the poor man have? </w:t>
      </w:r>
    </w:p>
    <w:p w14:paraId="1C993497" w14:textId="77777777" w:rsidR="00F15B2E" w:rsidRDefault="00F15B2E" w:rsidP="00F15B2E">
      <w:pPr>
        <w:pBdr>
          <w:top w:val="nil"/>
          <w:left w:val="nil"/>
          <w:bottom w:val="nil"/>
          <w:right w:val="nil"/>
          <w:between w:val="nil"/>
        </w:pBdr>
        <w:ind w:left="720"/>
        <w:rPr>
          <w:sz w:val="20"/>
          <w:szCs w:val="20"/>
        </w:rPr>
      </w:pPr>
      <w:r>
        <w:rPr>
          <w:sz w:val="20"/>
          <w:szCs w:val="20"/>
        </w:rPr>
        <w:t xml:space="preserve">The poor man had nothing except one little ewe lamb. </w:t>
      </w:r>
    </w:p>
    <w:p w14:paraId="3C8345D2" w14:textId="1F1BEEC8" w:rsidR="00F15B2E" w:rsidRDefault="008E5571" w:rsidP="008E5571">
      <w:pPr>
        <w:pStyle w:val="Continuedline"/>
      </w:pPr>
      <w:r>
        <w:lastRenderedPageBreak/>
        <w:t>2 Samuel 12:1-14 continued</w:t>
      </w:r>
      <w:r w:rsidR="00F15B2E">
        <w:t xml:space="preserve"> </w:t>
      </w:r>
    </w:p>
    <w:p w14:paraId="131A4F46" w14:textId="698E2DED"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[12:3</w:t>
      </w:r>
      <w:r w:rsidR="00F84B51">
        <w:rPr>
          <w:sz w:val="20"/>
          <w:szCs w:val="20"/>
        </w:rPr>
        <w:t xml:space="preserve">]   </w:t>
      </w:r>
      <w:r w:rsidR="00F15B2E">
        <w:rPr>
          <w:sz w:val="20"/>
          <w:szCs w:val="20"/>
        </w:rPr>
        <w:t xml:space="preserve">What did the poor man do with the little lamb? </w:t>
      </w:r>
    </w:p>
    <w:p w14:paraId="735FFCEE" w14:textId="2257883E" w:rsidR="00F15B2E" w:rsidRDefault="00F15B2E" w:rsidP="00F15B2E">
      <w:pPr>
        <w:pBdr>
          <w:top w:val="nil"/>
          <w:left w:val="nil"/>
          <w:bottom w:val="nil"/>
          <w:right w:val="nil"/>
          <w:between w:val="nil"/>
        </w:pBdr>
        <w:ind w:left="720"/>
        <w:rPr>
          <w:sz w:val="20"/>
          <w:szCs w:val="20"/>
        </w:rPr>
      </w:pPr>
      <w:r>
        <w:rPr>
          <w:sz w:val="20"/>
          <w:szCs w:val="20"/>
        </w:rPr>
        <w:t>He cared for the lamb</w:t>
      </w:r>
      <w:r w:rsidR="00ED6420">
        <w:rPr>
          <w:sz w:val="20"/>
          <w:szCs w:val="20"/>
        </w:rPr>
        <w:t xml:space="preserve">, which grew up with him and with his children. The lamb ate and drank with them. The poor man </w:t>
      </w:r>
      <w:r>
        <w:rPr>
          <w:sz w:val="20"/>
          <w:szCs w:val="20"/>
        </w:rPr>
        <w:t xml:space="preserve">laid </w:t>
      </w:r>
      <w:r w:rsidR="00ED6420">
        <w:rPr>
          <w:sz w:val="20"/>
          <w:szCs w:val="20"/>
        </w:rPr>
        <w:t>the little lamb</w:t>
      </w:r>
      <w:r>
        <w:rPr>
          <w:sz w:val="20"/>
          <w:szCs w:val="20"/>
        </w:rPr>
        <w:t xml:space="preserve"> on his chest like it was a daughter to him. </w:t>
      </w:r>
    </w:p>
    <w:p w14:paraId="6E818FB7" w14:textId="77777777" w:rsidR="008E5571" w:rsidRDefault="008E5571" w:rsidP="00F15B2E">
      <w:pPr>
        <w:pBdr>
          <w:top w:val="nil"/>
          <w:left w:val="nil"/>
          <w:bottom w:val="nil"/>
          <w:right w:val="nil"/>
          <w:between w:val="nil"/>
        </w:pBdr>
        <w:ind w:left="720"/>
        <w:rPr>
          <w:sz w:val="20"/>
          <w:szCs w:val="20"/>
        </w:rPr>
      </w:pPr>
    </w:p>
    <w:p w14:paraId="2956ED83" w14:textId="164AF144"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[12:4</w:t>
      </w:r>
      <w:r w:rsidR="00F84B51">
        <w:rPr>
          <w:sz w:val="20"/>
          <w:szCs w:val="20"/>
        </w:rPr>
        <w:t xml:space="preserve">]   </w:t>
      </w:r>
      <w:r w:rsidR="00F15B2E">
        <w:rPr>
          <w:sz w:val="20"/>
          <w:szCs w:val="20"/>
        </w:rPr>
        <w:t xml:space="preserve">What happened when a visitor came to see the rich man? </w:t>
      </w:r>
    </w:p>
    <w:p w14:paraId="06E292DC" w14:textId="52A4DB3F" w:rsidR="00F15B2E" w:rsidRDefault="00F15B2E" w:rsidP="00F15B2E">
      <w:pPr>
        <w:pBdr>
          <w:top w:val="nil"/>
          <w:left w:val="nil"/>
          <w:bottom w:val="nil"/>
          <w:right w:val="nil"/>
          <w:between w:val="nil"/>
        </w:pBdr>
        <w:ind w:left="720"/>
        <w:rPr>
          <w:sz w:val="20"/>
          <w:szCs w:val="20"/>
        </w:rPr>
      </w:pPr>
      <w:r>
        <w:rPr>
          <w:sz w:val="20"/>
          <w:szCs w:val="20"/>
        </w:rPr>
        <w:t xml:space="preserve">The rich man was unwilling to take one of his own sheep or cattle to prepare a meal for the visitor. Instead, he took the poor man’s lamb and </w:t>
      </w:r>
      <w:r w:rsidR="00ED6420">
        <w:rPr>
          <w:sz w:val="20"/>
          <w:szCs w:val="20"/>
        </w:rPr>
        <w:t>prepared</w:t>
      </w:r>
      <w:r>
        <w:rPr>
          <w:sz w:val="20"/>
          <w:szCs w:val="20"/>
        </w:rPr>
        <w:t xml:space="preserve"> it</w:t>
      </w:r>
      <w:r w:rsidR="00C8242F">
        <w:rPr>
          <w:sz w:val="20"/>
          <w:szCs w:val="20"/>
        </w:rPr>
        <w:t xml:space="preserve"> as a meal for his guest</w:t>
      </w:r>
      <w:r>
        <w:rPr>
          <w:sz w:val="20"/>
          <w:szCs w:val="20"/>
        </w:rPr>
        <w:t xml:space="preserve">. </w:t>
      </w:r>
    </w:p>
    <w:p w14:paraId="1CFF23D2" w14:textId="77777777" w:rsidR="00F15B2E" w:rsidRDefault="00F15B2E" w:rsidP="00F15B2E">
      <w:pPr>
        <w:pBdr>
          <w:top w:val="nil"/>
          <w:left w:val="nil"/>
          <w:bottom w:val="nil"/>
          <w:right w:val="nil"/>
          <w:between w:val="nil"/>
        </w:pBdr>
        <w:rPr>
          <w:sz w:val="20"/>
          <w:szCs w:val="20"/>
        </w:rPr>
      </w:pPr>
    </w:p>
    <w:p w14:paraId="201F472F" w14:textId="7F317A99" w:rsidR="00C8242F" w:rsidRDefault="00C8242F" w:rsidP="00F15B2E">
      <w:pPr>
        <w:numPr>
          <w:ilvl w:val="0"/>
          <w:numId w:val="107"/>
        </w:numPr>
        <w:pBdr>
          <w:top w:val="nil"/>
          <w:left w:val="nil"/>
          <w:bottom w:val="nil"/>
          <w:right w:val="nil"/>
          <w:between w:val="nil"/>
        </w:pBdr>
        <w:spacing w:after="0"/>
        <w:rPr>
          <w:sz w:val="20"/>
          <w:szCs w:val="20"/>
        </w:rPr>
      </w:pPr>
      <w:r>
        <w:rPr>
          <w:sz w:val="20"/>
          <w:szCs w:val="20"/>
        </w:rPr>
        <w:t>[12:4]   How do you think the poor man would have responded to what happened?</w:t>
      </w:r>
    </w:p>
    <w:p w14:paraId="1AE93C54" w14:textId="359E2325" w:rsidR="00C8242F" w:rsidRDefault="00375639" w:rsidP="00C8242F">
      <w:pPr>
        <w:pBdr>
          <w:top w:val="nil"/>
          <w:left w:val="nil"/>
          <w:bottom w:val="nil"/>
          <w:right w:val="nil"/>
          <w:between w:val="nil"/>
        </w:pBdr>
        <w:spacing w:after="0"/>
        <w:ind w:left="720"/>
        <w:rPr>
          <w:sz w:val="20"/>
          <w:szCs w:val="20"/>
        </w:rPr>
      </w:pPr>
      <w:r w:rsidRPr="0084149A">
        <w:rPr>
          <w:rFonts w:cs="Arial"/>
          <w:i/>
          <w:iCs/>
          <w:sz w:val="20"/>
          <w:szCs w:val="20"/>
        </w:rPr>
        <w:t>(Answers may vary.)</w:t>
      </w:r>
      <w:r>
        <w:rPr>
          <w:rFonts w:cs="Arial"/>
          <w:sz w:val="20"/>
          <w:szCs w:val="20"/>
        </w:rPr>
        <w:t xml:space="preserve"> </w:t>
      </w:r>
      <w:r w:rsidR="00C8242F">
        <w:rPr>
          <w:sz w:val="20"/>
          <w:szCs w:val="20"/>
        </w:rPr>
        <w:t>The poor man would probably have been heartbroken as well as angry when his only lamb that he loved was killed unjustly.</w:t>
      </w:r>
    </w:p>
    <w:p w14:paraId="4F7002BA" w14:textId="77777777" w:rsidR="00C8242F" w:rsidRDefault="00C8242F" w:rsidP="00C8242F">
      <w:pPr>
        <w:pBdr>
          <w:top w:val="nil"/>
          <w:left w:val="nil"/>
          <w:bottom w:val="nil"/>
          <w:right w:val="nil"/>
          <w:between w:val="nil"/>
        </w:pBdr>
        <w:spacing w:after="0"/>
        <w:rPr>
          <w:sz w:val="20"/>
          <w:szCs w:val="20"/>
        </w:rPr>
      </w:pPr>
    </w:p>
    <w:p w14:paraId="121CE80B" w14:textId="77777777" w:rsidR="00C8242F" w:rsidRDefault="00C8242F" w:rsidP="00C8242F">
      <w:pPr>
        <w:pBdr>
          <w:top w:val="nil"/>
          <w:left w:val="nil"/>
          <w:bottom w:val="nil"/>
          <w:right w:val="nil"/>
          <w:between w:val="nil"/>
        </w:pBdr>
        <w:spacing w:after="0"/>
        <w:rPr>
          <w:sz w:val="20"/>
          <w:szCs w:val="20"/>
        </w:rPr>
      </w:pPr>
    </w:p>
    <w:p w14:paraId="030DFCEC" w14:textId="147A841F"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[12:5</w:t>
      </w:r>
      <w:r w:rsidR="00F84B51">
        <w:rPr>
          <w:sz w:val="20"/>
          <w:szCs w:val="20"/>
        </w:rPr>
        <w:t xml:space="preserve">]   </w:t>
      </w:r>
      <w:r w:rsidR="00C8242F">
        <w:rPr>
          <w:sz w:val="20"/>
          <w:szCs w:val="20"/>
        </w:rPr>
        <w:t xml:space="preserve">How did </w:t>
      </w:r>
      <w:r w:rsidR="00F15B2E">
        <w:rPr>
          <w:sz w:val="20"/>
          <w:szCs w:val="20"/>
        </w:rPr>
        <w:t>David re</w:t>
      </w:r>
      <w:r w:rsidR="00C8242F">
        <w:rPr>
          <w:sz w:val="20"/>
          <w:szCs w:val="20"/>
        </w:rPr>
        <w:t>spond</w:t>
      </w:r>
      <w:r w:rsidR="00F15B2E">
        <w:rPr>
          <w:sz w:val="20"/>
          <w:szCs w:val="20"/>
        </w:rPr>
        <w:t xml:space="preserve"> </w:t>
      </w:r>
      <w:r w:rsidR="00C8242F">
        <w:rPr>
          <w:sz w:val="20"/>
          <w:szCs w:val="20"/>
        </w:rPr>
        <w:t xml:space="preserve">when he heard the </w:t>
      </w:r>
      <w:r w:rsidR="00F15B2E">
        <w:rPr>
          <w:sz w:val="20"/>
          <w:szCs w:val="20"/>
        </w:rPr>
        <w:t xml:space="preserve">story? </w:t>
      </w:r>
    </w:p>
    <w:p w14:paraId="4AAC94BE" w14:textId="5FDB2BB7" w:rsidR="00F15B2E" w:rsidRDefault="00F15B2E" w:rsidP="00F15B2E">
      <w:pPr>
        <w:pBdr>
          <w:top w:val="nil"/>
          <w:left w:val="nil"/>
          <w:bottom w:val="nil"/>
          <w:right w:val="nil"/>
          <w:between w:val="nil"/>
        </w:pBdr>
        <w:ind w:left="720"/>
        <w:rPr>
          <w:sz w:val="20"/>
          <w:szCs w:val="20"/>
        </w:rPr>
      </w:pPr>
      <w:r>
        <w:rPr>
          <w:sz w:val="20"/>
          <w:szCs w:val="20"/>
        </w:rPr>
        <w:t>David was very angry with the rich man. He told Nathan that</w:t>
      </w:r>
      <w:r w:rsidR="005E4B24">
        <w:rPr>
          <w:sz w:val="20"/>
          <w:szCs w:val="20"/>
        </w:rPr>
        <w:t>,</w:t>
      </w:r>
      <w:r>
        <w:rPr>
          <w:sz w:val="20"/>
          <w:szCs w:val="20"/>
        </w:rPr>
        <w:t xml:space="preserve"> as </w:t>
      </w:r>
      <w:r w:rsidR="005E4B24">
        <w:rPr>
          <w:sz w:val="20"/>
          <w:szCs w:val="20"/>
        </w:rPr>
        <w:t xml:space="preserve">surely as </w:t>
      </w:r>
      <w:r>
        <w:rPr>
          <w:sz w:val="20"/>
          <w:szCs w:val="20"/>
        </w:rPr>
        <w:t xml:space="preserve">Yahweh lives, the man who did </w:t>
      </w:r>
      <w:r w:rsidR="00C8242F">
        <w:rPr>
          <w:sz w:val="20"/>
          <w:szCs w:val="20"/>
        </w:rPr>
        <w:t xml:space="preserve">this </w:t>
      </w:r>
      <w:r>
        <w:rPr>
          <w:sz w:val="20"/>
          <w:szCs w:val="20"/>
        </w:rPr>
        <w:t xml:space="preserve">wrong </w:t>
      </w:r>
      <w:r w:rsidR="00C8242F">
        <w:rPr>
          <w:sz w:val="20"/>
          <w:szCs w:val="20"/>
        </w:rPr>
        <w:t xml:space="preserve">thing without pity </w:t>
      </w:r>
      <w:r>
        <w:rPr>
          <w:sz w:val="20"/>
          <w:szCs w:val="20"/>
        </w:rPr>
        <w:t xml:space="preserve">deserved to be put to death. </w:t>
      </w:r>
    </w:p>
    <w:p w14:paraId="13A233A2" w14:textId="77777777" w:rsidR="00F15B2E" w:rsidRDefault="00F15B2E" w:rsidP="00F15B2E">
      <w:pPr>
        <w:pBdr>
          <w:top w:val="nil"/>
          <w:left w:val="nil"/>
          <w:bottom w:val="nil"/>
          <w:right w:val="nil"/>
          <w:between w:val="nil"/>
        </w:pBdr>
        <w:rPr>
          <w:sz w:val="20"/>
          <w:szCs w:val="20"/>
        </w:rPr>
      </w:pPr>
    </w:p>
    <w:p w14:paraId="50A38F0A" w14:textId="46673691"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[12:6</w:t>
      </w:r>
      <w:r w:rsidR="00F84B51">
        <w:rPr>
          <w:sz w:val="20"/>
          <w:szCs w:val="20"/>
        </w:rPr>
        <w:t xml:space="preserve">]   </w:t>
      </w:r>
      <w:r w:rsidR="00F15B2E">
        <w:rPr>
          <w:sz w:val="20"/>
          <w:szCs w:val="20"/>
        </w:rPr>
        <w:t xml:space="preserve">What did David say </w:t>
      </w:r>
      <w:r w:rsidR="005E4B24">
        <w:rPr>
          <w:sz w:val="20"/>
          <w:szCs w:val="20"/>
        </w:rPr>
        <w:t xml:space="preserve">that </w:t>
      </w:r>
      <w:r w:rsidR="00F15B2E">
        <w:rPr>
          <w:sz w:val="20"/>
          <w:szCs w:val="20"/>
        </w:rPr>
        <w:t xml:space="preserve">the cost should be for the rich man? </w:t>
      </w:r>
    </w:p>
    <w:p w14:paraId="2DB34D86" w14:textId="77777777" w:rsidR="00F15B2E" w:rsidRDefault="00F15B2E" w:rsidP="00F15B2E">
      <w:pPr>
        <w:pBdr>
          <w:top w:val="nil"/>
          <w:left w:val="nil"/>
          <w:bottom w:val="nil"/>
          <w:right w:val="nil"/>
          <w:between w:val="nil"/>
        </w:pBdr>
        <w:ind w:left="720"/>
        <w:rPr>
          <w:sz w:val="20"/>
          <w:szCs w:val="20"/>
        </w:rPr>
      </w:pPr>
      <w:r>
        <w:rPr>
          <w:sz w:val="20"/>
          <w:szCs w:val="20"/>
        </w:rPr>
        <w:t xml:space="preserve">David said that he should pay back the lamb four times over. </w:t>
      </w:r>
    </w:p>
    <w:p w14:paraId="52B1CDD1" w14:textId="77777777" w:rsidR="00F15B2E" w:rsidRDefault="00F15B2E" w:rsidP="00F15B2E">
      <w:pPr>
        <w:pBdr>
          <w:top w:val="nil"/>
          <w:left w:val="nil"/>
          <w:bottom w:val="nil"/>
          <w:right w:val="nil"/>
          <w:between w:val="nil"/>
        </w:pBdr>
        <w:ind w:left="720"/>
        <w:rPr>
          <w:sz w:val="20"/>
          <w:szCs w:val="20"/>
        </w:rPr>
      </w:pPr>
    </w:p>
    <w:p w14:paraId="0A31B75A" w14:textId="5E810D40" w:rsidR="00F15B2E" w:rsidRDefault="003B78C3" w:rsidP="00F15B2E">
      <w:pPr>
        <w:numPr>
          <w:ilvl w:val="0"/>
          <w:numId w:val="107"/>
        </w:numPr>
        <w:pBdr>
          <w:top w:val="nil"/>
          <w:left w:val="nil"/>
          <w:bottom w:val="nil"/>
          <w:right w:val="nil"/>
          <w:between w:val="nil"/>
        </w:pBdr>
        <w:spacing w:after="0"/>
        <w:rPr>
          <w:sz w:val="20"/>
          <w:szCs w:val="20"/>
        </w:rPr>
      </w:pPr>
      <w:r>
        <w:rPr>
          <w:sz w:val="20"/>
          <w:szCs w:val="20"/>
        </w:rPr>
        <w:t>[12:7</w:t>
      </w:r>
      <w:r w:rsidR="00F84B51">
        <w:rPr>
          <w:sz w:val="20"/>
          <w:szCs w:val="20"/>
        </w:rPr>
        <w:t xml:space="preserve">]   </w:t>
      </w:r>
      <w:r w:rsidR="00F15B2E">
        <w:rPr>
          <w:sz w:val="20"/>
          <w:szCs w:val="20"/>
        </w:rPr>
        <w:t xml:space="preserve">What did Nathan tell David? </w:t>
      </w:r>
    </w:p>
    <w:p w14:paraId="3053A4CE" w14:textId="77777777" w:rsidR="00F15B2E" w:rsidRDefault="00F15B2E" w:rsidP="00F15B2E">
      <w:pPr>
        <w:pBdr>
          <w:top w:val="nil"/>
          <w:left w:val="nil"/>
          <w:bottom w:val="nil"/>
          <w:right w:val="nil"/>
          <w:between w:val="nil"/>
        </w:pBdr>
        <w:ind w:left="720"/>
        <w:rPr>
          <w:sz w:val="20"/>
          <w:szCs w:val="20"/>
        </w:rPr>
      </w:pPr>
      <w:r>
        <w:rPr>
          <w:sz w:val="20"/>
          <w:szCs w:val="20"/>
        </w:rPr>
        <w:t>Nathan said that David was the rich man in the story.</w:t>
      </w:r>
    </w:p>
    <w:p w14:paraId="13E633A7" w14:textId="77777777" w:rsidR="00F15B2E" w:rsidRDefault="00F15B2E" w:rsidP="00F15B2E">
      <w:pPr>
        <w:pBdr>
          <w:top w:val="nil"/>
          <w:left w:val="nil"/>
          <w:bottom w:val="nil"/>
          <w:right w:val="nil"/>
          <w:between w:val="nil"/>
        </w:pBdr>
        <w:ind w:left="720"/>
        <w:rPr>
          <w:sz w:val="20"/>
          <w:szCs w:val="20"/>
        </w:rPr>
      </w:pPr>
    </w:p>
    <w:p w14:paraId="7D97C7E2" w14:textId="763C96B8" w:rsidR="00D44827" w:rsidRPr="00D44827" w:rsidRDefault="00D44827" w:rsidP="00D44827">
      <w:pPr>
        <w:numPr>
          <w:ilvl w:val="0"/>
          <w:numId w:val="107"/>
        </w:numPr>
        <w:pBdr>
          <w:top w:val="nil"/>
          <w:left w:val="nil"/>
          <w:bottom w:val="nil"/>
          <w:right w:val="nil"/>
          <w:between w:val="nil"/>
        </w:pBdr>
        <w:spacing w:after="0"/>
        <w:rPr>
          <w:sz w:val="20"/>
          <w:szCs w:val="20"/>
        </w:rPr>
      </w:pPr>
      <w:r>
        <w:rPr>
          <w:sz w:val="20"/>
          <w:szCs w:val="20"/>
        </w:rPr>
        <w:t>[12:7</w:t>
      </w:r>
      <w:r w:rsidR="00F84B51">
        <w:rPr>
          <w:sz w:val="20"/>
          <w:szCs w:val="20"/>
        </w:rPr>
        <w:t xml:space="preserve">]   </w:t>
      </w:r>
      <w:r w:rsidRPr="00D44827">
        <w:rPr>
          <w:sz w:val="20"/>
          <w:szCs w:val="20"/>
        </w:rPr>
        <w:t xml:space="preserve">What do you think </w:t>
      </w:r>
      <w:r>
        <w:rPr>
          <w:sz w:val="20"/>
          <w:szCs w:val="20"/>
        </w:rPr>
        <w:t xml:space="preserve">Nathan </w:t>
      </w:r>
      <w:r w:rsidRPr="00D44827">
        <w:rPr>
          <w:sz w:val="20"/>
          <w:szCs w:val="20"/>
        </w:rPr>
        <w:t xml:space="preserve">meant </w:t>
      </w:r>
      <w:r>
        <w:rPr>
          <w:sz w:val="20"/>
          <w:szCs w:val="20"/>
        </w:rPr>
        <w:t xml:space="preserve">when he said </w:t>
      </w:r>
      <w:r w:rsidRPr="00D44827">
        <w:rPr>
          <w:sz w:val="20"/>
          <w:szCs w:val="20"/>
        </w:rPr>
        <w:t>that David was the rich man in the story?</w:t>
      </w:r>
    </w:p>
    <w:p w14:paraId="7C57F450" w14:textId="78D08011" w:rsidR="00D44827" w:rsidRDefault="00D44827" w:rsidP="00D44827">
      <w:pPr>
        <w:pBdr>
          <w:top w:val="nil"/>
          <w:left w:val="nil"/>
          <w:bottom w:val="nil"/>
          <w:right w:val="nil"/>
          <w:between w:val="nil"/>
        </w:pBdr>
        <w:spacing w:after="0"/>
        <w:ind w:left="720"/>
        <w:rPr>
          <w:sz w:val="20"/>
          <w:szCs w:val="20"/>
        </w:rPr>
      </w:pPr>
      <w:r>
        <w:rPr>
          <w:sz w:val="20"/>
          <w:szCs w:val="20"/>
        </w:rPr>
        <w:t xml:space="preserve">The passage indicates that Nathan meant that David was </w:t>
      </w:r>
      <w:r w:rsidR="003B78C3">
        <w:rPr>
          <w:sz w:val="20"/>
          <w:szCs w:val="20"/>
        </w:rPr>
        <w:t>similar to</w:t>
      </w:r>
      <w:r>
        <w:rPr>
          <w:sz w:val="20"/>
          <w:szCs w:val="20"/>
        </w:rPr>
        <w:t xml:space="preserve"> the rich man</w:t>
      </w:r>
      <w:r w:rsidR="00F84B51">
        <w:rPr>
          <w:sz w:val="20"/>
          <w:szCs w:val="20"/>
        </w:rPr>
        <w:t>,</w:t>
      </w:r>
      <w:r>
        <w:rPr>
          <w:sz w:val="20"/>
          <w:szCs w:val="20"/>
        </w:rPr>
        <w:t xml:space="preserve"> because David had done wrong actions that could be compared to the kinds of wrong actions that the rich man had done in the story.</w:t>
      </w:r>
      <w:r w:rsidR="00C8242F">
        <w:rPr>
          <w:sz w:val="20"/>
          <w:szCs w:val="20"/>
        </w:rPr>
        <w:t xml:space="preserve"> </w:t>
      </w:r>
    </w:p>
    <w:p w14:paraId="09588FF0" w14:textId="77777777" w:rsidR="00C8242F" w:rsidRDefault="00C8242F" w:rsidP="00B319AB">
      <w:pPr>
        <w:pBdr>
          <w:top w:val="nil"/>
          <w:left w:val="nil"/>
          <w:bottom w:val="nil"/>
          <w:right w:val="nil"/>
          <w:between w:val="nil"/>
        </w:pBdr>
        <w:spacing w:after="0"/>
        <w:rPr>
          <w:sz w:val="20"/>
          <w:szCs w:val="20"/>
        </w:rPr>
      </w:pPr>
    </w:p>
    <w:p w14:paraId="0742480F" w14:textId="37C7DC3B" w:rsidR="00C8242F" w:rsidRDefault="00C8242F" w:rsidP="00C8242F">
      <w:pPr>
        <w:pBdr>
          <w:top w:val="nil"/>
          <w:left w:val="nil"/>
          <w:bottom w:val="nil"/>
          <w:right w:val="nil"/>
          <w:between w:val="nil"/>
        </w:pBdr>
        <w:spacing w:after="0"/>
        <w:ind w:left="360"/>
        <w:rPr>
          <w:sz w:val="20"/>
          <w:szCs w:val="20"/>
        </w:rPr>
      </w:pPr>
      <w:r>
        <w:rPr>
          <w:sz w:val="20"/>
          <w:szCs w:val="20"/>
        </w:rPr>
        <w:t xml:space="preserve"> </w:t>
      </w:r>
    </w:p>
    <w:p w14:paraId="015845B8" w14:textId="22F26B08" w:rsidR="00F15B2E" w:rsidRDefault="00B319AB" w:rsidP="00F15B2E">
      <w:pPr>
        <w:numPr>
          <w:ilvl w:val="0"/>
          <w:numId w:val="107"/>
        </w:numPr>
        <w:pBdr>
          <w:top w:val="nil"/>
          <w:left w:val="nil"/>
          <w:bottom w:val="nil"/>
          <w:right w:val="nil"/>
          <w:between w:val="nil"/>
        </w:pBdr>
        <w:spacing w:after="0"/>
        <w:rPr>
          <w:sz w:val="20"/>
          <w:szCs w:val="20"/>
        </w:rPr>
      </w:pPr>
      <w:r>
        <w:rPr>
          <w:sz w:val="20"/>
          <w:szCs w:val="20"/>
        </w:rPr>
        <w:t>[</w:t>
      </w:r>
      <w:r w:rsidR="00F84B51">
        <w:rPr>
          <w:sz w:val="20"/>
          <w:szCs w:val="20"/>
        </w:rPr>
        <w:t>12:</w:t>
      </w:r>
      <w:r>
        <w:rPr>
          <w:sz w:val="20"/>
          <w:szCs w:val="20"/>
        </w:rPr>
        <w:t>7-</w:t>
      </w:r>
      <w:r w:rsidR="00F84B51">
        <w:rPr>
          <w:sz w:val="20"/>
          <w:szCs w:val="20"/>
        </w:rPr>
        <w:t>8</w:t>
      </w:r>
      <w:r w:rsidR="0097494B">
        <w:rPr>
          <w:sz w:val="20"/>
          <w:szCs w:val="20"/>
        </w:rPr>
        <w:t xml:space="preserve">]   </w:t>
      </w:r>
      <w:r w:rsidR="00F15B2E">
        <w:rPr>
          <w:sz w:val="20"/>
          <w:szCs w:val="20"/>
        </w:rPr>
        <w:t xml:space="preserve">What did Yahweh say </w:t>
      </w:r>
      <w:r>
        <w:rPr>
          <w:sz w:val="20"/>
          <w:szCs w:val="20"/>
        </w:rPr>
        <w:t>about what he had done for David</w:t>
      </w:r>
      <w:r w:rsidR="00F15B2E">
        <w:rPr>
          <w:sz w:val="20"/>
          <w:szCs w:val="20"/>
        </w:rPr>
        <w:t xml:space="preserve">? </w:t>
      </w:r>
    </w:p>
    <w:p w14:paraId="3277523A" w14:textId="69A0EB13" w:rsidR="00F15B2E" w:rsidRDefault="00F15B2E" w:rsidP="00F15B2E">
      <w:pPr>
        <w:pBdr>
          <w:top w:val="nil"/>
          <w:left w:val="nil"/>
          <w:bottom w:val="nil"/>
          <w:right w:val="nil"/>
          <w:between w:val="nil"/>
        </w:pBdr>
        <w:ind w:left="720"/>
        <w:rPr>
          <w:sz w:val="20"/>
          <w:szCs w:val="20"/>
        </w:rPr>
      </w:pPr>
      <w:r>
        <w:rPr>
          <w:sz w:val="20"/>
          <w:szCs w:val="20"/>
        </w:rPr>
        <w:t xml:space="preserve">Yahweh </w:t>
      </w:r>
      <w:r w:rsidR="00B319AB">
        <w:rPr>
          <w:sz w:val="20"/>
          <w:szCs w:val="20"/>
        </w:rPr>
        <w:t xml:space="preserve">said that he </w:t>
      </w:r>
      <w:r w:rsidR="00BD11C9">
        <w:rPr>
          <w:sz w:val="20"/>
          <w:szCs w:val="20"/>
        </w:rPr>
        <w:t xml:space="preserve">had </w:t>
      </w:r>
      <w:r w:rsidR="00B319AB">
        <w:rPr>
          <w:sz w:val="20"/>
          <w:szCs w:val="20"/>
        </w:rPr>
        <w:t>anointed David king and rescued him from Saul. Yahweh</w:t>
      </w:r>
      <w:r w:rsidR="00BD11C9">
        <w:rPr>
          <w:sz w:val="20"/>
          <w:szCs w:val="20"/>
        </w:rPr>
        <w:t xml:space="preserve"> had given</w:t>
      </w:r>
      <w:r>
        <w:rPr>
          <w:sz w:val="20"/>
          <w:szCs w:val="20"/>
        </w:rPr>
        <w:t xml:space="preserve"> </w:t>
      </w:r>
      <w:r w:rsidR="00B319AB">
        <w:rPr>
          <w:sz w:val="20"/>
          <w:szCs w:val="20"/>
        </w:rPr>
        <w:t xml:space="preserve">David a house and wives. He also gave </w:t>
      </w:r>
      <w:r>
        <w:rPr>
          <w:sz w:val="20"/>
          <w:szCs w:val="20"/>
        </w:rPr>
        <w:t>Israel and Judah</w:t>
      </w:r>
      <w:r w:rsidR="00B319AB">
        <w:rPr>
          <w:sz w:val="20"/>
          <w:szCs w:val="20"/>
        </w:rPr>
        <w:t xml:space="preserve"> to David</w:t>
      </w:r>
      <w:r w:rsidR="005E4B24">
        <w:rPr>
          <w:sz w:val="20"/>
          <w:szCs w:val="20"/>
        </w:rPr>
        <w:t xml:space="preserve">. </w:t>
      </w:r>
      <w:r w:rsidR="00B319AB">
        <w:rPr>
          <w:sz w:val="20"/>
          <w:szCs w:val="20"/>
        </w:rPr>
        <w:t>If</w:t>
      </w:r>
      <w:r>
        <w:rPr>
          <w:sz w:val="20"/>
          <w:szCs w:val="20"/>
        </w:rPr>
        <w:t xml:space="preserve"> he had given </w:t>
      </w:r>
      <w:r w:rsidR="005E4B24">
        <w:rPr>
          <w:sz w:val="20"/>
          <w:szCs w:val="20"/>
        </w:rPr>
        <w:t>David</w:t>
      </w:r>
      <w:r>
        <w:rPr>
          <w:sz w:val="20"/>
          <w:szCs w:val="20"/>
        </w:rPr>
        <w:t xml:space="preserve"> too little, Yahweh would have given him many more things. </w:t>
      </w:r>
    </w:p>
    <w:p w14:paraId="269A3F42" w14:textId="77777777" w:rsidR="00F15B2E" w:rsidRDefault="00F15B2E" w:rsidP="00F15B2E">
      <w:pPr>
        <w:pBdr>
          <w:top w:val="nil"/>
          <w:left w:val="nil"/>
          <w:bottom w:val="nil"/>
          <w:right w:val="nil"/>
          <w:between w:val="nil"/>
        </w:pBdr>
        <w:ind w:left="720"/>
        <w:rPr>
          <w:sz w:val="20"/>
          <w:szCs w:val="20"/>
        </w:rPr>
      </w:pPr>
    </w:p>
    <w:p w14:paraId="06799132" w14:textId="33849AEB" w:rsidR="00F15B2E" w:rsidRDefault="00F84B51" w:rsidP="00F15B2E">
      <w:pPr>
        <w:numPr>
          <w:ilvl w:val="0"/>
          <w:numId w:val="107"/>
        </w:numPr>
        <w:pBdr>
          <w:top w:val="nil"/>
          <w:left w:val="nil"/>
          <w:bottom w:val="nil"/>
          <w:right w:val="nil"/>
          <w:between w:val="nil"/>
        </w:pBdr>
        <w:spacing w:after="0"/>
        <w:rPr>
          <w:sz w:val="20"/>
          <w:szCs w:val="20"/>
        </w:rPr>
      </w:pPr>
      <w:r>
        <w:rPr>
          <w:sz w:val="20"/>
          <w:szCs w:val="20"/>
        </w:rPr>
        <w:t>[12:9</w:t>
      </w:r>
      <w:r w:rsidR="0097494B">
        <w:rPr>
          <w:sz w:val="20"/>
          <w:szCs w:val="20"/>
        </w:rPr>
        <w:t xml:space="preserve">]   </w:t>
      </w:r>
      <w:r w:rsidR="00F15B2E">
        <w:rPr>
          <w:sz w:val="20"/>
          <w:szCs w:val="20"/>
        </w:rPr>
        <w:t xml:space="preserve">What did Yahweh say about </w:t>
      </w:r>
      <w:r w:rsidR="00BD11C9">
        <w:rPr>
          <w:sz w:val="20"/>
          <w:szCs w:val="20"/>
        </w:rPr>
        <w:t>w</w:t>
      </w:r>
      <w:r w:rsidR="005E4B24">
        <w:rPr>
          <w:sz w:val="20"/>
          <w:szCs w:val="20"/>
        </w:rPr>
        <w:t xml:space="preserve">hat </w:t>
      </w:r>
      <w:r w:rsidR="00F15B2E">
        <w:rPr>
          <w:sz w:val="20"/>
          <w:szCs w:val="20"/>
        </w:rPr>
        <w:t xml:space="preserve">David had done? </w:t>
      </w:r>
    </w:p>
    <w:p w14:paraId="00C3EE91" w14:textId="3D86C8AE" w:rsidR="00F15B2E" w:rsidRDefault="00F15B2E" w:rsidP="00F15B2E">
      <w:pPr>
        <w:pBdr>
          <w:top w:val="nil"/>
          <w:left w:val="nil"/>
          <w:bottom w:val="nil"/>
          <w:right w:val="nil"/>
          <w:between w:val="nil"/>
        </w:pBdr>
        <w:ind w:left="720"/>
        <w:rPr>
          <w:sz w:val="20"/>
          <w:szCs w:val="20"/>
        </w:rPr>
      </w:pPr>
      <w:r>
        <w:rPr>
          <w:sz w:val="20"/>
          <w:szCs w:val="20"/>
        </w:rPr>
        <w:t xml:space="preserve">Yahweh said </w:t>
      </w:r>
      <w:r w:rsidR="005E4B24">
        <w:rPr>
          <w:sz w:val="20"/>
          <w:szCs w:val="20"/>
        </w:rPr>
        <w:t xml:space="preserve">that </w:t>
      </w:r>
      <w:r>
        <w:rPr>
          <w:sz w:val="20"/>
          <w:szCs w:val="20"/>
        </w:rPr>
        <w:t>David despised the commands of Yahweh</w:t>
      </w:r>
      <w:r w:rsidR="00BD11C9">
        <w:rPr>
          <w:sz w:val="20"/>
          <w:szCs w:val="20"/>
        </w:rPr>
        <w:t xml:space="preserve"> by doing evil, by causing Uriah to be killed by the sword and by taking Uriah’s wife</w:t>
      </w:r>
      <w:r>
        <w:rPr>
          <w:sz w:val="20"/>
          <w:szCs w:val="20"/>
        </w:rPr>
        <w:t>.</w:t>
      </w:r>
    </w:p>
    <w:p w14:paraId="77A3DFC4" w14:textId="62F3EF76" w:rsidR="00F15B2E" w:rsidRDefault="008E5571" w:rsidP="008E5571">
      <w:pPr>
        <w:pStyle w:val="Continuedline"/>
      </w:pPr>
      <w:r>
        <w:lastRenderedPageBreak/>
        <w:t>2 Samuel 12:1-14 continued</w:t>
      </w:r>
    </w:p>
    <w:p w14:paraId="64CC5568" w14:textId="37D19AA2" w:rsidR="00F15B2E" w:rsidRDefault="00F84B51" w:rsidP="00F15B2E">
      <w:pPr>
        <w:numPr>
          <w:ilvl w:val="0"/>
          <w:numId w:val="107"/>
        </w:numPr>
        <w:pBdr>
          <w:top w:val="nil"/>
          <w:left w:val="nil"/>
          <w:bottom w:val="nil"/>
          <w:right w:val="nil"/>
          <w:between w:val="nil"/>
        </w:pBdr>
        <w:spacing w:after="0"/>
        <w:rPr>
          <w:sz w:val="20"/>
          <w:szCs w:val="20"/>
        </w:rPr>
      </w:pPr>
      <w:r>
        <w:rPr>
          <w:sz w:val="20"/>
          <w:szCs w:val="20"/>
        </w:rPr>
        <w:t>[12:10</w:t>
      </w:r>
      <w:r w:rsidR="0097494B">
        <w:rPr>
          <w:sz w:val="20"/>
          <w:szCs w:val="20"/>
        </w:rPr>
        <w:t xml:space="preserve">]   </w:t>
      </w:r>
      <w:r w:rsidR="00F15B2E">
        <w:rPr>
          <w:sz w:val="20"/>
          <w:szCs w:val="20"/>
        </w:rPr>
        <w:t xml:space="preserve">What did Yahweh say </w:t>
      </w:r>
      <w:r w:rsidR="00BD11C9">
        <w:rPr>
          <w:sz w:val="20"/>
          <w:szCs w:val="20"/>
        </w:rPr>
        <w:t>would happen</w:t>
      </w:r>
      <w:r w:rsidR="00F15B2E">
        <w:rPr>
          <w:sz w:val="20"/>
          <w:szCs w:val="20"/>
        </w:rPr>
        <w:t xml:space="preserve"> because David had despised Yahweh and </w:t>
      </w:r>
      <w:r w:rsidR="00785283">
        <w:rPr>
          <w:sz w:val="20"/>
          <w:szCs w:val="20"/>
        </w:rPr>
        <w:t xml:space="preserve">had </w:t>
      </w:r>
      <w:r w:rsidR="00F15B2E">
        <w:rPr>
          <w:sz w:val="20"/>
          <w:szCs w:val="20"/>
        </w:rPr>
        <w:t xml:space="preserve">taken the wife of Uriah the Hittite as his wife? </w:t>
      </w:r>
    </w:p>
    <w:p w14:paraId="0DF55352" w14:textId="1755AA01" w:rsidR="00F15B2E" w:rsidRDefault="00F15B2E" w:rsidP="00F15B2E">
      <w:pPr>
        <w:pBdr>
          <w:top w:val="nil"/>
          <w:left w:val="nil"/>
          <w:bottom w:val="nil"/>
          <w:right w:val="nil"/>
          <w:between w:val="nil"/>
        </w:pBdr>
        <w:ind w:left="720"/>
        <w:rPr>
          <w:sz w:val="20"/>
          <w:szCs w:val="20"/>
        </w:rPr>
      </w:pPr>
      <w:r>
        <w:rPr>
          <w:sz w:val="20"/>
          <w:szCs w:val="20"/>
        </w:rPr>
        <w:t xml:space="preserve">Yahweh told David </w:t>
      </w:r>
      <w:r w:rsidR="005E4B24">
        <w:rPr>
          <w:sz w:val="20"/>
          <w:szCs w:val="20"/>
        </w:rPr>
        <w:t xml:space="preserve">that </w:t>
      </w:r>
      <w:r w:rsidR="00785283">
        <w:rPr>
          <w:sz w:val="20"/>
          <w:szCs w:val="20"/>
        </w:rPr>
        <w:t xml:space="preserve">he would raise up evil against David, and </w:t>
      </w:r>
      <w:r>
        <w:rPr>
          <w:sz w:val="20"/>
          <w:szCs w:val="20"/>
        </w:rPr>
        <w:t xml:space="preserve">the sword would never leave his house. </w:t>
      </w:r>
    </w:p>
    <w:p w14:paraId="178A30C8" w14:textId="77777777" w:rsidR="00F15B2E" w:rsidRDefault="00F15B2E" w:rsidP="00F15B2E">
      <w:pPr>
        <w:pBdr>
          <w:top w:val="nil"/>
          <w:left w:val="nil"/>
          <w:bottom w:val="nil"/>
          <w:right w:val="nil"/>
          <w:between w:val="nil"/>
        </w:pBdr>
        <w:rPr>
          <w:sz w:val="20"/>
          <w:szCs w:val="20"/>
        </w:rPr>
      </w:pPr>
    </w:p>
    <w:p w14:paraId="2B7E20C7" w14:textId="06204A1E" w:rsidR="00F15B2E" w:rsidRDefault="00F84B51" w:rsidP="00F15B2E">
      <w:pPr>
        <w:numPr>
          <w:ilvl w:val="0"/>
          <w:numId w:val="107"/>
        </w:numPr>
        <w:pBdr>
          <w:top w:val="nil"/>
          <w:left w:val="nil"/>
          <w:bottom w:val="nil"/>
          <w:right w:val="nil"/>
          <w:between w:val="nil"/>
        </w:pBdr>
        <w:spacing w:after="0"/>
        <w:rPr>
          <w:sz w:val="20"/>
          <w:szCs w:val="20"/>
        </w:rPr>
      </w:pPr>
      <w:r>
        <w:rPr>
          <w:sz w:val="20"/>
          <w:szCs w:val="20"/>
        </w:rPr>
        <w:t>[12:10</w:t>
      </w:r>
      <w:r w:rsidR="0097494B">
        <w:rPr>
          <w:sz w:val="20"/>
          <w:szCs w:val="20"/>
        </w:rPr>
        <w:t xml:space="preserve">]   </w:t>
      </w:r>
      <w:r w:rsidR="00F15B2E">
        <w:rPr>
          <w:sz w:val="20"/>
          <w:szCs w:val="20"/>
        </w:rPr>
        <w:t xml:space="preserve">What do you think it meant when Yahweh said that the sword would never leave David’s house? </w:t>
      </w:r>
    </w:p>
    <w:p w14:paraId="20BC4E02" w14:textId="22F859FE" w:rsidR="00F15B2E" w:rsidRDefault="00F15B2E" w:rsidP="00F15B2E">
      <w:pPr>
        <w:pBdr>
          <w:top w:val="nil"/>
          <w:left w:val="nil"/>
          <w:bottom w:val="nil"/>
          <w:right w:val="nil"/>
          <w:between w:val="nil"/>
        </w:pBdr>
        <w:ind w:left="720"/>
        <w:rPr>
          <w:sz w:val="20"/>
          <w:szCs w:val="20"/>
        </w:rPr>
      </w:pPr>
      <w:r>
        <w:rPr>
          <w:sz w:val="20"/>
          <w:szCs w:val="20"/>
        </w:rPr>
        <w:t>This probably mean</w:t>
      </w:r>
      <w:r w:rsidR="00375639">
        <w:rPr>
          <w:sz w:val="20"/>
          <w:szCs w:val="20"/>
        </w:rPr>
        <w:t>t</w:t>
      </w:r>
      <w:r>
        <w:rPr>
          <w:sz w:val="20"/>
          <w:szCs w:val="20"/>
        </w:rPr>
        <w:t xml:space="preserve"> that </w:t>
      </w:r>
      <w:r w:rsidR="00785283">
        <w:rPr>
          <w:sz w:val="20"/>
          <w:szCs w:val="20"/>
        </w:rPr>
        <w:t>David’s</w:t>
      </w:r>
      <w:r>
        <w:rPr>
          <w:sz w:val="20"/>
          <w:szCs w:val="20"/>
        </w:rPr>
        <w:t xml:space="preserve"> family members would always fight with one another.</w:t>
      </w:r>
    </w:p>
    <w:p w14:paraId="1A403FB5" w14:textId="77777777" w:rsidR="008E5571" w:rsidRDefault="008E5571" w:rsidP="00F15B2E">
      <w:pPr>
        <w:pBdr>
          <w:top w:val="nil"/>
          <w:left w:val="nil"/>
          <w:bottom w:val="nil"/>
          <w:right w:val="nil"/>
          <w:between w:val="nil"/>
        </w:pBdr>
        <w:ind w:left="720"/>
        <w:rPr>
          <w:sz w:val="20"/>
          <w:szCs w:val="20"/>
        </w:rPr>
      </w:pPr>
    </w:p>
    <w:p w14:paraId="4A1FC4D6" w14:textId="2C99E703" w:rsidR="00F15B2E" w:rsidRDefault="00F84B51" w:rsidP="00F15B2E">
      <w:pPr>
        <w:numPr>
          <w:ilvl w:val="0"/>
          <w:numId w:val="107"/>
        </w:numPr>
        <w:pBdr>
          <w:top w:val="nil"/>
          <w:left w:val="nil"/>
          <w:bottom w:val="nil"/>
          <w:right w:val="nil"/>
          <w:between w:val="nil"/>
        </w:pBdr>
        <w:spacing w:after="0"/>
        <w:rPr>
          <w:sz w:val="20"/>
          <w:szCs w:val="20"/>
        </w:rPr>
      </w:pPr>
      <w:r>
        <w:rPr>
          <w:sz w:val="20"/>
          <w:szCs w:val="20"/>
        </w:rPr>
        <w:t>[12:11</w:t>
      </w:r>
      <w:r w:rsidR="0097494B">
        <w:rPr>
          <w:sz w:val="20"/>
          <w:szCs w:val="20"/>
        </w:rPr>
        <w:t xml:space="preserve">]   </w:t>
      </w:r>
      <w:r w:rsidR="00F15B2E">
        <w:rPr>
          <w:sz w:val="20"/>
          <w:szCs w:val="20"/>
        </w:rPr>
        <w:t xml:space="preserve">What did Yahweh say would happen to David’s wives? </w:t>
      </w:r>
    </w:p>
    <w:p w14:paraId="3FCF1D55" w14:textId="44F59BFB" w:rsidR="00F15B2E" w:rsidRDefault="00F15B2E" w:rsidP="00F15B2E">
      <w:pPr>
        <w:pBdr>
          <w:top w:val="nil"/>
          <w:left w:val="nil"/>
          <w:bottom w:val="nil"/>
          <w:right w:val="nil"/>
          <w:between w:val="nil"/>
        </w:pBdr>
        <w:ind w:left="720"/>
        <w:rPr>
          <w:sz w:val="20"/>
          <w:szCs w:val="20"/>
        </w:rPr>
      </w:pPr>
      <w:r>
        <w:rPr>
          <w:sz w:val="20"/>
          <w:szCs w:val="20"/>
        </w:rPr>
        <w:t xml:space="preserve">Yahweh said that </w:t>
      </w:r>
      <w:r w:rsidR="005E4B24">
        <w:rPr>
          <w:sz w:val="20"/>
          <w:szCs w:val="20"/>
        </w:rPr>
        <w:t>David’s</w:t>
      </w:r>
      <w:r>
        <w:rPr>
          <w:sz w:val="20"/>
          <w:szCs w:val="20"/>
        </w:rPr>
        <w:t xml:space="preserve"> neighbor would sleep with David's wives in broad daylight.</w:t>
      </w:r>
    </w:p>
    <w:p w14:paraId="0BB90264" w14:textId="77777777" w:rsidR="00785283" w:rsidRDefault="00785283" w:rsidP="00F15B2E">
      <w:pPr>
        <w:pBdr>
          <w:top w:val="nil"/>
          <w:left w:val="nil"/>
          <w:bottom w:val="nil"/>
          <w:right w:val="nil"/>
          <w:between w:val="nil"/>
        </w:pBdr>
        <w:ind w:left="720"/>
        <w:rPr>
          <w:sz w:val="20"/>
          <w:szCs w:val="20"/>
        </w:rPr>
      </w:pPr>
    </w:p>
    <w:p w14:paraId="66AFF124" w14:textId="46CB03CA" w:rsidR="00F15B2E" w:rsidRDefault="00F84B51" w:rsidP="00F15B2E">
      <w:pPr>
        <w:numPr>
          <w:ilvl w:val="0"/>
          <w:numId w:val="107"/>
        </w:numPr>
        <w:pBdr>
          <w:top w:val="nil"/>
          <w:left w:val="nil"/>
          <w:bottom w:val="nil"/>
          <w:right w:val="nil"/>
          <w:between w:val="nil"/>
        </w:pBdr>
        <w:spacing w:after="0"/>
        <w:rPr>
          <w:sz w:val="20"/>
          <w:szCs w:val="20"/>
        </w:rPr>
      </w:pPr>
      <w:r>
        <w:rPr>
          <w:sz w:val="20"/>
          <w:szCs w:val="20"/>
        </w:rPr>
        <w:t>[12:12</w:t>
      </w:r>
      <w:r w:rsidR="0097494B">
        <w:rPr>
          <w:sz w:val="20"/>
          <w:szCs w:val="20"/>
        </w:rPr>
        <w:t xml:space="preserve">]   </w:t>
      </w:r>
      <w:r w:rsidR="00F15B2E">
        <w:rPr>
          <w:sz w:val="20"/>
          <w:szCs w:val="20"/>
        </w:rPr>
        <w:t>What did Yahweh tell David</w:t>
      </w:r>
      <w:r w:rsidR="00785283">
        <w:rPr>
          <w:sz w:val="20"/>
          <w:szCs w:val="20"/>
        </w:rPr>
        <w:t xml:space="preserve"> in verse 12</w:t>
      </w:r>
      <w:r w:rsidR="00F15B2E">
        <w:rPr>
          <w:sz w:val="20"/>
          <w:szCs w:val="20"/>
        </w:rPr>
        <w:t xml:space="preserve">? </w:t>
      </w:r>
    </w:p>
    <w:p w14:paraId="06C2DB6E" w14:textId="568614A9" w:rsidR="00F15B2E" w:rsidRDefault="00F15B2E" w:rsidP="00F15B2E">
      <w:pPr>
        <w:pBdr>
          <w:top w:val="nil"/>
          <w:left w:val="nil"/>
          <w:bottom w:val="nil"/>
          <w:right w:val="nil"/>
          <w:between w:val="nil"/>
        </w:pBdr>
        <w:ind w:left="720"/>
        <w:rPr>
          <w:sz w:val="20"/>
          <w:szCs w:val="20"/>
        </w:rPr>
      </w:pPr>
      <w:r>
        <w:rPr>
          <w:sz w:val="20"/>
          <w:szCs w:val="20"/>
        </w:rPr>
        <w:t xml:space="preserve">He </w:t>
      </w:r>
      <w:r w:rsidR="005E4B24">
        <w:rPr>
          <w:sz w:val="20"/>
          <w:szCs w:val="20"/>
        </w:rPr>
        <w:t>said</w:t>
      </w:r>
      <w:r>
        <w:rPr>
          <w:sz w:val="20"/>
          <w:szCs w:val="20"/>
        </w:rPr>
        <w:t xml:space="preserve"> that </w:t>
      </w:r>
      <w:r w:rsidR="005E4B24">
        <w:rPr>
          <w:sz w:val="20"/>
          <w:szCs w:val="20"/>
        </w:rPr>
        <w:t>David</w:t>
      </w:r>
      <w:r>
        <w:rPr>
          <w:sz w:val="20"/>
          <w:szCs w:val="20"/>
        </w:rPr>
        <w:t xml:space="preserve"> committed his sin secretly, but Yahweh would do this before all of Israel in the sunlight. </w:t>
      </w:r>
    </w:p>
    <w:p w14:paraId="79A3BB3F" w14:textId="77777777" w:rsidR="00F84B51" w:rsidRDefault="00F84B51" w:rsidP="00F15B2E">
      <w:pPr>
        <w:pBdr>
          <w:top w:val="nil"/>
          <w:left w:val="nil"/>
          <w:bottom w:val="nil"/>
          <w:right w:val="nil"/>
          <w:between w:val="nil"/>
        </w:pBdr>
        <w:ind w:left="720"/>
        <w:rPr>
          <w:sz w:val="20"/>
          <w:szCs w:val="20"/>
        </w:rPr>
      </w:pPr>
    </w:p>
    <w:p w14:paraId="5B97C6C0" w14:textId="37ADBF23" w:rsidR="00F15B2E" w:rsidRDefault="00F84B51" w:rsidP="00F15B2E">
      <w:pPr>
        <w:numPr>
          <w:ilvl w:val="0"/>
          <w:numId w:val="107"/>
        </w:numPr>
        <w:pBdr>
          <w:top w:val="nil"/>
          <w:left w:val="nil"/>
          <w:bottom w:val="nil"/>
          <w:right w:val="nil"/>
          <w:between w:val="nil"/>
        </w:pBdr>
        <w:spacing w:after="0"/>
        <w:rPr>
          <w:sz w:val="20"/>
          <w:szCs w:val="20"/>
        </w:rPr>
      </w:pPr>
      <w:r>
        <w:rPr>
          <w:sz w:val="20"/>
          <w:szCs w:val="20"/>
        </w:rPr>
        <w:t>[12:13</w:t>
      </w:r>
      <w:r w:rsidR="0097494B">
        <w:rPr>
          <w:sz w:val="20"/>
          <w:szCs w:val="20"/>
        </w:rPr>
        <w:t xml:space="preserve">]   </w:t>
      </w:r>
      <w:r w:rsidR="00F15B2E">
        <w:rPr>
          <w:sz w:val="20"/>
          <w:szCs w:val="20"/>
        </w:rPr>
        <w:t xml:space="preserve">What did David confess to Nathan, and how did Nathan respond? </w:t>
      </w:r>
    </w:p>
    <w:p w14:paraId="68B0A929" w14:textId="58D7AFCF" w:rsidR="00F15B2E" w:rsidRDefault="00F15B2E" w:rsidP="00F15B2E">
      <w:pPr>
        <w:pBdr>
          <w:top w:val="nil"/>
          <w:left w:val="nil"/>
          <w:bottom w:val="nil"/>
          <w:right w:val="nil"/>
          <w:between w:val="nil"/>
        </w:pBdr>
        <w:ind w:left="720"/>
        <w:rPr>
          <w:sz w:val="20"/>
          <w:szCs w:val="20"/>
        </w:rPr>
      </w:pPr>
      <w:r>
        <w:rPr>
          <w:sz w:val="20"/>
          <w:szCs w:val="20"/>
        </w:rPr>
        <w:t xml:space="preserve">David confessed to Nathan that he had sinned against Yahweh. Nathan told David that Yahweh had </w:t>
      </w:r>
      <w:r w:rsidR="00785283">
        <w:rPr>
          <w:sz w:val="20"/>
          <w:szCs w:val="20"/>
        </w:rPr>
        <w:t>forgiven</w:t>
      </w:r>
      <w:r>
        <w:rPr>
          <w:sz w:val="20"/>
          <w:szCs w:val="20"/>
        </w:rPr>
        <w:t xml:space="preserve"> his sin, and </w:t>
      </w:r>
      <w:r w:rsidR="005E4B24">
        <w:rPr>
          <w:sz w:val="20"/>
          <w:szCs w:val="20"/>
        </w:rPr>
        <w:t>David</w:t>
      </w:r>
      <w:r>
        <w:rPr>
          <w:sz w:val="20"/>
          <w:szCs w:val="20"/>
        </w:rPr>
        <w:t xml:space="preserve"> would not die. </w:t>
      </w:r>
    </w:p>
    <w:p w14:paraId="5C567BEF" w14:textId="77777777" w:rsidR="00F15B2E" w:rsidRDefault="00F15B2E" w:rsidP="00F15B2E">
      <w:pPr>
        <w:pBdr>
          <w:top w:val="nil"/>
          <w:left w:val="nil"/>
          <w:bottom w:val="nil"/>
          <w:right w:val="nil"/>
          <w:between w:val="nil"/>
        </w:pBdr>
        <w:ind w:left="720"/>
        <w:rPr>
          <w:sz w:val="20"/>
          <w:szCs w:val="20"/>
        </w:rPr>
      </w:pPr>
    </w:p>
    <w:p w14:paraId="7CDD6B31" w14:textId="1FFD5963" w:rsidR="00F15B2E" w:rsidRDefault="00F84B51" w:rsidP="00F15B2E">
      <w:pPr>
        <w:numPr>
          <w:ilvl w:val="0"/>
          <w:numId w:val="107"/>
        </w:numPr>
        <w:pBdr>
          <w:top w:val="nil"/>
          <w:left w:val="nil"/>
          <w:bottom w:val="nil"/>
          <w:right w:val="nil"/>
          <w:between w:val="nil"/>
        </w:pBdr>
        <w:spacing w:after="0"/>
        <w:rPr>
          <w:sz w:val="20"/>
          <w:szCs w:val="20"/>
        </w:rPr>
      </w:pPr>
      <w:r>
        <w:rPr>
          <w:sz w:val="20"/>
          <w:szCs w:val="20"/>
        </w:rPr>
        <w:t>[12:14</w:t>
      </w:r>
      <w:r w:rsidR="0097494B">
        <w:rPr>
          <w:sz w:val="20"/>
          <w:szCs w:val="20"/>
        </w:rPr>
        <w:t xml:space="preserve">]   </w:t>
      </w:r>
      <w:r w:rsidR="00F15B2E">
        <w:rPr>
          <w:sz w:val="20"/>
          <w:szCs w:val="20"/>
        </w:rPr>
        <w:t xml:space="preserve">What did Nathan tell David would be the consequences of his act against Yahweh? </w:t>
      </w:r>
    </w:p>
    <w:p w14:paraId="5566422B" w14:textId="6E7C141D" w:rsidR="00F15B2E" w:rsidRDefault="00F15B2E" w:rsidP="00F15B2E">
      <w:pPr>
        <w:pBdr>
          <w:top w:val="nil"/>
          <w:left w:val="nil"/>
          <w:bottom w:val="nil"/>
          <w:right w:val="nil"/>
          <w:between w:val="nil"/>
        </w:pBdr>
        <w:ind w:left="720"/>
        <w:rPr>
          <w:sz w:val="20"/>
          <w:szCs w:val="20"/>
        </w:rPr>
      </w:pPr>
      <w:r>
        <w:rPr>
          <w:sz w:val="20"/>
          <w:szCs w:val="20"/>
        </w:rPr>
        <w:t xml:space="preserve">Nathan told David </w:t>
      </w:r>
      <w:r w:rsidR="005E4B24">
        <w:rPr>
          <w:sz w:val="20"/>
          <w:szCs w:val="20"/>
        </w:rPr>
        <w:t xml:space="preserve">that </w:t>
      </w:r>
      <w:r>
        <w:rPr>
          <w:sz w:val="20"/>
          <w:szCs w:val="20"/>
        </w:rPr>
        <w:t xml:space="preserve">because his act </w:t>
      </w:r>
      <w:r w:rsidR="00785283">
        <w:rPr>
          <w:sz w:val="20"/>
          <w:szCs w:val="20"/>
        </w:rPr>
        <w:t>showed contempt for</w:t>
      </w:r>
      <w:r>
        <w:rPr>
          <w:sz w:val="20"/>
          <w:szCs w:val="20"/>
        </w:rPr>
        <w:t xml:space="preserve"> Yahweh, the child would die. </w:t>
      </w:r>
    </w:p>
    <w:p w14:paraId="4F053FC4" w14:textId="77777777" w:rsidR="00F15B2E" w:rsidRDefault="00F15B2E" w:rsidP="008E5571">
      <w:pPr>
        <w:pStyle w:val="CommentSection"/>
      </w:pPr>
      <w:r>
        <w:t>Comment Section:</w:t>
      </w:r>
    </w:p>
    <w:p w14:paraId="176C1B5F" w14:textId="77777777" w:rsidR="00F15B2E" w:rsidRDefault="00F15B2E" w:rsidP="00F15B2E">
      <w:pPr>
        <w:spacing w:before="240" w:after="240"/>
      </w:pPr>
    </w:p>
    <w:p w14:paraId="2962C4D5" w14:textId="77777777" w:rsidR="00F15B2E" w:rsidRDefault="00F15B2E" w:rsidP="00F15B2E"/>
    <w:p w14:paraId="231F9F7D" w14:textId="77777777" w:rsidR="00F15B2E" w:rsidRDefault="00F15B2E">
      <w:pPr>
        <w:spacing w:line="259" w:lineRule="auto"/>
        <w:rPr>
          <w:rFonts w:cs="Arial"/>
          <w:b/>
          <w:sz w:val="40"/>
          <w:szCs w:val="44"/>
        </w:rPr>
      </w:pPr>
      <w:r>
        <w:br w:type="page"/>
      </w:r>
    </w:p>
    <w:p w14:paraId="0FFCFFEC" w14:textId="0453EFB5" w:rsidR="009D33A2" w:rsidRPr="0015767D" w:rsidRDefault="00D97C21" w:rsidP="008508BC">
      <w:pPr>
        <w:pStyle w:val="Heading1"/>
        <w:rPr>
          <w:rStyle w:val="Heading2Char"/>
        </w:rPr>
      </w:pPr>
      <w:bookmarkStart w:id="49" w:name="_Toc203574573"/>
      <w:r w:rsidRPr="00B559B5">
        <w:lastRenderedPageBreak/>
        <w:t>2 Samuel 23:1-7</w:t>
      </w:r>
      <w:r w:rsidRPr="00B559B5">
        <w:tab/>
      </w:r>
      <w:r w:rsidRPr="0015767D">
        <w:rPr>
          <w:rStyle w:val="Heading2Char"/>
        </w:rPr>
        <w:t>David’s last words</w:t>
      </w:r>
      <w:bookmarkEnd w:id="49"/>
    </w:p>
    <w:p w14:paraId="42C26C06" w14:textId="77777777" w:rsidR="00B669DB" w:rsidRPr="00170DC8" w:rsidRDefault="00B669DB" w:rsidP="00B669DB">
      <w:pPr>
        <w:pStyle w:val="Background"/>
        <w:rPr>
          <w:b/>
          <w:bCs w:val="0"/>
          <w:i/>
          <w:iCs/>
        </w:rPr>
      </w:pPr>
      <w:r w:rsidRPr="00170DC8">
        <w:rPr>
          <w:b/>
          <w:bCs w:val="0"/>
          <w:i/>
          <w:iCs/>
        </w:rPr>
        <w:t>Read the passage.</w:t>
      </w:r>
    </w:p>
    <w:p w14:paraId="0FFCFFED" w14:textId="77777777" w:rsidR="009D33A2" w:rsidRPr="00B559B5" w:rsidRDefault="00D97C21" w:rsidP="00F94597">
      <w:pPr>
        <w:pStyle w:val="Part1"/>
      </w:pPr>
      <w:r w:rsidRPr="00B559B5">
        <w:t>Part 1</w:t>
      </w:r>
    </w:p>
    <w:p w14:paraId="0FFCFFEE" w14:textId="77777777" w:rsidR="009D33A2" w:rsidRPr="00B559B5" w:rsidRDefault="00D97C21" w:rsidP="00690CBB">
      <w:pPr>
        <w:pStyle w:val="Answerortell"/>
        <w:rPr>
          <w:b/>
          <w:sz w:val="32"/>
          <w:szCs w:val="32"/>
        </w:rPr>
      </w:pPr>
      <w:r w:rsidRPr="00B559B5">
        <w:t>Tell in your own words what you just read in these verses.</w:t>
      </w:r>
    </w:p>
    <w:p w14:paraId="0FFCFFEF" w14:textId="77777777" w:rsidR="009D33A2" w:rsidRPr="00B559B5" w:rsidRDefault="00D97C21" w:rsidP="00690CBB">
      <w:pPr>
        <w:pStyle w:val="Checklist2"/>
      </w:pPr>
      <w:r w:rsidRPr="00B559B5">
        <w:t>These were David’s last words. [23:1]</w:t>
      </w:r>
    </w:p>
    <w:p w14:paraId="0FFCFFF0" w14:textId="77777777" w:rsidR="009D33A2" w:rsidRPr="00B559B5" w:rsidRDefault="00D97C21" w:rsidP="00690CBB">
      <w:pPr>
        <w:pStyle w:val="Checklist2"/>
      </w:pPr>
      <w:r w:rsidRPr="00B559B5">
        <w:t>Yahweh told David that the one who rules righteously over people would be like morning light. [23:3-4]</w:t>
      </w:r>
    </w:p>
    <w:p w14:paraId="0FFCFFF1" w14:textId="3DDA5C36" w:rsidR="009D33A2" w:rsidRPr="00B559B5" w:rsidRDefault="008533F6" w:rsidP="00690CBB">
      <w:pPr>
        <w:pStyle w:val="Checklist2"/>
      </w:pPr>
      <w:r>
        <w:t>God had made an</w:t>
      </w:r>
      <w:r w:rsidR="00D97C21" w:rsidRPr="00B559B5">
        <w:t xml:space="preserve"> everlasting covenant </w:t>
      </w:r>
      <w:r>
        <w:t>with</w:t>
      </w:r>
      <w:r w:rsidR="00D97C21" w:rsidRPr="00B559B5">
        <w:t xml:space="preserve"> David</w:t>
      </w:r>
      <w:r>
        <w:t xml:space="preserve"> and hi</w:t>
      </w:r>
      <w:r w:rsidR="00D97C21" w:rsidRPr="00B559B5">
        <w:t>s family. [23:5]</w:t>
      </w:r>
    </w:p>
    <w:p w14:paraId="0FFCFFF2" w14:textId="77777777" w:rsidR="009D33A2" w:rsidRPr="00B559B5" w:rsidRDefault="00D97C21" w:rsidP="00690CBB">
      <w:pPr>
        <w:pStyle w:val="Checklist2"/>
      </w:pPr>
      <w:r w:rsidRPr="00B559B5">
        <w:t xml:space="preserve">Yahweh said that the worthless will be like thorns that will be burned up where they lie. [23:6-7] </w:t>
      </w:r>
    </w:p>
    <w:p w14:paraId="0FFCFFF3" w14:textId="77777777" w:rsidR="009D33A2" w:rsidRPr="00B559B5" w:rsidRDefault="00D97C21" w:rsidP="00F94597">
      <w:pPr>
        <w:pStyle w:val="Part2"/>
      </w:pPr>
      <w:r w:rsidRPr="00B559B5">
        <w:t>Part 2</w:t>
      </w:r>
    </w:p>
    <w:p w14:paraId="0FFCFFF4" w14:textId="77777777" w:rsidR="009D33A2" w:rsidRPr="00B559B5" w:rsidRDefault="00D97C21" w:rsidP="00690CBB">
      <w:pPr>
        <w:pStyle w:val="Answerortell"/>
      </w:pPr>
      <w:r w:rsidRPr="00B559B5">
        <w:t>Answer the following questions.</w:t>
      </w:r>
    </w:p>
    <w:p w14:paraId="4873DEE4" w14:textId="244F9024" w:rsidR="00785283" w:rsidRDefault="00690CBB">
      <w:pPr>
        <w:numPr>
          <w:ilvl w:val="0"/>
          <w:numId w:val="85"/>
        </w:numPr>
        <w:pBdr>
          <w:top w:val="nil"/>
          <w:left w:val="nil"/>
          <w:bottom w:val="nil"/>
          <w:right w:val="nil"/>
          <w:between w:val="nil"/>
        </w:pBdr>
        <w:spacing w:before="200" w:after="0"/>
        <w:rPr>
          <w:rFonts w:cs="Arial"/>
          <w:sz w:val="20"/>
          <w:szCs w:val="20"/>
        </w:rPr>
      </w:pPr>
      <w:r>
        <w:rPr>
          <w:rFonts w:cs="Arial"/>
          <w:sz w:val="20"/>
          <w:szCs w:val="20"/>
        </w:rPr>
        <w:t>[23:1</w:t>
      </w:r>
      <w:r w:rsidR="0097494B">
        <w:rPr>
          <w:rFonts w:cs="Arial"/>
          <w:sz w:val="20"/>
          <w:szCs w:val="20"/>
        </w:rPr>
        <w:t xml:space="preserve">]   </w:t>
      </w:r>
      <w:r w:rsidR="00785283">
        <w:rPr>
          <w:rFonts w:cs="Arial"/>
          <w:sz w:val="20"/>
          <w:szCs w:val="20"/>
        </w:rPr>
        <w:t>What does verse 1 say that this passage contains?</w:t>
      </w:r>
    </w:p>
    <w:p w14:paraId="3AB6D8AD" w14:textId="0DAF45D6" w:rsidR="00785283" w:rsidRDefault="00785283" w:rsidP="00785283">
      <w:pPr>
        <w:pBdr>
          <w:top w:val="nil"/>
          <w:left w:val="nil"/>
          <w:bottom w:val="nil"/>
          <w:right w:val="nil"/>
          <w:between w:val="nil"/>
        </w:pBdr>
        <w:spacing w:after="0"/>
        <w:ind w:left="720"/>
        <w:rPr>
          <w:rFonts w:cs="Arial"/>
          <w:sz w:val="20"/>
          <w:szCs w:val="20"/>
        </w:rPr>
      </w:pPr>
      <w:r>
        <w:rPr>
          <w:rFonts w:cs="Arial"/>
          <w:sz w:val="20"/>
          <w:szCs w:val="20"/>
        </w:rPr>
        <w:t>These are the last words of David.</w:t>
      </w:r>
    </w:p>
    <w:p w14:paraId="51549284" w14:textId="77777777" w:rsidR="00785283" w:rsidRDefault="00785283" w:rsidP="00785283">
      <w:pPr>
        <w:pBdr>
          <w:top w:val="nil"/>
          <w:left w:val="nil"/>
          <w:bottom w:val="nil"/>
          <w:right w:val="nil"/>
          <w:between w:val="nil"/>
        </w:pBdr>
        <w:spacing w:after="0"/>
        <w:ind w:left="720"/>
        <w:rPr>
          <w:rFonts w:cs="Arial"/>
          <w:sz w:val="20"/>
          <w:szCs w:val="20"/>
        </w:rPr>
      </w:pPr>
    </w:p>
    <w:p w14:paraId="0FFCFFF5" w14:textId="3E8A7801" w:rsidR="009D33A2" w:rsidRPr="00B559B5" w:rsidRDefault="00785283">
      <w:pPr>
        <w:numPr>
          <w:ilvl w:val="0"/>
          <w:numId w:val="85"/>
        </w:numPr>
        <w:pBdr>
          <w:top w:val="nil"/>
          <w:left w:val="nil"/>
          <w:bottom w:val="nil"/>
          <w:right w:val="nil"/>
          <w:between w:val="nil"/>
        </w:pBdr>
        <w:spacing w:before="200" w:after="0"/>
        <w:rPr>
          <w:rFonts w:cs="Arial"/>
          <w:sz w:val="20"/>
          <w:szCs w:val="20"/>
        </w:rPr>
      </w:pPr>
      <w:r>
        <w:rPr>
          <w:rFonts w:cs="Arial"/>
          <w:sz w:val="20"/>
          <w:szCs w:val="20"/>
        </w:rPr>
        <w:t xml:space="preserve">[23:1]   </w:t>
      </w:r>
      <w:r w:rsidR="00D97C21" w:rsidRPr="00B559B5">
        <w:rPr>
          <w:rFonts w:cs="Arial"/>
          <w:sz w:val="20"/>
          <w:szCs w:val="20"/>
        </w:rPr>
        <w:t>How was David described?</w:t>
      </w:r>
    </w:p>
    <w:p w14:paraId="0FFCFFF6" w14:textId="474D3BA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was described as the son of Jesse, highly honored, anointed by God, and the </w:t>
      </w:r>
      <w:r w:rsidR="00785283">
        <w:rPr>
          <w:rFonts w:cs="Arial"/>
          <w:sz w:val="20"/>
          <w:szCs w:val="20"/>
        </w:rPr>
        <w:t xml:space="preserve">sweet </w:t>
      </w:r>
      <w:r w:rsidRPr="00B559B5">
        <w:rPr>
          <w:rFonts w:cs="Arial"/>
          <w:sz w:val="20"/>
          <w:szCs w:val="20"/>
        </w:rPr>
        <w:t>psalmist of Israel.</w:t>
      </w:r>
    </w:p>
    <w:p w14:paraId="0FFCFFF7" w14:textId="77777777" w:rsidR="009D33A2" w:rsidRPr="00B559B5" w:rsidRDefault="009D33A2">
      <w:pPr>
        <w:pBdr>
          <w:top w:val="nil"/>
          <w:left w:val="nil"/>
          <w:bottom w:val="nil"/>
          <w:right w:val="nil"/>
          <w:between w:val="nil"/>
        </w:pBdr>
        <w:ind w:left="720"/>
        <w:rPr>
          <w:rFonts w:cs="Arial"/>
          <w:sz w:val="20"/>
          <w:szCs w:val="20"/>
        </w:rPr>
      </w:pPr>
    </w:p>
    <w:p w14:paraId="0FFCFFF8" w14:textId="748C3BE6" w:rsidR="009D33A2" w:rsidRPr="00B559B5" w:rsidRDefault="00690CBB">
      <w:pPr>
        <w:numPr>
          <w:ilvl w:val="0"/>
          <w:numId w:val="85"/>
        </w:numPr>
        <w:pBdr>
          <w:top w:val="nil"/>
          <w:left w:val="nil"/>
          <w:bottom w:val="nil"/>
          <w:right w:val="nil"/>
          <w:between w:val="nil"/>
        </w:pBdr>
        <w:spacing w:after="0"/>
        <w:rPr>
          <w:rFonts w:cs="Arial"/>
          <w:sz w:val="20"/>
          <w:szCs w:val="20"/>
        </w:rPr>
      </w:pPr>
      <w:r w:rsidRPr="00B559B5">
        <w:rPr>
          <w:rFonts w:cs="Arial"/>
          <w:sz w:val="20"/>
          <w:szCs w:val="20"/>
        </w:rPr>
        <w:t>[23:2</w:t>
      </w:r>
      <w:r w:rsidR="0097494B">
        <w:rPr>
          <w:rFonts w:cs="Arial"/>
          <w:sz w:val="20"/>
          <w:szCs w:val="20"/>
        </w:rPr>
        <w:t xml:space="preserve">]   </w:t>
      </w:r>
      <w:r w:rsidR="00785283">
        <w:rPr>
          <w:rFonts w:cs="Arial"/>
          <w:sz w:val="20"/>
          <w:szCs w:val="20"/>
        </w:rPr>
        <w:t>How</w:t>
      </w:r>
      <w:r w:rsidR="00D97C21" w:rsidRPr="00B559B5">
        <w:rPr>
          <w:rFonts w:cs="Arial"/>
          <w:sz w:val="20"/>
          <w:szCs w:val="20"/>
        </w:rPr>
        <w:t xml:space="preserve"> did David </w:t>
      </w:r>
      <w:r w:rsidR="00785283">
        <w:rPr>
          <w:rFonts w:cs="Arial"/>
          <w:sz w:val="20"/>
          <w:szCs w:val="20"/>
        </w:rPr>
        <w:t>explain what he spoke</w:t>
      </w:r>
      <w:r w:rsidR="00D97C21" w:rsidRPr="00B559B5">
        <w:rPr>
          <w:rFonts w:cs="Arial"/>
          <w:sz w:val="20"/>
          <w:szCs w:val="20"/>
        </w:rPr>
        <w:t>?</w:t>
      </w:r>
    </w:p>
    <w:p w14:paraId="0FFCFFF9" w14:textId="16619B72"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said the </w:t>
      </w:r>
      <w:r w:rsidR="00785283">
        <w:rPr>
          <w:rFonts w:cs="Arial"/>
          <w:sz w:val="20"/>
          <w:szCs w:val="20"/>
        </w:rPr>
        <w:t>S</w:t>
      </w:r>
      <w:r w:rsidRPr="00B559B5">
        <w:rPr>
          <w:rFonts w:cs="Arial"/>
          <w:sz w:val="20"/>
          <w:szCs w:val="20"/>
        </w:rPr>
        <w:t>pirit of Yahweh spoke to him</w:t>
      </w:r>
      <w:r w:rsidR="00690CBB">
        <w:rPr>
          <w:rFonts w:cs="Arial"/>
          <w:sz w:val="20"/>
          <w:szCs w:val="20"/>
        </w:rPr>
        <w:t>. He said that Yahweh’s</w:t>
      </w:r>
      <w:r w:rsidRPr="00B559B5">
        <w:rPr>
          <w:rFonts w:cs="Arial"/>
          <w:sz w:val="20"/>
          <w:szCs w:val="20"/>
        </w:rPr>
        <w:t xml:space="preserve"> word was on his tongue.</w:t>
      </w:r>
    </w:p>
    <w:p w14:paraId="0FFCFFFA"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0FFCFFFB" w14:textId="6977D035" w:rsidR="009D33A2" w:rsidRPr="00B559B5" w:rsidRDefault="00690CBB">
      <w:pPr>
        <w:numPr>
          <w:ilvl w:val="0"/>
          <w:numId w:val="85"/>
        </w:numPr>
        <w:pBdr>
          <w:top w:val="nil"/>
          <w:left w:val="nil"/>
          <w:bottom w:val="nil"/>
          <w:right w:val="nil"/>
          <w:between w:val="nil"/>
        </w:pBdr>
        <w:spacing w:after="0"/>
        <w:rPr>
          <w:rFonts w:cs="Arial"/>
          <w:sz w:val="20"/>
          <w:szCs w:val="20"/>
        </w:rPr>
      </w:pPr>
      <w:r w:rsidRPr="00B559B5">
        <w:rPr>
          <w:rFonts w:cs="Arial"/>
          <w:sz w:val="20"/>
          <w:szCs w:val="20"/>
        </w:rPr>
        <w:t>[23:3-4</w:t>
      </w:r>
      <w:r w:rsidR="0097494B">
        <w:rPr>
          <w:rFonts w:cs="Arial"/>
          <w:sz w:val="20"/>
          <w:szCs w:val="20"/>
        </w:rPr>
        <w:t xml:space="preserve">]   </w:t>
      </w:r>
      <w:r w:rsidR="00D97C21" w:rsidRPr="00B559B5">
        <w:rPr>
          <w:rFonts w:cs="Arial"/>
          <w:sz w:val="20"/>
          <w:szCs w:val="20"/>
        </w:rPr>
        <w:t xml:space="preserve">What did the God of Israel say to David? </w:t>
      </w:r>
    </w:p>
    <w:p w14:paraId="0FFCFFFC"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God of Israel said that the one who rules righteously and in the fear of God will be like the morning light when the sun rises, a morning without clouds, through sunshine after the rain.</w:t>
      </w:r>
    </w:p>
    <w:p w14:paraId="0FFCFFFD" w14:textId="77777777" w:rsidR="009D33A2" w:rsidRPr="00B559B5" w:rsidRDefault="009D33A2">
      <w:pPr>
        <w:pBdr>
          <w:top w:val="nil"/>
          <w:left w:val="nil"/>
          <w:bottom w:val="nil"/>
          <w:right w:val="nil"/>
          <w:between w:val="nil"/>
        </w:pBdr>
        <w:ind w:left="720"/>
        <w:rPr>
          <w:rFonts w:cs="Arial"/>
          <w:sz w:val="20"/>
          <w:szCs w:val="20"/>
        </w:rPr>
      </w:pPr>
    </w:p>
    <w:p w14:paraId="0FFCFFFE" w14:textId="00BB3EB8" w:rsidR="009D33A2" w:rsidRPr="00B559B5" w:rsidRDefault="00F15B2E">
      <w:pPr>
        <w:numPr>
          <w:ilvl w:val="0"/>
          <w:numId w:val="85"/>
        </w:numPr>
        <w:pBdr>
          <w:top w:val="nil"/>
          <w:left w:val="nil"/>
          <w:bottom w:val="nil"/>
          <w:right w:val="nil"/>
          <w:between w:val="nil"/>
        </w:pBdr>
        <w:spacing w:after="0"/>
        <w:rPr>
          <w:rFonts w:cs="Arial"/>
          <w:sz w:val="20"/>
          <w:szCs w:val="20"/>
        </w:rPr>
      </w:pPr>
      <w:r w:rsidRPr="00B559B5">
        <w:rPr>
          <w:rFonts w:cs="Arial"/>
          <w:sz w:val="20"/>
          <w:szCs w:val="20"/>
        </w:rPr>
        <w:t>[23:5</w:t>
      </w:r>
      <w:r w:rsidR="0097494B">
        <w:rPr>
          <w:rFonts w:cs="Arial"/>
          <w:sz w:val="20"/>
          <w:szCs w:val="20"/>
        </w:rPr>
        <w:t xml:space="preserve">]   </w:t>
      </w:r>
      <w:r w:rsidR="00D97C21" w:rsidRPr="00B559B5">
        <w:rPr>
          <w:rFonts w:cs="Arial"/>
          <w:sz w:val="20"/>
          <w:szCs w:val="20"/>
        </w:rPr>
        <w:t xml:space="preserve">What had God made </w:t>
      </w:r>
      <w:r w:rsidR="008533F6">
        <w:rPr>
          <w:rFonts w:cs="Arial"/>
          <w:sz w:val="20"/>
          <w:szCs w:val="20"/>
        </w:rPr>
        <w:t>with</w:t>
      </w:r>
      <w:r w:rsidR="00D97C21" w:rsidRPr="00B559B5">
        <w:rPr>
          <w:rFonts w:cs="Arial"/>
          <w:sz w:val="20"/>
          <w:szCs w:val="20"/>
        </w:rPr>
        <w:t xml:space="preserve"> David and his family?</w:t>
      </w:r>
    </w:p>
    <w:p w14:paraId="0FFCFFF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God had made an everlasting covenant with them. </w:t>
      </w:r>
    </w:p>
    <w:p w14:paraId="0FFD0000" w14:textId="77777777" w:rsidR="009D33A2" w:rsidRPr="00B559B5" w:rsidRDefault="009D33A2">
      <w:pPr>
        <w:pBdr>
          <w:top w:val="nil"/>
          <w:left w:val="nil"/>
          <w:bottom w:val="nil"/>
          <w:right w:val="nil"/>
          <w:between w:val="nil"/>
        </w:pBdr>
        <w:ind w:left="720"/>
        <w:rPr>
          <w:rFonts w:cs="Arial"/>
          <w:sz w:val="20"/>
          <w:szCs w:val="20"/>
        </w:rPr>
      </w:pPr>
    </w:p>
    <w:p w14:paraId="0FFD0001" w14:textId="337539C3" w:rsidR="009D33A2" w:rsidRPr="00B559B5" w:rsidRDefault="00F15B2E">
      <w:pPr>
        <w:numPr>
          <w:ilvl w:val="0"/>
          <w:numId w:val="85"/>
        </w:numPr>
        <w:pBdr>
          <w:top w:val="nil"/>
          <w:left w:val="nil"/>
          <w:bottom w:val="nil"/>
          <w:right w:val="nil"/>
          <w:between w:val="nil"/>
        </w:pBdr>
        <w:spacing w:after="0"/>
        <w:rPr>
          <w:rFonts w:cs="Arial"/>
          <w:sz w:val="20"/>
          <w:szCs w:val="20"/>
        </w:rPr>
      </w:pPr>
      <w:r w:rsidRPr="00B559B5">
        <w:rPr>
          <w:rFonts w:cs="Arial"/>
          <w:sz w:val="20"/>
          <w:szCs w:val="20"/>
        </w:rPr>
        <w:t>[23:6-7</w:t>
      </w:r>
      <w:r w:rsidR="0097494B">
        <w:rPr>
          <w:rFonts w:cs="Arial"/>
          <w:sz w:val="20"/>
          <w:szCs w:val="20"/>
        </w:rPr>
        <w:t xml:space="preserve">]   </w:t>
      </w:r>
      <w:r w:rsidR="00D97C21" w:rsidRPr="00B559B5">
        <w:rPr>
          <w:rFonts w:cs="Arial"/>
          <w:sz w:val="20"/>
          <w:szCs w:val="20"/>
        </w:rPr>
        <w:t xml:space="preserve">What </w:t>
      </w:r>
      <w:r w:rsidR="008533F6">
        <w:rPr>
          <w:rFonts w:cs="Arial"/>
          <w:sz w:val="20"/>
          <w:szCs w:val="20"/>
        </w:rPr>
        <w:t>did David say about</w:t>
      </w:r>
      <w:r w:rsidR="00D97C21" w:rsidRPr="00B559B5">
        <w:rPr>
          <w:rFonts w:cs="Arial"/>
          <w:sz w:val="20"/>
          <w:szCs w:val="20"/>
        </w:rPr>
        <w:t xml:space="preserve"> the worthless people? </w:t>
      </w:r>
    </w:p>
    <w:p w14:paraId="0FFD0003" w14:textId="3335B52C" w:rsidR="009D33A2" w:rsidRPr="008533F6" w:rsidRDefault="00D97C21" w:rsidP="008533F6">
      <w:pPr>
        <w:pBdr>
          <w:top w:val="nil"/>
          <w:left w:val="nil"/>
          <w:bottom w:val="nil"/>
          <w:right w:val="nil"/>
          <w:between w:val="nil"/>
        </w:pBdr>
        <w:ind w:left="720"/>
        <w:rPr>
          <w:rFonts w:cs="Arial"/>
          <w:sz w:val="20"/>
          <w:szCs w:val="20"/>
        </w:rPr>
      </w:pPr>
      <w:r w:rsidRPr="00B559B5">
        <w:rPr>
          <w:rFonts w:cs="Arial"/>
          <w:sz w:val="20"/>
          <w:szCs w:val="20"/>
        </w:rPr>
        <w:t xml:space="preserve">They will be like thorns that are thrown away and burned. </w:t>
      </w:r>
    </w:p>
    <w:p w14:paraId="0FFD0004" w14:textId="77777777" w:rsidR="009D33A2" w:rsidRPr="00B559B5" w:rsidRDefault="00D97C21" w:rsidP="008E5571">
      <w:pPr>
        <w:pStyle w:val="CommentSection"/>
      </w:pPr>
      <w:r w:rsidRPr="00B559B5">
        <w:t>Comment Section:</w:t>
      </w:r>
    </w:p>
    <w:p w14:paraId="0FFD0005" w14:textId="77777777" w:rsidR="009D33A2" w:rsidRPr="00B559B5" w:rsidRDefault="00D97C21">
      <w:pPr>
        <w:spacing w:before="240" w:after="240"/>
        <w:rPr>
          <w:rFonts w:cs="Arial"/>
          <w:b/>
          <w:sz w:val="44"/>
          <w:szCs w:val="44"/>
        </w:rPr>
      </w:pPr>
      <w:r w:rsidRPr="00567D5F">
        <w:rPr>
          <w:rFonts w:cs="Arial"/>
          <w:sz w:val="20"/>
        </w:rPr>
        <w:br w:type="page"/>
      </w:r>
    </w:p>
    <w:p w14:paraId="0FFD0006" w14:textId="77777777" w:rsidR="009D33A2" w:rsidRPr="00B559B5" w:rsidRDefault="00D97C21" w:rsidP="008508BC">
      <w:pPr>
        <w:pStyle w:val="Heading1"/>
      </w:pPr>
      <w:bookmarkStart w:id="50" w:name="_heading=h.ix4e3ze1btj4" w:colFirst="0" w:colLast="0"/>
      <w:bookmarkStart w:id="51" w:name="_Toc203574574"/>
      <w:bookmarkEnd w:id="50"/>
      <w:r w:rsidRPr="00B559B5">
        <w:lastRenderedPageBreak/>
        <w:t>1 Kings 2:1-12</w:t>
      </w:r>
      <w:r w:rsidRPr="00B559B5">
        <w:tab/>
      </w:r>
      <w:r w:rsidRPr="00375D57">
        <w:rPr>
          <w:rStyle w:val="Heading2Char"/>
        </w:rPr>
        <w:t>David’s final instructions to Solomon</w:t>
      </w:r>
      <w:bookmarkEnd w:id="51"/>
    </w:p>
    <w:p w14:paraId="604FED32" w14:textId="3F32CBEB" w:rsidR="009B563D" w:rsidRDefault="009B563D" w:rsidP="009B563D">
      <w:pPr>
        <w:pStyle w:val="Background"/>
      </w:pPr>
      <w:r w:rsidRPr="009B563D">
        <w:rPr>
          <w:b/>
          <w:bCs w:val="0"/>
        </w:rPr>
        <w:t>Background:</w:t>
      </w:r>
      <w:r>
        <w:t xml:space="preserve"> Th</w:t>
      </w:r>
      <w:r w:rsidR="00C43867">
        <w:t>e end of th</w:t>
      </w:r>
      <w:r>
        <w:t xml:space="preserve">is passage mentions the city of David. This means </w:t>
      </w:r>
      <w:r w:rsidR="00FC6919">
        <w:t>Jerusal</w:t>
      </w:r>
      <w:r w:rsidR="00A33D51">
        <w:t>em</w:t>
      </w:r>
      <w:r>
        <w:t>.</w:t>
      </w:r>
    </w:p>
    <w:p w14:paraId="5750D202" w14:textId="77777777" w:rsidR="00B669DB" w:rsidRPr="00170DC8" w:rsidRDefault="00B669DB" w:rsidP="00B669DB">
      <w:pPr>
        <w:pStyle w:val="Background"/>
        <w:rPr>
          <w:b/>
          <w:bCs w:val="0"/>
          <w:i/>
          <w:iCs/>
        </w:rPr>
      </w:pPr>
      <w:r w:rsidRPr="00170DC8">
        <w:rPr>
          <w:b/>
          <w:bCs w:val="0"/>
          <w:i/>
          <w:iCs/>
        </w:rPr>
        <w:t>Read the passage.</w:t>
      </w:r>
    </w:p>
    <w:p w14:paraId="0FFD0007" w14:textId="75553144" w:rsidR="009D33A2" w:rsidRPr="00B559B5" w:rsidRDefault="00D97C21" w:rsidP="00F94597">
      <w:pPr>
        <w:pStyle w:val="Part1"/>
      </w:pPr>
      <w:r w:rsidRPr="00B559B5">
        <w:t>Part 1</w:t>
      </w:r>
    </w:p>
    <w:p w14:paraId="0FFD0008" w14:textId="77777777" w:rsidR="009D33A2" w:rsidRPr="00B559B5" w:rsidRDefault="00D97C21" w:rsidP="006B56AD">
      <w:pPr>
        <w:pStyle w:val="Answerortell"/>
        <w:rPr>
          <w:b/>
          <w:sz w:val="32"/>
          <w:szCs w:val="32"/>
        </w:rPr>
      </w:pPr>
      <w:r w:rsidRPr="00B559B5">
        <w:t>Tell in your own words what you just read in these verses.</w:t>
      </w:r>
    </w:p>
    <w:p w14:paraId="0AF3DDAC" w14:textId="2A976ADC" w:rsidR="00323D46" w:rsidRDefault="00D97C21" w:rsidP="00323D46">
      <w:pPr>
        <w:pStyle w:val="Checklist2"/>
      </w:pPr>
      <w:r w:rsidRPr="00B559B5">
        <w:t xml:space="preserve">As David was about to die, he told </w:t>
      </w:r>
      <w:r w:rsidR="006B56AD">
        <w:t>Solomon</w:t>
      </w:r>
      <w:r w:rsidRPr="00B559B5">
        <w:t xml:space="preserve"> to </w:t>
      </w:r>
      <w:r w:rsidR="006B56AD">
        <w:t>be strong</w:t>
      </w:r>
      <w:r w:rsidR="00323D46">
        <w:t>. [2:1-2]</w:t>
      </w:r>
    </w:p>
    <w:p w14:paraId="0FFD0009" w14:textId="635D1F89" w:rsidR="009D33A2" w:rsidRPr="00B559B5" w:rsidRDefault="00A33D51" w:rsidP="00323D46">
      <w:pPr>
        <w:pStyle w:val="Checklist2"/>
      </w:pPr>
      <w:r>
        <w:t>David told Solomon to obey all of Yahweh’s commands. If he did that</w:t>
      </w:r>
      <w:r w:rsidR="00323D46">
        <w:t>, Solomon would succeed and prosper, and</w:t>
      </w:r>
      <w:r w:rsidR="00D97C21" w:rsidRPr="00B559B5">
        <w:t xml:space="preserve"> Yahweh would fulfill his promise t</w:t>
      </w:r>
      <w:r w:rsidR="00323D46">
        <w:t xml:space="preserve">o make </w:t>
      </w:r>
      <w:r w:rsidR="00D97C21" w:rsidRPr="00B559B5">
        <w:t>David’s descendants rule Israel forever. [2:</w:t>
      </w:r>
      <w:r w:rsidR="00323D46">
        <w:t>3</w:t>
      </w:r>
      <w:r w:rsidR="00D97C21" w:rsidRPr="00B559B5">
        <w:t>-4]</w:t>
      </w:r>
    </w:p>
    <w:p w14:paraId="54125A5B" w14:textId="0B9B5E92" w:rsidR="002E698C" w:rsidRDefault="00A33D51" w:rsidP="00A33D51">
      <w:pPr>
        <w:pStyle w:val="Checklist2"/>
      </w:pPr>
      <w:r w:rsidRPr="00B559B5">
        <w:t>David told Solomon</w:t>
      </w:r>
      <w:r>
        <w:t xml:space="preserve"> t</w:t>
      </w:r>
      <w:r w:rsidR="00ED418E">
        <w:t>hat he should</w:t>
      </w:r>
      <w:r w:rsidRPr="00B559B5">
        <w:t xml:space="preserve"> punish </w:t>
      </w:r>
      <w:r>
        <w:t xml:space="preserve">Joab </w:t>
      </w:r>
      <w:r w:rsidR="002E698C">
        <w:t xml:space="preserve">for the wrong things </w:t>
      </w:r>
      <w:r w:rsidR="00ED418E">
        <w:t xml:space="preserve">that </w:t>
      </w:r>
      <w:r w:rsidR="002E698C">
        <w:t xml:space="preserve">he </w:t>
      </w:r>
      <w:r w:rsidR="00ED418E">
        <w:t>had done</w:t>
      </w:r>
      <w:r w:rsidR="002E698C">
        <w:t>. [2:5-6]</w:t>
      </w:r>
    </w:p>
    <w:p w14:paraId="49EEA885" w14:textId="105ED5F2" w:rsidR="00A33D51" w:rsidRPr="00B559B5" w:rsidRDefault="00A33D51" w:rsidP="00A33D51">
      <w:pPr>
        <w:pStyle w:val="Checklist2"/>
      </w:pPr>
      <w:r>
        <w:t>David told Solomon</w:t>
      </w:r>
      <w:r w:rsidRPr="00B559B5">
        <w:t xml:space="preserve"> </w:t>
      </w:r>
      <w:r>
        <w:t>to</w:t>
      </w:r>
      <w:r w:rsidRPr="00B559B5">
        <w:t xml:space="preserve"> show kindness to </w:t>
      </w:r>
      <w:r>
        <w:t xml:space="preserve">the sons of Barzillai </w:t>
      </w:r>
      <w:r w:rsidRPr="00B559B5">
        <w:t xml:space="preserve">because they </w:t>
      </w:r>
      <w:r w:rsidR="00C43867">
        <w:t xml:space="preserve">had </w:t>
      </w:r>
      <w:r w:rsidRPr="00B559B5">
        <w:t>helped David. [2:</w:t>
      </w:r>
      <w:r w:rsidR="002E698C">
        <w:t>7</w:t>
      </w:r>
      <w:r w:rsidRPr="00B559B5">
        <w:t>]</w:t>
      </w:r>
    </w:p>
    <w:p w14:paraId="21426A73" w14:textId="2D7663F3" w:rsidR="002E698C" w:rsidRDefault="002E698C" w:rsidP="002E698C">
      <w:pPr>
        <w:pStyle w:val="Checklist2"/>
      </w:pPr>
      <w:r>
        <w:t xml:space="preserve">David told Solomon to punish Shimei </w:t>
      </w:r>
      <w:r w:rsidRPr="00B559B5">
        <w:t xml:space="preserve">for the wrong things </w:t>
      </w:r>
      <w:r w:rsidR="00ED418E">
        <w:t xml:space="preserve">that </w:t>
      </w:r>
      <w:r w:rsidRPr="00B559B5">
        <w:t xml:space="preserve">he </w:t>
      </w:r>
      <w:r w:rsidR="00ED418E">
        <w:t>had done</w:t>
      </w:r>
      <w:r>
        <w:t xml:space="preserve">. </w:t>
      </w:r>
      <w:r w:rsidR="00ED418E">
        <w:t>[2:8-9]</w:t>
      </w:r>
    </w:p>
    <w:p w14:paraId="6C40739A" w14:textId="77777777" w:rsidR="00A33D51" w:rsidRDefault="00A33D51" w:rsidP="00A33D51">
      <w:pPr>
        <w:pStyle w:val="Checklist2"/>
      </w:pPr>
      <w:r w:rsidRPr="00B559B5">
        <w:t>David died</w:t>
      </w:r>
      <w:r>
        <w:t xml:space="preserve"> and was buried. He had reigned over Israel for 40 years. [2:10-11]</w:t>
      </w:r>
    </w:p>
    <w:p w14:paraId="7F9FC2F1" w14:textId="5A19623E" w:rsidR="00A33D51" w:rsidRPr="00B559B5" w:rsidRDefault="00A33D51" w:rsidP="00A33D51">
      <w:pPr>
        <w:pStyle w:val="Checklist2"/>
      </w:pPr>
      <w:r w:rsidRPr="00B559B5">
        <w:t>Solomon became king</w:t>
      </w:r>
      <w:r>
        <w:t xml:space="preserve"> </w:t>
      </w:r>
      <w:r w:rsidR="0059708D">
        <w:t>and was established in his rule</w:t>
      </w:r>
      <w:r w:rsidRPr="00B559B5">
        <w:t>. [2:12]</w:t>
      </w:r>
    </w:p>
    <w:p w14:paraId="0FFD000C" w14:textId="77777777" w:rsidR="009D33A2" w:rsidRPr="00B559B5" w:rsidRDefault="00D97C21" w:rsidP="00F94597">
      <w:pPr>
        <w:pStyle w:val="Part2"/>
      </w:pPr>
      <w:r w:rsidRPr="00B559B5">
        <w:t>Part 2</w:t>
      </w:r>
    </w:p>
    <w:p w14:paraId="0FFD000D" w14:textId="77777777" w:rsidR="009D33A2" w:rsidRPr="00B559B5" w:rsidRDefault="00D97C21" w:rsidP="006B56AD">
      <w:pPr>
        <w:pStyle w:val="Answerortell"/>
      </w:pPr>
      <w:r w:rsidRPr="00B559B5">
        <w:t>Answer the following questions.</w:t>
      </w:r>
    </w:p>
    <w:p w14:paraId="0FFD000E" w14:textId="703E1BA2" w:rsidR="009D33A2" w:rsidRPr="00B559B5" w:rsidRDefault="002145E9">
      <w:pPr>
        <w:numPr>
          <w:ilvl w:val="0"/>
          <w:numId w:val="92"/>
        </w:numPr>
        <w:pBdr>
          <w:top w:val="nil"/>
          <w:left w:val="nil"/>
          <w:bottom w:val="nil"/>
          <w:right w:val="nil"/>
          <w:between w:val="nil"/>
        </w:pBdr>
        <w:spacing w:before="200" w:after="0"/>
        <w:rPr>
          <w:rFonts w:cs="Arial"/>
          <w:sz w:val="20"/>
          <w:szCs w:val="20"/>
        </w:rPr>
      </w:pPr>
      <w:r w:rsidRPr="00B559B5">
        <w:rPr>
          <w:rFonts w:cs="Arial"/>
          <w:sz w:val="20"/>
          <w:szCs w:val="20"/>
        </w:rPr>
        <w:t>[2:1-</w:t>
      </w:r>
      <w:r w:rsidR="00A33D51">
        <w:rPr>
          <w:rFonts w:cs="Arial"/>
          <w:sz w:val="20"/>
          <w:szCs w:val="20"/>
        </w:rPr>
        <w:t>2</w:t>
      </w:r>
      <w:r w:rsidR="00A6508C">
        <w:rPr>
          <w:rFonts w:cs="Arial"/>
          <w:sz w:val="20"/>
          <w:szCs w:val="20"/>
        </w:rPr>
        <w:t xml:space="preserve">]   </w:t>
      </w:r>
      <w:r w:rsidR="00D97C21" w:rsidRPr="00B559B5">
        <w:rPr>
          <w:rFonts w:cs="Arial"/>
          <w:sz w:val="20"/>
          <w:szCs w:val="20"/>
        </w:rPr>
        <w:t xml:space="preserve">What did David say to Solomon as he was about to die? </w:t>
      </w:r>
    </w:p>
    <w:p w14:paraId="0FFD000F" w14:textId="1B8BABD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told Solomon to be strong and </w:t>
      </w:r>
      <w:r w:rsidR="00323D46">
        <w:rPr>
          <w:rFonts w:cs="Arial"/>
          <w:sz w:val="20"/>
          <w:szCs w:val="20"/>
        </w:rPr>
        <w:t>to show himself to be a man.</w:t>
      </w:r>
    </w:p>
    <w:p w14:paraId="0FFD0010" w14:textId="77777777" w:rsidR="009D33A2" w:rsidRPr="00B559B5" w:rsidRDefault="009D33A2">
      <w:pPr>
        <w:pBdr>
          <w:top w:val="nil"/>
          <w:left w:val="nil"/>
          <w:bottom w:val="nil"/>
          <w:right w:val="nil"/>
          <w:between w:val="nil"/>
        </w:pBdr>
        <w:ind w:left="720"/>
        <w:rPr>
          <w:rFonts w:cs="Arial"/>
          <w:sz w:val="20"/>
          <w:szCs w:val="20"/>
        </w:rPr>
      </w:pPr>
    </w:p>
    <w:p w14:paraId="47AF8545" w14:textId="208EA255" w:rsidR="00323D46" w:rsidRDefault="00323D46">
      <w:pPr>
        <w:numPr>
          <w:ilvl w:val="0"/>
          <w:numId w:val="92"/>
        </w:numPr>
        <w:pBdr>
          <w:top w:val="nil"/>
          <w:left w:val="nil"/>
          <w:bottom w:val="nil"/>
          <w:right w:val="nil"/>
          <w:between w:val="nil"/>
        </w:pBdr>
        <w:spacing w:after="0"/>
        <w:rPr>
          <w:rFonts w:cs="Arial"/>
          <w:sz w:val="20"/>
          <w:szCs w:val="20"/>
        </w:rPr>
      </w:pPr>
      <w:r>
        <w:rPr>
          <w:rFonts w:cs="Arial"/>
          <w:sz w:val="20"/>
          <w:szCs w:val="20"/>
        </w:rPr>
        <w:t>[2:3</w:t>
      </w:r>
      <w:r w:rsidR="00A6508C">
        <w:rPr>
          <w:rFonts w:cs="Arial"/>
          <w:sz w:val="20"/>
          <w:szCs w:val="20"/>
        </w:rPr>
        <w:t xml:space="preserve">]   </w:t>
      </w:r>
      <w:r>
        <w:rPr>
          <w:rFonts w:cs="Arial"/>
          <w:sz w:val="20"/>
          <w:szCs w:val="20"/>
        </w:rPr>
        <w:t>What instructions did David give to Solomon in verse 3?</w:t>
      </w:r>
      <w:r>
        <w:rPr>
          <w:rFonts w:cs="Arial"/>
          <w:sz w:val="20"/>
          <w:szCs w:val="20"/>
        </w:rPr>
        <w:tab/>
      </w:r>
    </w:p>
    <w:p w14:paraId="73C158C2" w14:textId="5F8AFB9F" w:rsidR="00323D46" w:rsidRDefault="00323D46" w:rsidP="00323D46">
      <w:pPr>
        <w:pBdr>
          <w:top w:val="nil"/>
          <w:left w:val="nil"/>
          <w:bottom w:val="nil"/>
          <w:right w:val="nil"/>
          <w:between w:val="nil"/>
        </w:pBdr>
        <w:spacing w:after="0"/>
        <w:ind w:left="720"/>
        <w:rPr>
          <w:rFonts w:cs="Arial"/>
          <w:sz w:val="20"/>
          <w:szCs w:val="20"/>
        </w:rPr>
      </w:pPr>
      <w:r>
        <w:rPr>
          <w:rFonts w:cs="Arial"/>
          <w:sz w:val="20"/>
          <w:szCs w:val="20"/>
        </w:rPr>
        <w:t xml:space="preserve">David told Solomon to obey </w:t>
      </w:r>
      <w:r w:rsidR="00A33D51">
        <w:rPr>
          <w:rFonts w:cs="Arial"/>
          <w:sz w:val="20"/>
          <w:szCs w:val="20"/>
        </w:rPr>
        <w:t xml:space="preserve">all of </w:t>
      </w:r>
      <w:r>
        <w:rPr>
          <w:rFonts w:cs="Arial"/>
          <w:sz w:val="20"/>
          <w:szCs w:val="20"/>
        </w:rPr>
        <w:t>Yahweh</w:t>
      </w:r>
      <w:r w:rsidR="00A33D51">
        <w:rPr>
          <w:rFonts w:cs="Arial"/>
          <w:sz w:val="20"/>
          <w:szCs w:val="20"/>
        </w:rPr>
        <w:t>’s commands</w:t>
      </w:r>
      <w:r>
        <w:rPr>
          <w:rFonts w:cs="Arial"/>
          <w:sz w:val="20"/>
          <w:szCs w:val="20"/>
        </w:rPr>
        <w:t>.</w:t>
      </w:r>
    </w:p>
    <w:p w14:paraId="73704742" w14:textId="77777777" w:rsidR="00323D46" w:rsidRDefault="00323D46" w:rsidP="00323D46">
      <w:pPr>
        <w:pBdr>
          <w:top w:val="nil"/>
          <w:left w:val="nil"/>
          <w:bottom w:val="nil"/>
          <w:right w:val="nil"/>
          <w:between w:val="nil"/>
        </w:pBdr>
        <w:spacing w:after="0"/>
        <w:ind w:left="360"/>
        <w:rPr>
          <w:rFonts w:cs="Arial"/>
          <w:sz w:val="20"/>
          <w:szCs w:val="20"/>
        </w:rPr>
      </w:pPr>
    </w:p>
    <w:p w14:paraId="580BD240" w14:textId="77777777" w:rsidR="00323D46" w:rsidRDefault="00323D46" w:rsidP="00323D46">
      <w:pPr>
        <w:pBdr>
          <w:top w:val="nil"/>
          <w:left w:val="nil"/>
          <w:bottom w:val="nil"/>
          <w:right w:val="nil"/>
          <w:between w:val="nil"/>
        </w:pBdr>
        <w:spacing w:after="0"/>
        <w:ind w:left="360"/>
        <w:rPr>
          <w:rFonts w:cs="Arial"/>
          <w:sz w:val="20"/>
          <w:szCs w:val="20"/>
        </w:rPr>
      </w:pPr>
    </w:p>
    <w:p w14:paraId="0FFD0011" w14:textId="768C4B59" w:rsidR="009D33A2" w:rsidRPr="00B559B5" w:rsidRDefault="00323D46">
      <w:pPr>
        <w:numPr>
          <w:ilvl w:val="0"/>
          <w:numId w:val="92"/>
        </w:numPr>
        <w:pBdr>
          <w:top w:val="nil"/>
          <w:left w:val="nil"/>
          <w:bottom w:val="nil"/>
          <w:right w:val="nil"/>
          <w:between w:val="nil"/>
        </w:pBdr>
        <w:spacing w:after="0"/>
        <w:rPr>
          <w:rFonts w:cs="Arial"/>
          <w:sz w:val="20"/>
          <w:szCs w:val="20"/>
        </w:rPr>
      </w:pPr>
      <w:r w:rsidRPr="00B559B5">
        <w:rPr>
          <w:rFonts w:cs="Arial"/>
          <w:sz w:val="20"/>
          <w:szCs w:val="20"/>
        </w:rPr>
        <w:t>[2:3-4</w:t>
      </w:r>
      <w:r w:rsidR="00A6508C">
        <w:rPr>
          <w:rFonts w:cs="Arial"/>
          <w:sz w:val="20"/>
          <w:szCs w:val="20"/>
        </w:rPr>
        <w:t xml:space="preserve">]   </w:t>
      </w:r>
      <w:r w:rsidR="00D97C21" w:rsidRPr="00B559B5">
        <w:rPr>
          <w:rFonts w:cs="Arial"/>
          <w:sz w:val="20"/>
          <w:szCs w:val="20"/>
        </w:rPr>
        <w:t xml:space="preserve">What would happen if Solomon obeyed all of Yahweh’s commands? </w:t>
      </w:r>
    </w:p>
    <w:p w14:paraId="0FFD001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Solomon would prosper, and Yahweh would make David’s descendants rule over Israel forever.</w:t>
      </w:r>
    </w:p>
    <w:p w14:paraId="0FFD0013" w14:textId="77777777" w:rsidR="009D33A2" w:rsidRPr="00B559B5" w:rsidRDefault="009D33A2">
      <w:pPr>
        <w:pBdr>
          <w:top w:val="nil"/>
          <w:left w:val="nil"/>
          <w:bottom w:val="nil"/>
          <w:right w:val="nil"/>
          <w:between w:val="nil"/>
        </w:pBdr>
        <w:ind w:left="720"/>
        <w:rPr>
          <w:rFonts w:cs="Arial"/>
          <w:sz w:val="20"/>
          <w:szCs w:val="20"/>
        </w:rPr>
      </w:pPr>
    </w:p>
    <w:p w14:paraId="0FFD0014" w14:textId="7650594B" w:rsidR="009D33A2" w:rsidRPr="00B559B5" w:rsidRDefault="00323D46">
      <w:pPr>
        <w:numPr>
          <w:ilvl w:val="0"/>
          <w:numId w:val="92"/>
        </w:numPr>
        <w:pBdr>
          <w:top w:val="nil"/>
          <w:left w:val="nil"/>
          <w:bottom w:val="nil"/>
          <w:right w:val="nil"/>
          <w:between w:val="nil"/>
        </w:pBdr>
        <w:spacing w:after="0"/>
        <w:rPr>
          <w:rFonts w:cs="Arial"/>
          <w:sz w:val="20"/>
          <w:szCs w:val="20"/>
        </w:rPr>
      </w:pPr>
      <w:r w:rsidRPr="00B559B5">
        <w:rPr>
          <w:rFonts w:cs="Arial"/>
          <w:sz w:val="20"/>
          <w:szCs w:val="20"/>
        </w:rPr>
        <w:t>[2:5</w:t>
      </w:r>
      <w:r w:rsidR="00A6508C">
        <w:rPr>
          <w:rFonts w:cs="Arial"/>
          <w:sz w:val="20"/>
          <w:szCs w:val="20"/>
        </w:rPr>
        <w:t xml:space="preserve">]   </w:t>
      </w:r>
      <w:r w:rsidR="00D97C21" w:rsidRPr="00B559B5">
        <w:rPr>
          <w:rFonts w:cs="Arial"/>
          <w:sz w:val="20"/>
          <w:szCs w:val="20"/>
        </w:rPr>
        <w:t xml:space="preserve">What had Joab done to Abner and Amasa? </w:t>
      </w:r>
    </w:p>
    <w:p w14:paraId="0FFD0015"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had killed them.</w:t>
      </w:r>
    </w:p>
    <w:p w14:paraId="0FFD0016" w14:textId="77777777" w:rsidR="009D33A2" w:rsidRPr="00B559B5" w:rsidRDefault="009D33A2">
      <w:pPr>
        <w:pBdr>
          <w:top w:val="nil"/>
          <w:left w:val="nil"/>
          <w:bottom w:val="nil"/>
          <w:right w:val="nil"/>
          <w:between w:val="nil"/>
        </w:pBdr>
        <w:ind w:left="720"/>
        <w:rPr>
          <w:rFonts w:cs="Arial"/>
          <w:sz w:val="20"/>
          <w:szCs w:val="20"/>
        </w:rPr>
      </w:pPr>
    </w:p>
    <w:p w14:paraId="0FFD0017" w14:textId="2843E8DB" w:rsidR="009D33A2" w:rsidRPr="00B559B5" w:rsidRDefault="00990937">
      <w:pPr>
        <w:numPr>
          <w:ilvl w:val="0"/>
          <w:numId w:val="92"/>
        </w:numPr>
        <w:spacing w:after="0"/>
        <w:rPr>
          <w:rFonts w:cs="Arial"/>
          <w:sz w:val="20"/>
          <w:szCs w:val="20"/>
        </w:rPr>
      </w:pPr>
      <w:r>
        <w:rPr>
          <w:rFonts w:cs="Arial"/>
          <w:sz w:val="20"/>
          <w:szCs w:val="20"/>
        </w:rPr>
        <w:t>[2:5</w:t>
      </w:r>
      <w:r w:rsidR="00A6508C">
        <w:rPr>
          <w:rFonts w:cs="Arial"/>
          <w:sz w:val="20"/>
          <w:szCs w:val="20"/>
        </w:rPr>
        <w:t xml:space="preserve">]   </w:t>
      </w:r>
      <w:r w:rsidR="00D97C21" w:rsidRPr="00B559B5">
        <w:rPr>
          <w:rFonts w:cs="Arial"/>
          <w:sz w:val="20"/>
          <w:szCs w:val="20"/>
        </w:rPr>
        <w:t xml:space="preserve">What </w:t>
      </w:r>
      <w:r>
        <w:rPr>
          <w:rFonts w:cs="Arial"/>
          <w:sz w:val="20"/>
          <w:szCs w:val="20"/>
        </w:rPr>
        <w:t xml:space="preserve">did David say that indicated that </w:t>
      </w:r>
      <w:r w:rsidR="00D97C21" w:rsidRPr="00B559B5">
        <w:rPr>
          <w:rFonts w:cs="Arial"/>
          <w:sz w:val="20"/>
          <w:szCs w:val="20"/>
        </w:rPr>
        <w:t xml:space="preserve">it was wrong for Joab to kill Abner and Amasa? </w:t>
      </w:r>
    </w:p>
    <w:p w14:paraId="0FFD0018" w14:textId="4007C221" w:rsidR="009D33A2" w:rsidRPr="00B559B5" w:rsidRDefault="00990937">
      <w:pPr>
        <w:ind w:left="720"/>
        <w:rPr>
          <w:rFonts w:cs="Arial"/>
          <w:sz w:val="20"/>
          <w:szCs w:val="20"/>
        </w:rPr>
      </w:pPr>
      <w:r>
        <w:rPr>
          <w:rFonts w:cs="Arial"/>
          <w:sz w:val="20"/>
          <w:szCs w:val="20"/>
        </w:rPr>
        <w:t>Abner and Amasa were commanders of the armies of Israel, and Joab killed them</w:t>
      </w:r>
      <w:r w:rsidR="00D97C21" w:rsidRPr="00B559B5">
        <w:rPr>
          <w:rFonts w:cs="Arial"/>
          <w:sz w:val="20"/>
          <w:szCs w:val="20"/>
        </w:rPr>
        <w:t xml:space="preserve"> in a time of peace, not </w:t>
      </w:r>
      <w:r>
        <w:rPr>
          <w:rFonts w:cs="Arial"/>
          <w:sz w:val="20"/>
          <w:szCs w:val="20"/>
        </w:rPr>
        <w:t xml:space="preserve">in </w:t>
      </w:r>
      <w:r w:rsidR="00D97C21" w:rsidRPr="00B559B5">
        <w:rPr>
          <w:rFonts w:cs="Arial"/>
          <w:sz w:val="20"/>
          <w:szCs w:val="20"/>
        </w:rPr>
        <w:t>a time of war.</w:t>
      </w:r>
    </w:p>
    <w:p w14:paraId="0FFD0019" w14:textId="796AAF63" w:rsidR="009D33A2" w:rsidRPr="008E5571" w:rsidRDefault="008E5571" w:rsidP="008E5571">
      <w:pPr>
        <w:pStyle w:val="Continuedline"/>
      </w:pPr>
      <w:r w:rsidRPr="00B559B5">
        <w:lastRenderedPageBreak/>
        <w:t>1 Kings 2:1-12 continued</w:t>
      </w:r>
    </w:p>
    <w:p w14:paraId="0FFD001A" w14:textId="172D5E92" w:rsidR="009D33A2" w:rsidRPr="00B559B5" w:rsidRDefault="00990937">
      <w:pPr>
        <w:numPr>
          <w:ilvl w:val="0"/>
          <w:numId w:val="92"/>
        </w:numPr>
        <w:pBdr>
          <w:top w:val="nil"/>
          <w:left w:val="nil"/>
          <w:bottom w:val="nil"/>
          <w:right w:val="nil"/>
          <w:between w:val="nil"/>
        </w:pBdr>
        <w:spacing w:after="0"/>
        <w:rPr>
          <w:rFonts w:cs="Arial"/>
          <w:sz w:val="20"/>
          <w:szCs w:val="20"/>
        </w:rPr>
      </w:pPr>
      <w:r>
        <w:rPr>
          <w:rFonts w:cs="Arial"/>
          <w:sz w:val="20"/>
          <w:szCs w:val="20"/>
        </w:rPr>
        <w:t>[2:6</w:t>
      </w:r>
      <w:r w:rsidR="00A6508C">
        <w:rPr>
          <w:rFonts w:cs="Arial"/>
          <w:sz w:val="20"/>
          <w:szCs w:val="20"/>
        </w:rPr>
        <w:t xml:space="preserve">]   </w:t>
      </w:r>
      <w:r w:rsidR="00D97C21" w:rsidRPr="00B559B5">
        <w:rPr>
          <w:rFonts w:cs="Arial"/>
          <w:sz w:val="20"/>
          <w:szCs w:val="20"/>
        </w:rPr>
        <w:t xml:space="preserve">What did David want Solomon to do to Joab? </w:t>
      </w:r>
    </w:p>
    <w:p w14:paraId="0FFD001B" w14:textId="77D2F9D2"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He wanted Solomon to </w:t>
      </w:r>
      <w:r w:rsidR="00990937">
        <w:rPr>
          <w:rFonts w:cs="Arial"/>
          <w:sz w:val="20"/>
          <w:szCs w:val="20"/>
        </w:rPr>
        <w:t xml:space="preserve">act wisely but also </w:t>
      </w:r>
      <w:r w:rsidR="00C43867">
        <w:rPr>
          <w:rFonts w:cs="Arial"/>
          <w:sz w:val="20"/>
          <w:szCs w:val="20"/>
        </w:rPr>
        <w:t xml:space="preserve">wanted him </w:t>
      </w:r>
      <w:r w:rsidR="00990937">
        <w:rPr>
          <w:rFonts w:cs="Arial"/>
          <w:sz w:val="20"/>
          <w:szCs w:val="20"/>
        </w:rPr>
        <w:t xml:space="preserve">to </w:t>
      </w:r>
      <w:r w:rsidRPr="00B559B5">
        <w:rPr>
          <w:rFonts w:cs="Arial"/>
          <w:sz w:val="20"/>
          <w:szCs w:val="20"/>
        </w:rPr>
        <w:t xml:space="preserve">stop Joab from living to be an old man and dying in peace. </w:t>
      </w:r>
    </w:p>
    <w:p w14:paraId="3BDC8B8C" w14:textId="77777777" w:rsidR="008E5571" w:rsidRPr="00B559B5" w:rsidRDefault="008E5571">
      <w:pPr>
        <w:pBdr>
          <w:top w:val="nil"/>
          <w:left w:val="nil"/>
          <w:bottom w:val="nil"/>
          <w:right w:val="nil"/>
          <w:between w:val="nil"/>
        </w:pBdr>
        <w:ind w:left="720"/>
        <w:rPr>
          <w:rFonts w:cs="Arial"/>
          <w:sz w:val="20"/>
          <w:szCs w:val="20"/>
        </w:rPr>
      </w:pPr>
    </w:p>
    <w:p w14:paraId="0FFD001D" w14:textId="1EA03674" w:rsidR="009D33A2" w:rsidRPr="00B559B5" w:rsidRDefault="00990937">
      <w:pPr>
        <w:numPr>
          <w:ilvl w:val="0"/>
          <w:numId w:val="92"/>
        </w:numPr>
        <w:pBdr>
          <w:top w:val="nil"/>
          <w:left w:val="nil"/>
          <w:bottom w:val="nil"/>
          <w:right w:val="nil"/>
          <w:between w:val="nil"/>
        </w:pBdr>
        <w:spacing w:after="0"/>
        <w:rPr>
          <w:rFonts w:cs="Arial"/>
          <w:sz w:val="20"/>
          <w:szCs w:val="20"/>
        </w:rPr>
      </w:pPr>
      <w:r>
        <w:rPr>
          <w:rFonts w:cs="Arial"/>
          <w:sz w:val="20"/>
          <w:szCs w:val="20"/>
        </w:rPr>
        <w:t>[2:7</w:t>
      </w:r>
      <w:r w:rsidR="00A6508C">
        <w:rPr>
          <w:rFonts w:cs="Arial"/>
          <w:sz w:val="20"/>
          <w:szCs w:val="20"/>
        </w:rPr>
        <w:t xml:space="preserve">]   </w:t>
      </w:r>
      <w:r>
        <w:rPr>
          <w:rFonts w:cs="Arial"/>
          <w:sz w:val="20"/>
          <w:szCs w:val="20"/>
        </w:rPr>
        <w:t>Why did David want</w:t>
      </w:r>
      <w:r w:rsidR="00D97C21" w:rsidRPr="00B559B5">
        <w:rPr>
          <w:rFonts w:cs="Arial"/>
          <w:sz w:val="20"/>
          <w:szCs w:val="20"/>
        </w:rPr>
        <w:t xml:space="preserve"> Solomon </w:t>
      </w:r>
      <w:r>
        <w:rPr>
          <w:rFonts w:cs="Arial"/>
          <w:sz w:val="20"/>
          <w:szCs w:val="20"/>
        </w:rPr>
        <w:t>to</w:t>
      </w:r>
      <w:r w:rsidR="00D97C21" w:rsidRPr="00B559B5">
        <w:rPr>
          <w:rFonts w:cs="Arial"/>
          <w:sz w:val="20"/>
          <w:szCs w:val="20"/>
        </w:rPr>
        <w:t xml:space="preserve"> deal kindly with the sons of Barzillai</w:t>
      </w:r>
      <w:r w:rsidR="00A33D51">
        <w:rPr>
          <w:rFonts w:cs="Arial"/>
          <w:sz w:val="20"/>
          <w:szCs w:val="20"/>
        </w:rPr>
        <w:t xml:space="preserve"> and to let them eat at his table</w:t>
      </w:r>
      <w:r w:rsidR="00D97C21" w:rsidRPr="00B559B5">
        <w:rPr>
          <w:rFonts w:cs="Arial"/>
          <w:sz w:val="20"/>
          <w:szCs w:val="20"/>
        </w:rPr>
        <w:t>? [2:7</w:t>
      </w:r>
      <w:r w:rsidR="00A6508C">
        <w:rPr>
          <w:rFonts w:cs="Arial"/>
          <w:sz w:val="20"/>
          <w:szCs w:val="20"/>
        </w:rPr>
        <w:t xml:space="preserve">]   </w:t>
      </w:r>
    </w:p>
    <w:p w14:paraId="3EFFDBAB" w14:textId="77777777" w:rsidR="00A33D51" w:rsidRDefault="00A33D51" w:rsidP="00A33D51">
      <w:pPr>
        <w:pBdr>
          <w:top w:val="nil"/>
          <w:left w:val="nil"/>
          <w:bottom w:val="nil"/>
          <w:right w:val="nil"/>
          <w:between w:val="nil"/>
        </w:pBdr>
        <w:ind w:firstLine="720"/>
        <w:rPr>
          <w:rFonts w:cs="Arial"/>
          <w:sz w:val="20"/>
          <w:szCs w:val="20"/>
        </w:rPr>
      </w:pPr>
      <w:r w:rsidRPr="00A33D51">
        <w:rPr>
          <w:rFonts w:cs="Arial"/>
          <w:sz w:val="20"/>
          <w:szCs w:val="20"/>
        </w:rPr>
        <w:t xml:space="preserve">The sons of Barzillai had helped David when he fled from Absalom, Solomon’s brother. </w:t>
      </w:r>
    </w:p>
    <w:p w14:paraId="6C324B49" w14:textId="77777777" w:rsidR="00A33D51" w:rsidRPr="00A33D51" w:rsidRDefault="00A33D51" w:rsidP="00A33D51">
      <w:pPr>
        <w:pBdr>
          <w:top w:val="nil"/>
          <w:left w:val="nil"/>
          <w:bottom w:val="nil"/>
          <w:right w:val="nil"/>
          <w:between w:val="nil"/>
        </w:pBdr>
        <w:ind w:firstLine="720"/>
        <w:rPr>
          <w:rFonts w:cs="Arial"/>
          <w:sz w:val="20"/>
          <w:szCs w:val="20"/>
        </w:rPr>
      </w:pPr>
    </w:p>
    <w:p w14:paraId="0FFD0020" w14:textId="30F8EFAB" w:rsidR="009D33A2" w:rsidRPr="00B559B5" w:rsidRDefault="009B563D">
      <w:pPr>
        <w:numPr>
          <w:ilvl w:val="0"/>
          <w:numId w:val="92"/>
        </w:numPr>
        <w:pBdr>
          <w:top w:val="nil"/>
          <w:left w:val="nil"/>
          <w:bottom w:val="nil"/>
          <w:right w:val="nil"/>
          <w:between w:val="nil"/>
        </w:pBdr>
        <w:spacing w:after="0"/>
        <w:rPr>
          <w:rFonts w:cs="Arial"/>
          <w:sz w:val="20"/>
          <w:szCs w:val="20"/>
        </w:rPr>
      </w:pPr>
      <w:r>
        <w:rPr>
          <w:rFonts w:cs="Arial"/>
          <w:sz w:val="20"/>
          <w:szCs w:val="20"/>
        </w:rPr>
        <w:t>[2:8</w:t>
      </w:r>
      <w:r w:rsidR="00A6508C">
        <w:rPr>
          <w:rFonts w:cs="Arial"/>
          <w:sz w:val="20"/>
          <w:szCs w:val="20"/>
        </w:rPr>
        <w:t xml:space="preserve">]   </w:t>
      </w:r>
      <w:r w:rsidR="00D97C21" w:rsidRPr="00B559B5">
        <w:rPr>
          <w:rFonts w:cs="Arial"/>
          <w:sz w:val="20"/>
          <w:szCs w:val="20"/>
        </w:rPr>
        <w:t>What had Shimei done to David? [2:8</w:t>
      </w:r>
      <w:r w:rsidR="00A6508C">
        <w:rPr>
          <w:rFonts w:cs="Arial"/>
          <w:sz w:val="20"/>
          <w:szCs w:val="20"/>
        </w:rPr>
        <w:t xml:space="preserve">]   </w:t>
      </w:r>
    </w:p>
    <w:p w14:paraId="0FFD0021"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Shimei had violently cursed David.</w:t>
      </w:r>
    </w:p>
    <w:p w14:paraId="293E56CF" w14:textId="77777777" w:rsidR="00990937" w:rsidRPr="00B559B5" w:rsidRDefault="00990937">
      <w:pPr>
        <w:pBdr>
          <w:top w:val="nil"/>
          <w:left w:val="nil"/>
          <w:bottom w:val="nil"/>
          <w:right w:val="nil"/>
          <w:between w:val="nil"/>
        </w:pBdr>
        <w:ind w:left="720"/>
        <w:rPr>
          <w:rFonts w:cs="Arial"/>
          <w:sz w:val="20"/>
          <w:szCs w:val="20"/>
        </w:rPr>
      </w:pPr>
    </w:p>
    <w:p w14:paraId="6A1CD1BE" w14:textId="3930E040" w:rsidR="00990937" w:rsidRDefault="009B563D">
      <w:pPr>
        <w:numPr>
          <w:ilvl w:val="0"/>
          <w:numId w:val="92"/>
        </w:numPr>
        <w:pBdr>
          <w:top w:val="nil"/>
          <w:left w:val="nil"/>
          <w:bottom w:val="nil"/>
          <w:right w:val="nil"/>
          <w:between w:val="nil"/>
        </w:pBdr>
        <w:spacing w:after="0"/>
        <w:rPr>
          <w:rFonts w:cs="Arial"/>
          <w:sz w:val="20"/>
          <w:szCs w:val="20"/>
        </w:rPr>
      </w:pPr>
      <w:r>
        <w:rPr>
          <w:rFonts w:cs="Arial"/>
          <w:sz w:val="20"/>
          <w:szCs w:val="20"/>
        </w:rPr>
        <w:t>[2:8</w:t>
      </w:r>
      <w:r w:rsidR="00A6508C">
        <w:rPr>
          <w:rFonts w:cs="Arial"/>
          <w:sz w:val="20"/>
          <w:szCs w:val="20"/>
        </w:rPr>
        <w:t xml:space="preserve">]   </w:t>
      </w:r>
      <w:r w:rsidR="00990937">
        <w:rPr>
          <w:rFonts w:cs="Arial"/>
          <w:sz w:val="20"/>
          <w:szCs w:val="20"/>
        </w:rPr>
        <w:t>Why had Shimei escaped punishment</w:t>
      </w:r>
      <w:r>
        <w:rPr>
          <w:rFonts w:cs="Arial"/>
          <w:sz w:val="20"/>
          <w:szCs w:val="20"/>
        </w:rPr>
        <w:t xml:space="preserve"> for cursing David?</w:t>
      </w:r>
    </w:p>
    <w:p w14:paraId="673D839C" w14:textId="13A409E9" w:rsidR="009B563D" w:rsidRDefault="009B563D" w:rsidP="009B563D">
      <w:pPr>
        <w:pBdr>
          <w:top w:val="nil"/>
          <w:left w:val="nil"/>
          <w:bottom w:val="nil"/>
          <w:right w:val="nil"/>
          <w:between w:val="nil"/>
        </w:pBdr>
        <w:spacing w:after="0"/>
        <w:ind w:left="720"/>
        <w:rPr>
          <w:rFonts w:cs="Arial"/>
          <w:sz w:val="20"/>
          <w:szCs w:val="20"/>
        </w:rPr>
      </w:pPr>
      <w:r>
        <w:rPr>
          <w:rFonts w:cs="Arial"/>
          <w:sz w:val="20"/>
          <w:szCs w:val="20"/>
        </w:rPr>
        <w:t>David had promised not to kill him.</w:t>
      </w:r>
    </w:p>
    <w:p w14:paraId="11D0B342" w14:textId="77777777" w:rsidR="009B563D" w:rsidRDefault="009B563D" w:rsidP="009B563D">
      <w:pPr>
        <w:pBdr>
          <w:top w:val="nil"/>
          <w:left w:val="nil"/>
          <w:bottom w:val="nil"/>
          <w:right w:val="nil"/>
          <w:between w:val="nil"/>
        </w:pBdr>
        <w:spacing w:after="0"/>
        <w:ind w:left="360"/>
        <w:rPr>
          <w:rFonts w:cs="Arial"/>
          <w:sz w:val="20"/>
          <w:szCs w:val="20"/>
        </w:rPr>
      </w:pPr>
    </w:p>
    <w:p w14:paraId="6E3BB1B8" w14:textId="77777777" w:rsidR="009B563D" w:rsidRDefault="009B563D" w:rsidP="009B563D">
      <w:pPr>
        <w:pBdr>
          <w:top w:val="nil"/>
          <w:left w:val="nil"/>
          <w:bottom w:val="nil"/>
          <w:right w:val="nil"/>
          <w:between w:val="nil"/>
        </w:pBdr>
        <w:spacing w:after="0"/>
        <w:ind w:left="360"/>
        <w:rPr>
          <w:rFonts w:cs="Arial"/>
          <w:sz w:val="20"/>
          <w:szCs w:val="20"/>
        </w:rPr>
      </w:pPr>
    </w:p>
    <w:p w14:paraId="0FFD0025" w14:textId="61788B26" w:rsidR="009D33A2" w:rsidRPr="00B559B5" w:rsidRDefault="009B563D">
      <w:pPr>
        <w:numPr>
          <w:ilvl w:val="0"/>
          <w:numId w:val="92"/>
        </w:numPr>
        <w:pBdr>
          <w:top w:val="nil"/>
          <w:left w:val="nil"/>
          <w:bottom w:val="nil"/>
          <w:right w:val="nil"/>
          <w:between w:val="nil"/>
        </w:pBdr>
        <w:spacing w:after="0"/>
        <w:rPr>
          <w:rFonts w:cs="Arial"/>
          <w:sz w:val="20"/>
          <w:szCs w:val="20"/>
        </w:rPr>
      </w:pPr>
      <w:r>
        <w:rPr>
          <w:rFonts w:cs="Arial"/>
          <w:sz w:val="20"/>
          <w:szCs w:val="20"/>
        </w:rPr>
        <w:t>[2:9</w:t>
      </w:r>
      <w:r w:rsidR="00A6508C">
        <w:rPr>
          <w:rFonts w:cs="Arial"/>
          <w:sz w:val="20"/>
          <w:szCs w:val="20"/>
        </w:rPr>
        <w:t xml:space="preserve">]   </w:t>
      </w:r>
      <w:r w:rsidR="00D97C21" w:rsidRPr="00B559B5">
        <w:rPr>
          <w:rFonts w:cs="Arial"/>
          <w:sz w:val="20"/>
          <w:szCs w:val="20"/>
        </w:rPr>
        <w:t xml:space="preserve">How did David want Solomon to punish Shimei? </w:t>
      </w:r>
    </w:p>
    <w:p w14:paraId="0FFD0026" w14:textId="408B25B2"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wanted Solomon to </w:t>
      </w:r>
      <w:r w:rsidR="009B563D">
        <w:rPr>
          <w:rFonts w:cs="Arial"/>
          <w:sz w:val="20"/>
          <w:szCs w:val="20"/>
        </w:rPr>
        <w:t xml:space="preserve">act in wisdom and to </w:t>
      </w:r>
      <w:r w:rsidRPr="00B559B5">
        <w:rPr>
          <w:rFonts w:cs="Arial"/>
          <w:sz w:val="20"/>
          <w:szCs w:val="20"/>
        </w:rPr>
        <w:t xml:space="preserve">kill Shimei. </w:t>
      </w:r>
    </w:p>
    <w:p w14:paraId="0FFD0027" w14:textId="77777777" w:rsidR="009D33A2" w:rsidRPr="00B559B5" w:rsidRDefault="009D33A2">
      <w:pPr>
        <w:pBdr>
          <w:top w:val="nil"/>
          <w:left w:val="nil"/>
          <w:bottom w:val="nil"/>
          <w:right w:val="nil"/>
          <w:between w:val="nil"/>
        </w:pBdr>
        <w:ind w:left="720"/>
        <w:rPr>
          <w:rFonts w:cs="Arial"/>
          <w:sz w:val="20"/>
          <w:szCs w:val="20"/>
        </w:rPr>
      </w:pPr>
    </w:p>
    <w:p w14:paraId="0FFD0028" w14:textId="70BC0017" w:rsidR="009D33A2" w:rsidRPr="00B559B5" w:rsidRDefault="009B563D">
      <w:pPr>
        <w:numPr>
          <w:ilvl w:val="0"/>
          <w:numId w:val="92"/>
        </w:numPr>
        <w:pBdr>
          <w:top w:val="nil"/>
          <w:left w:val="nil"/>
          <w:bottom w:val="nil"/>
          <w:right w:val="nil"/>
          <w:between w:val="nil"/>
        </w:pBdr>
        <w:spacing w:after="0"/>
        <w:rPr>
          <w:rFonts w:cs="Arial"/>
          <w:sz w:val="20"/>
          <w:szCs w:val="20"/>
        </w:rPr>
      </w:pPr>
      <w:r>
        <w:rPr>
          <w:rFonts w:cs="Arial"/>
          <w:sz w:val="20"/>
          <w:szCs w:val="20"/>
        </w:rPr>
        <w:t>[2:10</w:t>
      </w:r>
      <w:r w:rsidR="00A6508C">
        <w:rPr>
          <w:rFonts w:cs="Arial"/>
          <w:sz w:val="20"/>
          <w:szCs w:val="20"/>
        </w:rPr>
        <w:t xml:space="preserve">]   </w:t>
      </w:r>
      <w:r w:rsidR="00D97C21" w:rsidRPr="00B559B5">
        <w:rPr>
          <w:rFonts w:cs="Arial"/>
          <w:sz w:val="20"/>
          <w:szCs w:val="20"/>
        </w:rPr>
        <w:t>What happened to David</w:t>
      </w:r>
      <w:r>
        <w:rPr>
          <w:rFonts w:cs="Arial"/>
          <w:sz w:val="20"/>
          <w:szCs w:val="20"/>
        </w:rPr>
        <w:t xml:space="preserve"> in verse 10</w:t>
      </w:r>
      <w:r w:rsidR="00D97C21" w:rsidRPr="00B559B5">
        <w:rPr>
          <w:rFonts w:cs="Arial"/>
          <w:sz w:val="20"/>
          <w:szCs w:val="20"/>
        </w:rPr>
        <w:t xml:space="preserve">? </w:t>
      </w:r>
    </w:p>
    <w:p w14:paraId="0FFD002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died.</w:t>
      </w:r>
    </w:p>
    <w:p w14:paraId="0FFD002A" w14:textId="77777777" w:rsidR="009D33A2" w:rsidRPr="00B559B5" w:rsidRDefault="009D33A2" w:rsidP="002145E9">
      <w:pPr>
        <w:pBdr>
          <w:top w:val="nil"/>
          <w:left w:val="nil"/>
          <w:bottom w:val="nil"/>
          <w:right w:val="nil"/>
          <w:between w:val="nil"/>
        </w:pBdr>
        <w:rPr>
          <w:rFonts w:cs="Arial"/>
          <w:sz w:val="20"/>
          <w:szCs w:val="20"/>
        </w:rPr>
      </w:pPr>
    </w:p>
    <w:p w14:paraId="0FFD002B" w14:textId="2BE6A046" w:rsidR="009D33A2" w:rsidRPr="00B559B5" w:rsidRDefault="002145E9">
      <w:pPr>
        <w:numPr>
          <w:ilvl w:val="0"/>
          <w:numId w:val="92"/>
        </w:numPr>
        <w:pBdr>
          <w:top w:val="nil"/>
          <w:left w:val="nil"/>
          <w:bottom w:val="nil"/>
          <w:right w:val="nil"/>
          <w:between w:val="nil"/>
        </w:pBdr>
        <w:spacing w:after="0"/>
        <w:rPr>
          <w:rFonts w:cs="Arial"/>
          <w:sz w:val="20"/>
          <w:szCs w:val="20"/>
        </w:rPr>
      </w:pPr>
      <w:r>
        <w:rPr>
          <w:rFonts w:cs="Arial"/>
          <w:sz w:val="20"/>
          <w:szCs w:val="20"/>
        </w:rPr>
        <w:t>[2:10</w:t>
      </w:r>
      <w:r w:rsidR="00A6508C">
        <w:rPr>
          <w:rFonts w:cs="Arial"/>
          <w:sz w:val="20"/>
          <w:szCs w:val="20"/>
        </w:rPr>
        <w:t xml:space="preserve">]   </w:t>
      </w:r>
      <w:r w:rsidR="00D97C21" w:rsidRPr="00B559B5">
        <w:rPr>
          <w:rFonts w:cs="Arial"/>
          <w:sz w:val="20"/>
          <w:szCs w:val="20"/>
        </w:rPr>
        <w:t xml:space="preserve">Where was David buried? </w:t>
      </w:r>
    </w:p>
    <w:p w14:paraId="0FFD002C"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was buried in the city of David.</w:t>
      </w:r>
    </w:p>
    <w:p w14:paraId="0FFD002D" w14:textId="77777777" w:rsidR="009D33A2" w:rsidRPr="00B559B5" w:rsidRDefault="009D33A2">
      <w:pPr>
        <w:pBdr>
          <w:top w:val="nil"/>
          <w:left w:val="nil"/>
          <w:bottom w:val="nil"/>
          <w:right w:val="nil"/>
          <w:between w:val="nil"/>
        </w:pBdr>
        <w:ind w:left="720"/>
        <w:rPr>
          <w:rFonts w:cs="Arial"/>
          <w:sz w:val="20"/>
          <w:szCs w:val="20"/>
        </w:rPr>
      </w:pPr>
    </w:p>
    <w:p w14:paraId="0FFD002E" w14:textId="02D54497" w:rsidR="009D33A2" w:rsidRPr="002145E9" w:rsidRDefault="002145E9" w:rsidP="002145E9">
      <w:pPr>
        <w:numPr>
          <w:ilvl w:val="0"/>
          <w:numId w:val="92"/>
        </w:numPr>
        <w:pBdr>
          <w:top w:val="nil"/>
          <w:left w:val="nil"/>
          <w:bottom w:val="nil"/>
          <w:right w:val="nil"/>
          <w:between w:val="nil"/>
        </w:pBdr>
        <w:spacing w:after="0"/>
        <w:rPr>
          <w:rFonts w:cs="Arial"/>
          <w:sz w:val="20"/>
          <w:szCs w:val="20"/>
        </w:rPr>
      </w:pPr>
      <w:r>
        <w:rPr>
          <w:rFonts w:cs="Arial"/>
          <w:sz w:val="20"/>
          <w:szCs w:val="20"/>
        </w:rPr>
        <w:t>[2:11</w:t>
      </w:r>
      <w:r w:rsidR="00A6508C">
        <w:rPr>
          <w:rFonts w:cs="Arial"/>
          <w:sz w:val="20"/>
          <w:szCs w:val="20"/>
        </w:rPr>
        <w:t xml:space="preserve">]   </w:t>
      </w:r>
      <w:r w:rsidR="00D97C21" w:rsidRPr="002145E9">
        <w:rPr>
          <w:rFonts w:cs="Arial"/>
          <w:sz w:val="20"/>
          <w:szCs w:val="20"/>
        </w:rPr>
        <w:t xml:space="preserve">How long did David reign over Israel? </w:t>
      </w:r>
    </w:p>
    <w:p w14:paraId="0FFD002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reigned over Israel for 40 years.</w:t>
      </w:r>
    </w:p>
    <w:p w14:paraId="0FFD0030" w14:textId="77777777" w:rsidR="009D33A2" w:rsidRPr="00B559B5" w:rsidRDefault="009D33A2">
      <w:pPr>
        <w:pBdr>
          <w:top w:val="nil"/>
          <w:left w:val="nil"/>
          <w:bottom w:val="nil"/>
          <w:right w:val="nil"/>
          <w:between w:val="nil"/>
        </w:pBdr>
        <w:ind w:left="720"/>
        <w:rPr>
          <w:rFonts w:cs="Arial"/>
          <w:sz w:val="20"/>
          <w:szCs w:val="20"/>
        </w:rPr>
      </w:pPr>
    </w:p>
    <w:p w14:paraId="0FFD0031" w14:textId="1F9FE473" w:rsidR="009D33A2" w:rsidRPr="00B559B5" w:rsidRDefault="002145E9">
      <w:pPr>
        <w:numPr>
          <w:ilvl w:val="0"/>
          <w:numId w:val="92"/>
        </w:numPr>
        <w:pBdr>
          <w:top w:val="nil"/>
          <w:left w:val="nil"/>
          <w:bottom w:val="nil"/>
          <w:right w:val="nil"/>
          <w:between w:val="nil"/>
        </w:pBdr>
        <w:spacing w:after="0"/>
        <w:rPr>
          <w:rFonts w:cs="Arial"/>
          <w:sz w:val="20"/>
          <w:szCs w:val="20"/>
        </w:rPr>
      </w:pPr>
      <w:r>
        <w:rPr>
          <w:rFonts w:cs="Arial"/>
          <w:sz w:val="20"/>
          <w:szCs w:val="20"/>
        </w:rPr>
        <w:t>[2:12</w:t>
      </w:r>
      <w:r w:rsidR="00A6508C">
        <w:rPr>
          <w:rFonts w:cs="Arial"/>
          <w:sz w:val="20"/>
          <w:szCs w:val="20"/>
        </w:rPr>
        <w:t xml:space="preserve">]   </w:t>
      </w:r>
      <w:r w:rsidR="00D97C21" w:rsidRPr="00B559B5">
        <w:rPr>
          <w:rFonts w:cs="Arial"/>
          <w:sz w:val="20"/>
          <w:szCs w:val="20"/>
        </w:rPr>
        <w:t>Who was king after David died?</w:t>
      </w:r>
    </w:p>
    <w:p w14:paraId="0FFD0033" w14:textId="4AA67B28" w:rsidR="009D33A2" w:rsidRPr="00567D5F" w:rsidRDefault="00D97C21" w:rsidP="00A33D51">
      <w:pPr>
        <w:pBdr>
          <w:top w:val="nil"/>
          <w:left w:val="nil"/>
          <w:bottom w:val="nil"/>
          <w:right w:val="nil"/>
          <w:between w:val="nil"/>
        </w:pBdr>
        <w:ind w:left="720"/>
        <w:rPr>
          <w:rFonts w:cs="Arial"/>
          <w:sz w:val="20"/>
        </w:rPr>
      </w:pPr>
      <w:r w:rsidRPr="00B559B5">
        <w:rPr>
          <w:rFonts w:cs="Arial"/>
          <w:sz w:val="20"/>
          <w:szCs w:val="20"/>
        </w:rPr>
        <w:t>Solomon</w:t>
      </w:r>
      <w:r w:rsidR="002145E9">
        <w:rPr>
          <w:rFonts w:cs="Arial"/>
          <w:sz w:val="20"/>
          <w:szCs w:val="20"/>
        </w:rPr>
        <w:t xml:space="preserve"> became king after David died.</w:t>
      </w:r>
    </w:p>
    <w:p w14:paraId="0FFD0034" w14:textId="77777777" w:rsidR="009D33A2" w:rsidRPr="00B559B5" w:rsidRDefault="00D97C21" w:rsidP="008E5571">
      <w:pPr>
        <w:pStyle w:val="CommentSection"/>
        <w:rPr>
          <w:sz w:val="18"/>
          <w:szCs w:val="18"/>
        </w:rPr>
      </w:pPr>
      <w:r w:rsidRPr="00B559B5">
        <w:t>Comment Section:</w:t>
      </w:r>
    </w:p>
    <w:p w14:paraId="0FFD0035" w14:textId="77777777" w:rsidR="009D33A2" w:rsidRPr="00B559B5" w:rsidRDefault="00D97C21">
      <w:pPr>
        <w:pBdr>
          <w:top w:val="nil"/>
          <w:left w:val="nil"/>
          <w:bottom w:val="nil"/>
          <w:right w:val="nil"/>
          <w:between w:val="nil"/>
        </w:pBdr>
        <w:rPr>
          <w:rFonts w:cs="Arial"/>
          <w:b/>
          <w:sz w:val="44"/>
          <w:szCs w:val="44"/>
        </w:rPr>
      </w:pPr>
      <w:r w:rsidRPr="00567D5F">
        <w:rPr>
          <w:rFonts w:cs="Arial"/>
          <w:sz w:val="20"/>
        </w:rPr>
        <w:br w:type="page"/>
      </w:r>
    </w:p>
    <w:p w14:paraId="0FFD0036" w14:textId="77777777" w:rsidR="009D33A2" w:rsidRPr="00452481" w:rsidRDefault="00D97C21" w:rsidP="008508BC">
      <w:pPr>
        <w:pStyle w:val="Heading1"/>
        <w:rPr>
          <w:rStyle w:val="Heading2Char"/>
        </w:rPr>
      </w:pPr>
      <w:bookmarkStart w:id="52" w:name="_heading=h.fz56zvnwjbkk" w:colFirst="0" w:colLast="0"/>
      <w:bookmarkStart w:id="53" w:name="_Toc203574575"/>
      <w:bookmarkEnd w:id="52"/>
      <w:r w:rsidRPr="00B559B5">
        <w:lastRenderedPageBreak/>
        <w:t>1 Kings 3:4-15</w:t>
      </w:r>
      <w:r w:rsidRPr="00B559B5">
        <w:tab/>
      </w:r>
      <w:r w:rsidRPr="00452481">
        <w:rPr>
          <w:rStyle w:val="Heading2Char"/>
        </w:rPr>
        <w:t>Solomon prays for wisdom</w:t>
      </w:r>
      <w:bookmarkEnd w:id="53"/>
    </w:p>
    <w:p w14:paraId="59E1DD92" w14:textId="027D6213" w:rsidR="00B10ECC" w:rsidRDefault="00B10ECC" w:rsidP="00B10ECC">
      <w:pPr>
        <w:pStyle w:val="Background"/>
      </w:pPr>
      <w:r w:rsidRPr="00B10ECC">
        <w:rPr>
          <w:b/>
          <w:bCs w:val="0"/>
        </w:rPr>
        <w:t>Background:</w:t>
      </w:r>
      <w:r>
        <w:t xml:space="preserve"> Solomon had recently become king. Now he would rule in his father David’s place</w:t>
      </w:r>
      <w:r w:rsidR="008D2059">
        <w:t>.</w:t>
      </w:r>
      <w:r>
        <w:t xml:space="preserve"> David had been a </w:t>
      </w:r>
      <w:r w:rsidR="007C1AA2">
        <w:t>great</w:t>
      </w:r>
      <w:r>
        <w:t xml:space="preserve"> king.</w:t>
      </w:r>
    </w:p>
    <w:p w14:paraId="658C710C" w14:textId="77777777" w:rsidR="00B669DB" w:rsidRPr="00170DC8" w:rsidRDefault="00B669DB" w:rsidP="00B669DB">
      <w:pPr>
        <w:pStyle w:val="Background"/>
        <w:rPr>
          <w:b/>
          <w:bCs w:val="0"/>
          <w:i/>
          <w:iCs/>
        </w:rPr>
      </w:pPr>
      <w:r w:rsidRPr="00170DC8">
        <w:rPr>
          <w:b/>
          <w:bCs w:val="0"/>
          <w:i/>
          <w:iCs/>
        </w:rPr>
        <w:t>Read the passage.</w:t>
      </w:r>
    </w:p>
    <w:p w14:paraId="0FFD0037" w14:textId="52A332D4" w:rsidR="009D33A2" w:rsidRPr="00B559B5" w:rsidRDefault="00D97C21" w:rsidP="00F94597">
      <w:pPr>
        <w:pStyle w:val="Part1"/>
      </w:pPr>
      <w:r w:rsidRPr="00B559B5">
        <w:t>Part 1</w:t>
      </w:r>
    </w:p>
    <w:p w14:paraId="0FFD0038" w14:textId="77777777" w:rsidR="009D33A2" w:rsidRPr="00B559B5" w:rsidRDefault="00D97C21" w:rsidP="00B10ECC">
      <w:pPr>
        <w:pStyle w:val="Answerortell"/>
        <w:rPr>
          <w:b/>
          <w:sz w:val="32"/>
          <w:szCs w:val="32"/>
        </w:rPr>
      </w:pPr>
      <w:r w:rsidRPr="00B559B5">
        <w:t>Tell in your own words what you just read in these verses.</w:t>
      </w:r>
    </w:p>
    <w:p w14:paraId="0FFD0039" w14:textId="3B7F7583" w:rsidR="009D33A2" w:rsidRPr="00B559B5" w:rsidRDefault="00D97C21" w:rsidP="00B10ECC">
      <w:pPr>
        <w:pStyle w:val="Checklist2"/>
      </w:pPr>
      <w:r w:rsidRPr="00B559B5">
        <w:t xml:space="preserve">King Solomon went to Gibeon </w:t>
      </w:r>
      <w:r w:rsidR="00AD663C">
        <w:t>and</w:t>
      </w:r>
      <w:r w:rsidRPr="00B559B5">
        <w:t xml:space="preserve"> offer</w:t>
      </w:r>
      <w:r w:rsidR="00AD663C">
        <w:t>ed</w:t>
      </w:r>
      <w:r w:rsidRPr="00B559B5">
        <w:t xml:space="preserve"> </w:t>
      </w:r>
      <w:r w:rsidR="00B10ECC">
        <w:t xml:space="preserve">many </w:t>
      </w:r>
      <w:r w:rsidRPr="00B559B5">
        <w:t>sacrifices to Yahweh. [3:4]</w:t>
      </w:r>
    </w:p>
    <w:p w14:paraId="0FFD003A" w14:textId="04ABD6D3" w:rsidR="009D33A2" w:rsidRPr="00B559B5" w:rsidRDefault="00D97C21" w:rsidP="00B10ECC">
      <w:pPr>
        <w:pStyle w:val="Checklist2"/>
      </w:pPr>
      <w:r w:rsidRPr="00B559B5">
        <w:t xml:space="preserve">Yahweh appeared to Solomon in a dream and asked what </w:t>
      </w:r>
      <w:r w:rsidR="007C1AA2">
        <w:t>Solomon</w:t>
      </w:r>
      <w:r w:rsidR="008D2059">
        <w:t xml:space="preserve"> wanted from him</w:t>
      </w:r>
      <w:r w:rsidRPr="00B559B5">
        <w:t>. [3:5]</w:t>
      </w:r>
    </w:p>
    <w:p w14:paraId="041B9EF9" w14:textId="28C8D511" w:rsidR="00B10ECC" w:rsidRDefault="00D97C21" w:rsidP="00B10ECC">
      <w:pPr>
        <w:pStyle w:val="Checklist2"/>
      </w:pPr>
      <w:r w:rsidRPr="00B559B5">
        <w:t xml:space="preserve">Solomon </w:t>
      </w:r>
      <w:r w:rsidR="00B10ECC">
        <w:t xml:space="preserve">said that </w:t>
      </w:r>
      <w:r w:rsidRPr="00B559B5">
        <w:t>Yahweh</w:t>
      </w:r>
      <w:r w:rsidR="00B10ECC">
        <w:t xml:space="preserve"> had shown David great</w:t>
      </w:r>
      <w:r w:rsidRPr="00B559B5">
        <w:t xml:space="preserve"> faithfulness</w:t>
      </w:r>
      <w:r w:rsidR="00B10ECC">
        <w:t xml:space="preserve"> and </w:t>
      </w:r>
      <w:r w:rsidR="007C1AA2">
        <w:t>gave him a</w:t>
      </w:r>
      <w:r w:rsidR="00B10ECC">
        <w:t xml:space="preserve"> son </w:t>
      </w:r>
      <w:r w:rsidR="007C1AA2">
        <w:t>to sit on his</w:t>
      </w:r>
      <w:r w:rsidR="00B10ECC">
        <w:t xml:space="preserve"> throne. [3:6]</w:t>
      </w:r>
    </w:p>
    <w:p w14:paraId="612EDE91" w14:textId="229DD681" w:rsidR="00AD663C" w:rsidRDefault="00AD663C" w:rsidP="00B10ECC">
      <w:pPr>
        <w:pStyle w:val="Checklist2"/>
      </w:pPr>
      <w:r>
        <w:t>Solomon said about himself that he was like a little child among all of Yahweh’s numerous chosen people. [3:7-8]</w:t>
      </w:r>
    </w:p>
    <w:p w14:paraId="0FFD003B" w14:textId="601BF005" w:rsidR="009D33A2" w:rsidRPr="00B559B5" w:rsidRDefault="00AD663C" w:rsidP="00B10ECC">
      <w:pPr>
        <w:pStyle w:val="Checklist2"/>
      </w:pPr>
      <w:r>
        <w:t>Solomon asked Yahweh</w:t>
      </w:r>
      <w:r w:rsidR="00D97C21" w:rsidRPr="00B559B5">
        <w:t xml:space="preserve"> for understanding </w:t>
      </w:r>
      <w:r>
        <w:t>and discernment so that he could</w:t>
      </w:r>
      <w:r w:rsidR="00D97C21" w:rsidRPr="00B559B5">
        <w:t xml:space="preserve"> rule </w:t>
      </w:r>
      <w:r>
        <w:t>Yahweh’s</w:t>
      </w:r>
      <w:r w:rsidR="00D97C21" w:rsidRPr="00B559B5">
        <w:t xml:space="preserve"> people</w:t>
      </w:r>
      <w:r>
        <w:t xml:space="preserve"> well</w:t>
      </w:r>
      <w:r w:rsidR="00D97C21" w:rsidRPr="00B559B5">
        <w:t>. [3:9]</w:t>
      </w:r>
    </w:p>
    <w:p w14:paraId="63C54C70" w14:textId="447D6F96" w:rsidR="00AD663C" w:rsidRDefault="007C1AA2" w:rsidP="00B10ECC">
      <w:pPr>
        <w:pStyle w:val="Checklist2"/>
      </w:pPr>
      <w:r>
        <w:t>The Lord</w:t>
      </w:r>
      <w:r w:rsidR="00D97C21" w:rsidRPr="00B559B5">
        <w:t xml:space="preserve"> was pleased with Solomon’s request</w:t>
      </w:r>
      <w:r w:rsidR="00AD663C">
        <w:t>. [3:10]</w:t>
      </w:r>
    </w:p>
    <w:p w14:paraId="0FFD003C" w14:textId="66820638" w:rsidR="009D33A2" w:rsidRPr="00B559B5" w:rsidRDefault="00AD663C" w:rsidP="00B10ECC">
      <w:pPr>
        <w:pStyle w:val="Checklist2"/>
      </w:pPr>
      <w:r>
        <w:t xml:space="preserve">Because Solomon asked for wisdom and discernment instead of asking for a long life or riches for himself, </w:t>
      </w:r>
      <w:r w:rsidR="007C1AA2">
        <w:t>God</w:t>
      </w:r>
      <w:r w:rsidR="00D97C21" w:rsidRPr="00B559B5">
        <w:t xml:space="preserve"> </w:t>
      </w:r>
      <w:r>
        <w:t>decided to give</w:t>
      </w:r>
      <w:r w:rsidR="00D97C21" w:rsidRPr="00B559B5">
        <w:t xml:space="preserve"> </w:t>
      </w:r>
      <w:r>
        <w:t>Solomon</w:t>
      </w:r>
      <w:r w:rsidR="00D97C21" w:rsidRPr="00B559B5">
        <w:t xml:space="preserve"> </w:t>
      </w:r>
      <w:r w:rsidR="007C1AA2">
        <w:t>wisdom</w:t>
      </w:r>
      <w:r w:rsidR="00D97C21" w:rsidRPr="00B559B5">
        <w:t xml:space="preserve"> like no one else ever had. [3:1</w:t>
      </w:r>
      <w:r>
        <w:t>1</w:t>
      </w:r>
      <w:r w:rsidR="00D97C21" w:rsidRPr="00B559B5">
        <w:t>-1</w:t>
      </w:r>
      <w:r>
        <w:t>2</w:t>
      </w:r>
      <w:r w:rsidR="00D97C21" w:rsidRPr="00B559B5">
        <w:t>]</w:t>
      </w:r>
    </w:p>
    <w:p w14:paraId="29B4C244" w14:textId="387514A1" w:rsidR="00AD663C" w:rsidRDefault="007C1AA2" w:rsidP="00B10ECC">
      <w:pPr>
        <w:pStyle w:val="Checklist2"/>
      </w:pPr>
      <w:r>
        <w:t>God also decided to give</w:t>
      </w:r>
      <w:r w:rsidR="00AD663C">
        <w:t xml:space="preserve"> Solomon </w:t>
      </w:r>
      <w:r w:rsidR="0080164F">
        <w:t xml:space="preserve">what he did not ask for: </w:t>
      </w:r>
      <w:r w:rsidR="00AD663C">
        <w:t>riches and honor</w:t>
      </w:r>
      <w:r w:rsidR="0080164F">
        <w:t xml:space="preserve"> like no one else ever had. [3:13]</w:t>
      </w:r>
    </w:p>
    <w:p w14:paraId="0FFD003D" w14:textId="3A3460E5" w:rsidR="009D33A2" w:rsidRDefault="007C1AA2" w:rsidP="00B10ECC">
      <w:pPr>
        <w:pStyle w:val="Checklist2"/>
      </w:pPr>
      <w:r>
        <w:t>He</w:t>
      </w:r>
      <w:r w:rsidR="00D97C21" w:rsidRPr="00B559B5">
        <w:t xml:space="preserve"> </w:t>
      </w:r>
      <w:r w:rsidR="0080164F">
        <w:t xml:space="preserve">also </w:t>
      </w:r>
      <w:r w:rsidR="00D97C21" w:rsidRPr="00B559B5">
        <w:t xml:space="preserve">promised to give Solomon a long life if he </w:t>
      </w:r>
      <w:r w:rsidR="0080164F">
        <w:t xml:space="preserve">walked in </w:t>
      </w:r>
      <w:r>
        <w:t>God’s</w:t>
      </w:r>
      <w:r w:rsidR="0080164F">
        <w:t xml:space="preserve"> ways and </w:t>
      </w:r>
      <w:r w:rsidR="00D97C21" w:rsidRPr="00B559B5">
        <w:t xml:space="preserve">obeyed </w:t>
      </w:r>
      <w:r>
        <w:t>God</w:t>
      </w:r>
      <w:r w:rsidR="00D97C21" w:rsidRPr="00B559B5">
        <w:t>’s commands. [3:14]</w:t>
      </w:r>
    </w:p>
    <w:p w14:paraId="4E374BF6" w14:textId="36583FED" w:rsidR="0080164F" w:rsidRPr="00B559B5" w:rsidRDefault="0080164F" w:rsidP="00B10ECC">
      <w:pPr>
        <w:pStyle w:val="Checklist2"/>
      </w:pPr>
      <w:r>
        <w:t xml:space="preserve">Then Solomon awoke. He went and offered sacrifices </w:t>
      </w:r>
      <w:r w:rsidR="007C1AA2">
        <w:t xml:space="preserve">to the Lord </w:t>
      </w:r>
      <w:r>
        <w:t>in Jerusalem. [3:15]</w:t>
      </w:r>
    </w:p>
    <w:p w14:paraId="0FFD003E" w14:textId="77777777" w:rsidR="009D33A2" w:rsidRPr="00B559B5" w:rsidRDefault="00D97C21" w:rsidP="00F94597">
      <w:pPr>
        <w:pStyle w:val="Part2"/>
      </w:pPr>
      <w:r w:rsidRPr="00B559B5">
        <w:t>Part 2</w:t>
      </w:r>
    </w:p>
    <w:p w14:paraId="0FFD003F" w14:textId="77777777" w:rsidR="009D33A2" w:rsidRPr="00B559B5" w:rsidRDefault="00D97C21" w:rsidP="00B10ECC">
      <w:pPr>
        <w:pStyle w:val="Answerortell"/>
      </w:pPr>
      <w:r w:rsidRPr="00B559B5">
        <w:t>Answer the following questions.</w:t>
      </w:r>
    </w:p>
    <w:p w14:paraId="0FFD0040" w14:textId="3FFE76A3" w:rsidR="009D33A2" w:rsidRPr="00B559B5" w:rsidRDefault="007C1AA2">
      <w:pPr>
        <w:numPr>
          <w:ilvl w:val="0"/>
          <w:numId w:val="99"/>
        </w:numPr>
        <w:pBdr>
          <w:top w:val="nil"/>
          <w:left w:val="nil"/>
          <w:bottom w:val="nil"/>
          <w:right w:val="nil"/>
          <w:between w:val="nil"/>
        </w:pBdr>
        <w:spacing w:before="200" w:after="0"/>
        <w:rPr>
          <w:rFonts w:cs="Arial"/>
          <w:sz w:val="20"/>
          <w:szCs w:val="20"/>
        </w:rPr>
      </w:pPr>
      <w:r w:rsidRPr="00B559B5">
        <w:rPr>
          <w:rFonts w:cs="Arial"/>
          <w:sz w:val="20"/>
          <w:szCs w:val="20"/>
        </w:rPr>
        <w:t>[3:4</w:t>
      </w:r>
      <w:r w:rsidR="008D2059">
        <w:rPr>
          <w:rFonts w:cs="Arial"/>
          <w:sz w:val="20"/>
          <w:szCs w:val="20"/>
        </w:rPr>
        <w:t xml:space="preserve">]   </w:t>
      </w:r>
      <w:r w:rsidR="00D97C21" w:rsidRPr="00B559B5">
        <w:rPr>
          <w:rFonts w:cs="Arial"/>
          <w:sz w:val="20"/>
          <w:szCs w:val="20"/>
        </w:rPr>
        <w:t xml:space="preserve">Why did Solomon go to Gibeon? </w:t>
      </w:r>
    </w:p>
    <w:p w14:paraId="0FFD0041" w14:textId="6A64172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Solomon went to Gibeon to offer sacrifices there.</w:t>
      </w:r>
      <w:r w:rsidR="00B10ECC">
        <w:rPr>
          <w:rFonts w:cs="Arial"/>
          <w:sz w:val="20"/>
          <w:szCs w:val="20"/>
        </w:rPr>
        <w:t xml:space="preserve"> He offered 1000 burnt offerings on that altar.</w:t>
      </w:r>
    </w:p>
    <w:p w14:paraId="0FFD0042" w14:textId="77777777" w:rsidR="009D33A2" w:rsidRPr="00B559B5" w:rsidRDefault="009D33A2">
      <w:pPr>
        <w:pBdr>
          <w:top w:val="nil"/>
          <w:left w:val="nil"/>
          <w:bottom w:val="nil"/>
          <w:right w:val="nil"/>
          <w:between w:val="nil"/>
        </w:pBdr>
        <w:ind w:left="720"/>
        <w:rPr>
          <w:rFonts w:cs="Arial"/>
          <w:sz w:val="20"/>
          <w:szCs w:val="20"/>
        </w:rPr>
      </w:pPr>
    </w:p>
    <w:p w14:paraId="0FFD0043" w14:textId="22F01F95" w:rsidR="009D33A2" w:rsidRPr="00B559B5" w:rsidRDefault="007C1AA2">
      <w:pPr>
        <w:numPr>
          <w:ilvl w:val="0"/>
          <w:numId w:val="99"/>
        </w:numPr>
        <w:pBdr>
          <w:top w:val="nil"/>
          <w:left w:val="nil"/>
          <w:bottom w:val="nil"/>
          <w:right w:val="nil"/>
          <w:between w:val="nil"/>
        </w:pBdr>
        <w:spacing w:after="0"/>
        <w:rPr>
          <w:rFonts w:cs="Arial"/>
          <w:sz w:val="20"/>
          <w:szCs w:val="20"/>
        </w:rPr>
      </w:pPr>
      <w:r w:rsidRPr="00B559B5">
        <w:rPr>
          <w:rFonts w:cs="Arial"/>
          <w:sz w:val="20"/>
          <w:szCs w:val="20"/>
        </w:rPr>
        <w:t>[3:5</w:t>
      </w:r>
      <w:r w:rsidR="008D2059">
        <w:rPr>
          <w:rFonts w:cs="Arial"/>
          <w:sz w:val="20"/>
          <w:szCs w:val="20"/>
        </w:rPr>
        <w:t xml:space="preserve">]   </w:t>
      </w:r>
      <w:r w:rsidR="00D97C21" w:rsidRPr="00B559B5">
        <w:rPr>
          <w:rFonts w:cs="Arial"/>
          <w:sz w:val="20"/>
          <w:szCs w:val="20"/>
        </w:rPr>
        <w:t>Wh</w:t>
      </w:r>
      <w:r w:rsidR="00B10ECC">
        <w:rPr>
          <w:rFonts w:cs="Arial"/>
          <w:sz w:val="20"/>
          <w:szCs w:val="20"/>
        </w:rPr>
        <w:t>at happened there at night?</w:t>
      </w:r>
      <w:r w:rsidR="00D97C21" w:rsidRPr="00B559B5">
        <w:rPr>
          <w:rFonts w:cs="Arial"/>
          <w:sz w:val="20"/>
          <w:szCs w:val="20"/>
        </w:rPr>
        <w:t xml:space="preserve"> </w:t>
      </w:r>
    </w:p>
    <w:p w14:paraId="0FFD0044" w14:textId="2BE187B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 appeared to Solomon in a dream</w:t>
      </w:r>
      <w:r w:rsidR="00B10ECC">
        <w:rPr>
          <w:rFonts w:cs="Arial"/>
          <w:sz w:val="20"/>
          <w:szCs w:val="20"/>
        </w:rPr>
        <w:t xml:space="preserve">. In the dream, Yahweh told </w:t>
      </w:r>
      <w:r w:rsidR="0059708D">
        <w:rPr>
          <w:rFonts w:cs="Arial"/>
          <w:sz w:val="20"/>
          <w:szCs w:val="20"/>
        </w:rPr>
        <w:t>Solomon</w:t>
      </w:r>
      <w:r w:rsidR="00B10ECC">
        <w:rPr>
          <w:rFonts w:cs="Arial"/>
          <w:sz w:val="20"/>
          <w:szCs w:val="20"/>
        </w:rPr>
        <w:t xml:space="preserve"> to ask for </w:t>
      </w:r>
      <w:r w:rsidR="0059708D">
        <w:rPr>
          <w:rFonts w:cs="Arial"/>
          <w:sz w:val="20"/>
          <w:szCs w:val="20"/>
        </w:rPr>
        <w:t>what he wanted God to give to him</w:t>
      </w:r>
      <w:r w:rsidR="00B10ECC">
        <w:rPr>
          <w:rFonts w:cs="Arial"/>
          <w:sz w:val="20"/>
          <w:szCs w:val="20"/>
        </w:rPr>
        <w:t>.</w:t>
      </w:r>
    </w:p>
    <w:p w14:paraId="0FFD0045" w14:textId="77777777" w:rsidR="009D33A2" w:rsidRPr="00B559B5" w:rsidRDefault="009D33A2">
      <w:pPr>
        <w:pBdr>
          <w:top w:val="nil"/>
          <w:left w:val="nil"/>
          <w:bottom w:val="nil"/>
          <w:right w:val="nil"/>
          <w:between w:val="nil"/>
        </w:pBdr>
        <w:ind w:left="720"/>
        <w:rPr>
          <w:rFonts w:cs="Arial"/>
          <w:sz w:val="20"/>
          <w:szCs w:val="20"/>
        </w:rPr>
      </w:pPr>
    </w:p>
    <w:p w14:paraId="0FFD0046" w14:textId="049A1CB6" w:rsidR="009D33A2" w:rsidRPr="00B559B5" w:rsidRDefault="007C1AA2">
      <w:pPr>
        <w:numPr>
          <w:ilvl w:val="0"/>
          <w:numId w:val="99"/>
        </w:numPr>
        <w:pBdr>
          <w:top w:val="nil"/>
          <w:left w:val="nil"/>
          <w:bottom w:val="nil"/>
          <w:right w:val="nil"/>
          <w:between w:val="nil"/>
        </w:pBdr>
        <w:spacing w:after="0"/>
        <w:rPr>
          <w:rFonts w:cs="Arial"/>
          <w:sz w:val="20"/>
          <w:szCs w:val="20"/>
        </w:rPr>
      </w:pPr>
      <w:r w:rsidRPr="00B559B5">
        <w:rPr>
          <w:rFonts w:cs="Arial"/>
          <w:sz w:val="20"/>
          <w:szCs w:val="20"/>
        </w:rPr>
        <w:t>[3:6</w:t>
      </w:r>
      <w:r w:rsidR="008D2059">
        <w:rPr>
          <w:rFonts w:cs="Arial"/>
          <w:sz w:val="20"/>
          <w:szCs w:val="20"/>
        </w:rPr>
        <w:t xml:space="preserve">]   </w:t>
      </w:r>
      <w:r w:rsidR="00D97C21" w:rsidRPr="00B559B5">
        <w:rPr>
          <w:rFonts w:cs="Arial"/>
          <w:sz w:val="20"/>
          <w:szCs w:val="20"/>
        </w:rPr>
        <w:t xml:space="preserve">What did Solomon say that Yahweh had </w:t>
      </w:r>
      <w:r w:rsidR="0080164F">
        <w:rPr>
          <w:rFonts w:cs="Arial"/>
          <w:sz w:val="20"/>
          <w:szCs w:val="20"/>
        </w:rPr>
        <w:t>done for</w:t>
      </w:r>
      <w:r w:rsidR="00D97C21" w:rsidRPr="00B559B5">
        <w:rPr>
          <w:rFonts w:cs="Arial"/>
          <w:sz w:val="20"/>
          <w:szCs w:val="20"/>
        </w:rPr>
        <w:t xml:space="preserve"> his father King David? </w:t>
      </w:r>
    </w:p>
    <w:p w14:paraId="0FFD0047" w14:textId="1D4A60A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 had shown David great faithfulness.</w:t>
      </w:r>
      <w:r w:rsidR="0080164F">
        <w:rPr>
          <w:rFonts w:cs="Arial"/>
          <w:sz w:val="20"/>
          <w:szCs w:val="20"/>
        </w:rPr>
        <w:t xml:space="preserve"> Yahweh had also given </w:t>
      </w:r>
      <w:r w:rsidR="00C43867">
        <w:rPr>
          <w:rFonts w:cs="Arial"/>
          <w:sz w:val="20"/>
          <w:szCs w:val="20"/>
        </w:rPr>
        <w:t xml:space="preserve">to </w:t>
      </w:r>
      <w:r w:rsidR="0080164F">
        <w:rPr>
          <w:rFonts w:cs="Arial"/>
          <w:sz w:val="20"/>
          <w:szCs w:val="20"/>
        </w:rPr>
        <w:t>David a son to sit on his throne.</w:t>
      </w:r>
    </w:p>
    <w:p w14:paraId="0FFD0048" w14:textId="77777777" w:rsidR="009D33A2" w:rsidRPr="00B559B5" w:rsidRDefault="009D33A2">
      <w:pPr>
        <w:pBdr>
          <w:top w:val="nil"/>
          <w:left w:val="nil"/>
          <w:bottom w:val="nil"/>
          <w:right w:val="nil"/>
          <w:between w:val="nil"/>
        </w:pBdr>
        <w:ind w:left="720"/>
        <w:rPr>
          <w:rFonts w:cs="Arial"/>
          <w:sz w:val="20"/>
          <w:szCs w:val="20"/>
        </w:rPr>
      </w:pPr>
    </w:p>
    <w:p w14:paraId="0FFD0049" w14:textId="2FA705C1" w:rsidR="009D33A2" w:rsidRPr="00B559B5" w:rsidRDefault="007C1AA2">
      <w:pPr>
        <w:numPr>
          <w:ilvl w:val="0"/>
          <w:numId w:val="99"/>
        </w:numPr>
        <w:pBdr>
          <w:top w:val="nil"/>
          <w:left w:val="nil"/>
          <w:bottom w:val="nil"/>
          <w:right w:val="nil"/>
          <w:between w:val="nil"/>
        </w:pBdr>
        <w:spacing w:after="0"/>
        <w:rPr>
          <w:rFonts w:cs="Arial"/>
          <w:sz w:val="20"/>
          <w:szCs w:val="20"/>
        </w:rPr>
      </w:pPr>
      <w:r w:rsidRPr="00B559B5">
        <w:rPr>
          <w:rFonts w:cs="Arial"/>
          <w:sz w:val="20"/>
          <w:szCs w:val="20"/>
        </w:rPr>
        <w:t>[3:7</w:t>
      </w:r>
      <w:r w:rsidR="008D2059">
        <w:rPr>
          <w:rFonts w:cs="Arial"/>
          <w:sz w:val="20"/>
          <w:szCs w:val="20"/>
        </w:rPr>
        <w:t xml:space="preserve">]   </w:t>
      </w:r>
      <w:r w:rsidR="00D97C21" w:rsidRPr="00B559B5">
        <w:rPr>
          <w:rFonts w:cs="Arial"/>
          <w:sz w:val="20"/>
          <w:szCs w:val="20"/>
        </w:rPr>
        <w:t xml:space="preserve">How did Solomon describe himself to Yahweh? </w:t>
      </w:r>
    </w:p>
    <w:p w14:paraId="0FFD004A"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Solomon described himself as a little child who did not know how to go out or come in.</w:t>
      </w:r>
    </w:p>
    <w:p w14:paraId="0FFD004B" w14:textId="77777777" w:rsidR="009D33A2" w:rsidRPr="00B559B5" w:rsidRDefault="009D33A2">
      <w:pPr>
        <w:pBdr>
          <w:top w:val="nil"/>
          <w:left w:val="nil"/>
          <w:bottom w:val="nil"/>
          <w:right w:val="nil"/>
          <w:between w:val="nil"/>
        </w:pBdr>
        <w:ind w:left="720"/>
        <w:rPr>
          <w:rFonts w:cs="Arial"/>
          <w:sz w:val="20"/>
          <w:szCs w:val="20"/>
        </w:rPr>
      </w:pPr>
    </w:p>
    <w:p w14:paraId="0FFD004C" w14:textId="1DDABE0F" w:rsidR="009D33A2" w:rsidRPr="00B559B5" w:rsidRDefault="007C1AA2">
      <w:pPr>
        <w:numPr>
          <w:ilvl w:val="0"/>
          <w:numId w:val="99"/>
        </w:numPr>
        <w:pBdr>
          <w:top w:val="nil"/>
          <w:left w:val="nil"/>
          <w:bottom w:val="nil"/>
          <w:right w:val="nil"/>
          <w:between w:val="nil"/>
        </w:pBdr>
        <w:spacing w:after="0"/>
        <w:rPr>
          <w:rFonts w:cs="Arial"/>
          <w:sz w:val="20"/>
          <w:szCs w:val="20"/>
        </w:rPr>
      </w:pPr>
      <w:r w:rsidRPr="00B559B5">
        <w:rPr>
          <w:rFonts w:cs="Arial"/>
          <w:sz w:val="20"/>
          <w:szCs w:val="20"/>
        </w:rPr>
        <w:t>[3:8</w:t>
      </w:r>
      <w:r w:rsidR="008D2059">
        <w:rPr>
          <w:rFonts w:cs="Arial"/>
          <w:sz w:val="20"/>
          <w:szCs w:val="20"/>
        </w:rPr>
        <w:t xml:space="preserve">]   </w:t>
      </w:r>
      <w:r w:rsidR="00D97C21" w:rsidRPr="00B559B5">
        <w:rPr>
          <w:rFonts w:cs="Arial"/>
          <w:sz w:val="20"/>
          <w:szCs w:val="20"/>
        </w:rPr>
        <w:t xml:space="preserve">What did Solomon say about the people </w:t>
      </w:r>
      <w:r w:rsidR="0080164F">
        <w:rPr>
          <w:rFonts w:cs="Arial"/>
          <w:sz w:val="20"/>
          <w:szCs w:val="20"/>
        </w:rPr>
        <w:t xml:space="preserve">that </w:t>
      </w:r>
      <w:r w:rsidR="00D97C21" w:rsidRPr="00B559B5">
        <w:rPr>
          <w:rFonts w:cs="Arial"/>
          <w:sz w:val="20"/>
          <w:szCs w:val="20"/>
        </w:rPr>
        <w:t xml:space="preserve">God had chosen? </w:t>
      </w:r>
    </w:p>
    <w:p w14:paraId="0FFD004D" w14:textId="6095198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Solomon said </w:t>
      </w:r>
      <w:r w:rsidR="0080164F">
        <w:rPr>
          <w:rFonts w:cs="Arial"/>
          <w:sz w:val="20"/>
          <w:szCs w:val="20"/>
        </w:rPr>
        <w:t xml:space="preserve">that </w:t>
      </w:r>
      <w:r w:rsidRPr="00B559B5">
        <w:rPr>
          <w:rFonts w:cs="Arial"/>
          <w:sz w:val="20"/>
          <w:szCs w:val="20"/>
        </w:rPr>
        <w:t>they were too numerous to be counted.</w:t>
      </w:r>
    </w:p>
    <w:p w14:paraId="0FFD004E" w14:textId="6D5A2201" w:rsidR="009D33A2" w:rsidRPr="007C1AA2" w:rsidRDefault="007C1AA2" w:rsidP="007C1AA2">
      <w:pPr>
        <w:pStyle w:val="Continuedline"/>
      </w:pPr>
      <w:r w:rsidRPr="00B559B5">
        <w:lastRenderedPageBreak/>
        <w:t>1 Kings 3:4-15 continued</w:t>
      </w:r>
    </w:p>
    <w:p w14:paraId="0FFD004F" w14:textId="5C8EBFBA" w:rsidR="009D33A2" w:rsidRPr="00B559B5" w:rsidRDefault="007C1AA2">
      <w:pPr>
        <w:numPr>
          <w:ilvl w:val="0"/>
          <w:numId w:val="99"/>
        </w:numPr>
        <w:pBdr>
          <w:top w:val="nil"/>
          <w:left w:val="nil"/>
          <w:bottom w:val="nil"/>
          <w:right w:val="nil"/>
          <w:between w:val="nil"/>
        </w:pBdr>
        <w:spacing w:after="0"/>
        <w:rPr>
          <w:rFonts w:cs="Arial"/>
          <w:sz w:val="20"/>
          <w:szCs w:val="20"/>
        </w:rPr>
      </w:pPr>
      <w:r w:rsidRPr="00B559B5">
        <w:rPr>
          <w:rFonts w:cs="Arial"/>
          <w:sz w:val="20"/>
          <w:szCs w:val="20"/>
        </w:rPr>
        <w:t>[3:9</w:t>
      </w:r>
      <w:r w:rsidR="008D2059">
        <w:rPr>
          <w:rFonts w:cs="Arial"/>
          <w:sz w:val="20"/>
          <w:szCs w:val="20"/>
        </w:rPr>
        <w:t xml:space="preserve">]   </w:t>
      </w:r>
      <w:r w:rsidR="00D97C21" w:rsidRPr="00B559B5">
        <w:rPr>
          <w:rFonts w:cs="Arial"/>
          <w:sz w:val="20"/>
          <w:szCs w:val="20"/>
        </w:rPr>
        <w:t xml:space="preserve">What did Solomon ask Yahweh to give him? </w:t>
      </w:r>
    </w:p>
    <w:p w14:paraId="0FFD0050" w14:textId="4380D3A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Solomon asked Yahweh </w:t>
      </w:r>
      <w:r w:rsidR="0080164F">
        <w:rPr>
          <w:rFonts w:cs="Arial"/>
          <w:sz w:val="20"/>
          <w:szCs w:val="20"/>
        </w:rPr>
        <w:t xml:space="preserve">to </w:t>
      </w:r>
      <w:r w:rsidRPr="00B559B5">
        <w:rPr>
          <w:rFonts w:cs="Arial"/>
          <w:sz w:val="20"/>
          <w:szCs w:val="20"/>
        </w:rPr>
        <w:t xml:space="preserve">give him understanding </w:t>
      </w:r>
      <w:r w:rsidR="0080164F">
        <w:rPr>
          <w:rFonts w:cs="Arial"/>
          <w:sz w:val="20"/>
          <w:szCs w:val="20"/>
        </w:rPr>
        <w:t>and discernment so that he could</w:t>
      </w:r>
      <w:r w:rsidRPr="00B559B5">
        <w:rPr>
          <w:rFonts w:cs="Arial"/>
          <w:sz w:val="20"/>
          <w:szCs w:val="20"/>
        </w:rPr>
        <w:t xml:space="preserve"> </w:t>
      </w:r>
      <w:r w:rsidR="00C43867">
        <w:rPr>
          <w:rFonts w:cs="Arial"/>
          <w:sz w:val="20"/>
          <w:szCs w:val="20"/>
        </w:rPr>
        <w:t>judge</w:t>
      </w:r>
      <w:r w:rsidR="0080164F">
        <w:rPr>
          <w:rFonts w:cs="Arial"/>
          <w:sz w:val="20"/>
          <w:szCs w:val="20"/>
        </w:rPr>
        <w:t xml:space="preserve"> Yahweh’s chosen</w:t>
      </w:r>
      <w:r w:rsidRPr="00B559B5">
        <w:rPr>
          <w:rFonts w:cs="Arial"/>
          <w:sz w:val="20"/>
          <w:szCs w:val="20"/>
        </w:rPr>
        <w:t xml:space="preserve"> people</w:t>
      </w:r>
      <w:r w:rsidR="0080164F">
        <w:rPr>
          <w:rFonts w:cs="Arial"/>
          <w:sz w:val="20"/>
          <w:szCs w:val="20"/>
        </w:rPr>
        <w:t xml:space="preserve"> well</w:t>
      </w:r>
      <w:r w:rsidRPr="00B559B5">
        <w:rPr>
          <w:rFonts w:cs="Arial"/>
          <w:sz w:val="20"/>
          <w:szCs w:val="20"/>
        </w:rPr>
        <w:t>.</w:t>
      </w:r>
    </w:p>
    <w:p w14:paraId="0FFD0051" w14:textId="77777777" w:rsidR="009D33A2" w:rsidRPr="00B559B5" w:rsidRDefault="009D33A2">
      <w:pPr>
        <w:pBdr>
          <w:top w:val="nil"/>
          <w:left w:val="nil"/>
          <w:bottom w:val="nil"/>
          <w:right w:val="nil"/>
          <w:between w:val="nil"/>
        </w:pBdr>
        <w:ind w:left="720"/>
        <w:rPr>
          <w:rFonts w:cs="Arial"/>
          <w:sz w:val="20"/>
          <w:szCs w:val="20"/>
        </w:rPr>
      </w:pPr>
    </w:p>
    <w:p w14:paraId="4DFBEC4B" w14:textId="18BEC86B" w:rsidR="0080164F" w:rsidRDefault="0080164F">
      <w:pPr>
        <w:numPr>
          <w:ilvl w:val="0"/>
          <w:numId w:val="99"/>
        </w:numPr>
        <w:pBdr>
          <w:top w:val="nil"/>
          <w:left w:val="nil"/>
          <w:bottom w:val="nil"/>
          <w:right w:val="nil"/>
          <w:between w:val="nil"/>
        </w:pBdr>
        <w:spacing w:after="0"/>
        <w:rPr>
          <w:rFonts w:cs="Arial"/>
          <w:sz w:val="20"/>
          <w:szCs w:val="20"/>
        </w:rPr>
      </w:pPr>
      <w:r>
        <w:rPr>
          <w:rFonts w:cs="Arial"/>
          <w:sz w:val="20"/>
          <w:szCs w:val="20"/>
        </w:rPr>
        <w:t>[3:10</w:t>
      </w:r>
      <w:r w:rsidR="008D2059">
        <w:rPr>
          <w:rFonts w:cs="Arial"/>
          <w:sz w:val="20"/>
          <w:szCs w:val="20"/>
        </w:rPr>
        <w:t xml:space="preserve">]   </w:t>
      </w:r>
      <w:r>
        <w:rPr>
          <w:rFonts w:cs="Arial"/>
          <w:sz w:val="20"/>
          <w:szCs w:val="20"/>
        </w:rPr>
        <w:t xml:space="preserve">What was </w:t>
      </w:r>
      <w:r w:rsidR="00747F85">
        <w:rPr>
          <w:rFonts w:cs="Arial"/>
          <w:sz w:val="20"/>
          <w:szCs w:val="20"/>
        </w:rPr>
        <w:t>the Lord</w:t>
      </w:r>
      <w:r>
        <w:rPr>
          <w:rFonts w:cs="Arial"/>
          <w:sz w:val="20"/>
          <w:szCs w:val="20"/>
        </w:rPr>
        <w:t xml:space="preserve">’s reaction to Solomon’s request? </w:t>
      </w:r>
    </w:p>
    <w:p w14:paraId="6916D8EC" w14:textId="40060020" w:rsidR="0080164F" w:rsidRDefault="0080164F" w:rsidP="0080164F">
      <w:pPr>
        <w:pBdr>
          <w:top w:val="nil"/>
          <w:left w:val="nil"/>
          <w:bottom w:val="nil"/>
          <w:right w:val="nil"/>
          <w:between w:val="nil"/>
        </w:pBdr>
        <w:spacing w:after="0"/>
        <w:ind w:left="720"/>
        <w:rPr>
          <w:rFonts w:cs="Arial"/>
          <w:sz w:val="20"/>
          <w:szCs w:val="20"/>
        </w:rPr>
      </w:pPr>
      <w:r>
        <w:rPr>
          <w:rFonts w:cs="Arial"/>
          <w:sz w:val="20"/>
          <w:szCs w:val="20"/>
        </w:rPr>
        <w:t>He was pleased</w:t>
      </w:r>
      <w:r w:rsidR="00747F85">
        <w:rPr>
          <w:rFonts w:cs="Arial"/>
          <w:sz w:val="20"/>
          <w:szCs w:val="20"/>
        </w:rPr>
        <w:t xml:space="preserve"> that Solomon asked this</w:t>
      </w:r>
      <w:r>
        <w:rPr>
          <w:rFonts w:cs="Arial"/>
          <w:sz w:val="20"/>
          <w:szCs w:val="20"/>
        </w:rPr>
        <w:t>.</w:t>
      </w:r>
    </w:p>
    <w:p w14:paraId="31123435" w14:textId="77777777" w:rsidR="0080164F" w:rsidRDefault="0080164F" w:rsidP="0080164F">
      <w:pPr>
        <w:pBdr>
          <w:top w:val="nil"/>
          <w:left w:val="nil"/>
          <w:bottom w:val="nil"/>
          <w:right w:val="nil"/>
          <w:between w:val="nil"/>
        </w:pBdr>
        <w:spacing w:after="0"/>
        <w:ind w:left="360"/>
        <w:rPr>
          <w:rFonts w:cs="Arial"/>
          <w:sz w:val="20"/>
          <w:szCs w:val="20"/>
        </w:rPr>
      </w:pPr>
    </w:p>
    <w:p w14:paraId="4907D911" w14:textId="77777777" w:rsidR="0080164F" w:rsidRDefault="0080164F" w:rsidP="0080164F">
      <w:pPr>
        <w:pBdr>
          <w:top w:val="nil"/>
          <w:left w:val="nil"/>
          <w:bottom w:val="nil"/>
          <w:right w:val="nil"/>
          <w:between w:val="nil"/>
        </w:pBdr>
        <w:spacing w:after="0"/>
        <w:ind w:left="360"/>
        <w:rPr>
          <w:rFonts w:cs="Arial"/>
          <w:sz w:val="20"/>
          <w:szCs w:val="20"/>
        </w:rPr>
      </w:pPr>
    </w:p>
    <w:p w14:paraId="0FFD0052" w14:textId="37A07F1C" w:rsidR="009D33A2" w:rsidRDefault="0080164F">
      <w:pPr>
        <w:numPr>
          <w:ilvl w:val="0"/>
          <w:numId w:val="99"/>
        </w:numPr>
        <w:pBdr>
          <w:top w:val="nil"/>
          <w:left w:val="nil"/>
          <w:bottom w:val="nil"/>
          <w:right w:val="nil"/>
          <w:between w:val="nil"/>
        </w:pBdr>
        <w:spacing w:after="0"/>
        <w:rPr>
          <w:rFonts w:cs="Arial"/>
          <w:sz w:val="20"/>
          <w:szCs w:val="20"/>
        </w:rPr>
      </w:pPr>
      <w:r>
        <w:rPr>
          <w:rFonts w:cs="Arial"/>
          <w:sz w:val="20"/>
          <w:szCs w:val="20"/>
        </w:rPr>
        <w:t>[3:11</w:t>
      </w:r>
      <w:r w:rsidR="00747F85">
        <w:rPr>
          <w:rFonts w:cs="Arial"/>
          <w:sz w:val="20"/>
          <w:szCs w:val="20"/>
        </w:rPr>
        <w:t>-12</w:t>
      </w:r>
      <w:r w:rsidR="008D2059">
        <w:rPr>
          <w:rFonts w:cs="Arial"/>
          <w:sz w:val="20"/>
          <w:szCs w:val="20"/>
        </w:rPr>
        <w:t xml:space="preserve">]   </w:t>
      </w:r>
      <w:r>
        <w:rPr>
          <w:rFonts w:cs="Arial"/>
          <w:sz w:val="20"/>
          <w:szCs w:val="20"/>
        </w:rPr>
        <w:t xml:space="preserve">What did God say about </w:t>
      </w:r>
      <w:r w:rsidR="00751A81">
        <w:rPr>
          <w:rFonts w:cs="Arial"/>
          <w:sz w:val="20"/>
          <w:szCs w:val="20"/>
        </w:rPr>
        <w:t>the wisdom t</w:t>
      </w:r>
      <w:r w:rsidR="00747F85">
        <w:rPr>
          <w:rFonts w:cs="Arial"/>
          <w:sz w:val="20"/>
          <w:szCs w:val="20"/>
        </w:rPr>
        <w:t xml:space="preserve">hat </w:t>
      </w:r>
      <w:r>
        <w:rPr>
          <w:rFonts w:cs="Arial"/>
          <w:sz w:val="20"/>
          <w:szCs w:val="20"/>
        </w:rPr>
        <w:t>he w</w:t>
      </w:r>
      <w:r w:rsidR="00747F85">
        <w:rPr>
          <w:rFonts w:cs="Arial"/>
          <w:sz w:val="20"/>
          <w:szCs w:val="20"/>
        </w:rPr>
        <w:t xml:space="preserve">ould give </w:t>
      </w:r>
      <w:r>
        <w:rPr>
          <w:rFonts w:cs="Arial"/>
          <w:sz w:val="20"/>
          <w:szCs w:val="20"/>
        </w:rPr>
        <w:t>to Solomon</w:t>
      </w:r>
      <w:r w:rsidR="00D97C21" w:rsidRPr="00B559B5">
        <w:rPr>
          <w:rFonts w:cs="Arial"/>
          <w:sz w:val="20"/>
          <w:szCs w:val="20"/>
        </w:rPr>
        <w:t>?</w:t>
      </w:r>
    </w:p>
    <w:p w14:paraId="0FFD0054" w14:textId="3827995F" w:rsidR="009D33A2" w:rsidRDefault="0080164F" w:rsidP="00747F85">
      <w:pPr>
        <w:pBdr>
          <w:top w:val="nil"/>
          <w:left w:val="nil"/>
          <w:bottom w:val="nil"/>
          <w:right w:val="nil"/>
          <w:between w:val="nil"/>
        </w:pBdr>
        <w:spacing w:after="0"/>
        <w:ind w:left="720"/>
        <w:rPr>
          <w:rFonts w:cs="Arial"/>
          <w:sz w:val="20"/>
          <w:szCs w:val="20"/>
        </w:rPr>
      </w:pPr>
      <w:r>
        <w:rPr>
          <w:rFonts w:cs="Arial"/>
          <w:sz w:val="20"/>
          <w:szCs w:val="20"/>
        </w:rPr>
        <w:t xml:space="preserve">He said that because Solomon had </w:t>
      </w:r>
      <w:r w:rsidR="00747F85">
        <w:rPr>
          <w:rFonts w:cs="Arial"/>
          <w:sz w:val="20"/>
          <w:szCs w:val="20"/>
        </w:rPr>
        <w:t xml:space="preserve">asked for wisdom, instead of asking for </w:t>
      </w:r>
      <w:r>
        <w:rPr>
          <w:rFonts w:cs="Arial"/>
          <w:sz w:val="20"/>
          <w:szCs w:val="20"/>
        </w:rPr>
        <w:t xml:space="preserve">himself such </w:t>
      </w:r>
      <w:r w:rsidR="00747F85">
        <w:rPr>
          <w:rFonts w:cs="Arial"/>
          <w:sz w:val="20"/>
          <w:szCs w:val="20"/>
        </w:rPr>
        <w:t xml:space="preserve">things </w:t>
      </w:r>
      <w:r>
        <w:rPr>
          <w:rFonts w:cs="Arial"/>
          <w:sz w:val="20"/>
          <w:szCs w:val="20"/>
        </w:rPr>
        <w:t>as a long life</w:t>
      </w:r>
      <w:r w:rsidR="00747F85">
        <w:rPr>
          <w:rFonts w:cs="Arial"/>
          <w:sz w:val="20"/>
          <w:szCs w:val="20"/>
        </w:rPr>
        <w:t xml:space="preserve"> or</w:t>
      </w:r>
      <w:r>
        <w:rPr>
          <w:rFonts w:cs="Arial"/>
          <w:sz w:val="20"/>
          <w:szCs w:val="20"/>
        </w:rPr>
        <w:t xml:space="preserve"> riches, </w:t>
      </w:r>
      <w:r w:rsidR="00747F85">
        <w:rPr>
          <w:rFonts w:cs="Arial"/>
          <w:sz w:val="20"/>
          <w:szCs w:val="20"/>
        </w:rPr>
        <w:t xml:space="preserve">he would give Solomon </w:t>
      </w:r>
      <w:r w:rsidR="00751A81">
        <w:rPr>
          <w:rFonts w:cs="Arial"/>
          <w:sz w:val="20"/>
          <w:szCs w:val="20"/>
        </w:rPr>
        <w:t xml:space="preserve">a </w:t>
      </w:r>
      <w:r w:rsidR="00747F85">
        <w:rPr>
          <w:rFonts w:cs="Arial"/>
          <w:sz w:val="20"/>
          <w:szCs w:val="20"/>
        </w:rPr>
        <w:t>wis</w:t>
      </w:r>
      <w:r w:rsidR="00751A81">
        <w:rPr>
          <w:rFonts w:cs="Arial"/>
          <w:sz w:val="20"/>
          <w:szCs w:val="20"/>
        </w:rPr>
        <w:t>e and discerning heart</w:t>
      </w:r>
      <w:r w:rsidR="00747F85">
        <w:rPr>
          <w:rFonts w:cs="Arial"/>
          <w:sz w:val="20"/>
          <w:szCs w:val="20"/>
        </w:rPr>
        <w:t xml:space="preserve"> like no one else ever had.</w:t>
      </w:r>
    </w:p>
    <w:p w14:paraId="1EFC1821" w14:textId="77777777" w:rsidR="00747F85" w:rsidRDefault="00747F85" w:rsidP="00747F85">
      <w:pPr>
        <w:pBdr>
          <w:top w:val="nil"/>
          <w:left w:val="nil"/>
          <w:bottom w:val="nil"/>
          <w:right w:val="nil"/>
          <w:between w:val="nil"/>
        </w:pBdr>
        <w:spacing w:after="0"/>
        <w:ind w:left="720"/>
        <w:rPr>
          <w:rFonts w:cs="Arial"/>
          <w:sz w:val="20"/>
          <w:szCs w:val="20"/>
        </w:rPr>
      </w:pPr>
    </w:p>
    <w:p w14:paraId="688431B6" w14:textId="77777777" w:rsidR="00747F85" w:rsidRDefault="00747F85" w:rsidP="00747F85">
      <w:pPr>
        <w:pBdr>
          <w:top w:val="nil"/>
          <w:left w:val="nil"/>
          <w:bottom w:val="nil"/>
          <w:right w:val="nil"/>
          <w:between w:val="nil"/>
        </w:pBdr>
        <w:spacing w:after="0"/>
        <w:ind w:left="720"/>
        <w:rPr>
          <w:rFonts w:cs="Arial"/>
          <w:sz w:val="20"/>
          <w:szCs w:val="20"/>
        </w:rPr>
      </w:pPr>
    </w:p>
    <w:p w14:paraId="13D6CABB" w14:textId="614F3478" w:rsidR="00747F85" w:rsidRDefault="00747F85" w:rsidP="00747F85">
      <w:pPr>
        <w:pStyle w:val="ListParagraph"/>
        <w:numPr>
          <w:ilvl w:val="0"/>
          <w:numId w:val="99"/>
        </w:numPr>
        <w:pBdr>
          <w:top w:val="nil"/>
          <w:left w:val="nil"/>
          <w:bottom w:val="nil"/>
          <w:right w:val="nil"/>
          <w:between w:val="nil"/>
        </w:pBdr>
        <w:spacing w:after="0"/>
        <w:rPr>
          <w:rFonts w:cs="Arial"/>
          <w:sz w:val="20"/>
          <w:szCs w:val="20"/>
        </w:rPr>
      </w:pPr>
      <w:r>
        <w:rPr>
          <w:rFonts w:cs="Arial"/>
          <w:sz w:val="20"/>
          <w:szCs w:val="20"/>
        </w:rPr>
        <w:t>[3:1</w:t>
      </w:r>
      <w:r w:rsidR="00751A81">
        <w:rPr>
          <w:rFonts w:cs="Arial"/>
          <w:sz w:val="20"/>
          <w:szCs w:val="20"/>
        </w:rPr>
        <w:t>3</w:t>
      </w:r>
      <w:r w:rsidR="008D2059">
        <w:rPr>
          <w:rFonts w:cs="Arial"/>
          <w:sz w:val="20"/>
          <w:szCs w:val="20"/>
        </w:rPr>
        <w:t xml:space="preserve">]   </w:t>
      </w:r>
      <w:r>
        <w:rPr>
          <w:rFonts w:cs="Arial"/>
          <w:sz w:val="20"/>
          <w:szCs w:val="20"/>
        </w:rPr>
        <w:t xml:space="preserve">What did God add to the gift of wisdom that he gave to Solomon? </w:t>
      </w:r>
    </w:p>
    <w:p w14:paraId="0F991EDB" w14:textId="7F376342" w:rsidR="001906FA" w:rsidRDefault="00747F85" w:rsidP="001906FA">
      <w:pPr>
        <w:pStyle w:val="ListParagraph"/>
        <w:pBdr>
          <w:top w:val="nil"/>
          <w:left w:val="nil"/>
          <w:bottom w:val="nil"/>
          <w:right w:val="nil"/>
          <w:between w:val="nil"/>
        </w:pBdr>
        <w:spacing w:after="0"/>
        <w:rPr>
          <w:rFonts w:cs="Arial"/>
          <w:sz w:val="20"/>
          <w:szCs w:val="20"/>
        </w:rPr>
      </w:pPr>
      <w:r>
        <w:rPr>
          <w:rFonts w:cs="Arial"/>
          <w:sz w:val="20"/>
          <w:szCs w:val="20"/>
        </w:rPr>
        <w:t xml:space="preserve">He added what Solomon did not ask for, riches and honor, so that no one else would compare </w:t>
      </w:r>
      <w:r w:rsidR="00751A81">
        <w:rPr>
          <w:rFonts w:cs="Arial"/>
          <w:sz w:val="20"/>
          <w:szCs w:val="20"/>
        </w:rPr>
        <w:t>with</w:t>
      </w:r>
      <w:r>
        <w:rPr>
          <w:rFonts w:cs="Arial"/>
          <w:sz w:val="20"/>
          <w:szCs w:val="20"/>
        </w:rPr>
        <w:t xml:space="preserve"> </w:t>
      </w:r>
      <w:r w:rsidR="00751A81">
        <w:rPr>
          <w:rFonts w:cs="Arial"/>
          <w:sz w:val="20"/>
          <w:szCs w:val="20"/>
        </w:rPr>
        <w:t>Solomon</w:t>
      </w:r>
      <w:r>
        <w:rPr>
          <w:rFonts w:cs="Arial"/>
          <w:sz w:val="20"/>
          <w:szCs w:val="20"/>
        </w:rPr>
        <w:t>.</w:t>
      </w:r>
    </w:p>
    <w:p w14:paraId="65970BE0" w14:textId="77777777" w:rsidR="001906FA" w:rsidRDefault="001906FA" w:rsidP="001906FA">
      <w:pPr>
        <w:pStyle w:val="ListParagraph"/>
        <w:pBdr>
          <w:top w:val="nil"/>
          <w:left w:val="nil"/>
          <w:bottom w:val="nil"/>
          <w:right w:val="nil"/>
          <w:between w:val="nil"/>
        </w:pBdr>
        <w:spacing w:after="0"/>
        <w:rPr>
          <w:rFonts w:cs="Arial"/>
          <w:sz w:val="20"/>
          <w:szCs w:val="20"/>
        </w:rPr>
      </w:pPr>
    </w:p>
    <w:p w14:paraId="5C1A1FAD" w14:textId="77777777" w:rsidR="001906FA" w:rsidRDefault="001906FA" w:rsidP="001906FA">
      <w:pPr>
        <w:pStyle w:val="ListParagraph"/>
        <w:pBdr>
          <w:top w:val="nil"/>
          <w:left w:val="nil"/>
          <w:bottom w:val="nil"/>
          <w:right w:val="nil"/>
          <w:between w:val="nil"/>
        </w:pBdr>
        <w:spacing w:after="0"/>
        <w:rPr>
          <w:rFonts w:cs="Arial"/>
          <w:sz w:val="20"/>
          <w:szCs w:val="20"/>
        </w:rPr>
      </w:pPr>
    </w:p>
    <w:p w14:paraId="7A3817D2" w14:textId="3A50F1A5" w:rsidR="001906FA" w:rsidRDefault="001906FA" w:rsidP="001906FA">
      <w:pPr>
        <w:pStyle w:val="ListParagraph"/>
        <w:numPr>
          <w:ilvl w:val="0"/>
          <w:numId w:val="99"/>
        </w:numPr>
        <w:pBdr>
          <w:top w:val="nil"/>
          <w:left w:val="nil"/>
          <w:bottom w:val="nil"/>
          <w:right w:val="nil"/>
          <w:between w:val="nil"/>
        </w:pBdr>
        <w:spacing w:after="0"/>
        <w:rPr>
          <w:rFonts w:cs="Arial"/>
          <w:sz w:val="20"/>
          <w:szCs w:val="20"/>
        </w:rPr>
      </w:pPr>
      <w:r>
        <w:rPr>
          <w:rFonts w:cs="Arial"/>
          <w:sz w:val="20"/>
          <w:szCs w:val="20"/>
        </w:rPr>
        <w:t>[3:14</w:t>
      </w:r>
      <w:r w:rsidR="008D2059">
        <w:rPr>
          <w:rFonts w:cs="Arial"/>
          <w:sz w:val="20"/>
          <w:szCs w:val="20"/>
        </w:rPr>
        <w:t xml:space="preserve">]   </w:t>
      </w:r>
      <w:r>
        <w:rPr>
          <w:rFonts w:cs="Arial"/>
          <w:sz w:val="20"/>
          <w:szCs w:val="20"/>
        </w:rPr>
        <w:t>How could Solomon get an additional gift of a long life?</w:t>
      </w:r>
    </w:p>
    <w:p w14:paraId="7C13925E" w14:textId="64BFE47A" w:rsidR="001906FA" w:rsidRDefault="001906FA" w:rsidP="001906FA">
      <w:pPr>
        <w:pStyle w:val="ListParagraph"/>
        <w:pBdr>
          <w:top w:val="nil"/>
          <w:left w:val="nil"/>
          <w:bottom w:val="nil"/>
          <w:right w:val="nil"/>
          <w:between w:val="nil"/>
        </w:pBdr>
        <w:spacing w:after="0"/>
        <w:rPr>
          <w:rFonts w:cs="Arial"/>
          <w:sz w:val="20"/>
          <w:szCs w:val="20"/>
        </w:rPr>
      </w:pPr>
      <w:r>
        <w:rPr>
          <w:rFonts w:cs="Arial"/>
          <w:sz w:val="20"/>
          <w:szCs w:val="20"/>
        </w:rPr>
        <w:t xml:space="preserve">If Solomon kept God’s commands as his father David did, </w:t>
      </w:r>
      <w:r w:rsidR="007C1AA2">
        <w:rPr>
          <w:rFonts w:cs="Arial"/>
          <w:sz w:val="20"/>
          <w:szCs w:val="20"/>
        </w:rPr>
        <w:t xml:space="preserve">God said that </w:t>
      </w:r>
      <w:r>
        <w:rPr>
          <w:rFonts w:cs="Arial"/>
          <w:sz w:val="20"/>
          <w:szCs w:val="20"/>
        </w:rPr>
        <w:t>Solomon would have a long life.</w:t>
      </w:r>
    </w:p>
    <w:p w14:paraId="3A80DEC3" w14:textId="77777777" w:rsidR="001906FA" w:rsidRDefault="001906FA" w:rsidP="001906FA">
      <w:pPr>
        <w:pStyle w:val="ListParagraph"/>
        <w:pBdr>
          <w:top w:val="nil"/>
          <w:left w:val="nil"/>
          <w:bottom w:val="nil"/>
          <w:right w:val="nil"/>
          <w:between w:val="nil"/>
        </w:pBdr>
        <w:spacing w:after="0"/>
        <w:rPr>
          <w:rFonts w:cs="Arial"/>
          <w:sz w:val="20"/>
          <w:szCs w:val="20"/>
        </w:rPr>
      </w:pPr>
    </w:p>
    <w:p w14:paraId="0965F9C5" w14:textId="77777777" w:rsidR="001906FA" w:rsidRDefault="001906FA" w:rsidP="001906FA">
      <w:pPr>
        <w:pStyle w:val="ListParagraph"/>
        <w:pBdr>
          <w:top w:val="nil"/>
          <w:left w:val="nil"/>
          <w:bottom w:val="nil"/>
          <w:right w:val="nil"/>
          <w:between w:val="nil"/>
        </w:pBdr>
        <w:spacing w:after="0"/>
        <w:rPr>
          <w:rFonts w:cs="Arial"/>
          <w:sz w:val="20"/>
          <w:szCs w:val="20"/>
        </w:rPr>
      </w:pPr>
    </w:p>
    <w:p w14:paraId="49A29E73" w14:textId="3C339491" w:rsidR="001906FA" w:rsidRDefault="001906FA" w:rsidP="001906FA">
      <w:pPr>
        <w:pStyle w:val="ListParagraph"/>
        <w:numPr>
          <w:ilvl w:val="0"/>
          <w:numId w:val="99"/>
        </w:numPr>
        <w:pBdr>
          <w:top w:val="nil"/>
          <w:left w:val="nil"/>
          <w:bottom w:val="nil"/>
          <w:right w:val="nil"/>
          <w:between w:val="nil"/>
        </w:pBdr>
        <w:spacing w:after="0"/>
        <w:rPr>
          <w:rFonts w:cs="Arial"/>
          <w:sz w:val="20"/>
          <w:szCs w:val="20"/>
        </w:rPr>
      </w:pPr>
      <w:r>
        <w:rPr>
          <w:rFonts w:cs="Arial"/>
          <w:sz w:val="20"/>
          <w:szCs w:val="20"/>
        </w:rPr>
        <w:t>[3:15</w:t>
      </w:r>
      <w:r w:rsidR="008D2059">
        <w:rPr>
          <w:rFonts w:cs="Arial"/>
          <w:sz w:val="20"/>
          <w:szCs w:val="20"/>
        </w:rPr>
        <w:t xml:space="preserve">]   </w:t>
      </w:r>
      <w:r>
        <w:rPr>
          <w:rFonts w:cs="Arial"/>
          <w:sz w:val="20"/>
          <w:szCs w:val="20"/>
        </w:rPr>
        <w:t xml:space="preserve">What </w:t>
      </w:r>
      <w:r w:rsidR="00C43867">
        <w:rPr>
          <w:rFonts w:cs="Arial"/>
          <w:sz w:val="20"/>
          <w:szCs w:val="20"/>
        </w:rPr>
        <w:t>happened next</w:t>
      </w:r>
      <w:r>
        <w:rPr>
          <w:rFonts w:cs="Arial"/>
          <w:sz w:val="20"/>
          <w:szCs w:val="20"/>
        </w:rPr>
        <w:t>?</w:t>
      </w:r>
    </w:p>
    <w:p w14:paraId="249CC348" w14:textId="25CF645F" w:rsidR="001906FA" w:rsidRDefault="001906FA" w:rsidP="001906FA">
      <w:pPr>
        <w:pStyle w:val="ListParagraph"/>
        <w:pBdr>
          <w:top w:val="nil"/>
          <w:left w:val="nil"/>
          <w:bottom w:val="nil"/>
          <w:right w:val="nil"/>
          <w:between w:val="nil"/>
        </w:pBdr>
        <w:spacing w:after="0"/>
        <w:rPr>
          <w:rFonts w:cs="Arial"/>
          <w:sz w:val="20"/>
          <w:szCs w:val="20"/>
        </w:rPr>
      </w:pPr>
      <w:r>
        <w:rPr>
          <w:rFonts w:cs="Arial"/>
          <w:sz w:val="20"/>
          <w:szCs w:val="20"/>
        </w:rPr>
        <w:t>Solomon awoke, and it had been a dream.</w:t>
      </w:r>
    </w:p>
    <w:p w14:paraId="60B6BDB0" w14:textId="77777777" w:rsidR="001906FA" w:rsidRDefault="001906FA" w:rsidP="001906FA">
      <w:pPr>
        <w:pStyle w:val="ListParagraph"/>
        <w:pBdr>
          <w:top w:val="nil"/>
          <w:left w:val="nil"/>
          <w:bottom w:val="nil"/>
          <w:right w:val="nil"/>
          <w:between w:val="nil"/>
        </w:pBdr>
        <w:spacing w:after="0"/>
        <w:rPr>
          <w:rFonts w:cs="Arial"/>
          <w:sz w:val="20"/>
          <w:szCs w:val="20"/>
        </w:rPr>
      </w:pPr>
    </w:p>
    <w:p w14:paraId="730C5A9E" w14:textId="77777777" w:rsidR="001906FA" w:rsidRDefault="001906FA" w:rsidP="001906FA">
      <w:pPr>
        <w:pStyle w:val="ListParagraph"/>
        <w:pBdr>
          <w:top w:val="nil"/>
          <w:left w:val="nil"/>
          <w:bottom w:val="nil"/>
          <w:right w:val="nil"/>
          <w:between w:val="nil"/>
        </w:pBdr>
        <w:spacing w:after="0"/>
        <w:rPr>
          <w:rFonts w:cs="Arial"/>
          <w:sz w:val="20"/>
          <w:szCs w:val="20"/>
        </w:rPr>
      </w:pPr>
    </w:p>
    <w:p w14:paraId="27315A7A" w14:textId="138921C0" w:rsidR="001906FA" w:rsidRDefault="001906FA" w:rsidP="001906FA">
      <w:pPr>
        <w:pStyle w:val="ListParagraph"/>
        <w:numPr>
          <w:ilvl w:val="0"/>
          <w:numId w:val="99"/>
        </w:numPr>
        <w:pBdr>
          <w:top w:val="nil"/>
          <w:left w:val="nil"/>
          <w:bottom w:val="nil"/>
          <w:right w:val="nil"/>
          <w:between w:val="nil"/>
        </w:pBdr>
        <w:spacing w:after="0"/>
        <w:rPr>
          <w:rFonts w:cs="Arial"/>
          <w:sz w:val="20"/>
          <w:szCs w:val="20"/>
        </w:rPr>
      </w:pPr>
      <w:r>
        <w:rPr>
          <w:rFonts w:cs="Arial"/>
          <w:sz w:val="20"/>
          <w:szCs w:val="20"/>
        </w:rPr>
        <w:t>[3:16</w:t>
      </w:r>
      <w:r w:rsidR="008D2059">
        <w:rPr>
          <w:rFonts w:cs="Arial"/>
          <w:sz w:val="20"/>
          <w:szCs w:val="20"/>
        </w:rPr>
        <w:t xml:space="preserve">]   </w:t>
      </w:r>
      <w:r>
        <w:rPr>
          <w:rFonts w:cs="Arial"/>
          <w:sz w:val="20"/>
          <w:szCs w:val="20"/>
        </w:rPr>
        <w:t xml:space="preserve">Where did Solomon go </w:t>
      </w:r>
      <w:r w:rsidR="00C43867">
        <w:rPr>
          <w:rFonts w:cs="Arial"/>
          <w:sz w:val="20"/>
          <w:szCs w:val="20"/>
        </w:rPr>
        <w:t>after this</w:t>
      </w:r>
      <w:r>
        <w:rPr>
          <w:rFonts w:cs="Arial"/>
          <w:sz w:val="20"/>
          <w:szCs w:val="20"/>
        </w:rPr>
        <w:t>, and what did he do there?</w:t>
      </w:r>
    </w:p>
    <w:p w14:paraId="5315A258" w14:textId="43163106" w:rsidR="00452481" w:rsidRPr="008E5571" w:rsidRDefault="001906FA" w:rsidP="008E5571">
      <w:pPr>
        <w:pStyle w:val="ListParagraph"/>
        <w:pBdr>
          <w:top w:val="nil"/>
          <w:left w:val="nil"/>
          <w:bottom w:val="nil"/>
          <w:right w:val="nil"/>
          <w:between w:val="nil"/>
        </w:pBdr>
        <w:spacing w:after="0"/>
        <w:rPr>
          <w:rFonts w:cs="Arial"/>
          <w:sz w:val="20"/>
          <w:szCs w:val="20"/>
        </w:rPr>
      </w:pPr>
      <w:r>
        <w:rPr>
          <w:rFonts w:cs="Arial"/>
          <w:sz w:val="20"/>
          <w:szCs w:val="20"/>
        </w:rPr>
        <w:t>Solomon went to Jerusalem and offered burnt offerings and peace offerings</w:t>
      </w:r>
      <w:r w:rsidR="007C1AA2">
        <w:rPr>
          <w:rFonts w:cs="Arial"/>
          <w:sz w:val="20"/>
          <w:szCs w:val="20"/>
        </w:rPr>
        <w:t xml:space="preserve"> before the ark of the covenant. H</w:t>
      </w:r>
      <w:r>
        <w:rPr>
          <w:rFonts w:cs="Arial"/>
          <w:sz w:val="20"/>
          <w:szCs w:val="20"/>
        </w:rPr>
        <w:t>e</w:t>
      </w:r>
      <w:r w:rsidR="007C1AA2">
        <w:rPr>
          <w:rFonts w:cs="Arial"/>
          <w:sz w:val="20"/>
          <w:szCs w:val="20"/>
        </w:rPr>
        <w:t xml:space="preserve"> also</w:t>
      </w:r>
      <w:r>
        <w:rPr>
          <w:rFonts w:cs="Arial"/>
          <w:sz w:val="20"/>
          <w:szCs w:val="20"/>
        </w:rPr>
        <w:t xml:space="preserve"> made a feast for his servants. </w:t>
      </w:r>
    </w:p>
    <w:p w14:paraId="0FFD005D" w14:textId="77777777" w:rsidR="009D33A2" w:rsidRPr="00567D5F" w:rsidRDefault="00D97C21" w:rsidP="008E5571">
      <w:pPr>
        <w:pStyle w:val="CommentSection"/>
      </w:pPr>
      <w:r w:rsidRPr="00B559B5">
        <w:t>Comment Section:</w:t>
      </w:r>
    </w:p>
    <w:p w14:paraId="0FFD005E" w14:textId="77777777" w:rsidR="009D33A2" w:rsidRPr="00B559B5" w:rsidRDefault="00D97C21">
      <w:pPr>
        <w:spacing w:before="240" w:after="240"/>
        <w:rPr>
          <w:rFonts w:cs="Arial"/>
          <w:b/>
          <w:sz w:val="44"/>
          <w:szCs w:val="44"/>
        </w:rPr>
      </w:pPr>
      <w:r w:rsidRPr="00567D5F">
        <w:rPr>
          <w:rFonts w:cs="Arial"/>
          <w:sz w:val="20"/>
        </w:rPr>
        <w:br w:type="page"/>
      </w:r>
    </w:p>
    <w:p w14:paraId="0FFD005F" w14:textId="77777777" w:rsidR="009D33A2" w:rsidRPr="00452481" w:rsidRDefault="00D97C21" w:rsidP="008508BC">
      <w:pPr>
        <w:pStyle w:val="Heading1"/>
        <w:rPr>
          <w:rStyle w:val="Heading2Char"/>
        </w:rPr>
      </w:pPr>
      <w:bookmarkStart w:id="54" w:name="_heading=h.rbn93b22lwxi" w:colFirst="0" w:colLast="0"/>
      <w:bookmarkStart w:id="55" w:name="_Toc203574576"/>
      <w:bookmarkEnd w:id="54"/>
      <w:r w:rsidRPr="00B559B5">
        <w:lastRenderedPageBreak/>
        <w:t>1 Kings 10:1-10</w:t>
      </w:r>
      <w:r w:rsidRPr="00B559B5">
        <w:tab/>
      </w:r>
      <w:r w:rsidRPr="00452481">
        <w:rPr>
          <w:rStyle w:val="Heading2Char"/>
        </w:rPr>
        <w:t>The queen of Sheba visits Solomon</w:t>
      </w:r>
      <w:bookmarkEnd w:id="55"/>
    </w:p>
    <w:p w14:paraId="35529441" w14:textId="77777777" w:rsidR="00B669DB" w:rsidRPr="00170DC8" w:rsidRDefault="00B669DB" w:rsidP="00B669DB">
      <w:pPr>
        <w:pStyle w:val="Background"/>
        <w:rPr>
          <w:b/>
          <w:bCs w:val="0"/>
          <w:i/>
          <w:iCs/>
        </w:rPr>
      </w:pPr>
      <w:r w:rsidRPr="00170DC8">
        <w:rPr>
          <w:b/>
          <w:bCs w:val="0"/>
          <w:i/>
          <w:iCs/>
        </w:rPr>
        <w:t>Read the passage.</w:t>
      </w:r>
    </w:p>
    <w:p w14:paraId="0FFD0060" w14:textId="77777777" w:rsidR="009D33A2" w:rsidRPr="00B559B5" w:rsidRDefault="00D97C21" w:rsidP="00F94597">
      <w:pPr>
        <w:pStyle w:val="Part1"/>
      </w:pPr>
      <w:r w:rsidRPr="00B559B5">
        <w:t>Part 1</w:t>
      </w:r>
    </w:p>
    <w:p w14:paraId="0FFD0061" w14:textId="77777777" w:rsidR="009D33A2" w:rsidRPr="00B559B5" w:rsidRDefault="00D97C21" w:rsidP="008D2059">
      <w:pPr>
        <w:pStyle w:val="Answerortell"/>
        <w:rPr>
          <w:b/>
          <w:sz w:val="32"/>
          <w:szCs w:val="32"/>
        </w:rPr>
      </w:pPr>
      <w:r w:rsidRPr="00B559B5">
        <w:t>Tell in your own words what you just read in these verses.</w:t>
      </w:r>
    </w:p>
    <w:p w14:paraId="0FFD0062" w14:textId="6A577171" w:rsidR="009D33A2" w:rsidRPr="00B559B5" w:rsidRDefault="00D97C21" w:rsidP="008D2059">
      <w:pPr>
        <w:pStyle w:val="Checklist2"/>
      </w:pPr>
      <w:r w:rsidRPr="00B559B5">
        <w:t>The queen of Sheba visited Solomon and asked him hard questions. [10:</w:t>
      </w:r>
      <w:r w:rsidR="002834D6">
        <w:t>1-3</w:t>
      </w:r>
      <w:r w:rsidRPr="00B559B5">
        <w:t>]</w:t>
      </w:r>
    </w:p>
    <w:p w14:paraId="0FFD0063" w14:textId="49C2B486" w:rsidR="009D33A2" w:rsidRDefault="00D97C21" w:rsidP="008D2059">
      <w:pPr>
        <w:pStyle w:val="Checklist2"/>
      </w:pPr>
      <w:r w:rsidRPr="00B559B5">
        <w:t>She was amazed by his wisdom and wealth. [10:4-</w:t>
      </w:r>
      <w:r w:rsidR="00555FF6">
        <w:t>5</w:t>
      </w:r>
      <w:r w:rsidRPr="00B559B5">
        <w:t>]</w:t>
      </w:r>
    </w:p>
    <w:p w14:paraId="4CC17A6A" w14:textId="4731EEF7" w:rsidR="00555FF6" w:rsidRDefault="00555FF6" w:rsidP="008D2059">
      <w:pPr>
        <w:pStyle w:val="Checklist2"/>
      </w:pPr>
      <w:r>
        <w:t>She told Solomon that she had not believed the report she heard about his wisdom until she came to Jerusalem, where she found that his wisdom and wealth were much greater than she had heard. [10:6-7]</w:t>
      </w:r>
    </w:p>
    <w:p w14:paraId="38DAEF7F" w14:textId="515FB675" w:rsidR="00555FF6" w:rsidRPr="00B559B5" w:rsidRDefault="00555FF6" w:rsidP="008D2059">
      <w:pPr>
        <w:pStyle w:val="Checklist2"/>
      </w:pPr>
      <w:r>
        <w:t>She said that those around Solomon were blessed to constantly hear his wisdom. [10:8]</w:t>
      </w:r>
    </w:p>
    <w:p w14:paraId="0FFD0064" w14:textId="2B82BC92" w:rsidR="009D33A2" w:rsidRPr="00B559B5" w:rsidRDefault="00D97C21" w:rsidP="008D2059">
      <w:pPr>
        <w:pStyle w:val="Checklist2"/>
      </w:pPr>
      <w:r w:rsidRPr="00B559B5">
        <w:t>She praised Yahweh for making Solomon king</w:t>
      </w:r>
      <w:r w:rsidR="00555FF6">
        <w:t xml:space="preserve"> of Israel</w:t>
      </w:r>
      <w:r w:rsidRPr="00B559B5">
        <w:t>. [10:9]</w:t>
      </w:r>
    </w:p>
    <w:p w14:paraId="0FFD0065" w14:textId="77777777" w:rsidR="009D33A2" w:rsidRPr="00B559B5" w:rsidRDefault="00D97C21" w:rsidP="008D2059">
      <w:pPr>
        <w:pStyle w:val="Checklist2"/>
      </w:pPr>
      <w:r w:rsidRPr="00B559B5">
        <w:t>She gave Solomon a large amount of gold, spices, and precious stones. [10:10]</w:t>
      </w:r>
    </w:p>
    <w:p w14:paraId="0FFD0066" w14:textId="77777777" w:rsidR="009D33A2" w:rsidRPr="00B559B5" w:rsidRDefault="00D97C21" w:rsidP="00F94597">
      <w:pPr>
        <w:pStyle w:val="Part2"/>
      </w:pPr>
      <w:r w:rsidRPr="00B559B5">
        <w:t>Part 2</w:t>
      </w:r>
    </w:p>
    <w:p w14:paraId="0FFD0067" w14:textId="77777777" w:rsidR="009D33A2" w:rsidRPr="00B559B5" w:rsidRDefault="00D97C21" w:rsidP="008D2059">
      <w:pPr>
        <w:pStyle w:val="Answerortell"/>
      </w:pPr>
      <w:r w:rsidRPr="00B559B5">
        <w:t>Answer the following questions.</w:t>
      </w:r>
    </w:p>
    <w:p w14:paraId="0FFD0068" w14:textId="0F7B14BB" w:rsidR="009D33A2" w:rsidRPr="00B559B5" w:rsidRDefault="008D2059">
      <w:pPr>
        <w:numPr>
          <w:ilvl w:val="0"/>
          <w:numId w:val="96"/>
        </w:numPr>
        <w:pBdr>
          <w:top w:val="nil"/>
          <w:left w:val="nil"/>
          <w:bottom w:val="nil"/>
          <w:right w:val="nil"/>
          <w:between w:val="nil"/>
        </w:pBdr>
        <w:spacing w:before="200" w:after="0"/>
        <w:rPr>
          <w:rFonts w:cs="Arial"/>
          <w:sz w:val="20"/>
          <w:szCs w:val="20"/>
        </w:rPr>
      </w:pPr>
      <w:r w:rsidRPr="00B559B5">
        <w:rPr>
          <w:rFonts w:cs="Arial"/>
          <w:sz w:val="20"/>
          <w:szCs w:val="20"/>
        </w:rPr>
        <w:t>[10:1</w:t>
      </w:r>
      <w:r w:rsidR="00D64C5F">
        <w:rPr>
          <w:rFonts w:cs="Arial"/>
          <w:sz w:val="20"/>
          <w:szCs w:val="20"/>
        </w:rPr>
        <w:t xml:space="preserve">]   </w:t>
      </w:r>
      <w:r w:rsidR="00D97C21" w:rsidRPr="00B559B5">
        <w:rPr>
          <w:rFonts w:cs="Arial"/>
          <w:sz w:val="20"/>
          <w:szCs w:val="20"/>
        </w:rPr>
        <w:t xml:space="preserve">Why did the queen of Sheba come to Jerusalem? </w:t>
      </w:r>
    </w:p>
    <w:p w14:paraId="0FFD006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She came to test Solomon with hard questions.</w:t>
      </w:r>
    </w:p>
    <w:p w14:paraId="0FFD006A" w14:textId="77777777" w:rsidR="009D33A2" w:rsidRPr="00B559B5" w:rsidRDefault="009D33A2">
      <w:pPr>
        <w:pBdr>
          <w:top w:val="nil"/>
          <w:left w:val="nil"/>
          <w:bottom w:val="nil"/>
          <w:right w:val="nil"/>
          <w:between w:val="nil"/>
        </w:pBdr>
        <w:ind w:left="720"/>
        <w:rPr>
          <w:rFonts w:cs="Arial"/>
          <w:sz w:val="20"/>
          <w:szCs w:val="20"/>
        </w:rPr>
      </w:pPr>
    </w:p>
    <w:p w14:paraId="0FFD006B" w14:textId="76CCEAEA" w:rsidR="009D33A2" w:rsidRPr="00B559B5" w:rsidRDefault="008D2059">
      <w:pPr>
        <w:numPr>
          <w:ilvl w:val="0"/>
          <w:numId w:val="96"/>
        </w:numPr>
        <w:pBdr>
          <w:top w:val="nil"/>
          <w:left w:val="nil"/>
          <w:bottom w:val="nil"/>
          <w:right w:val="nil"/>
          <w:between w:val="nil"/>
        </w:pBdr>
        <w:spacing w:after="0"/>
        <w:rPr>
          <w:rFonts w:cs="Arial"/>
          <w:sz w:val="20"/>
          <w:szCs w:val="20"/>
        </w:rPr>
      </w:pPr>
      <w:r w:rsidRPr="00B559B5">
        <w:rPr>
          <w:rFonts w:cs="Arial"/>
          <w:sz w:val="20"/>
          <w:szCs w:val="20"/>
        </w:rPr>
        <w:t>[10:2</w:t>
      </w:r>
      <w:r w:rsidR="00D64C5F">
        <w:rPr>
          <w:rFonts w:cs="Arial"/>
          <w:sz w:val="20"/>
          <w:szCs w:val="20"/>
        </w:rPr>
        <w:t xml:space="preserve">]   </w:t>
      </w:r>
      <w:r w:rsidR="00D97C21" w:rsidRPr="00B559B5">
        <w:rPr>
          <w:rFonts w:cs="Arial"/>
          <w:sz w:val="20"/>
          <w:szCs w:val="20"/>
        </w:rPr>
        <w:t xml:space="preserve">What did the queen of Sheba bring with her when she came to visit Solomon? </w:t>
      </w:r>
    </w:p>
    <w:p w14:paraId="0FFD006C" w14:textId="37A7E254"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She brought a long </w:t>
      </w:r>
      <w:proofErr w:type="gramStart"/>
      <w:r w:rsidRPr="00B559B5">
        <w:rPr>
          <w:rFonts w:cs="Arial"/>
          <w:sz w:val="20"/>
          <w:szCs w:val="20"/>
        </w:rPr>
        <w:t>caravan</w:t>
      </w:r>
      <w:proofErr w:type="gramEnd"/>
      <w:r w:rsidRPr="00B559B5">
        <w:rPr>
          <w:rFonts w:cs="Arial"/>
          <w:sz w:val="20"/>
          <w:szCs w:val="20"/>
        </w:rPr>
        <w:t xml:space="preserve"> and camels loaded with spices, gold</w:t>
      </w:r>
      <w:r w:rsidR="002834D6">
        <w:rPr>
          <w:rFonts w:cs="Arial"/>
          <w:sz w:val="20"/>
          <w:szCs w:val="20"/>
        </w:rPr>
        <w:t>,</w:t>
      </w:r>
      <w:r w:rsidRPr="00B559B5">
        <w:rPr>
          <w:rFonts w:cs="Arial"/>
          <w:sz w:val="20"/>
          <w:szCs w:val="20"/>
        </w:rPr>
        <w:t xml:space="preserve"> and precious gemstones.</w:t>
      </w:r>
    </w:p>
    <w:p w14:paraId="0FFD006D" w14:textId="77777777" w:rsidR="009D33A2" w:rsidRPr="00B559B5" w:rsidRDefault="009D33A2">
      <w:pPr>
        <w:pBdr>
          <w:top w:val="nil"/>
          <w:left w:val="nil"/>
          <w:bottom w:val="nil"/>
          <w:right w:val="nil"/>
          <w:between w:val="nil"/>
        </w:pBdr>
        <w:ind w:left="720"/>
        <w:rPr>
          <w:rFonts w:cs="Arial"/>
          <w:sz w:val="20"/>
          <w:szCs w:val="20"/>
        </w:rPr>
      </w:pPr>
    </w:p>
    <w:p w14:paraId="0FFD006E" w14:textId="44520961" w:rsidR="009D33A2" w:rsidRPr="00B559B5" w:rsidRDefault="008D2059">
      <w:pPr>
        <w:numPr>
          <w:ilvl w:val="0"/>
          <w:numId w:val="96"/>
        </w:numPr>
        <w:pBdr>
          <w:top w:val="nil"/>
          <w:left w:val="nil"/>
          <w:bottom w:val="nil"/>
          <w:right w:val="nil"/>
          <w:between w:val="nil"/>
        </w:pBdr>
        <w:spacing w:after="0"/>
        <w:rPr>
          <w:rFonts w:cs="Arial"/>
          <w:sz w:val="20"/>
          <w:szCs w:val="20"/>
        </w:rPr>
      </w:pPr>
      <w:r w:rsidRPr="00B559B5">
        <w:rPr>
          <w:rFonts w:cs="Arial"/>
          <w:sz w:val="20"/>
          <w:szCs w:val="20"/>
        </w:rPr>
        <w:t>[10:3</w:t>
      </w:r>
      <w:r w:rsidR="00D64C5F">
        <w:rPr>
          <w:rFonts w:cs="Arial"/>
          <w:sz w:val="20"/>
          <w:szCs w:val="20"/>
        </w:rPr>
        <w:t xml:space="preserve">]   </w:t>
      </w:r>
      <w:r w:rsidR="00D97C21" w:rsidRPr="00B559B5">
        <w:rPr>
          <w:rFonts w:cs="Arial"/>
          <w:sz w:val="20"/>
          <w:szCs w:val="20"/>
        </w:rPr>
        <w:t xml:space="preserve">What did Solomon do when the queen arrived? </w:t>
      </w:r>
    </w:p>
    <w:p w14:paraId="0FFD006F" w14:textId="6091AFC2"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Solomon answered all </w:t>
      </w:r>
      <w:r w:rsidR="00742253">
        <w:rPr>
          <w:rFonts w:cs="Arial"/>
          <w:sz w:val="20"/>
          <w:szCs w:val="20"/>
        </w:rPr>
        <w:t xml:space="preserve">of </w:t>
      </w:r>
      <w:r w:rsidRPr="00B559B5">
        <w:rPr>
          <w:rFonts w:cs="Arial"/>
          <w:sz w:val="20"/>
          <w:szCs w:val="20"/>
        </w:rPr>
        <w:t>her questions.</w:t>
      </w:r>
    </w:p>
    <w:p w14:paraId="0FFD0070" w14:textId="77777777" w:rsidR="009D33A2" w:rsidRPr="00B559B5" w:rsidRDefault="009D33A2">
      <w:pPr>
        <w:pBdr>
          <w:top w:val="nil"/>
          <w:left w:val="nil"/>
          <w:bottom w:val="nil"/>
          <w:right w:val="nil"/>
          <w:between w:val="nil"/>
        </w:pBdr>
        <w:ind w:left="720"/>
        <w:rPr>
          <w:rFonts w:cs="Arial"/>
          <w:sz w:val="20"/>
          <w:szCs w:val="20"/>
        </w:rPr>
      </w:pPr>
    </w:p>
    <w:p w14:paraId="0FFD0071" w14:textId="1D705749" w:rsidR="009D33A2" w:rsidRPr="00B559B5" w:rsidRDefault="008D2059">
      <w:pPr>
        <w:numPr>
          <w:ilvl w:val="0"/>
          <w:numId w:val="96"/>
        </w:numPr>
        <w:pBdr>
          <w:top w:val="nil"/>
          <w:left w:val="nil"/>
          <w:bottom w:val="nil"/>
          <w:right w:val="nil"/>
          <w:between w:val="nil"/>
        </w:pBdr>
        <w:spacing w:after="0"/>
        <w:rPr>
          <w:rFonts w:cs="Arial"/>
          <w:sz w:val="20"/>
          <w:szCs w:val="20"/>
        </w:rPr>
      </w:pPr>
      <w:r w:rsidRPr="00B559B5">
        <w:rPr>
          <w:rFonts w:cs="Arial"/>
          <w:sz w:val="20"/>
          <w:szCs w:val="20"/>
        </w:rPr>
        <w:t>[10:4-5</w:t>
      </w:r>
      <w:r w:rsidR="00D64C5F">
        <w:rPr>
          <w:rFonts w:cs="Arial"/>
          <w:sz w:val="20"/>
          <w:szCs w:val="20"/>
        </w:rPr>
        <w:t xml:space="preserve">]   </w:t>
      </w:r>
      <w:r w:rsidR="00D97C21" w:rsidRPr="00B559B5">
        <w:rPr>
          <w:rFonts w:cs="Arial"/>
          <w:sz w:val="20"/>
          <w:szCs w:val="20"/>
        </w:rPr>
        <w:t>How did the queen react when she saw all of Solomon’s wisdom, his wealth</w:t>
      </w:r>
      <w:r w:rsidR="00555FF6">
        <w:rPr>
          <w:rFonts w:cs="Arial"/>
          <w:sz w:val="20"/>
          <w:szCs w:val="20"/>
        </w:rPr>
        <w:t>,</w:t>
      </w:r>
      <w:r w:rsidR="00D97C21" w:rsidRPr="00B559B5">
        <w:rPr>
          <w:rFonts w:cs="Arial"/>
          <w:sz w:val="20"/>
          <w:szCs w:val="20"/>
        </w:rPr>
        <w:t xml:space="preserve"> and how he worshiped Yahweh?</w:t>
      </w:r>
    </w:p>
    <w:p w14:paraId="0FFD0072" w14:textId="6E4AD6F0" w:rsidR="009D33A2" w:rsidRDefault="0059708D">
      <w:pPr>
        <w:pBdr>
          <w:top w:val="nil"/>
          <w:left w:val="nil"/>
          <w:bottom w:val="nil"/>
          <w:right w:val="nil"/>
          <w:between w:val="nil"/>
        </w:pBdr>
        <w:ind w:left="720"/>
        <w:rPr>
          <w:rFonts w:cs="Arial"/>
          <w:sz w:val="20"/>
          <w:szCs w:val="20"/>
        </w:rPr>
      </w:pPr>
      <w:r>
        <w:rPr>
          <w:rFonts w:cs="Arial"/>
          <w:sz w:val="20"/>
          <w:szCs w:val="20"/>
        </w:rPr>
        <w:t>It took her breath away</w:t>
      </w:r>
      <w:r w:rsidR="00D97C21" w:rsidRPr="00B559B5">
        <w:rPr>
          <w:rFonts w:cs="Arial"/>
          <w:sz w:val="20"/>
          <w:szCs w:val="20"/>
        </w:rPr>
        <w:t xml:space="preserve">. </w:t>
      </w:r>
    </w:p>
    <w:p w14:paraId="3C8C3DE0" w14:textId="77777777" w:rsidR="00E857DF" w:rsidRDefault="00E857DF">
      <w:pPr>
        <w:pBdr>
          <w:top w:val="nil"/>
          <w:left w:val="nil"/>
          <w:bottom w:val="nil"/>
          <w:right w:val="nil"/>
          <w:between w:val="nil"/>
        </w:pBdr>
        <w:ind w:left="720"/>
        <w:rPr>
          <w:rFonts w:cs="Arial"/>
          <w:sz w:val="20"/>
          <w:szCs w:val="20"/>
        </w:rPr>
      </w:pPr>
    </w:p>
    <w:p w14:paraId="2B094AAB" w14:textId="0B40A8EF" w:rsidR="00E857DF" w:rsidRDefault="00E857DF" w:rsidP="00E857DF">
      <w:pPr>
        <w:pStyle w:val="ListParagraph"/>
        <w:numPr>
          <w:ilvl w:val="0"/>
          <w:numId w:val="96"/>
        </w:numPr>
        <w:pBdr>
          <w:top w:val="nil"/>
          <w:left w:val="nil"/>
          <w:bottom w:val="nil"/>
          <w:right w:val="nil"/>
          <w:between w:val="nil"/>
        </w:pBdr>
        <w:rPr>
          <w:rFonts w:cs="Arial"/>
          <w:sz w:val="20"/>
          <w:szCs w:val="20"/>
        </w:rPr>
      </w:pPr>
      <w:r>
        <w:rPr>
          <w:rFonts w:cs="Arial"/>
          <w:sz w:val="20"/>
          <w:szCs w:val="20"/>
        </w:rPr>
        <w:t xml:space="preserve">[10:5]   What do you think </w:t>
      </w:r>
      <w:r w:rsidR="0059708D">
        <w:rPr>
          <w:rFonts w:cs="Arial"/>
          <w:sz w:val="20"/>
          <w:szCs w:val="20"/>
        </w:rPr>
        <w:t>that this reaction indicated</w:t>
      </w:r>
      <w:r>
        <w:rPr>
          <w:rFonts w:cs="Arial"/>
          <w:sz w:val="20"/>
          <w:szCs w:val="20"/>
        </w:rPr>
        <w:t>?</w:t>
      </w:r>
    </w:p>
    <w:p w14:paraId="58FF2810" w14:textId="15C05770" w:rsidR="00E857DF" w:rsidRPr="00E857DF" w:rsidRDefault="0059708D" w:rsidP="00E857DF">
      <w:pPr>
        <w:pStyle w:val="ListParagraph"/>
        <w:pBdr>
          <w:top w:val="nil"/>
          <w:left w:val="nil"/>
          <w:bottom w:val="nil"/>
          <w:right w:val="nil"/>
          <w:between w:val="nil"/>
        </w:pBdr>
        <w:rPr>
          <w:rFonts w:cs="Arial"/>
          <w:sz w:val="20"/>
          <w:szCs w:val="20"/>
        </w:rPr>
      </w:pPr>
      <w:r>
        <w:rPr>
          <w:rFonts w:cs="Arial"/>
          <w:sz w:val="20"/>
          <w:szCs w:val="20"/>
        </w:rPr>
        <w:t>It probably</w:t>
      </w:r>
      <w:r w:rsidR="00E857DF">
        <w:rPr>
          <w:rFonts w:cs="Arial"/>
          <w:sz w:val="20"/>
          <w:szCs w:val="20"/>
        </w:rPr>
        <w:t xml:space="preserve"> indicate</w:t>
      </w:r>
      <w:r>
        <w:rPr>
          <w:rFonts w:cs="Arial"/>
          <w:sz w:val="20"/>
          <w:szCs w:val="20"/>
        </w:rPr>
        <w:t>d</w:t>
      </w:r>
      <w:r w:rsidR="00E857DF">
        <w:rPr>
          <w:rFonts w:cs="Arial"/>
          <w:sz w:val="20"/>
          <w:szCs w:val="20"/>
        </w:rPr>
        <w:t xml:space="preserve"> that </w:t>
      </w:r>
      <w:r>
        <w:rPr>
          <w:rFonts w:cs="Arial"/>
          <w:sz w:val="20"/>
          <w:szCs w:val="20"/>
        </w:rPr>
        <w:t>the queen of Sheba</w:t>
      </w:r>
      <w:r w:rsidR="00E857DF">
        <w:rPr>
          <w:rFonts w:cs="Arial"/>
          <w:sz w:val="20"/>
          <w:szCs w:val="20"/>
        </w:rPr>
        <w:t xml:space="preserve"> was greatly amazed.</w:t>
      </w:r>
    </w:p>
    <w:p w14:paraId="0FFD0073" w14:textId="77777777" w:rsidR="009D33A2" w:rsidRPr="00B559B5" w:rsidRDefault="009D33A2">
      <w:pPr>
        <w:pBdr>
          <w:top w:val="nil"/>
          <w:left w:val="nil"/>
          <w:bottom w:val="nil"/>
          <w:right w:val="nil"/>
          <w:between w:val="nil"/>
        </w:pBdr>
        <w:ind w:left="720"/>
        <w:rPr>
          <w:rFonts w:cs="Arial"/>
          <w:sz w:val="20"/>
          <w:szCs w:val="20"/>
        </w:rPr>
      </w:pPr>
    </w:p>
    <w:p w14:paraId="0FFD0074" w14:textId="34895A51" w:rsidR="009D33A2" w:rsidRPr="00B559B5" w:rsidRDefault="008D2059">
      <w:pPr>
        <w:numPr>
          <w:ilvl w:val="0"/>
          <w:numId w:val="96"/>
        </w:numPr>
        <w:pBdr>
          <w:top w:val="nil"/>
          <w:left w:val="nil"/>
          <w:bottom w:val="nil"/>
          <w:right w:val="nil"/>
          <w:between w:val="nil"/>
        </w:pBdr>
        <w:spacing w:after="0"/>
        <w:rPr>
          <w:rFonts w:cs="Arial"/>
          <w:sz w:val="20"/>
          <w:szCs w:val="20"/>
        </w:rPr>
      </w:pPr>
      <w:r w:rsidRPr="00B559B5">
        <w:rPr>
          <w:rFonts w:cs="Arial"/>
          <w:sz w:val="20"/>
          <w:szCs w:val="20"/>
        </w:rPr>
        <w:t>[10:6-7</w:t>
      </w:r>
      <w:r w:rsidR="00D64C5F">
        <w:rPr>
          <w:rFonts w:cs="Arial"/>
          <w:sz w:val="20"/>
          <w:szCs w:val="20"/>
        </w:rPr>
        <w:t xml:space="preserve">]   </w:t>
      </w:r>
      <w:r w:rsidR="00D97C21" w:rsidRPr="00B559B5">
        <w:rPr>
          <w:rFonts w:cs="Arial"/>
          <w:sz w:val="20"/>
          <w:szCs w:val="20"/>
        </w:rPr>
        <w:t xml:space="preserve">When the queen had first heard the report about Solomon's words and wisdom, how did she respond? </w:t>
      </w:r>
    </w:p>
    <w:p w14:paraId="0FFD0075"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She did not believe it.</w:t>
      </w:r>
    </w:p>
    <w:p w14:paraId="0FFD0076" w14:textId="0A46CE4D" w:rsidR="009D33A2" w:rsidRPr="008E5571" w:rsidRDefault="008E5571" w:rsidP="008E5571">
      <w:pPr>
        <w:pStyle w:val="Continuedline"/>
      </w:pPr>
      <w:r w:rsidRPr="00B559B5">
        <w:lastRenderedPageBreak/>
        <w:t>1 Kings 10:1-10 continued</w:t>
      </w:r>
    </w:p>
    <w:p w14:paraId="0FFD0077" w14:textId="06B49931" w:rsidR="009D33A2" w:rsidRPr="00B559B5" w:rsidRDefault="008D2059">
      <w:pPr>
        <w:numPr>
          <w:ilvl w:val="0"/>
          <w:numId w:val="96"/>
        </w:numPr>
        <w:pBdr>
          <w:top w:val="nil"/>
          <w:left w:val="nil"/>
          <w:bottom w:val="nil"/>
          <w:right w:val="nil"/>
          <w:between w:val="nil"/>
        </w:pBdr>
        <w:spacing w:after="0"/>
        <w:rPr>
          <w:rFonts w:cs="Arial"/>
          <w:sz w:val="20"/>
          <w:szCs w:val="20"/>
        </w:rPr>
      </w:pPr>
      <w:r w:rsidRPr="00B559B5">
        <w:rPr>
          <w:rFonts w:cs="Arial"/>
          <w:sz w:val="20"/>
          <w:szCs w:val="20"/>
        </w:rPr>
        <w:t>[10:7</w:t>
      </w:r>
      <w:r w:rsidR="00D64C5F">
        <w:rPr>
          <w:rFonts w:cs="Arial"/>
          <w:sz w:val="20"/>
          <w:szCs w:val="20"/>
        </w:rPr>
        <w:t xml:space="preserve">]   </w:t>
      </w:r>
      <w:r w:rsidR="00D97C21" w:rsidRPr="00B559B5">
        <w:rPr>
          <w:rFonts w:cs="Arial"/>
          <w:sz w:val="20"/>
          <w:szCs w:val="20"/>
        </w:rPr>
        <w:t xml:space="preserve">What did the queen learn about Solomon when she went to Jerusalem? </w:t>
      </w:r>
    </w:p>
    <w:p w14:paraId="0FFD0078"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She learned that Solomon was much wiser and wealthier than she had been told.</w:t>
      </w:r>
    </w:p>
    <w:p w14:paraId="13496FBD" w14:textId="77777777" w:rsidR="008E5571" w:rsidRDefault="008E5571">
      <w:pPr>
        <w:pBdr>
          <w:top w:val="nil"/>
          <w:left w:val="nil"/>
          <w:bottom w:val="nil"/>
          <w:right w:val="nil"/>
          <w:between w:val="nil"/>
        </w:pBdr>
        <w:ind w:left="720"/>
        <w:rPr>
          <w:rFonts w:cs="Arial"/>
          <w:sz w:val="20"/>
          <w:szCs w:val="20"/>
        </w:rPr>
      </w:pPr>
    </w:p>
    <w:p w14:paraId="0FFD007A" w14:textId="73EB56C0" w:rsidR="009D33A2" w:rsidRPr="00B559B5" w:rsidRDefault="008D2059">
      <w:pPr>
        <w:numPr>
          <w:ilvl w:val="0"/>
          <w:numId w:val="96"/>
        </w:numPr>
        <w:pBdr>
          <w:top w:val="nil"/>
          <w:left w:val="nil"/>
          <w:bottom w:val="nil"/>
          <w:right w:val="nil"/>
          <w:between w:val="nil"/>
        </w:pBdr>
        <w:spacing w:after="0"/>
        <w:rPr>
          <w:rFonts w:cs="Arial"/>
          <w:sz w:val="20"/>
          <w:szCs w:val="20"/>
        </w:rPr>
      </w:pPr>
      <w:r w:rsidRPr="00B559B5">
        <w:rPr>
          <w:rFonts w:cs="Arial"/>
          <w:sz w:val="20"/>
          <w:szCs w:val="20"/>
        </w:rPr>
        <w:t>[10:8</w:t>
      </w:r>
      <w:r w:rsidR="00D64C5F">
        <w:rPr>
          <w:rFonts w:cs="Arial"/>
          <w:sz w:val="20"/>
          <w:szCs w:val="20"/>
        </w:rPr>
        <w:t xml:space="preserve">]   </w:t>
      </w:r>
      <w:r w:rsidR="00D97C21" w:rsidRPr="00B559B5">
        <w:rPr>
          <w:rFonts w:cs="Arial"/>
          <w:sz w:val="20"/>
          <w:szCs w:val="20"/>
        </w:rPr>
        <w:t xml:space="preserve">Why were </w:t>
      </w:r>
      <w:r w:rsidR="00E857DF">
        <w:rPr>
          <w:rFonts w:cs="Arial"/>
          <w:sz w:val="20"/>
          <w:szCs w:val="20"/>
        </w:rPr>
        <w:t xml:space="preserve">all the people around </w:t>
      </w:r>
      <w:r w:rsidR="00D97C21" w:rsidRPr="00B559B5">
        <w:rPr>
          <w:rFonts w:cs="Arial"/>
          <w:sz w:val="20"/>
          <w:szCs w:val="20"/>
        </w:rPr>
        <w:t>Solomon blessed</w:t>
      </w:r>
      <w:r w:rsidR="00742253">
        <w:rPr>
          <w:rFonts w:cs="Arial"/>
          <w:sz w:val="20"/>
          <w:szCs w:val="20"/>
        </w:rPr>
        <w:t>,</w:t>
      </w:r>
      <w:r w:rsidR="00E857DF">
        <w:rPr>
          <w:rFonts w:cs="Arial"/>
          <w:sz w:val="20"/>
          <w:szCs w:val="20"/>
        </w:rPr>
        <w:t xml:space="preserve"> in the queen’s </w:t>
      </w:r>
      <w:r w:rsidR="00742253">
        <w:rPr>
          <w:rFonts w:cs="Arial"/>
          <w:sz w:val="20"/>
          <w:szCs w:val="20"/>
        </w:rPr>
        <w:t>opin</w:t>
      </w:r>
      <w:r w:rsidR="00E857DF">
        <w:rPr>
          <w:rFonts w:cs="Arial"/>
          <w:sz w:val="20"/>
          <w:szCs w:val="20"/>
        </w:rPr>
        <w:t>ion</w:t>
      </w:r>
      <w:r w:rsidR="00D97C21" w:rsidRPr="00B559B5">
        <w:rPr>
          <w:rFonts w:cs="Arial"/>
          <w:sz w:val="20"/>
          <w:szCs w:val="20"/>
        </w:rPr>
        <w:t xml:space="preserve">? </w:t>
      </w:r>
    </w:p>
    <w:p w14:paraId="0FFD007B" w14:textId="394F25F4" w:rsidR="009D33A2" w:rsidRDefault="00B713BB">
      <w:pPr>
        <w:pBdr>
          <w:top w:val="nil"/>
          <w:left w:val="nil"/>
          <w:bottom w:val="nil"/>
          <w:right w:val="nil"/>
          <w:between w:val="nil"/>
        </w:pBdr>
        <w:ind w:left="720"/>
        <w:rPr>
          <w:rFonts w:cs="Arial"/>
          <w:sz w:val="20"/>
          <w:szCs w:val="20"/>
        </w:rPr>
      </w:pPr>
      <w:r>
        <w:rPr>
          <w:rFonts w:cs="Arial"/>
          <w:sz w:val="20"/>
          <w:szCs w:val="20"/>
        </w:rPr>
        <w:t>A</w:t>
      </w:r>
      <w:r w:rsidR="00E857DF">
        <w:rPr>
          <w:rFonts w:cs="Arial"/>
          <w:sz w:val="20"/>
          <w:szCs w:val="20"/>
        </w:rPr>
        <w:t xml:space="preserve">ll the people around </w:t>
      </w:r>
      <w:r w:rsidR="004A4306">
        <w:rPr>
          <w:rFonts w:cs="Arial"/>
          <w:sz w:val="20"/>
          <w:szCs w:val="20"/>
        </w:rPr>
        <w:t>Solomon</w:t>
      </w:r>
      <w:r w:rsidR="00D97C21" w:rsidRPr="00B559B5">
        <w:rPr>
          <w:rFonts w:cs="Arial"/>
          <w:sz w:val="20"/>
          <w:szCs w:val="20"/>
        </w:rPr>
        <w:t xml:space="preserve"> were </w:t>
      </w:r>
      <w:r w:rsidR="004A4306">
        <w:rPr>
          <w:rFonts w:cs="Arial"/>
          <w:sz w:val="20"/>
          <w:szCs w:val="20"/>
        </w:rPr>
        <w:t>bless</w:t>
      </w:r>
      <w:r>
        <w:rPr>
          <w:rFonts w:cs="Arial"/>
          <w:sz w:val="20"/>
          <w:szCs w:val="20"/>
        </w:rPr>
        <w:t>ed</w:t>
      </w:r>
      <w:r w:rsidR="004A4306">
        <w:rPr>
          <w:rFonts w:cs="Arial"/>
          <w:sz w:val="20"/>
          <w:szCs w:val="20"/>
        </w:rPr>
        <w:t xml:space="preserve"> because they were </w:t>
      </w:r>
      <w:r w:rsidR="00D97C21" w:rsidRPr="00B559B5">
        <w:rPr>
          <w:rFonts w:cs="Arial"/>
          <w:sz w:val="20"/>
          <w:szCs w:val="20"/>
        </w:rPr>
        <w:t xml:space="preserve">able to </w:t>
      </w:r>
      <w:r>
        <w:rPr>
          <w:rFonts w:cs="Arial"/>
          <w:sz w:val="20"/>
          <w:szCs w:val="20"/>
        </w:rPr>
        <w:t xml:space="preserve">constantly </w:t>
      </w:r>
      <w:r w:rsidR="00D97C21" w:rsidRPr="00B559B5">
        <w:rPr>
          <w:rFonts w:cs="Arial"/>
          <w:sz w:val="20"/>
          <w:szCs w:val="20"/>
        </w:rPr>
        <w:t>hear his wisdom.</w:t>
      </w:r>
    </w:p>
    <w:p w14:paraId="3A2C71F8" w14:textId="77777777" w:rsidR="00555FF6" w:rsidRPr="00B559B5" w:rsidRDefault="00555FF6">
      <w:pPr>
        <w:pBdr>
          <w:top w:val="nil"/>
          <w:left w:val="nil"/>
          <w:bottom w:val="nil"/>
          <w:right w:val="nil"/>
          <w:between w:val="nil"/>
        </w:pBdr>
        <w:ind w:left="720"/>
        <w:rPr>
          <w:rFonts w:cs="Arial"/>
          <w:sz w:val="20"/>
          <w:szCs w:val="20"/>
        </w:rPr>
      </w:pPr>
    </w:p>
    <w:p w14:paraId="0FFD0081" w14:textId="6F893A35" w:rsidR="009D33A2" w:rsidRPr="00B559B5" w:rsidRDefault="008D2059">
      <w:pPr>
        <w:numPr>
          <w:ilvl w:val="0"/>
          <w:numId w:val="96"/>
        </w:numPr>
        <w:pBdr>
          <w:top w:val="nil"/>
          <w:left w:val="nil"/>
          <w:bottom w:val="nil"/>
          <w:right w:val="nil"/>
          <w:between w:val="nil"/>
        </w:pBdr>
        <w:spacing w:after="0"/>
        <w:rPr>
          <w:rFonts w:cs="Arial"/>
          <w:sz w:val="20"/>
          <w:szCs w:val="20"/>
        </w:rPr>
      </w:pPr>
      <w:r w:rsidRPr="00B559B5">
        <w:rPr>
          <w:rFonts w:cs="Arial"/>
          <w:sz w:val="20"/>
          <w:szCs w:val="20"/>
        </w:rPr>
        <w:t>[10:9</w:t>
      </w:r>
      <w:r w:rsidR="00D64C5F">
        <w:rPr>
          <w:rFonts w:cs="Arial"/>
          <w:sz w:val="20"/>
          <w:szCs w:val="20"/>
        </w:rPr>
        <w:t xml:space="preserve">]   </w:t>
      </w:r>
      <w:r w:rsidR="00D97C21" w:rsidRPr="00B559B5">
        <w:rPr>
          <w:rFonts w:cs="Arial"/>
          <w:sz w:val="20"/>
          <w:szCs w:val="20"/>
        </w:rPr>
        <w:t xml:space="preserve">What did the queen say were the reasons </w:t>
      </w:r>
      <w:r w:rsidR="00742253">
        <w:rPr>
          <w:rFonts w:cs="Arial"/>
          <w:sz w:val="20"/>
          <w:szCs w:val="20"/>
        </w:rPr>
        <w:t xml:space="preserve">that </w:t>
      </w:r>
      <w:r w:rsidR="00D97C21" w:rsidRPr="00B559B5">
        <w:rPr>
          <w:rFonts w:cs="Arial"/>
          <w:sz w:val="20"/>
          <w:szCs w:val="20"/>
        </w:rPr>
        <w:t xml:space="preserve">Yahweh should be praised? </w:t>
      </w:r>
    </w:p>
    <w:p w14:paraId="066E2195" w14:textId="13DD3E65" w:rsidR="004A4306" w:rsidRDefault="00D97C21" w:rsidP="004A4306">
      <w:pPr>
        <w:pBdr>
          <w:top w:val="nil"/>
          <w:left w:val="nil"/>
          <w:bottom w:val="nil"/>
          <w:right w:val="nil"/>
          <w:between w:val="nil"/>
        </w:pBdr>
        <w:ind w:left="720"/>
        <w:rPr>
          <w:rFonts w:cs="Arial"/>
          <w:sz w:val="20"/>
          <w:szCs w:val="20"/>
        </w:rPr>
      </w:pPr>
      <w:r w:rsidRPr="00B559B5">
        <w:rPr>
          <w:rFonts w:cs="Arial"/>
          <w:sz w:val="20"/>
          <w:szCs w:val="20"/>
        </w:rPr>
        <w:t xml:space="preserve">Yahweh should be praised because he </w:t>
      </w:r>
      <w:r w:rsidR="004A4306">
        <w:rPr>
          <w:rFonts w:cs="Arial"/>
          <w:sz w:val="20"/>
          <w:szCs w:val="20"/>
        </w:rPr>
        <w:t>loved Israel</w:t>
      </w:r>
      <w:r w:rsidRPr="00B559B5">
        <w:rPr>
          <w:rFonts w:cs="Arial"/>
          <w:sz w:val="20"/>
          <w:szCs w:val="20"/>
        </w:rPr>
        <w:t xml:space="preserve"> </w:t>
      </w:r>
      <w:r w:rsidR="004A4306">
        <w:rPr>
          <w:rFonts w:cs="Arial"/>
          <w:sz w:val="20"/>
          <w:szCs w:val="20"/>
        </w:rPr>
        <w:t>and had</w:t>
      </w:r>
      <w:r w:rsidRPr="00B559B5">
        <w:rPr>
          <w:rFonts w:cs="Arial"/>
          <w:sz w:val="20"/>
          <w:szCs w:val="20"/>
        </w:rPr>
        <w:t xml:space="preserve"> made Solomon king</w:t>
      </w:r>
      <w:r w:rsidR="004A4306">
        <w:rPr>
          <w:rFonts w:cs="Arial"/>
          <w:sz w:val="20"/>
          <w:szCs w:val="20"/>
        </w:rPr>
        <w:t xml:space="preserve"> to do </w:t>
      </w:r>
      <w:r w:rsidR="00555FF6">
        <w:rPr>
          <w:rFonts w:cs="Arial"/>
          <w:sz w:val="20"/>
          <w:szCs w:val="20"/>
        </w:rPr>
        <w:t>justice and righteousness</w:t>
      </w:r>
      <w:r w:rsidR="004A4306">
        <w:rPr>
          <w:rFonts w:cs="Arial"/>
          <w:sz w:val="20"/>
          <w:szCs w:val="20"/>
        </w:rPr>
        <w:t>.</w:t>
      </w:r>
    </w:p>
    <w:p w14:paraId="6A4B873D" w14:textId="77777777" w:rsidR="004A4306" w:rsidRDefault="004A4306" w:rsidP="004A4306">
      <w:pPr>
        <w:pBdr>
          <w:top w:val="nil"/>
          <w:left w:val="nil"/>
          <w:bottom w:val="nil"/>
          <w:right w:val="nil"/>
          <w:between w:val="nil"/>
        </w:pBdr>
        <w:ind w:left="720"/>
        <w:rPr>
          <w:rFonts w:cs="Arial"/>
          <w:sz w:val="20"/>
          <w:szCs w:val="20"/>
        </w:rPr>
      </w:pPr>
    </w:p>
    <w:p w14:paraId="0FFD0084" w14:textId="266C0B4C" w:rsidR="009D33A2" w:rsidRPr="004A4306" w:rsidRDefault="008D2059" w:rsidP="004A4306">
      <w:pPr>
        <w:pStyle w:val="ListParagraph"/>
        <w:numPr>
          <w:ilvl w:val="0"/>
          <w:numId w:val="96"/>
        </w:numPr>
        <w:pBdr>
          <w:top w:val="nil"/>
          <w:left w:val="nil"/>
          <w:bottom w:val="nil"/>
          <w:right w:val="nil"/>
          <w:between w:val="nil"/>
        </w:pBdr>
        <w:spacing w:after="0"/>
        <w:rPr>
          <w:rFonts w:cs="Arial"/>
          <w:sz w:val="20"/>
          <w:szCs w:val="20"/>
        </w:rPr>
      </w:pPr>
      <w:r w:rsidRPr="004A4306">
        <w:rPr>
          <w:rFonts w:cs="Arial"/>
          <w:sz w:val="20"/>
          <w:szCs w:val="20"/>
        </w:rPr>
        <w:t>[10:10</w:t>
      </w:r>
      <w:r w:rsidR="00D64C5F" w:rsidRPr="004A4306">
        <w:rPr>
          <w:rFonts w:cs="Arial"/>
          <w:sz w:val="20"/>
          <w:szCs w:val="20"/>
        </w:rPr>
        <w:t xml:space="preserve">]   </w:t>
      </w:r>
      <w:r w:rsidR="00D97C21" w:rsidRPr="004A4306">
        <w:rPr>
          <w:rFonts w:cs="Arial"/>
          <w:sz w:val="20"/>
          <w:szCs w:val="20"/>
        </w:rPr>
        <w:t xml:space="preserve">What else did the </w:t>
      </w:r>
      <w:r w:rsidR="00742253">
        <w:rPr>
          <w:rFonts w:cs="Arial"/>
          <w:sz w:val="20"/>
          <w:szCs w:val="20"/>
        </w:rPr>
        <w:t>q</w:t>
      </w:r>
      <w:r w:rsidR="00D97C21" w:rsidRPr="004A4306">
        <w:rPr>
          <w:rFonts w:cs="Arial"/>
          <w:sz w:val="20"/>
          <w:szCs w:val="20"/>
        </w:rPr>
        <w:t>ueen give to Solomon</w:t>
      </w:r>
      <w:r w:rsidR="00742253">
        <w:rPr>
          <w:rFonts w:cs="Arial"/>
          <w:sz w:val="20"/>
          <w:szCs w:val="20"/>
        </w:rPr>
        <w:t>,</w:t>
      </w:r>
      <w:r w:rsidR="00D97C21" w:rsidRPr="004A4306">
        <w:rPr>
          <w:rFonts w:cs="Arial"/>
          <w:sz w:val="20"/>
          <w:szCs w:val="20"/>
        </w:rPr>
        <w:t xml:space="preserve"> in addition to gold and precious stones?</w:t>
      </w:r>
      <w:r w:rsidR="00D97C21" w:rsidRPr="004A4306">
        <w:rPr>
          <w:rFonts w:cs="Arial"/>
          <w:sz w:val="20"/>
          <w:szCs w:val="20"/>
        </w:rPr>
        <w:tab/>
      </w:r>
    </w:p>
    <w:p w14:paraId="33C7A3E9" w14:textId="2E699185" w:rsidR="00787E8B" w:rsidRPr="00B559B5" w:rsidRDefault="00D97C21" w:rsidP="008D2059">
      <w:pPr>
        <w:pBdr>
          <w:top w:val="nil"/>
          <w:left w:val="nil"/>
          <w:bottom w:val="nil"/>
          <w:right w:val="nil"/>
          <w:between w:val="nil"/>
        </w:pBdr>
        <w:ind w:left="720"/>
        <w:rPr>
          <w:rFonts w:cs="Arial"/>
          <w:sz w:val="20"/>
          <w:szCs w:val="20"/>
        </w:rPr>
      </w:pPr>
      <w:r w:rsidRPr="00B559B5">
        <w:rPr>
          <w:rFonts w:cs="Arial"/>
          <w:sz w:val="20"/>
          <w:szCs w:val="20"/>
        </w:rPr>
        <w:t xml:space="preserve">She gave him a greater </w:t>
      </w:r>
      <w:proofErr w:type="gramStart"/>
      <w:r w:rsidRPr="00B559B5">
        <w:rPr>
          <w:rFonts w:cs="Arial"/>
          <w:sz w:val="20"/>
          <w:szCs w:val="20"/>
        </w:rPr>
        <w:t>amount</w:t>
      </w:r>
      <w:proofErr w:type="gramEnd"/>
      <w:r w:rsidRPr="00B559B5">
        <w:rPr>
          <w:rFonts w:cs="Arial"/>
          <w:sz w:val="20"/>
          <w:szCs w:val="20"/>
        </w:rPr>
        <w:t xml:space="preserve"> of spices than he would ever be given again.</w:t>
      </w:r>
    </w:p>
    <w:p w14:paraId="0FFD0086" w14:textId="77777777" w:rsidR="009D33A2" w:rsidRPr="00B559B5" w:rsidRDefault="00D97C21">
      <w:pPr>
        <w:spacing w:before="240" w:after="240"/>
        <w:rPr>
          <w:rFonts w:cs="Arial"/>
          <w:b/>
          <w:sz w:val="18"/>
          <w:szCs w:val="18"/>
        </w:rPr>
      </w:pPr>
      <w:r w:rsidRPr="00B559B5">
        <w:rPr>
          <w:rFonts w:cs="Arial"/>
          <w:b/>
          <w:sz w:val="20"/>
          <w:szCs w:val="20"/>
        </w:rPr>
        <w:t>Comment Section:</w:t>
      </w:r>
    </w:p>
    <w:p w14:paraId="0FFD0087" w14:textId="77777777" w:rsidR="009D33A2" w:rsidRPr="00B559B5" w:rsidRDefault="00D97C21">
      <w:pPr>
        <w:spacing w:before="240" w:after="240"/>
        <w:rPr>
          <w:rFonts w:cs="Arial"/>
          <w:b/>
          <w:sz w:val="44"/>
          <w:szCs w:val="44"/>
        </w:rPr>
      </w:pPr>
      <w:r w:rsidRPr="00567D5F">
        <w:rPr>
          <w:rFonts w:cs="Arial"/>
          <w:sz w:val="20"/>
        </w:rPr>
        <w:br w:type="page"/>
      </w:r>
    </w:p>
    <w:p w14:paraId="0FFD0088" w14:textId="66376093" w:rsidR="009D33A2" w:rsidRPr="00B559B5" w:rsidRDefault="00D97C21" w:rsidP="008508BC">
      <w:pPr>
        <w:pStyle w:val="Heading1"/>
      </w:pPr>
      <w:bookmarkStart w:id="56" w:name="_heading=h.8bd74knj2kqk" w:colFirst="0" w:colLast="0"/>
      <w:bookmarkStart w:id="57" w:name="_Toc203574577"/>
      <w:bookmarkEnd w:id="56"/>
      <w:r w:rsidRPr="00B559B5">
        <w:lastRenderedPageBreak/>
        <w:t>1 Kings 16:29-</w:t>
      </w:r>
      <w:proofErr w:type="gramStart"/>
      <w:r w:rsidRPr="00B559B5">
        <w:t>34</w:t>
      </w:r>
      <w:r w:rsidR="00787E8B">
        <w:t xml:space="preserve">  </w:t>
      </w:r>
      <w:r w:rsidR="00787E8B">
        <w:tab/>
      </w:r>
      <w:proofErr w:type="gramEnd"/>
      <w:r w:rsidRPr="00787E8B">
        <w:rPr>
          <w:rStyle w:val="Heading2Char"/>
        </w:rPr>
        <w:t>Ahab is king over Israel</w:t>
      </w:r>
      <w:bookmarkEnd w:id="57"/>
    </w:p>
    <w:p w14:paraId="681B4A24" w14:textId="77777777" w:rsidR="00C43867" w:rsidRDefault="00D97C21" w:rsidP="008D2059">
      <w:pPr>
        <w:pStyle w:val="Background"/>
      </w:pPr>
      <w:r w:rsidRPr="00B559B5">
        <w:rPr>
          <w:b/>
        </w:rPr>
        <w:t>Background:</w:t>
      </w:r>
      <w:r w:rsidRPr="00B559B5">
        <w:t xml:space="preserve"> </w:t>
      </w:r>
      <w:r w:rsidR="00FF655D">
        <w:t xml:space="preserve">After the days of Solomon, the kingdom of Israel divided into two parts. One was still called Israel, and the other was called Judah. </w:t>
      </w:r>
    </w:p>
    <w:p w14:paraId="0FFD0089" w14:textId="7050C5B4" w:rsidR="009D33A2" w:rsidRPr="00B559B5" w:rsidRDefault="00FF655D" w:rsidP="008D2059">
      <w:pPr>
        <w:pStyle w:val="Background"/>
      </w:pPr>
      <w:r>
        <w:t>A k</w:t>
      </w:r>
      <w:r w:rsidR="00742253">
        <w:t xml:space="preserve">ing in this time would </w:t>
      </w:r>
      <w:r w:rsidR="00C43867">
        <w:t>mak</w:t>
      </w:r>
      <w:r w:rsidR="00742253">
        <w:t xml:space="preserve">e </w:t>
      </w:r>
      <w:r>
        <w:t xml:space="preserve">an </w:t>
      </w:r>
      <w:r w:rsidR="00742253">
        <w:t>alliance</w:t>
      </w:r>
      <w:r>
        <w:t xml:space="preserve"> with </w:t>
      </w:r>
      <w:r w:rsidR="00C43867">
        <w:t>an</w:t>
      </w:r>
      <w:r>
        <w:t>other</w:t>
      </w:r>
      <w:r w:rsidR="00742253">
        <w:t xml:space="preserve"> </w:t>
      </w:r>
      <w:r w:rsidR="00C43867">
        <w:t xml:space="preserve">country’s </w:t>
      </w:r>
      <w:r>
        <w:t xml:space="preserve">king </w:t>
      </w:r>
      <w:r w:rsidR="00742253">
        <w:t xml:space="preserve">by marrying </w:t>
      </w:r>
      <w:r>
        <w:t>his</w:t>
      </w:r>
      <w:r w:rsidR="00742253">
        <w:t xml:space="preserve"> daughter. </w:t>
      </w:r>
      <w:r w:rsidR="00C43867">
        <w:t>But it</w:t>
      </w:r>
      <w:r w:rsidR="00742253">
        <w:t xml:space="preserve"> was fo</w:t>
      </w:r>
      <w:r w:rsidR="001A24F7">
        <w:t>olish</w:t>
      </w:r>
      <w:r w:rsidR="00742253">
        <w:t xml:space="preserve"> for the kings of Israel to </w:t>
      </w:r>
      <w:r w:rsidR="00C43867">
        <w:t>have such foreign wives</w:t>
      </w:r>
      <w:r w:rsidR="00742253">
        <w:t xml:space="preserve">, </w:t>
      </w:r>
      <w:r w:rsidR="00C43867">
        <w:t xml:space="preserve">who </w:t>
      </w:r>
      <w:r>
        <w:t xml:space="preserve">would </w:t>
      </w:r>
      <w:r w:rsidR="001A24F7">
        <w:t xml:space="preserve">often lead </w:t>
      </w:r>
      <w:r w:rsidR="00C43867">
        <w:t>t</w:t>
      </w:r>
      <w:r w:rsidR="001A24F7">
        <w:t>he</w:t>
      </w:r>
      <w:r w:rsidR="00C43867">
        <w:t>i</w:t>
      </w:r>
      <w:r w:rsidR="001A24F7">
        <w:t>r husband</w:t>
      </w:r>
      <w:r w:rsidR="00C43867">
        <w:t>s</w:t>
      </w:r>
      <w:r w:rsidR="001A24F7">
        <w:t xml:space="preserve"> to worship false gods</w:t>
      </w:r>
      <w:r w:rsidR="00742253">
        <w:t xml:space="preserve">. </w:t>
      </w:r>
      <w:r>
        <w:t xml:space="preserve">The </w:t>
      </w:r>
      <w:r w:rsidR="00D97C21" w:rsidRPr="00B559B5">
        <w:t>Sidon</w:t>
      </w:r>
      <w:r>
        <w:t>ians</w:t>
      </w:r>
      <w:r w:rsidR="001A24F7">
        <w:t xml:space="preserve"> mentioned in this passage </w:t>
      </w:r>
      <w:r>
        <w:t xml:space="preserve">were </w:t>
      </w:r>
      <w:r w:rsidR="008E545A">
        <w:t xml:space="preserve">evil Canaanites who worshiped idols and were normally </w:t>
      </w:r>
      <w:r>
        <w:t xml:space="preserve">enemies </w:t>
      </w:r>
      <w:r w:rsidR="008E545A">
        <w:t>of God’s people</w:t>
      </w:r>
      <w:r w:rsidR="00D97C21" w:rsidRPr="00B559B5">
        <w:t>.</w:t>
      </w:r>
      <w:r w:rsidR="00742253">
        <w:t xml:space="preserve"> </w:t>
      </w:r>
      <w:r w:rsidR="001A24F7">
        <w:t xml:space="preserve">Jericho, which is also mentioned, was a city </w:t>
      </w:r>
      <w:r w:rsidR="004252BE">
        <w:t xml:space="preserve">that </w:t>
      </w:r>
      <w:r w:rsidR="001A24F7">
        <w:t>God caused to be destroyed in the Old Testament. God</w:t>
      </w:r>
      <w:r w:rsidR="008E545A">
        <w:t>’</w:t>
      </w:r>
      <w:r>
        <w:t>s general, Joshua, sa</w:t>
      </w:r>
      <w:r w:rsidR="008E545A">
        <w:t>id</w:t>
      </w:r>
      <w:r>
        <w:t xml:space="preserve"> then</w:t>
      </w:r>
      <w:r w:rsidR="001A24F7">
        <w:t xml:space="preserve"> that any</w:t>
      </w:r>
      <w:r w:rsidR="004252BE">
        <w:t xml:space="preserve"> man</w:t>
      </w:r>
      <w:r w:rsidR="001A24F7">
        <w:t xml:space="preserve"> who rebuilt Jericho w</w:t>
      </w:r>
      <w:r w:rsidR="008E545A">
        <w:t>ould lose two sons as</w:t>
      </w:r>
      <w:r w:rsidR="00FA79DF">
        <w:t xml:space="preserve"> the</w:t>
      </w:r>
      <w:r w:rsidR="008E545A">
        <w:t xml:space="preserve"> cost for rebuilding it </w:t>
      </w:r>
      <w:r w:rsidR="001A24F7">
        <w:t>(Joshua 6:26).</w:t>
      </w:r>
    </w:p>
    <w:p w14:paraId="1C27FFF2" w14:textId="77777777" w:rsidR="00B669DB" w:rsidRPr="00170DC8" w:rsidRDefault="00B669DB" w:rsidP="00B669DB">
      <w:pPr>
        <w:pStyle w:val="Background"/>
        <w:rPr>
          <w:b/>
          <w:bCs w:val="0"/>
          <w:i/>
          <w:iCs/>
        </w:rPr>
      </w:pPr>
      <w:r w:rsidRPr="00170DC8">
        <w:rPr>
          <w:b/>
          <w:bCs w:val="0"/>
          <w:i/>
          <w:iCs/>
        </w:rPr>
        <w:t>Read the passage.</w:t>
      </w:r>
    </w:p>
    <w:p w14:paraId="0FFD008A" w14:textId="77777777" w:rsidR="009D33A2" w:rsidRPr="00B559B5" w:rsidRDefault="00D97C21" w:rsidP="00F94597">
      <w:pPr>
        <w:pStyle w:val="Part1"/>
      </w:pPr>
      <w:r w:rsidRPr="00B559B5">
        <w:t>Part 1</w:t>
      </w:r>
    </w:p>
    <w:p w14:paraId="0FFD008B" w14:textId="77777777" w:rsidR="009D33A2" w:rsidRPr="00B559B5" w:rsidRDefault="00D97C21" w:rsidP="008D2059">
      <w:pPr>
        <w:pStyle w:val="Answerortell"/>
        <w:rPr>
          <w:b/>
          <w:sz w:val="32"/>
          <w:szCs w:val="32"/>
        </w:rPr>
      </w:pPr>
      <w:r w:rsidRPr="00B559B5">
        <w:t>Tell in your own words what you just read in these verses.</w:t>
      </w:r>
    </w:p>
    <w:p w14:paraId="0FFD008C" w14:textId="77777777" w:rsidR="009D33A2" w:rsidRPr="00B559B5" w:rsidRDefault="00D97C21" w:rsidP="008D2059">
      <w:pPr>
        <w:pStyle w:val="Checklist2"/>
      </w:pPr>
      <w:r w:rsidRPr="00B559B5">
        <w:t>Ahab became king of Israel and reigned for 22 years. [16:29]</w:t>
      </w:r>
    </w:p>
    <w:p w14:paraId="0FFD008D" w14:textId="77777777" w:rsidR="009D33A2" w:rsidRPr="00B559B5" w:rsidRDefault="00D97C21" w:rsidP="008D2059">
      <w:pPr>
        <w:pStyle w:val="Checklist2"/>
      </w:pPr>
      <w:r w:rsidRPr="00B559B5">
        <w:t xml:space="preserve">Ahab did </w:t>
      </w:r>
      <w:proofErr w:type="gramStart"/>
      <w:r w:rsidRPr="00B559B5">
        <w:t>more evil</w:t>
      </w:r>
      <w:proofErr w:type="gramEnd"/>
      <w:r w:rsidRPr="00B559B5">
        <w:t xml:space="preserve"> than the kings who reigned before him. [16:30]</w:t>
      </w:r>
    </w:p>
    <w:p w14:paraId="0FFD008E" w14:textId="77777777" w:rsidR="009D33A2" w:rsidRPr="00B559B5" w:rsidRDefault="00D97C21" w:rsidP="008D2059">
      <w:pPr>
        <w:pStyle w:val="Checklist2"/>
      </w:pPr>
      <w:r w:rsidRPr="00B559B5">
        <w:t>Ahab married Jezebel, the daughter of the king of Sidon. [16:31]</w:t>
      </w:r>
    </w:p>
    <w:p w14:paraId="64F36B2B" w14:textId="69633B18" w:rsidR="00FA79DF" w:rsidRDefault="00D97C21" w:rsidP="008D2059">
      <w:pPr>
        <w:pStyle w:val="Checklist2"/>
      </w:pPr>
      <w:r w:rsidRPr="00B559B5">
        <w:t>Ahab built an altar to Baal and made an Asherah pole. [16:32</w:t>
      </w:r>
      <w:r w:rsidR="00FA79DF">
        <w:t>]</w:t>
      </w:r>
    </w:p>
    <w:p w14:paraId="0FFD008F" w14:textId="4CFCC889" w:rsidR="009D33A2" w:rsidRPr="00B559B5" w:rsidRDefault="00FA79DF" w:rsidP="008D2059">
      <w:pPr>
        <w:pStyle w:val="Checklist2"/>
      </w:pPr>
      <w:r>
        <w:t>Ahab did more to anger Yahweh than any king before him. [16:</w:t>
      </w:r>
      <w:r w:rsidR="00D97C21" w:rsidRPr="00B559B5">
        <w:t>33]</w:t>
      </w:r>
    </w:p>
    <w:p w14:paraId="0FFD0090" w14:textId="775630BC" w:rsidR="009D33A2" w:rsidRPr="00B559B5" w:rsidRDefault="00D97C21" w:rsidP="008D2059">
      <w:pPr>
        <w:pStyle w:val="Checklist2"/>
      </w:pPr>
      <w:r w:rsidRPr="00B559B5">
        <w:t>While Ahab was king, Hiel built Jericho</w:t>
      </w:r>
      <w:r w:rsidR="00DA1516">
        <w:t>,</w:t>
      </w:r>
      <w:r w:rsidRPr="00B559B5">
        <w:t xml:space="preserve"> and his two sons died. [16:34]</w:t>
      </w:r>
    </w:p>
    <w:p w14:paraId="0FFD0091" w14:textId="77777777" w:rsidR="009D33A2" w:rsidRPr="00B559B5" w:rsidRDefault="00D97C21" w:rsidP="00F94597">
      <w:pPr>
        <w:pStyle w:val="Part2"/>
      </w:pPr>
      <w:r w:rsidRPr="00B559B5">
        <w:t>Part 2</w:t>
      </w:r>
    </w:p>
    <w:p w14:paraId="0FFD0092" w14:textId="77777777" w:rsidR="009D33A2" w:rsidRPr="00B559B5" w:rsidRDefault="00D97C21" w:rsidP="008D2059">
      <w:pPr>
        <w:pStyle w:val="Answerortell"/>
      </w:pPr>
      <w:r w:rsidRPr="00B559B5">
        <w:t>Answer the following questions.</w:t>
      </w:r>
    </w:p>
    <w:p w14:paraId="0FFD0093" w14:textId="2D482668" w:rsidR="009D33A2" w:rsidRPr="00B559B5" w:rsidRDefault="00562776">
      <w:pPr>
        <w:numPr>
          <w:ilvl w:val="0"/>
          <w:numId w:val="102"/>
        </w:numPr>
        <w:pBdr>
          <w:top w:val="nil"/>
          <w:left w:val="nil"/>
          <w:bottom w:val="nil"/>
          <w:right w:val="nil"/>
          <w:between w:val="nil"/>
        </w:pBdr>
        <w:spacing w:before="200" w:after="0"/>
        <w:rPr>
          <w:rFonts w:cs="Arial"/>
          <w:sz w:val="20"/>
          <w:szCs w:val="20"/>
        </w:rPr>
      </w:pPr>
      <w:r w:rsidRPr="00B559B5">
        <w:rPr>
          <w:rFonts w:cs="Arial"/>
          <w:sz w:val="20"/>
          <w:szCs w:val="20"/>
        </w:rPr>
        <w:t>[16:29</w:t>
      </w:r>
      <w:r w:rsidR="00D64C5F">
        <w:rPr>
          <w:rFonts w:cs="Arial"/>
          <w:sz w:val="20"/>
          <w:szCs w:val="20"/>
        </w:rPr>
        <w:t xml:space="preserve">]   </w:t>
      </w:r>
      <w:r w:rsidR="00D97C21" w:rsidRPr="00B559B5">
        <w:rPr>
          <w:rFonts w:cs="Arial"/>
          <w:sz w:val="20"/>
          <w:szCs w:val="20"/>
        </w:rPr>
        <w:t xml:space="preserve">What happened in the thirty-eighth year of Asa king of Judah’s reign? </w:t>
      </w:r>
    </w:p>
    <w:p w14:paraId="0FFD0094" w14:textId="227C557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Ahab, son of Omri, began</w:t>
      </w:r>
      <w:r w:rsidR="00FF655D">
        <w:rPr>
          <w:rFonts w:cs="Arial"/>
          <w:sz w:val="20"/>
          <w:szCs w:val="20"/>
        </w:rPr>
        <w:t xml:space="preserve"> to rule as</w:t>
      </w:r>
      <w:r w:rsidRPr="00B559B5">
        <w:rPr>
          <w:rFonts w:cs="Arial"/>
          <w:sz w:val="20"/>
          <w:szCs w:val="20"/>
        </w:rPr>
        <w:t xml:space="preserve"> king o</w:t>
      </w:r>
      <w:r w:rsidR="00FF655D">
        <w:rPr>
          <w:rFonts w:cs="Arial"/>
          <w:sz w:val="20"/>
          <w:szCs w:val="20"/>
        </w:rPr>
        <w:t>ver</w:t>
      </w:r>
      <w:r w:rsidRPr="00B559B5">
        <w:rPr>
          <w:rFonts w:cs="Arial"/>
          <w:sz w:val="20"/>
          <w:szCs w:val="20"/>
        </w:rPr>
        <w:t xml:space="preserve"> Israel.</w:t>
      </w:r>
    </w:p>
    <w:p w14:paraId="0FFD0095" w14:textId="77777777" w:rsidR="009D33A2" w:rsidRPr="00B559B5" w:rsidRDefault="009D33A2">
      <w:pPr>
        <w:pBdr>
          <w:top w:val="nil"/>
          <w:left w:val="nil"/>
          <w:bottom w:val="nil"/>
          <w:right w:val="nil"/>
          <w:between w:val="nil"/>
        </w:pBdr>
        <w:ind w:left="720"/>
        <w:rPr>
          <w:rFonts w:cs="Arial"/>
          <w:sz w:val="20"/>
          <w:szCs w:val="20"/>
        </w:rPr>
      </w:pPr>
    </w:p>
    <w:p w14:paraId="0FFD0096" w14:textId="2AE459BC" w:rsidR="009D33A2" w:rsidRPr="00B559B5" w:rsidRDefault="00562776">
      <w:pPr>
        <w:numPr>
          <w:ilvl w:val="0"/>
          <w:numId w:val="102"/>
        </w:numPr>
        <w:pBdr>
          <w:top w:val="nil"/>
          <w:left w:val="nil"/>
          <w:bottom w:val="nil"/>
          <w:right w:val="nil"/>
          <w:between w:val="nil"/>
        </w:pBdr>
        <w:spacing w:after="0"/>
        <w:rPr>
          <w:rFonts w:cs="Arial"/>
          <w:sz w:val="20"/>
          <w:szCs w:val="20"/>
        </w:rPr>
      </w:pPr>
      <w:r w:rsidRPr="00B559B5">
        <w:rPr>
          <w:rFonts w:cs="Arial"/>
          <w:sz w:val="20"/>
          <w:szCs w:val="20"/>
        </w:rPr>
        <w:t>[16:29</w:t>
      </w:r>
      <w:r w:rsidR="00D64C5F">
        <w:rPr>
          <w:rFonts w:cs="Arial"/>
          <w:sz w:val="20"/>
          <w:szCs w:val="20"/>
        </w:rPr>
        <w:t xml:space="preserve">]   </w:t>
      </w:r>
      <w:r w:rsidR="00D97C21" w:rsidRPr="00B559B5">
        <w:rPr>
          <w:rFonts w:cs="Arial"/>
          <w:sz w:val="20"/>
          <w:szCs w:val="20"/>
        </w:rPr>
        <w:t>How long did Ahab reign over Israel</w:t>
      </w:r>
      <w:r w:rsidR="00FF655D">
        <w:rPr>
          <w:rFonts w:cs="Arial"/>
          <w:sz w:val="20"/>
          <w:szCs w:val="20"/>
        </w:rPr>
        <w:t xml:space="preserve"> in the city of Samaria</w:t>
      </w:r>
      <w:r w:rsidR="00D97C21" w:rsidRPr="00B559B5">
        <w:rPr>
          <w:rFonts w:cs="Arial"/>
          <w:sz w:val="20"/>
          <w:szCs w:val="20"/>
        </w:rPr>
        <w:t xml:space="preserve">? </w:t>
      </w:r>
    </w:p>
    <w:p w14:paraId="0FFD0097"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Ahab reigned for twenty-two years.</w:t>
      </w:r>
    </w:p>
    <w:p w14:paraId="0FFD0098" w14:textId="77777777" w:rsidR="009D33A2" w:rsidRPr="00B559B5" w:rsidRDefault="009D33A2">
      <w:pPr>
        <w:pBdr>
          <w:top w:val="nil"/>
          <w:left w:val="nil"/>
          <w:bottom w:val="nil"/>
          <w:right w:val="nil"/>
          <w:between w:val="nil"/>
        </w:pBdr>
        <w:ind w:left="720"/>
        <w:rPr>
          <w:rFonts w:cs="Arial"/>
          <w:sz w:val="20"/>
          <w:szCs w:val="20"/>
        </w:rPr>
      </w:pPr>
    </w:p>
    <w:p w14:paraId="0FFD0099" w14:textId="48841908" w:rsidR="009D33A2" w:rsidRPr="00B559B5" w:rsidRDefault="00562776">
      <w:pPr>
        <w:numPr>
          <w:ilvl w:val="0"/>
          <w:numId w:val="102"/>
        </w:numPr>
        <w:pBdr>
          <w:top w:val="nil"/>
          <w:left w:val="nil"/>
          <w:bottom w:val="nil"/>
          <w:right w:val="nil"/>
          <w:between w:val="nil"/>
        </w:pBdr>
        <w:spacing w:after="0"/>
        <w:rPr>
          <w:rFonts w:cs="Arial"/>
          <w:sz w:val="20"/>
          <w:szCs w:val="20"/>
        </w:rPr>
      </w:pPr>
      <w:r w:rsidRPr="00B559B5">
        <w:rPr>
          <w:rFonts w:cs="Arial"/>
          <w:sz w:val="20"/>
          <w:szCs w:val="20"/>
        </w:rPr>
        <w:t>[16:30</w:t>
      </w:r>
      <w:r w:rsidR="00D64C5F">
        <w:rPr>
          <w:rFonts w:cs="Arial"/>
          <w:sz w:val="20"/>
          <w:szCs w:val="20"/>
        </w:rPr>
        <w:t xml:space="preserve">]   </w:t>
      </w:r>
      <w:r w:rsidR="00D97C21" w:rsidRPr="00B559B5">
        <w:rPr>
          <w:rFonts w:cs="Arial"/>
          <w:sz w:val="20"/>
          <w:szCs w:val="20"/>
        </w:rPr>
        <w:t xml:space="preserve">What did Ahab do in the sight of Yahweh? </w:t>
      </w:r>
    </w:p>
    <w:p w14:paraId="0FFD009A"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did </w:t>
      </w:r>
      <w:proofErr w:type="gramStart"/>
      <w:r w:rsidRPr="00B559B5">
        <w:rPr>
          <w:rFonts w:cs="Arial"/>
          <w:sz w:val="20"/>
          <w:szCs w:val="20"/>
        </w:rPr>
        <w:t>more evil</w:t>
      </w:r>
      <w:proofErr w:type="gramEnd"/>
      <w:r w:rsidRPr="00B559B5">
        <w:rPr>
          <w:rFonts w:cs="Arial"/>
          <w:sz w:val="20"/>
          <w:szCs w:val="20"/>
        </w:rPr>
        <w:t xml:space="preserve"> than all the kings before him.</w:t>
      </w:r>
    </w:p>
    <w:p w14:paraId="0FFD009B" w14:textId="77777777" w:rsidR="009D33A2" w:rsidRPr="00B559B5" w:rsidRDefault="009D33A2">
      <w:pPr>
        <w:pBdr>
          <w:top w:val="nil"/>
          <w:left w:val="nil"/>
          <w:bottom w:val="nil"/>
          <w:right w:val="nil"/>
          <w:between w:val="nil"/>
        </w:pBdr>
        <w:ind w:left="720"/>
        <w:rPr>
          <w:rFonts w:cs="Arial"/>
          <w:sz w:val="20"/>
          <w:szCs w:val="20"/>
        </w:rPr>
      </w:pPr>
    </w:p>
    <w:p w14:paraId="0FFD009C" w14:textId="23A85D82" w:rsidR="009D33A2" w:rsidRPr="00B559B5" w:rsidRDefault="00562776">
      <w:pPr>
        <w:numPr>
          <w:ilvl w:val="0"/>
          <w:numId w:val="102"/>
        </w:numPr>
        <w:pBdr>
          <w:top w:val="nil"/>
          <w:left w:val="nil"/>
          <w:bottom w:val="nil"/>
          <w:right w:val="nil"/>
          <w:between w:val="nil"/>
        </w:pBdr>
        <w:spacing w:after="0"/>
        <w:rPr>
          <w:rFonts w:cs="Arial"/>
          <w:sz w:val="20"/>
          <w:szCs w:val="20"/>
        </w:rPr>
      </w:pPr>
      <w:r w:rsidRPr="00B559B5">
        <w:rPr>
          <w:rFonts w:cs="Arial"/>
          <w:sz w:val="20"/>
          <w:szCs w:val="20"/>
        </w:rPr>
        <w:t>[16:31-32</w:t>
      </w:r>
      <w:r w:rsidR="00D64C5F">
        <w:rPr>
          <w:rFonts w:cs="Arial"/>
          <w:sz w:val="20"/>
          <w:szCs w:val="20"/>
        </w:rPr>
        <w:t xml:space="preserve">]   </w:t>
      </w:r>
      <w:r w:rsidR="00D97C21" w:rsidRPr="00B559B5">
        <w:rPr>
          <w:rFonts w:cs="Arial"/>
          <w:sz w:val="20"/>
          <w:szCs w:val="20"/>
        </w:rPr>
        <w:t xml:space="preserve">What evil things did Ahab do? </w:t>
      </w:r>
    </w:p>
    <w:p w14:paraId="0FFD009D" w14:textId="532650A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did the kinds of sinful things that Jeroboam did. He </w:t>
      </w:r>
      <w:r w:rsidR="00FF655D">
        <w:rPr>
          <w:rFonts w:cs="Arial"/>
          <w:sz w:val="20"/>
          <w:szCs w:val="20"/>
        </w:rPr>
        <w:t xml:space="preserve">also </w:t>
      </w:r>
      <w:r w:rsidRPr="00B559B5">
        <w:rPr>
          <w:rFonts w:cs="Arial"/>
          <w:sz w:val="20"/>
          <w:szCs w:val="20"/>
        </w:rPr>
        <w:t xml:space="preserve">married </w:t>
      </w:r>
      <w:r w:rsidR="00FF655D">
        <w:rPr>
          <w:rFonts w:cs="Arial"/>
          <w:sz w:val="20"/>
          <w:szCs w:val="20"/>
        </w:rPr>
        <w:t xml:space="preserve">Jezebel, </w:t>
      </w:r>
      <w:r w:rsidRPr="00B559B5">
        <w:rPr>
          <w:rFonts w:cs="Arial"/>
          <w:sz w:val="20"/>
          <w:szCs w:val="20"/>
        </w:rPr>
        <w:t xml:space="preserve">the daughter of the </w:t>
      </w:r>
      <w:r w:rsidR="008E545A">
        <w:rPr>
          <w:rFonts w:cs="Arial"/>
          <w:sz w:val="20"/>
          <w:szCs w:val="20"/>
        </w:rPr>
        <w:t xml:space="preserve">Sidonians’ </w:t>
      </w:r>
      <w:r w:rsidRPr="00B559B5">
        <w:rPr>
          <w:rFonts w:cs="Arial"/>
          <w:sz w:val="20"/>
          <w:szCs w:val="20"/>
        </w:rPr>
        <w:t>king</w:t>
      </w:r>
      <w:r w:rsidR="00FF655D">
        <w:rPr>
          <w:rFonts w:cs="Arial"/>
          <w:sz w:val="20"/>
          <w:szCs w:val="20"/>
        </w:rPr>
        <w:t xml:space="preserve">. </w:t>
      </w:r>
      <w:r w:rsidR="008E545A">
        <w:rPr>
          <w:rFonts w:cs="Arial"/>
          <w:sz w:val="20"/>
          <w:szCs w:val="20"/>
        </w:rPr>
        <w:t>Ahab</w:t>
      </w:r>
      <w:r w:rsidRPr="00B559B5">
        <w:rPr>
          <w:rFonts w:cs="Arial"/>
          <w:sz w:val="20"/>
          <w:szCs w:val="20"/>
        </w:rPr>
        <w:t xml:space="preserve"> </w:t>
      </w:r>
      <w:r w:rsidR="00FF655D">
        <w:rPr>
          <w:rFonts w:cs="Arial"/>
          <w:sz w:val="20"/>
          <w:szCs w:val="20"/>
        </w:rPr>
        <w:t xml:space="preserve">served and </w:t>
      </w:r>
      <w:r w:rsidRPr="00B559B5">
        <w:rPr>
          <w:rFonts w:cs="Arial"/>
          <w:sz w:val="20"/>
          <w:szCs w:val="20"/>
        </w:rPr>
        <w:t>worshiped Baal, he built a house for Baal</w:t>
      </w:r>
      <w:r w:rsidR="008E545A">
        <w:rPr>
          <w:rFonts w:cs="Arial"/>
          <w:sz w:val="20"/>
          <w:szCs w:val="20"/>
        </w:rPr>
        <w:t xml:space="preserve"> in Samaria</w:t>
      </w:r>
      <w:r w:rsidRPr="00B559B5">
        <w:rPr>
          <w:rFonts w:cs="Arial"/>
          <w:sz w:val="20"/>
          <w:szCs w:val="20"/>
        </w:rPr>
        <w:t>, and he built an altar for Baal in that house.</w:t>
      </w:r>
    </w:p>
    <w:p w14:paraId="0FFD009E" w14:textId="75158764" w:rsidR="009D33A2" w:rsidRPr="00F17CF2" w:rsidRDefault="00F17CF2" w:rsidP="00F17CF2">
      <w:pPr>
        <w:pStyle w:val="Continuedline"/>
      </w:pPr>
      <w:r w:rsidRPr="00B559B5">
        <w:lastRenderedPageBreak/>
        <w:t>1 Kings 1</w:t>
      </w:r>
      <w:r>
        <w:t>6</w:t>
      </w:r>
      <w:r w:rsidRPr="00B559B5">
        <w:t>:</w:t>
      </w:r>
      <w:r>
        <w:t>29</w:t>
      </w:r>
      <w:r w:rsidRPr="00B559B5">
        <w:t>-</w:t>
      </w:r>
      <w:r>
        <w:t>34</w:t>
      </w:r>
      <w:r w:rsidRPr="00B559B5">
        <w:t xml:space="preserve"> continued</w:t>
      </w:r>
    </w:p>
    <w:p w14:paraId="0FFD009F" w14:textId="1AA31C18" w:rsidR="009D33A2" w:rsidRPr="00B559B5" w:rsidRDefault="00562776">
      <w:pPr>
        <w:numPr>
          <w:ilvl w:val="0"/>
          <w:numId w:val="102"/>
        </w:numPr>
        <w:pBdr>
          <w:top w:val="nil"/>
          <w:left w:val="nil"/>
          <w:bottom w:val="nil"/>
          <w:right w:val="nil"/>
          <w:between w:val="nil"/>
        </w:pBdr>
        <w:spacing w:after="0"/>
        <w:rPr>
          <w:rFonts w:cs="Arial"/>
          <w:sz w:val="20"/>
          <w:szCs w:val="20"/>
        </w:rPr>
      </w:pPr>
      <w:r w:rsidRPr="00B559B5">
        <w:rPr>
          <w:rFonts w:cs="Arial"/>
          <w:sz w:val="20"/>
          <w:szCs w:val="20"/>
        </w:rPr>
        <w:t>[16:33</w:t>
      </w:r>
      <w:r w:rsidR="00D64C5F">
        <w:rPr>
          <w:rFonts w:cs="Arial"/>
          <w:sz w:val="20"/>
          <w:szCs w:val="20"/>
        </w:rPr>
        <w:t xml:space="preserve">]   </w:t>
      </w:r>
      <w:r w:rsidR="00FF655D">
        <w:rPr>
          <w:rFonts w:cs="Arial"/>
          <w:sz w:val="20"/>
          <w:szCs w:val="20"/>
        </w:rPr>
        <w:t>How</w:t>
      </w:r>
      <w:r w:rsidR="00D97C21" w:rsidRPr="00B559B5">
        <w:rPr>
          <w:rFonts w:cs="Arial"/>
          <w:sz w:val="20"/>
          <w:szCs w:val="20"/>
        </w:rPr>
        <w:t xml:space="preserve"> did Ahab </w:t>
      </w:r>
      <w:r w:rsidR="00FF655D">
        <w:rPr>
          <w:rFonts w:cs="Arial"/>
          <w:sz w:val="20"/>
          <w:szCs w:val="20"/>
        </w:rPr>
        <w:t>relate</w:t>
      </w:r>
      <w:r w:rsidR="00D97C21" w:rsidRPr="00B559B5">
        <w:rPr>
          <w:rFonts w:cs="Arial"/>
          <w:sz w:val="20"/>
          <w:szCs w:val="20"/>
        </w:rPr>
        <w:t xml:space="preserve"> t</w:t>
      </w:r>
      <w:r w:rsidR="00FF655D">
        <w:rPr>
          <w:rFonts w:cs="Arial"/>
          <w:sz w:val="20"/>
          <w:szCs w:val="20"/>
        </w:rPr>
        <w:t>o</w:t>
      </w:r>
      <w:r w:rsidR="00D97C21" w:rsidRPr="00B559B5">
        <w:rPr>
          <w:rFonts w:cs="Arial"/>
          <w:sz w:val="20"/>
          <w:szCs w:val="20"/>
        </w:rPr>
        <w:t xml:space="preserve"> Yahweh? </w:t>
      </w:r>
    </w:p>
    <w:p w14:paraId="0FFD00A0"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He did more to provoke Yahweh to anger than all the kings of Israel before him.</w:t>
      </w:r>
    </w:p>
    <w:p w14:paraId="27AD3980" w14:textId="77777777" w:rsidR="00F17CF2" w:rsidRPr="00B559B5" w:rsidRDefault="00F17CF2">
      <w:pPr>
        <w:pBdr>
          <w:top w:val="nil"/>
          <w:left w:val="nil"/>
          <w:bottom w:val="nil"/>
          <w:right w:val="nil"/>
          <w:between w:val="nil"/>
        </w:pBdr>
        <w:ind w:left="720"/>
        <w:rPr>
          <w:rFonts w:cs="Arial"/>
          <w:sz w:val="20"/>
          <w:szCs w:val="20"/>
        </w:rPr>
      </w:pPr>
    </w:p>
    <w:p w14:paraId="0FFD00A2" w14:textId="242C5297" w:rsidR="009D33A2" w:rsidRPr="00B559B5" w:rsidRDefault="00562776">
      <w:pPr>
        <w:numPr>
          <w:ilvl w:val="0"/>
          <w:numId w:val="102"/>
        </w:numPr>
        <w:pBdr>
          <w:top w:val="nil"/>
          <w:left w:val="nil"/>
          <w:bottom w:val="nil"/>
          <w:right w:val="nil"/>
          <w:between w:val="nil"/>
        </w:pBdr>
        <w:spacing w:after="0"/>
        <w:rPr>
          <w:rFonts w:cs="Arial"/>
          <w:sz w:val="20"/>
          <w:szCs w:val="20"/>
        </w:rPr>
      </w:pPr>
      <w:r w:rsidRPr="00B559B5">
        <w:rPr>
          <w:rFonts w:cs="Arial"/>
          <w:sz w:val="20"/>
          <w:szCs w:val="20"/>
        </w:rPr>
        <w:t>[16:34</w:t>
      </w:r>
      <w:r w:rsidR="00D64C5F">
        <w:rPr>
          <w:rFonts w:cs="Arial"/>
          <w:sz w:val="20"/>
          <w:szCs w:val="20"/>
        </w:rPr>
        <w:t xml:space="preserve">]   </w:t>
      </w:r>
      <w:r w:rsidR="00D97C21" w:rsidRPr="00B559B5">
        <w:rPr>
          <w:rFonts w:cs="Arial"/>
          <w:sz w:val="20"/>
          <w:szCs w:val="20"/>
        </w:rPr>
        <w:t xml:space="preserve">What happened when Hiel </w:t>
      </w:r>
      <w:r w:rsidR="00FF655D">
        <w:rPr>
          <w:rFonts w:cs="Arial"/>
          <w:sz w:val="20"/>
          <w:szCs w:val="20"/>
        </w:rPr>
        <w:t xml:space="preserve">of Bethel </w:t>
      </w:r>
      <w:r w:rsidR="00D97C21" w:rsidRPr="00B559B5">
        <w:rPr>
          <w:rFonts w:cs="Arial"/>
          <w:sz w:val="20"/>
          <w:szCs w:val="20"/>
        </w:rPr>
        <w:t xml:space="preserve">rebuilt Jericho? </w:t>
      </w:r>
    </w:p>
    <w:p w14:paraId="0FFD00A3" w14:textId="1B706FBB"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Hiel’s firstborn son, Abiram, died when Hiel built the foundation of the city. Hiel’s </w:t>
      </w:r>
      <w:r w:rsidR="00FF655D">
        <w:rPr>
          <w:rFonts w:cs="Arial"/>
          <w:sz w:val="20"/>
          <w:szCs w:val="20"/>
        </w:rPr>
        <w:t>youngest</w:t>
      </w:r>
      <w:r w:rsidRPr="00B559B5">
        <w:rPr>
          <w:rFonts w:cs="Arial"/>
          <w:sz w:val="20"/>
          <w:szCs w:val="20"/>
        </w:rPr>
        <w:t xml:space="preserve"> son died when Hiel </w:t>
      </w:r>
      <w:r w:rsidR="00FF655D">
        <w:rPr>
          <w:rFonts w:cs="Arial"/>
          <w:sz w:val="20"/>
          <w:szCs w:val="20"/>
        </w:rPr>
        <w:t>set up</w:t>
      </w:r>
      <w:r w:rsidRPr="00B559B5">
        <w:rPr>
          <w:rFonts w:cs="Arial"/>
          <w:sz w:val="20"/>
          <w:szCs w:val="20"/>
        </w:rPr>
        <w:t xml:space="preserve"> the gates of the city. </w:t>
      </w:r>
    </w:p>
    <w:p w14:paraId="65CB0A72" w14:textId="77777777" w:rsidR="00DA1516" w:rsidRDefault="00DA1516">
      <w:pPr>
        <w:pBdr>
          <w:top w:val="nil"/>
          <w:left w:val="nil"/>
          <w:bottom w:val="nil"/>
          <w:right w:val="nil"/>
          <w:between w:val="nil"/>
        </w:pBdr>
        <w:ind w:left="720"/>
        <w:rPr>
          <w:rFonts w:cs="Arial"/>
          <w:sz w:val="20"/>
          <w:szCs w:val="20"/>
        </w:rPr>
      </w:pPr>
    </w:p>
    <w:p w14:paraId="236FD226" w14:textId="612F1F59" w:rsidR="00DA1516" w:rsidRPr="00B559B5" w:rsidRDefault="00DA1516" w:rsidP="00DA1516">
      <w:pPr>
        <w:numPr>
          <w:ilvl w:val="0"/>
          <w:numId w:val="102"/>
        </w:numPr>
        <w:pBdr>
          <w:top w:val="nil"/>
          <w:left w:val="nil"/>
          <w:bottom w:val="nil"/>
          <w:right w:val="nil"/>
          <w:between w:val="nil"/>
        </w:pBdr>
        <w:spacing w:after="0"/>
        <w:rPr>
          <w:rFonts w:cs="Arial"/>
          <w:sz w:val="20"/>
          <w:szCs w:val="20"/>
        </w:rPr>
      </w:pPr>
      <w:r w:rsidRPr="00B559B5">
        <w:rPr>
          <w:rFonts w:cs="Arial"/>
          <w:sz w:val="20"/>
          <w:szCs w:val="20"/>
        </w:rPr>
        <w:t>[16:34</w:t>
      </w:r>
      <w:r>
        <w:rPr>
          <w:rFonts w:cs="Arial"/>
          <w:sz w:val="20"/>
          <w:szCs w:val="20"/>
        </w:rPr>
        <w:t xml:space="preserve">]   </w:t>
      </w:r>
      <w:r w:rsidRPr="00B559B5">
        <w:rPr>
          <w:rFonts w:cs="Arial"/>
          <w:sz w:val="20"/>
          <w:szCs w:val="20"/>
        </w:rPr>
        <w:t>Wh</w:t>
      </w:r>
      <w:r w:rsidR="004607AE">
        <w:rPr>
          <w:rFonts w:cs="Arial"/>
          <w:sz w:val="20"/>
          <w:szCs w:val="20"/>
        </w:rPr>
        <w:t>ose</w:t>
      </w:r>
      <w:r>
        <w:rPr>
          <w:rFonts w:cs="Arial"/>
          <w:sz w:val="20"/>
          <w:szCs w:val="20"/>
        </w:rPr>
        <w:t xml:space="preserve"> word did th</w:t>
      </w:r>
      <w:r w:rsidR="004607AE">
        <w:rPr>
          <w:rFonts w:cs="Arial"/>
          <w:sz w:val="20"/>
          <w:szCs w:val="20"/>
        </w:rPr>
        <w:t xml:space="preserve">ese deaths </w:t>
      </w:r>
      <w:r>
        <w:rPr>
          <w:rFonts w:cs="Arial"/>
          <w:sz w:val="20"/>
          <w:szCs w:val="20"/>
        </w:rPr>
        <w:t>fulfill</w:t>
      </w:r>
      <w:r w:rsidRPr="00B559B5">
        <w:rPr>
          <w:rFonts w:cs="Arial"/>
          <w:sz w:val="20"/>
          <w:szCs w:val="20"/>
        </w:rPr>
        <w:t xml:space="preserve">? </w:t>
      </w:r>
    </w:p>
    <w:p w14:paraId="615560CF" w14:textId="74EDCAC1" w:rsidR="00DA1516" w:rsidRPr="00B559B5" w:rsidRDefault="00DA1516" w:rsidP="00CF1A9F">
      <w:pPr>
        <w:pBdr>
          <w:top w:val="nil"/>
          <w:left w:val="nil"/>
          <w:bottom w:val="nil"/>
          <w:right w:val="nil"/>
          <w:between w:val="nil"/>
        </w:pBdr>
        <w:ind w:left="720"/>
        <w:rPr>
          <w:rFonts w:cs="Arial"/>
          <w:sz w:val="20"/>
          <w:szCs w:val="20"/>
        </w:rPr>
      </w:pPr>
      <w:r>
        <w:rPr>
          <w:rFonts w:cs="Arial"/>
          <w:sz w:val="20"/>
          <w:szCs w:val="20"/>
        </w:rPr>
        <w:t>This fulfilled the word that Yahweh had spoken through Joshua</w:t>
      </w:r>
      <w:r w:rsidR="004607AE">
        <w:rPr>
          <w:rFonts w:cs="Arial"/>
          <w:sz w:val="20"/>
          <w:szCs w:val="20"/>
        </w:rPr>
        <w:t xml:space="preserve"> the son of Nun</w:t>
      </w:r>
      <w:r>
        <w:rPr>
          <w:rFonts w:cs="Arial"/>
          <w:sz w:val="20"/>
          <w:szCs w:val="20"/>
        </w:rPr>
        <w:t xml:space="preserve">. </w:t>
      </w:r>
    </w:p>
    <w:p w14:paraId="0FFD00A4" w14:textId="77777777" w:rsidR="009D33A2" w:rsidRPr="00B559B5" w:rsidRDefault="00D97C21" w:rsidP="00F17CF2">
      <w:pPr>
        <w:pStyle w:val="CommentSection"/>
      </w:pPr>
      <w:r w:rsidRPr="00B559B5">
        <w:t>Comment Section:</w:t>
      </w:r>
    </w:p>
    <w:p w14:paraId="63BEAC53" w14:textId="77777777" w:rsidR="008D2059" w:rsidRDefault="008D2059">
      <w:pPr>
        <w:spacing w:line="259" w:lineRule="auto"/>
        <w:rPr>
          <w:rFonts w:cs="Arial"/>
          <w:b/>
          <w:sz w:val="40"/>
          <w:szCs w:val="44"/>
        </w:rPr>
      </w:pPr>
      <w:bookmarkStart w:id="58" w:name="_heading=h.ip9c2l1bhfzc" w:colFirst="0" w:colLast="0"/>
      <w:bookmarkEnd w:id="58"/>
      <w:r>
        <w:br w:type="page"/>
      </w:r>
    </w:p>
    <w:p w14:paraId="0FFD00A6" w14:textId="163E0125" w:rsidR="009D33A2" w:rsidRPr="00B559B5" w:rsidRDefault="00D97C21" w:rsidP="008508BC">
      <w:pPr>
        <w:pStyle w:val="Heading1"/>
      </w:pPr>
      <w:bookmarkStart w:id="59" w:name="_Toc203574578"/>
      <w:r w:rsidRPr="00B559B5">
        <w:lastRenderedPageBreak/>
        <w:t>1 Kings 17:1-16</w:t>
      </w:r>
      <w:r w:rsidRPr="00B559B5">
        <w:tab/>
      </w:r>
      <w:r w:rsidRPr="00787E8B">
        <w:rPr>
          <w:rStyle w:val="Heading2Char"/>
        </w:rPr>
        <w:t>God provides for Elijah during a drought</w:t>
      </w:r>
      <w:bookmarkEnd w:id="59"/>
    </w:p>
    <w:p w14:paraId="7D6F4D91" w14:textId="491ADB1A" w:rsidR="00650603" w:rsidRDefault="00650603" w:rsidP="00650603">
      <w:pPr>
        <w:pStyle w:val="Background"/>
      </w:pPr>
      <w:r w:rsidRPr="00650603">
        <w:rPr>
          <w:b/>
          <w:bCs w:val="0"/>
        </w:rPr>
        <w:t>Background:</w:t>
      </w:r>
      <w:r>
        <w:t xml:space="preserve"> Elijah was a prophet of Yahweh</w:t>
      </w:r>
      <w:r w:rsidR="006A793B">
        <w:t xml:space="preserve"> during the reign of King Ahab</w:t>
      </w:r>
      <w:r>
        <w:t>. Zar</w:t>
      </w:r>
      <w:r w:rsidR="00935BA8">
        <w:t>e</w:t>
      </w:r>
      <w:r>
        <w:t>ph</w:t>
      </w:r>
      <w:r w:rsidR="00935BA8">
        <w:t>a</w:t>
      </w:r>
      <w:r>
        <w:t>th, which is mentioned in this passage, was in Sidon. The people there did not worship Yahweh.</w:t>
      </w:r>
    </w:p>
    <w:p w14:paraId="7717057A" w14:textId="77777777" w:rsidR="00B669DB" w:rsidRPr="00170DC8" w:rsidRDefault="00B669DB" w:rsidP="00B669DB">
      <w:pPr>
        <w:pStyle w:val="Background"/>
        <w:rPr>
          <w:b/>
          <w:bCs w:val="0"/>
          <w:i/>
          <w:iCs/>
        </w:rPr>
      </w:pPr>
      <w:r w:rsidRPr="00170DC8">
        <w:rPr>
          <w:b/>
          <w:bCs w:val="0"/>
          <w:i/>
          <w:iCs/>
        </w:rPr>
        <w:t>Read the passage.</w:t>
      </w:r>
    </w:p>
    <w:p w14:paraId="0FFD00A7" w14:textId="135D4D68" w:rsidR="009D33A2" w:rsidRPr="00B559B5" w:rsidRDefault="00D97C21" w:rsidP="00F94597">
      <w:pPr>
        <w:pStyle w:val="Part1"/>
      </w:pPr>
      <w:r w:rsidRPr="00B559B5">
        <w:t>Part 1</w:t>
      </w:r>
    </w:p>
    <w:p w14:paraId="0FFD00A8" w14:textId="77777777" w:rsidR="009D33A2" w:rsidRPr="00B559B5" w:rsidRDefault="00D97C21" w:rsidP="008D2059">
      <w:pPr>
        <w:pStyle w:val="Answerortell"/>
        <w:rPr>
          <w:b/>
          <w:sz w:val="32"/>
          <w:szCs w:val="32"/>
        </w:rPr>
      </w:pPr>
      <w:r w:rsidRPr="00B559B5">
        <w:t>Tell in your own words what you just read in these verses.</w:t>
      </w:r>
    </w:p>
    <w:p w14:paraId="0FFD00A9" w14:textId="77777777" w:rsidR="009D33A2" w:rsidRPr="00B559B5" w:rsidRDefault="00D97C21" w:rsidP="008D2059">
      <w:pPr>
        <w:pStyle w:val="Checklist2"/>
      </w:pPr>
      <w:r w:rsidRPr="00B559B5">
        <w:t>Elijah told Ahab that there would be no dew or rain until he said so. [17:1]</w:t>
      </w:r>
    </w:p>
    <w:p w14:paraId="0FFD00AA" w14:textId="77777777" w:rsidR="009D33A2" w:rsidRPr="00B559B5" w:rsidRDefault="00D97C21" w:rsidP="008D2059">
      <w:pPr>
        <w:pStyle w:val="Checklist2"/>
      </w:pPr>
      <w:r w:rsidRPr="00B559B5">
        <w:t>Yahweh told Elijah to go east and hide by the Kerith brook, and he did. [17:2-5]</w:t>
      </w:r>
    </w:p>
    <w:p w14:paraId="0FFD00AB" w14:textId="578908F1" w:rsidR="009D33A2" w:rsidRPr="00B559B5" w:rsidRDefault="00D97C21" w:rsidP="008D2059">
      <w:pPr>
        <w:pStyle w:val="Checklist2"/>
      </w:pPr>
      <w:r w:rsidRPr="00B559B5">
        <w:t xml:space="preserve">Yahweh sent ravens to bring food to Elijah in the morning and evening. </w:t>
      </w:r>
      <w:r w:rsidR="00650603">
        <w:t xml:space="preserve">Elijah also drank from the brook. </w:t>
      </w:r>
      <w:r w:rsidRPr="00B559B5">
        <w:t>[17:</w:t>
      </w:r>
      <w:r w:rsidR="006A793B">
        <w:t xml:space="preserve">4, </w:t>
      </w:r>
      <w:r w:rsidRPr="00B559B5">
        <w:t>6]</w:t>
      </w:r>
    </w:p>
    <w:p w14:paraId="5C5DA6DD" w14:textId="415892B5" w:rsidR="00650603" w:rsidRDefault="00650603" w:rsidP="008D2059">
      <w:pPr>
        <w:pStyle w:val="Checklist2"/>
      </w:pPr>
      <w:r>
        <w:t>T</w:t>
      </w:r>
      <w:r w:rsidR="00D97C21" w:rsidRPr="00B559B5">
        <w:t>he brook dried up</w:t>
      </w:r>
      <w:r>
        <w:t xml:space="preserve"> because there was no rain. [17:7]</w:t>
      </w:r>
      <w:r w:rsidR="00D97C21" w:rsidRPr="00B559B5">
        <w:t xml:space="preserve"> </w:t>
      </w:r>
    </w:p>
    <w:p w14:paraId="0FFD00AC" w14:textId="42218D4F" w:rsidR="009D33A2" w:rsidRPr="00B559B5" w:rsidRDefault="00650603" w:rsidP="008D2059">
      <w:pPr>
        <w:pStyle w:val="Checklist2"/>
      </w:pPr>
      <w:r>
        <w:t xml:space="preserve">Then </w:t>
      </w:r>
      <w:r w:rsidR="00D97C21" w:rsidRPr="00B559B5">
        <w:t xml:space="preserve">Yahweh told Elijah to go to </w:t>
      </w:r>
      <w:r>
        <w:t>Zar</w:t>
      </w:r>
      <w:r w:rsidR="00747AE6">
        <w:t>e</w:t>
      </w:r>
      <w:r>
        <w:t>ph</w:t>
      </w:r>
      <w:r w:rsidR="00747AE6">
        <w:t>a</w:t>
      </w:r>
      <w:r>
        <w:t>th. Yahweh said that a widow there would feed Elijah</w:t>
      </w:r>
      <w:r w:rsidR="00D97C21" w:rsidRPr="00B559B5">
        <w:t>. [17:</w:t>
      </w:r>
      <w:r>
        <w:t>8</w:t>
      </w:r>
      <w:r w:rsidR="00D97C21" w:rsidRPr="00B559B5">
        <w:t>-</w:t>
      </w:r>
      <w:r>
        <w:t>9</w:t>
      </w:r>
      <w:r w:rsidR="00D97C21" w:rsidRPr="00B559B5">
        <w:t>]</w:t>
      </w:r>
    </w:p>
    <w:p w14:paraId="5FE768CA" w14:textId="47A9F332" w:rsidR="00650603" w:rsidRDefault="00650603" w:rsidP="008D2059">
      <w:pPr>
        <w:pStyle w:val="Checklist2"/>
      </w:pPr>
      <w:r>
        <w:t>When Elijah went there, he asked the widow that he saw for a drink and some bread. [17:10-11]</w:t>
      </w:r>
    </w:p>
    <w:p w14:paraId="027422BA" w14:textId="5368401B" w:rsidR="00650603" w:rsidRDefault="00650603" w:rsidP="008D2059">
      <w:pPr>
        <w:pStyle w:val="Checklist2"/>
      </w:pPr>
      <w:r>
        <w:t>The widow said that she only had a little oil and flour to make a last meal for herself and her son. [17:12]</w:t>
      </w:r>
    </w:p>
    <w:p w14:paraId="29B11CD4" w14:textId="12174413" w:rsidR="00650603" w:rsidRDefault="00650603" w:rsidP="008D2059">
      <w:pPr>
        <w:pStyle w:val="Checklist2"/>
      </w:pPr>
      <w:r>
        <w:t>Elijah said that if she fed him first, Yahweh would make her oil and flour last until rain came. [17:13-14]</w:t>
      </w:r>
    </w:p>
    <w:p w14:paraId="0FFD00AD" w14:textId="10EA9B87" w:rsidR="009D33A2" w:rsidRPr="00B559B5" w:rsidRDefault="00650603" w:rsidP="008D2059">
      <w:pPr>
        <w:pStyle w:val="Checklist2"/>
      </w:pPr>
      <w:r>
        <w:t xml:space="preserve">When she did what Elijah said, </w:t>
      </w:r>
      <w:r w:rsidR="00D97C21" w:rsidRPr="00B559B5">
        <w:t xml:space="preserve">Yahweh made </w:t>
      </w:r>
      <w:r>
        <w:t>the</w:t>
      </w:r>
      <w:r w:rsidR="00D97C21" w:rsidRPr="00B559B5">
        <w:t xml:space="preserve"> widow's oil and flour last </w:t>
      </w:r>
      <w:r>
        <w:t xml:space="preserve">for </w:t>
      </w:r>
      <w:r w:rsidR="00D97C21" w:rsidRPr="00B559B5">
        <w:t>many days so that she could provide food for her household and</w:t>
      </w:r>
      <w:r>
        <w:t xml:space="preserve"> for</w:t>
      </w:r>
      <w:r w:rsidR="00D97C21" w:rsidRPr="00B559B5">
        <w:t xml:space="preserve"> Elijah. [17:1</w:t>
      </w:r>
      <w:r>
        <w:t>5</w:t>
      </w:r>
      <w:r w:rsidR="00D97C21" w:rsidRPr="00B559B5">
        <w:t>-16]</w:t>
      </w:r>
    </w:p>
    <w:p w14:paraId="0FFD00AE" w14:textId="77777777" w:rsidR="009D33A2" w:rsidRPr="00B559B5" w:rsidRDefault="00D97C21" w:rsidP="00F94597">
      <w:pPr>
        <w:pStyle w:val="Part2"/>
      </w:pPr>
      <w:r w:rsidRPr="00B559B5">
        <w:t>Part 2</w:t>
      </w:r>
    </w:p>
    <w:p w14:paraId="0FFD00AF" w14:textId="77777777" w:rsidR="009D33A2" w:rsidRPr="00B559B5" w:rsidRDefault="00D97C21" w:rsidP="008D2059">
      <w:pPr>
        <w:pStyle w:val="Answerortell"/>
      </w:pPr>
      <w:r w:rsidRPr="00B559B5">
        <w:t>Answer the following questions.</w:t>
      </w:r>
    </w:p>
    <w:p w14:paraId="0FFD00B0" w14:textId="15CEC320" w:rsidR="009D33A2" w:rsidRPr="00B559B5" w:rsidRDefault="00562776">
      <w:pPr>
        <w:numPr>
          <w:ilvl w:val="0"/>
          <w:numId w:val="98"/>
        </w:numPr>
        <w:pBdr>
          <w:top w:val="nil"/>
          <w:left w:val="nil"/>
          <w:bottom w:val="nil"/>
          <w:right w:val="nil"/>
          <w:between w:val="nil"/>
        </w:pBdr>
        <w:spacing w:before="200" w:after="0"/>
        <w:rPr>
          <w:rFonts w:cs="Arial"/>
          <w:sz w:val="20"/>
          <w:szCs w:val="20"/>
        </w:rPr>
      </w:pPr>
      <w:r w:rsidRPr="00B559B5">
        <w:rPr>
          <w:rFonts w:cs="Arial"/>
          <w:sz w:val="20"/>
          <w:szCs w:val="20"/>
        </w:rPr>
        <w:t>[17:1</w:t>
      </w:r>
      <w:r w:rsidR="00D64C5F">
        <w:rPr>
          <w:rFonts w:cs="Arial"/>
          <w:sz w:val="20"/>
          <w:szCs w:val="20"/>
        </w:rPr>
        <w:t xml:space="preserve">]   </w:t>
      </w:r>
      <w:r w:rsidR="00D97C21" w:rsidRPr="00B559B5">
        <w:rPr>
          <w:rFonts w:cs="Arial"/>
          <w:sz w:val="20"/>
          <w:szCs w:val="20"/>
        </w:rPr>
        <w:t xml:space="preserve">What did Elijah the Tishbite tell Ahab? </w:t>
      </w:r>
    </w:p>
    <w:p w14:paraId="0FFD00B1" w14:textId="4CC5FEF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told Ahab there would not be dew or rain </w:t>
      </w:r>
      <w:r w:rsidR="006A793B">
        <w:rPr>
          <w:rFonts w:cs="Arial"/>
          <w:sz w:val="20"/>
          <w:szCs w:val="20"/>
        </w:rPr>
        <w:t xml:space="preserve">in </w:t>
      </w:r>
      <w:r w:rsidRPr="00B559B5">
        <w:rPr>
          <w:rFonts w:cs="Arial"/>
          <w:sz w:val="20"/>
          <w:szCs w:val="20"/>
        </w:rPr>
        <w:t>those years until Elijah said so.</w:t>
      </w:r>
    </w:p>
    <w:p w14:paraId="0FFD00B2" w14:textId="77777777" w:rsidR="009D33A2" w:rsidRPr="00B559B5" w:rsidRDefault="009D33A2">
      <w:pPr>
        <w:pBdr>
          <w:top w:val="nil"/>
          <w:left w:val="nil"/>
          <w:bottom w:val="nil"/>
          <w:right w:val="nil"/>
          <w:between w:val="nil"/>
        </w:pBdr>
        <w:ind w:left="720"/>
        <w:rPr>
          <w:rFonts w:cs="Arial"/>
          <w:sz w:val="20"/>
          <w:szCs w:val="20"/>
        </w:rPr>
      </w:pPr>
    </w:p>
    <w:p w14:paraId="0FFD00B3" w14:textId="4C714B29"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[17:1</w:t>
      </w:r>
      <w:r w:rsidR="00D64C5F">
        <w:rPr>
          <w:rFonts w:cs="Arial"/>
          <w:sz w:val="20"/>
          <w:szCs w:val="20"/>
        </w:rPr>
        <w:t xml:space="preserve">]   </w:t>
      </w:r>
      <w:r w:rsidR="00D97C21" w:rsidRPr="00B559B5">
        <w:rPr>
          <w:rFonts w:cs="Arial"/>
          <w:sz w:val="20"/>
          <w:szCs w:val="20"/>
        </w:rPr>
        <w:t xml:space="preserve">Who do you think gave Elijah the authority to tell Ahab that? </w:t>
      </w:r>
    </w:p>
    <w:p w14:paraId="0FFD00B4" w14:textId="772DD0C4" w:rsidR="009D33A2" w:rsidRPr="00B559B5" w:rsidRDefault="006A793B">
      <w:pPr>
        <w:pBdr>
          <w:top w:val="nil"/>
          <w:left w:val="nil"/>
          <w:bottom w:val="nil"/>
          <w:right w:val="nil"/>
          <w:between w:val="nil"/>
        </w:pBdr>
        <w:ind w:left="720"/>
        <w:rPr>
          <w:rFonts w:cs="Arial"/>
          <w:sz w:val="20"/>
          <w:szCs w:val="20"/>
        </w:rPr>
      </w:pPr>
      <w:r>
        <w:rPr>
          <w:rFonts w:cs="Arial"/>
          <w:sz w:val="20"/>
          <w:szCs w:val="20"/>
        </w:rPr>
        <w:t xml:space="preserve">The passage indicates that </w:t>
      </w:r>
      <w:r w:rsidR="00D97C21" w:rsidRPr="00B559B5">
        <w:rPr>
          <w:rFonts w:cs="Arial"/>
          <w:sz w:val="20"/>
          <w:szCs w:val="20"/>
        </w:rPr>
        <w:t xml:space="preserve">Yahweh, the God of Israel, gave Elijah that authority. </w:t>
      </w:r>
    </w:p>
    <w:p w14:paraId="0FFD00B5" w14:textId="77777777" w:rsidR="009D33A2" w:rsidRPr="00B559B5" w:rsidRDefault="009D33A2">
      <w:pPr>
        <w:pBdr>
          <w:top w:val="nil"/>
          <w:left w:val="nil"/>
          <w:bottom w:val="nil"/>
          <w:right w:val="nil"/>
          <w:between w:val="nil"/>
        </w:pBdr>
        <w:ind w:left="720"/>
        <w:rPr>
          <w:rFonts w:cs="Arial"/>
          <w:sz w:val="20"/>
          <w:szCs w:val="20"/>
        </w:rPr>
      </w:pPr>
    </w:p>
    <w:p w14:paraId="0FFD00B6" w14:textId="5F7559B8"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[17:2-3</w:t>
      </w:r>
      <w:r w:rsidR="00D64C5F">
        <w:rPr>
          <w:rFonts w:cs="Arial"/>
          <w:sz w:val="20"/>
          <w:szCs w:val="20"/>
        </w:rPr>
        <w:t xml:space="preserve">]   </w:t>
      </w:r>
      <w:r w:rsidR="00D97C21" w:rsidRPr="00B559B5">
        <w:rPr>
          <w:rFonts w:cs="Arial"/>
          <w:sz w:val="20"/>
          <w:szCs w:val="20"/>
        </w:rPr>
        <w:t xml:space="preserve">What did Yahweh tell Elijah to do? </w:t>
      </w:r>
    </w:p>
    <w:p w14:paraId="0FFD00B7" w14:textId="38F17FB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told Elijah to go and hide by the brook Kerith.</w:t>
      </w:r>
    </w:p>
    <w:p w14:paraId="0FFD00BB" w14:textId="77777777" w:rsidR="009D33A2" w:rsidRPr="00B559B5" w:rsidRDefault="009D33A2">
      <w:pPr>
        <w:pBdr>
          <w:top w:val="nil"/>
          <w:left w:val="nil"/>
          <w:bottom w:val="nil"/>
          <w:right w:val="nil"/>
          <w:between w:val="nil"/>
        </w:pBdr>
        <w:ind w:left="720"/>
        <w:rPr>
          <w:rFonts w:cs="Arial"/>
          <w:sz w:val="20"/>
          <w:szCs w:val="20"/>
        </w:rPr>
      </w:pPr>
    </w:p>
    <w:p w14:paraId="0FFD00BC" w14:textId="58B89F72"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[17:1</w:t>
      </w:r>
      <w:r>
        <w:rPr>
          <w:rFonts w:cs="Arial"/>
          <w:sz w:val="20"/>
          <w:szCs w:val="20"/>
        </w:rPr>
        <w:t>-3</w:t>
      </w:r>
      <w:r w:rsidR="00D64C5F">
        <w:rPr>
          <w:rFonts w:cs="Arial"/>
          <w:sz w:val="20"/>
          <w:szCs w:val="20"/>
        </w:rPr>
        <w:t xml:space="preserve">]   </w:t>
      </w:r>
      <w:r w:rsidR="00D97C21" w:rsidRPr="00B559B5">
        <w:rPr>
          <w:rFonts w:cs="Arial"/>
          <w:sz w:val="20"/>
          <w:szCs w:val="20"/>
        </w:rPr>
        <w:t xml:space="preserve">Why do you think </w:t>
      </w:r>
      <w:r w:rsidR="006A793B">
        <w:rPr>
          <w:rFonts w:cs="Arial"/>
          <w:sz w:val="20"/>
          <w:szCs w:val="20"/>
        </w:rPr>
        <w:t xml:space="preserve">that </w:t>
      </w:r>
      <w:r w:rsidR="00D97C21" w:rsidRPr="00B559B5">
        <w:rPr>
          <w:rFonts w:cs="Arial"/>
          <w:sz w:val="20"/>
          <w:szCs w:val="20"/>
        </w:rPr>
        <w:t xml:space="preserve">Elijah needed to hide? </w:t>
      </w:r>
    </w:p>
    <w:p w14:paraId="0FFD00BD" w14:textId="267208A5" w:rsidR="009D33A2" w:rsidRPr="00B559B5" w:rsidRDefault="006A793B">
      <w:pPr>
        <w:pBdr>
          <w:top w:val="nil"/>
          <w:left w:val="nil"/>
          <w:bottom w:val="nil"/>
          <w:right w:val="nil"/>
          <w:between w:val="nil"/>
        </w:pBdr>
        <w:ind w:left="720"/>
        <w:rPr>
          <w:rFonts w:cs="Arial"/>
          <w:sz w:val="20"/>
          <w:szCs w:val="20"/>
        </w:rPr>
      </w:pPr>
      <w:r>
        <w:rPr>
          <w:rFonts w:cs="Arial"/>
          <w:sz w:val="20"/>
          <w:szCs w:val="20"/>
        </w:rPr>
        <w:t xml:space="preserve">The passage indicates that Yahweh knew that Elijah was in danger. Perhaps </w:t>
      </w:r>
      <w:r w:rsidR="00D97C21" w:rsidRPr="00B559B5">
        <w:rPr>
          <w:rFonts w:cs="Arial"/>
          <w:sz w:val="20"/>
          <w:szCs w:val="20"/>
        </w:rPr>
        <w:t xml:space="preserve">King Ahab was angry with Elijah </w:t>
      </w:r>
      <w:r>
        <w:rPr>
          <w:rFonts w:cs="Arial"/>
          <w:sz w:val="20"/>
          <w:szCs w:val="20"/>
        </w:rPr>
        <w:t>for telling him that</w:t>
      </w:r>
      <w:r w:rsidR="00D97C21" w:rsidRPr="00B559B5">
        <w:rPr>
          <w:rFonts w:cs="Arial"/>
          <w:sz w:val="20"/>
          <w:szCs w:val="20"/>
        </w:rPr>
        <w:t xml:space="preserve"> there would be no rain until </w:t>
      </w:r>
      <w:r>
        <w:rPr>
          <w:rFonts w:cs="Arial"/>
          <w:sz w:val="20"/>
          <w:szCs w:val="20"/>
        </w:rPr>
        <w:t>Elijah</w:t>
      </w:r>
      <w:r w:rsidR="00D97C21" w:rsidRPr="00B559B5">
        <w:rPr>
          <w:rFonts w:cs="Arial"/>
          <w:sz w:val="20"/>
          <w:szCs w:val="20"/>
        </w:rPr>
        <w:t xml:space="preserve"> </w:t>
      </w:r>
      <w:r>
        <w:rPr>
          <w:rFonts w:cs="Arial"/>
          <w:sz w:val="20"/>
          <w:szCs w:val="20"/>
        </w:rPr>
        <w:t>gave the word</w:t>
      </w:r>
      <w:r w:rsidR="00D97C21" w:rsidRPr="00B559B5">
        <w:rPr>
          <w:rFonts w:cs="Arial"/>
          <w:sz w:val="20"/>
          <w:szCs w:val="20"/>
        </w:rPr>
        <w:t>.</w:t>
      </w:r>
    </w:p>
    <w:p w14:paraId="0FFD00BE" w14:textId="77777777" w:rsidR="009D33A2" w:rsidRPr="00B559B5" w:rsidRDefault="009D33A2">
      <w:pPr>
        <w:pBdr>
          <w:top w:val="nil"/>
          <w:left w:val="nil"/>
          <w:bottom w:val="nil"/>
          <w:right w:val="nil"/>
          <w:between w:val="nil"/>
        </w:pBdr>
        <w:ind w:left="720"/>
        <w:rPr>
          <w:rFonts w:cs="Arial"/>
          <w:sz w:val="20"/>
          <w:szCs w:val="20"/>
        </w:rPr>
      </w:pPr>
    </w:p>
    <w:p w14:paraId="0FFD00BF" w14:textId="22C24FFB"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[17:4</w:t>
      </w:r>
      <w:r w:rsidR="00D64C5F">
        <w:rPr>
          <w:rFonts w:cs="Arial"/>
          <w:sz w:val="20"/>
          <w:szCs w:val="20"/>
        </w:rPr>
        <w:t xml:space="preserve">]   </w:t>
      </w:r>
      <w:r w:rsidR="00D97C21" w:rsidRPr="00B559B5">
        <w:rPr>
          <w:rFonts w:cs="Arial"/>
          <w:sz w:val="20"/>
          <w:szCs w:val="20"/>
        </w:rPr>
        <w:t xml:space="preserve">What did Yahweh say would happen when Elijah went to Kerith? </w:t>
      </w:r>
    </w:p>
    <w:p w14:paraId="0FFD00C0" w14:textId="7FC2604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Elijah would drink from the brook</w:t>
      </w:r>
      <w:r w:rsidR="006A793B">
        <w:rPr>
          <w:rFonts w:cs="Arial"/>
          <w:sz w:val="20"/>
          <w:szCs w:val="20"/>
        </w:rPr>
        <w:t>,</w:t>
      </w:r>
      <w:r w:rsidRPr="00B559B5">
        <w:rPr>
          <w:rFonts w:cs="Arial"/>
          <w:sz w:val="20"/>
          <w:szCs w:val="20"/>
        </w:rPr>
        <w:t xml:space="preserve"> and the ravens would bring him food.</w:t>
      </w:r>
    </w:p>
    <w:p w14:paraId="0FFD00C1" w14:textId="19F1D2C7" w:rsidR="009D33A2" w:rsidRPr="006A793B" w:rsidRDefault="006A793B" w:rsidP="006A793B">
      <w:pPr>
        <w:pStyle w:val="Continuedline"/>
      </w:pPr>
      <w:r w:rsidRPr="00B559B5">
        <w:lastRenderedPageBreak/>
        <w:t>1 Kings 17:1-16 continue</w:t>
      </w:r>
      <w:r>
        <w:t>d</w:t>
      </w:r>
    </w:p>
    <w:p w14:paraId="0FFD00C2" w14:textId="25E52869"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[17:5</w:t>
      </w:r>
      <w:r w:rsidR="00D64C5F">
        <w:rPr>
          <w:rFonts w:cs="Arial"/>
          <w:sz w:val="20"/>
          <w:szCs w:val="20"/>
        </w:rPr>
        <w:t xml:space="preserve">]   </w:t>
      </w:r>
      <w:r w:rsidR="00D97C21" w:rsidRPr="00B559B5">
        <w:rPr>
          <w:rFonts w:cs="Arial"/>
          <w:sz w:val="20"/>
          <w:szCs w:val="20"/>
        </w:rPr>
        <w:t xml:space="preserve">What did Elijah do? </w:t>
      </w:r>
    </w:p>
    <w:p w14:paraId="160FBA64" w14:textId="77777777" w:rsidR="006A793B" w:rsidRDefault="00D97C21" w:rsidP="006A793B">
      <w:pPr>
        <w:pBdr>
          <w:top w:val="nil"/>
          <w:left w:val="nil"/>
          <w:bottom w:val="nil"/>
          <w:right w:val="nil"/>
          <w:between w:val="nil"/>
        </w:pBdr>
        <w:ind w:left="720"/>
        <w:rPr>
          <w:rFonts w:cs="Arial"/>
          <w:sz w:val="20"/>
          <w:szCs w:val="20"/>
        </w:rPr>
      </w:pPr>
      <w:r w:rsidRPr="00B559B5">
        <w:rPr>
          <w:rFonts w:cs="Arial"/>
          <w:sz w:val="20"/>
          <w:szCs w:val="20"/>
        </w:rPr>
        <w:t>He did as Yahweh commanded and went to the brook Kerith.</w:t>
      </w:r>
    </w:p>
    <w:p w14:paraId="14A33A06" w14:textId="77777777" w:rsidR="006A793B" w:rsidRDefault="006A793B" w:rsidP="006A793B">
      <w:pPr>
        <w:pBdr>
          <w:top w:val="nil"/>
          <w:left w:val="nil"/>
          <w:bottom w:val="nil"/>
          <w:right w:val="nil"/>
          <w:between w:val="nil"/>
        </w:pBdr>
        <w:ind w:left="720"/>
        <w:rPr>
          <w:rFonts w:cs="Arial"/>
          <w:sz w:val="20"/>
          <w:szCs w:val="20"/>
        </w:rPr>
      </w:pPr>
    </w:p>
    <w:p w14:paraId="0FFD00C7" w14:textId="66528003" w:rsidR="009D33A2" w:rsidRPr="006A793B" w:rsidRDefault="00562776" w:rsidP="006A793B">
      <w:pPr>
        <w:pStyle w:val="ListParagraph"/>
        <w:numPr>
          <w:ilvl w:val="0"/>
          <w:numId w:val="98"/>
        </w:numPr>
        <w:pBdr>
          <w:top w:val="nil"/>
          <w:left w:val="nil"/>
          <w:bottom w:val="nil"/>
          <w:right w:val="nil"/>
          <w:between w:val="nil"/>
        </w:pBdr>
        <w:spacing w:after="0"/>
        <w:rPr>
          <w:rFonts w:cs="Arial"/>
          <w:sz w:val="20"/>
          <w:szCs w:val="20"/>
        </w:rPr>
      </w:pPr>
      <w:r w:rsidRPr="006A793B">
        <w:rPr>
          <w:rFonts w:cs="Arial"/>
          <w:sz w:val="20"/>
          <w:szCs w:val="20"/>
        </w:rPr>
        <w:t>[17:6-7</w:t>
      </w:r>
      <w:r w:rsidR="00D64C5F" w:rsidRPr="006A793B">
        <w:rPr>
          <w:rFonts w:cs="Arial"/>
          <w:sz w:val="20"/>
          <w:szCs w:val="20"/>
        </w:rPr>
        <w:t xml:space="preserve">]   </w:t>
      </w:r>
      <w:r w:rsidR="00D97C21" w:rsidRPr="006A793B">
        <w:rPr>
          <w:rFonts w:cs="Arial"/>
          <w:sz w:val="20"/>
          <w:szCs w:val="20"/>
        </w:rPr>
        <w:t xml:space="preserve">What happened when Elijah got to the brook Kerith? </w:t>
      </w:r>
    </w:p>
    <w:p w14:paraId="0FFD00C8" w14:textId="7AD32B4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ravens brought him bread and meat morning and evening, and </w:t>
      </w:r>
      <w:r w:rsidR="006A793B">
        <w:rPr>
          <w:rFonts w:cs="Arial"/>
          <w:sz w:val="20"/>
          <w:szCs w:val="20"/>
        </w:rPr>
        <w:t>Elijah</w:t>
      </w:r>
      <w:r w:rsidRPr="00B559B5">
        <w:rPr>
          <w:rFonts w:cs="Arial"/>
          <w:sz w:val="20"/>
          <w:szCs w:val="20"/>
        </w:rPr>
        <w:t xml:space="preserve"> drank from the brook until it dried up.</w:t>
      </w:r>
    </w:p>
    <w:p w14:paraId="0FFD00C9" w14:textId="77777777" w:rsidR="009D33A2" w:rsidRPr="00B559B5" w:rsidRDefault="009D33A2">
      <w:pPr>
        <w:pBdr>
          <w:top w:val="nil"/>
          <w:left w:val="nil"/>
          <w:bottom w:val="nil"/>
          <w:right w:val="nil"/>
          <w:between w:val="nil"/>
        </w:pBdr>
        <w:ind w:left="720"/>
        <w:rPr>
          <w:rFonts w:cs="Arial"/>
          <w:sz w:val="20"/>
          <w:szCs w:val="20"/>
        </w:rPr>
      </w:pPr>
    </w:p>
    <w:p w14:paraId="0FFD00CA" w14:textId="4602962C"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[17:8-9</w:t>
      </w:r>
      <w:r w:rsidR="00D64C5F">
        <w:rPr>
          <w:rFonts w:cs="Arial"/>
          <w:sz w:val="20"/>
          <w:szCs w:val="20"/>
        </w:rPr>
        <w:t xml:space="preserve">]   </w:t>
      </w:r>
      <w:r w:rsidR="00935BA8">
        <w:rPr>
          <w:rFonts w:cs="Arial"/>
          <w:sz w:val="20"/>
          <w:szCs w:val="20"/>
        </w:rPr>
        <w:t>Then w</w:t>
      </w:r>
      <w:r w:rsidR="00D97C21" w:rsidRPr="00B559B5">
        <w:rPr>
          <w:rFonts w:cs="Arial"/>
          <w:sz w:val="20"/>
          <w:szCs w:val="20"/>
        </w:rPr>
        <w:t xml:space="preserve">hat did Yahweh tell Elijah? </w:t>
      </w:r>
    </w:p>
    <w:p w14:paraId="6A2F0D83" w14:textId="33E86087" w:rsidR="00935BA8" w:rsidRDefault="00935BA8" w:rsidP="00935BA8">
      <w:pPr>
        <w:pBdr>
          <w:top w:val="nil"/>
          <w:left w:val="nil"/>
          <w:bottom w:val="nil"/>
          <w:right w:val="nil"/>
          <w:between w:val="nil"/>
        </w:pBdr>
        <w:ind w:left="720"/>
        <w:rPr>
          <w:rFonts w:cs="Arial"/>
          <w:sz w:val="20"/>
          <w:szCs w:val="20"/>
        </w:rPr>
      </w:pPr>
      <w:r>
        <w:rPr>
          <w:rFonts w:cs="Arial"/>
          <w:sz w:val="20"/>
          <w:szCs w:val="20"/>
        </w:rPr>
        <w:t>Yahweh</w:t>
      </w:r>
      <w:r w:rsidR="00D97C21" w:rsidRPr="00B559B5">
        <w:rPr>
          <w:rFonts w:cs="Arial"/>
          <w:sz w:val="20"/>
          <w:szCs w:val="20"/>
        </w:rPr>
        <w:t xml:space="preserve"> told </w:t>
      </w:r>
      <w:r>
        <w:rPr>
          <w:rFonts w:cs="Arial"/>
          <w:sz w:val="20"/>
          <w:szCs w:val="20"/>
        </w:rPr>
        <w:t>Elijah</w:t>
      </w:r>
      <w:r w:rsidR="00D97C21" w:rsidRPr="00B559B5">
        <w:rPr>
          <w:rFonts w:cs="Arial"/>
          <w:sz w:val="20"/>
          <w:szCs w:val="20"/>
        </w:rPr>
        <w:t xml:space="preserve"> to go to Zarephath and live there.</w:t>
      </w:r>
      <w:r>
        <w:rPr>
          <w:rFonts w:cs="Arial"/>
          <w:sz w:val="20"/>
          <w:szCs w:val="20"/>
        </w:rPr>
        <w:t xml:space="preserve"> </w:t>
      </w:r>
      <w:r w:rsidR="00ED3AB0">
        <w:rPr>
          <w:rFonts w:cs="Arial"/>
          <w:sz w:val="20"/>
          <w:szCs w:val="20"/>
        </w:rPr>
        <w:t>Yahweh said he had commanded a widow there to provide for Elijah.</w:t>
      </w:r>
    </w:p>
    <w:p w14:paraId="0FFD00CF" w14:textId="77777777" w:rsidR="009D33A2" w:rsidRPr="00B559B5" w:rsidRDefault="009D33A2">
      <w:pPr>
        <w:pBdr>
          <w:top w:val="nil"/>
          <w:left w:val="nil"/>
          <w:bottom w:val="nil"/>
          <w:right w:val="nil"/>
          <w:between w:val="nil"/>
        </w:pBdr>
        <w:ind w:left="720"/>
        <w:rPr>
          <w:rFonts w:cs="Arial"/>
          <w:sz w:val="20"/>
          <w:szCs w:val="20"/>
        </w:rPr>
      </w:pPr>
    </w:p>
    <w:p w14:paraId="0FFD00D0" w14:textId="36F6FD0A"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[17:10-11</w:t>
      </w:r>
      <w:r w:rsidR="00D64C5F">
        <w:rPr>
          <w:rFonts w:cs="Arial"/>
          <w:sz w:val="20"/>
          <w:szCs w:val="20"/>
        </w:rPr>
        <w:t xml:space="preserve">]   </w:t>
      </w:r>
      <w:r w:rsidR="00D97C21" w:rsidRPr="00B559B5">
        <w:rPr>
          <w:rFonts w:cs="Arial"/>
          <w:sz w:val="20"/>
          <w:szCs w:val="20"/>
        </w:rPr>
        <w:t>When Elijah went to Zarephath</w:t>
      </w:r>
      <w:r w:rsidR="00935BA8">
        <w:rPr>
          <w:rFonts w:cs="Arial"/>
          <w:sz w:val="20"/>
          <w:szCs w:val="20"/>
        </w:rPr>
        <w:t>,</w:t>
      </w:r>
      <w:r w:rsidR="00D97C21" w:rsidRPr="00B559B5">
        <w:rPr>
          <w:rFonts w:cs="Arial"/>
          <w:sz w:val="20"/>
          <w:szCs w:val="20"/>
        </w:rPr>
        <w:t xml:space="preserve"> what happened? </w:t>
      </w:r>
    </w:p>
    <w:p w14:paraId="0FFD00D1" w14:textId="1D67AD0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saw a widow at the city gates </w:t>
      </w:r>
      <w:r w:rsidR="00935BA8">
        <w:rPr>
          <w:rFonts w:cs="Arial"/>
          <w:sz w:val="20"/>
          <w:szCs w:val="20"/>
        </w:rPr>
        <w:t xml:space="preserve">who was </w:t>
      </w:r>
      <w:r w:rsidRPr="00B559B5">
        <w:rPr>
          <w:rFonts w:cs="Arial"/>
          <w:sz w:val="20"/>
          <w:szCs w:val="20"/>
        </w:rPr>
        <w:t>gathering sticks, and he asked her for some water and some bread.</w:t>
      </w:r>
    </w:p>
    <w:p w14:paraId="0FFD00D2" w14:textId="77777777" w:rsidR="009D33A2" w:rsidRPr="00B559B5" w:rsidRDefault="009D33A2">
      <w:pPr>
        <w:pBdr>
          <w:top w:val="nil"/>
          <w:left w:val="nil"/>
          <w:bottom w:val="nil"/>
          <w:right w:val="nil"/>
          <w:between w:val="nil"/>
        </w:pBdr>
        <w:ind w:left="720"/>
        <w:rPr>
          <w:rFonts w:cs="Arial"/>
          <w:sz w:val="20"/>
          <w:szCs w:val="20"/>
        </w:rPr>
      </w:pPr>
    </w:p>
    <w:p w14:paraId="1B4A9A32" w14:textId="7597C350" w:rsidR="00935BA8" w:rsidRDefault="00935BA8">
      <w:pPr>
        <w:numPr>
          <w:ilvl w:val="0"/>
          <w:numId w:val="98"/>
        </w:numPr>
        <w:pBdr>
          <w:top w:val="nil"/>
          <w:left w:val="nil"/>
          <w:bottom w:val="nil"/>
          <w:right w:val="nil"/>
          <w:between w:val="nil"/>
        </w:pBdr>
        <w:spacing w:after="0"/>
        <w:rPr>
          <w:rFonts w:cs="Arial"/>
          <w:sz w:val="20"/>
          <w:szCs w:val="20"/>
        </w:rPr>
      </w:pPr>
      <w:r>
        <w:rPr>
          <w:rFonts w:cs="Arial"/>
          <w:sz w:val="20"/>
          <w:szCs w:val="20"/>
        </w:rPr>
        <w:t>[17:12]   What</w:t>
      </w:r>
      <w:r w:rsidR="00ED3AB0">
        <w:rPr>
          <w:rFonts w:cs="Arial"/>
          <w:sz w:val="20"/>
          <w:szCs w:val="20"/>
        </w:rPr>
        <w:t xml:space="preserve"> purpose did the widow tell Elijah for the</w:t>
      </w:r>
      <w:r>
        <w:rPr>
          <w:rFonts w:cs="Arial"/>
          <w:sz w:val="20"/>
          <w:szCs w:val="20"/>
        </w:rPr>
        <w:t xml:space="preserve"> sticks</w:t>
      </w:r>
      <w:r w:rsidR="00ED3AB0">
        <w:rPr>
          <w:rFonts w:cs="Arial"/>
          <w:sz w:val="20"/>
          <w:szCs w:val="20"/>
        </w:rPr>
        <w:t xml:space="preserve"> she was gathering</w:t>
      </w:r>
      <w:r>
        <w:rPr>
          <w:rFonts w:cs="Arial"/>
          <w:sz w:val="20"/>
          <w:szCs w:val="20"/>
        </w:rPr>
        <w:t>?</w:t>
      </w:r>
    </w:p>
    <w:p w14:paraId="1AFC3CF5" w14:textId="7CAD3AA3" w:rsidR="00935BA8" w:rsidRDefault="00ED3AB0" w:rsidP="00935BA8">
      <w:pPr>
        <w:pBdr>
          <w:top w:val="nil"/>
          <w:left w:val="nil"/>
          <w:bottom w:val="nil"/>
          <w:right w:val="nil"/>
          <w:between w:val="nil"/>
        </w:pBdr>
        <w:spacing w:after="0"/>
        <w:ind w:left="720"/>
        <w:rPr>
          <w:rFonts w:cs="Arial"/>
          <w:sz w:val="20"/>
          <w:szCs w:val="20"/>
        </w:rPr>
      </w:pPr>
      <w:r>
        <w:rPr>
          <w:rFonts w:cs="Arial"/>
          <w:sz w:val="20"/>
          <w:szCs w:val="20"/>
        </w:rPr>
        <w:t xml:space="preserve">She was going to go prepare the handful of flour </w:t>
      </w:r>
      <w:r w:rsidR="00FA79DF">
        <w:rPr>
          <w:rFonts w:cs="Arial"/>
          <w:sz w:val="20"/>
          <w:szCs w:val="20"/>
        </w:rPr>
        <w:t xml:space="preserve">that </w:t>
      </w:r>
      <w:r>
        <w:rPr>
          <w:rFonts w:cs="Arial"/>
          <w:sz w:val="20"/>
          <w:szCs w:val="20"/>
        </w:rPr>
        <w:t xml:space="preserve">she had and the little oil </w:t>
      </w:r>
      <w:r w:rsidR="00FA79DF">
        <w:rPr>
          <w:rFonts w:cs="Arial"/>
          <w:sz w:val="20"/>
          <w:szCs w:val="20"/>
        </w:rPr>
        <w:t xml:space="preserve">that </w:t>
      </w:r>
      <w:r>
        <w:rPr>
          <w:rFonts w:cs="Arial"/>
          <w:sz w:val="20"/>
          <w:szCs w:val="20"/>
        </w:rPr>
        <w:t>she had into a last meal for herself and her son</w:t>
      </w:r>
      <w:r w:rsidR="00FA79DF">
        <w:rPr>
          <w:rFonts w:cs="Arial"/>
          <w:sz w:val="20"/>
          <w:szCs w:val="20"/>
        </w:rPr>
        <w:t>,</w:t>
      </w:r>
      <w:r>
        <w:rPr>
          <w:rFonts w:cs="Arial"/>
          <w:sz w:val="20"/>
          <w:szCs w:val="20"/>
        </w:rPr>
        <w:t xml:space="preserve"> before they would die.</w:t>
      </w:r>
    </w:p>
    <w:p w14:paraId="02A3AAA1" w14:textId="77777777" w:rsidR="00935BA8" w:rsidRDefault="00935BA8" w:rsidP="00935BA8">
      <w:pPr>
        <w:pBdr>
          <w:top w:val="nil"/>
          <w:left w:val="nil"/>
          <w:bottom w:val="nil"/>
          <w:right w:val="nil"/>
          <w:between w:val="nil"/>
        </w:pBdr>
        <w:spacing w:after="0"/>
        <w:rPr>
          <w:rFonts w:cs="Arial"/>
          <w:sz w:val="20"/>
          <w:szCs w:val="20"/>
        </w:rPr>
      </w:pPr>
    </w:p>
    <w:p w14:paraId="2C03B51D" w14:textId="77777777" w:rsidR="00935BA8" w:rsidRDefault="00935BA8" w:rsidP="00935BA8">
      <w:pPr>
        <w:pBdr>
          <w:top w:val="nil"/>
          <w:left w:val="nil"/>
          <w:bottom w:val="nil"/>
          <w:right w:val="nil"/>
          <w:between w:val="nil"/>
        </w:pBdr>
        <w:spacing w:after="0"/>
        <w:rPr>
          <w:rFonts w:cs="Arial"/>
          <w:sz w:val="20"/>
          <w:szCs w:val="20"/>
        </w:rPr>
      </w:pPr>
    </w:p>
    <w:p w14:paraId="0FFD00D3" w14:textId="2D651E5D" w:rsidR="009D33A2" w:rsidRPr="00B559B5" w:rsidRDefault="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[17:13</w:t>
      </w:r>
      <w:r w:rsidR="00D64C5F">
        <w:rPr>
          <w:rFonts w:cs="Arial"/>
          <w:sz w:val="20"/>
          <w:szCs w:val="20"/>
        </w:rPr>
        <w:t xml:space="preserve">]   </w:t>
      </w:r>
      <w:r w:rsidR="00D97C21" w:rsidRPr="00B559B5">
        <w:rPr>
          <w:rFonts w:cs="Arial"/>
          <w:sz w:val="20"/>
          <w:szCs w:val="20"/>
        </w:rPr>
        <w:t xml:space="preserve">What did Elijah tell the widow to do? </w:t>
      </w:r>
    </w:p>
    <w:p w14:paraId="0FFD00D4" w14:textId="32F6E27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told her to first make </w:t>
      </w:r>
      <w:r w:rsidR="00ED3AB0">
        <w:rPr>
          <w:rFonts w:cs="Arial"/>
          <w:sz w:val="20"/>
          <w:szCs w:val="20"/>
        </w:rPr>
        <w:t>a little</w:t>
      </w:r>
      <w:r w:rsidRPr="00B559B5">
        <w:rPr>
          <w:rFonts w:cs="Arial"/>
          <w:sz w:val="20"/>
          <w:szCs w:val="20"/>
        </w:rPr>
        <w:t xml:space="preserve"> bread and give it to him. Then</w:t>
      </w:r>
      <w:r w:rsidR="00ED3AB0">
        <w:rPr>
          <w:rFonts w:cs="Arial"/>
          <w:sz w:val="20"/>
          <w:szCs w:val="20"/>
        </w:rPr>
        <w:t>,</w:t>
      </w:r>
      <w:r w:rsidRPr="00B559B5">
        <w:rPr>
          <w:rFonts w:cs="Arial"/>
          <w:sz w:val="20"/>
          <w:szCs w:val="20"/>
        </w:rPr>
        <w:t xml:space="preserve"> with the oil and flour that was left, she could make some bread for herself and </w:t>
      </w:r>
      <w:r w:rsidR="00FE1EAF">
        <w:rPr>
          <w:rFonts w:cs="Arial"/>
          <w:sz w:val="20"/>
          <w:szCs w:val="20"/>
        </w:rPr>
        <w:t xml:space="preserve">for </w:t>
      </w:r>
      <w:r w:rsidRPr="00B559B5">
        <w:rPr>
          <w:rFonts w:cs="Arial"/>
          <w:sz w:val="20"/>
          <w:szCs w:val="20"/>
        </w:rPr>
        <w:t>her son.</w:t>
      </w:r>
    </w:p>
    <w:p w14:paraId="0FFD00D5" w14:textId="77777777" w:rsidR="009D33A2" w:rsidRPr="00B559B5" w:rsidRDefault="009D33A2">
      <w:pPr>
        <w:pBdr>
          <w:top w:val="nil"/>
          <w:left w:val="nil"/>
          <w:bottom w:val="nil"/>
          <w:right w:val="nil"/>
          <w:between w:val="nil"/>
        </w:pBdr>
        <w:ind w:left="720"/>
        <w:rPr>
          <w:rFonts w:cs="Arial"/>
          <w:sz w:val="20"/>
          <w:szCs w:val="20"/>
        </w:rPr>
      </w:pPr>
    </w:p>
    <w:p w14:paraId="0FFD00D6" w14:textId="402C1889" w:rsidR="009D33A2" w:rsidRPr="00B559B5" w:rsidRDefault="00562776">
      <w:pPr>
        <w:numPr>
          <w:ilvl w:val="0"/>
          <w:numId w:val="98"/>
        </w:numPr>
        <w:pBdr>
          <w:top w:val="nil"/>
          <w:left w:val="nil"/>
          <w:bottom w:val="nil"/>
          <w:right w:val="nil"/>
          <w:between w:val="nil"/>
        </w:pBdr>
        <w:spacing w:after="0"/>
        <w:rPr>
          <w:rFonts w:cs="Arial"/>
          <w:sz w:val="20"/>
          <w:szCs w:val="20"/>
        </w:rPr>
      </w:pPr>
      <w:r>
        <w:rPr>
          <w:rFonts w:cs="Arial"/>
          <w:sz w:val="20"/>
          <w:szCs w:val="20"/>
        </w:rPr>
        <w:t>[17:13</w:t>
      </w:r>
      <w:r w:rsidR="00D64C5F">
        <w:rPr>
          <w:rFonts w:cs="Arial"/>
          <w:sz w:val="20"/>
          <w:szCs w:val="20"/>
        </w:rPr>
        <w:t xml:space="preserve">]   </w:t>
      </w:r>
      <w:r w:rsidR="00D97C21" w:rsidRPr="00B559B5">
        <w:rPr>
          <w:rFonts w:cs="Arial"/>
          <w:sz w:val="20"/>
          <w:szCs w:val="20"/>
        </w:rPr>
        <w:t xml:space="preserve">What do you think </w:t>
      </w:r>
      <w:r w:rsidR="00ED3AB0">
        <w:rPr>
          <w:rFonts w:cs="Arial"/>
          <w:sz w:val="20"/>
          <w:szCs w:val="20"/>
        </w:rPr>
        <w:t xml:space="preserve">that </w:t>
      </w:r>
      <w:r w:rsidR="00D97C21" w:rsidRPr="00B559B5">
        <w:rPr>
          <w:rFonts w:cs="Arial"/>
          <w:sz w:val="20"/>
          <w:szCs w:val="20"/>
        </w:rPr>
        <w:t>the woman thought when Elijah told her to do that?</w:t>
      </w:r>
    </w:p>
    <w:p w14:paraId="0FFD00D7" w14:textId="2CA12BB5" w:rsidR="009D33A2" w:rsidRPr="00B559B5" w:rsidRDefault="00375639">
      <w:pPr>
        <w:pBdr>
          <w:top w:val="nil"/>
          <w:left w:val="nil"/>
          <w:bottom w:val="nil"/>
          <w:right w:val="nil"/>
          <w:between w:val="nil"/>
        </w:pBdr>
        <w:ind w:left="720"/>
        <w:rPr>
          <w:rFonts w:cs="Arial"/>
          <w:sz w:val="20"/>
          <w:szCs w:val="20"/>
        </w:rPr>
      </w:pPr>
      <w:r w:rsidRPr="0084149A">
        <w:rPr>
          <w:rFonts w:cs="Arial"/>
          <w:i/>
          <w:iCs/>
          <w:sz w:val="20"/>
          <w:szCs w:val="20"/>
        </w:rPr>
        <w:t>(Answers may vary.)</w:t>
      </w:r>
      <w:r>
        <w:rPr>
          <w:rFonts w:cs="Arial"/>
          <w:sz w:val="20"/>
          <w:szCs w:val="20"/>
        </w:rPr>
        <w:t xml:space="preserve"> </w:t>
      </w:r>
      <w:r w:rsidR="00D97C21" w:rsidRPr="00B559B5">
        <w:rPr>
          <w:rFonts w:cs="Arial"/>
          <w:sz w:val="20"/>
          <w:szCs w:val="20"/>
        </w:rPr>
        <w:t xml:space="preserve">She </w:t>
      </w:r>
      <w:r w:rsidR="00ED3AB0">
        <w:rPr>
          <w:rFonts w:cs="Arial"/>
          <w:sz w:val="20"/>
          <w:szCs w:val="20"/>
        </w:rPr>
        <w:t xml:space="preserve">probably </w:t>
      </w:r>
      <w:r w:rsidR="00D97C21" w:rsidRPr="00B559B5">
        <w:rPr>
          <w:rFonts w:cs="Arial"/>
          <w:sz w:val="20"/>
          <w:szCs w:val="20"/>
        </w:rPr>
        <w:t>thought</w:t>
      </w:r>
      <w:r w:rsidR="00ED3AB0">
        <w:rPr>
          <w:rFonts w:cs="Arial"/>
          <w:sz w:val="20"/>
          <w:szCs w:val="20"/>
        </w:rPr>
        <w:t xml:space="preserve"> that she</w:t>
      </w:r>
      <w:r w:rsidR="00D97C21" w:rsidRPr="00B559B5">
        <w:rPr>
          <w:rFonts w:cs="Arial"/>
          <w:sz w:val="20"/>
          <w:szCs w:val="20"/>
        </w:rPr>
        <w:t xml:space="preserve"> c</w:t>
      </w:r>
      <w:r w:rsidR="00ED3AB0">
        <w:rPr>
          <w:rFonts w:cs="Arial"/>
          <w:sz w:val="20"/>
          <w:szCs w:val="20"/>
        </w:rPr>
        <w:t>ould not</w:t>
      </w:r>
      <w:r w:rsidR="00D97C21" w:rsidRPr="00B559B5">
        <w:rPr>
          <w:rFonts w:cs="Arial"/>
          <w:sz w:val="20"/>
          <w:szCs w:val="20"/>
        </w:rPr>
        <w:t xml:space="preserve"> do that</w:t>
      </w:r>
      <w:r w:rsidR="00ED3AB0">
        <w:rPr>
          <w:rFonts w:cs="Arial"/>
          <w:sz w:val="20"/>
          <w:szCs w:val="20"/>
        </w:rPr>
        <w:t>, because there would</w:t>
      </w:r>
      <w:r w:rsidR="00D97C21" w:rsidRPr="00B559B5">
        <w:rPr>
          <w:rFonts w:cs="Arial"/>
          <w:sz w:val="20"/>
          <w:szCs w:val="20"/>
        </w:rPr>
        <w:t xml:space="preserve"> not be enough flour and oil </w:t>
      </w:r>
      <w:r w:rsidR="00ED3AB0">
        <w:rPr>
          <w:rFonts w:cs="Arial"/>
          <w:sz w:val="20"/>
          <w:szCs w:val="20"/>
        </w:rPr>
        <w:t>to make food for her</w:t>
      </w:r>
      <w:r w:rsidR="00FE1EAF">
        <w:rPr>
          <w:rFonts w:cs="Arial"/>
          <w:sz w:val="20"/>
          <w:szCs w:val="20"/>
        </w:rPr>
        <w:t>self</w:t>
      </w:r>
      <w:r w:rsidR="00ED3AB0">
        <w:rPr>
          <w:rFonts w:cs="Arial"/>
          <w:sz w:val="20"/>
          <w:szCs w:val="20"/>
        </w:rPr>
        <w:t xml:space="preserve"> and for her son.</w:t>
      </w:r>
    </w:p>
    <w:p w14:paraId="0FFD00D8" w14:textId="77777777" w:rsidR="009D33A2" w:rsidRPr="00B559B5" w:rsidRDefault="009D33A2">
      <w:pPr>
        <w:pBdr>
          <w:top w:val="nil"/>
          <w:left w:val="nil"/>
          <w:bottom w:val="nil"/>
          <w:right w:val="nil"/>
          <w:between w:val="nil"/>
        </w:pBdr>
        <w:ind w:left="720"/>
        <w:rPr>
          <w:rFonts w:cs="Arial"/>
          <w:sz w:val="20"/>
          <w:szCs w:val="20"/>
        </w:rPr>
      </w:pPr>
    </w:p>
    <w:p w14:paraId="0FFD00D9" w14:textId="222A359C" w:rsidR="009D33A2" w:rsidRPr="00B559B5" w:rsidRDefault="00D97C21">
      <w:pPr>
        <w:numPr>
          <w:ilvl w:val="0"/>
          <w:numId w:val="98"/>
        </w:numPr>
        <w:pBdr>
          <w:top w:val="nil"/>
          <w:left w:val="nil"/>
          <w:bottom w:val="nil"/>
          <w:right w:val="nil"/>
          <w:between w:val="nil"/>
        </w:pBdr>
        <w:spacing w:after="0"/>
        <w:rPr>
          <w:rFonts w:cs="Arial"/>
          <w:sz w:val="20"/>
          <w:szCs w:val="20"/>
        </w:rPr>
      </w:pPr>
      <w:r w:rsidRPr="00B559B5">
        <w:rPr>
          <w:rFonts w:cs="Arial"/>
          <w:sz w:val="20"/>
          <w:szCs w:val="20"/>
        </w:rPr>
        <w:t xml:space="preserve"> </w:t>
      </w:r>
      <w:r w:rsidR="00562776" w:rsidRPr="00B559B5">
        <w:rPr>
          <w:rFonts w:cs="Arial"/>
          <w:sz w:val="20"/>
          <w:szCs w:val="20"/>
        </w:rPr>
        <w:t>[17:14</w:t>
      </w:r>
      <w:r w:rsidR="00D64C5F">
        <w:rPr>
          <w:rFonts w:cs="Arial"/>
          <w:sz w:val="20"/>
          <w:szCs w:val="20"/>
        </w:rPr>
        <w:t xml:space="preserve">]   </w:t>
      </w:r>
      <w:r w:rsidRPr="00B559B5">
        <w:rPr>
          <w:rFonts w:cs="Arial"/>
          <w:sz w:val="20"/>
          <w:szCs w:val="20"/>
        </w:rPr>
        <w:t>What did Elijah tell the widow that Yahweh</w:t>
      </w:r>
      <w:r w:rsidR="00ED3AB0">
        <w:rPr>
          <w:rFonts w:cs="Arial"/>
          <w:sz w:val="20"/>
          <w:szCs w:val="20"/>
        </w:rPr>
        <w:t>, the God of Israel,</w:t>
      </w:r>
      <w:r w:rsidRPr="00B559B5">
        <w:rPr>
          <w:rFonts w:cs="Arial"/>
          <w:sz w:val="20"/>
          <w:szCs w:val="20"/>
        </w:rPr>
        <w:t xml:space="preserve"> had said? </w:t>
      </w:r>
    </w:p>
    <w:p w14:paraId="0FFD00DA"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Yahweh had said that the jar of flour and the bottle of oil would not become empty until Yahweh sent the rain. </w:t>
      </w:r>
    </w:p>
    <w:p w14:paraId="0FFD00DB" w14:textId="77777777" w:rsidR="009D33A2" w:rsidRPr="00B559B5" w:rsidRDefault="009D33A2">
      <w:pPr>
        <w:pBdr>
          <w:top w:val="nil"/>
          <w:left w:val="nil"/>
          <w:bottom w:val="nil"/>
          <w:right w:val="nil"/>
          <w:between w:val="nil"/>
        </w:pBdr>
        <w:ind w:left="720"/>
        <w:rPr>
          <w:rFonts w:cs="Arial"/>
          <w:sz w:val="20"/>
          <w:szCs w:val="20"/>
        </w:rPr>
      </w:pPr>
    </w:p>
    <w:p w14:paraId="5AFCD25F" w14:textId="77777777" w:rsidR="00ED3AB0" w:rsidRDefault="00562776" w:rsidP="00562776">
      <w:pPr>
        <w:numPr>
          <w:ilvl w:val="0"/>
          <w:numId w:val="98"/>
        </w:numPr>
        <w:pBdr>
          <w:top w:val="nil"/>
          <w:left w:val="nil"/>
          <w:bottom w:val="nil"/>
          <w:right w:val="nil"/>
          <w:between w:val="nil"/>
        </w:pBdr>
        <w:spacing w:after="0"/>
        <w:rPr>
          <w:rFonts w:cs="Arial"/>
          <w:sz w:val="20"/>
          <w:szCs w:val="20"/>
        </w:rPr>
      </w:pPr>
      <w:r w:rsidRPr="00B559B5">
        <w:rPr>
          <w:rFonts w:cs="Arial"/>
          <w:sz w:val="20"/>
          <w:szCs w:val="20"/>
        </w:rPr>
        <w:t>[17:15-16</w:t>
      </w:r>
      <w:r w:rsidR="00D64C5F">
        <w:rPr>
          <w:rFonts w:cs="Arial"/>
          <w:sz w:val="20"/>
          <w:szCs w:val="20"/>
        </w:rPr>
        <w:t xml:space="preserve">]   </w:t>
      </w:r>
      <w:r w:rsidR="00D97C21" w:rsidRPr="00562776">
        <w:rPr>
          <w:rFonts w:cs="Arial"/>
          <w:sz w:val="20"/>
          <w:szCs w:val="20"/>
        </w:rPr>
        <w:t xml:space="preserve">What happened when the widow did as Elijah had told her to do? </w:t>
      </w:r>
    </w:p>
    <w:p w14:paraId="0FFD00DD" w14:textId="38CE7688" w:rsidR="009D33A2" w:rsidRPr="00562776" w:rsidRDefault="00ED3AB0" w:rsidP="00ED3AB0">
      <w:pPr>
        <w:pBdr>
          <w:top w:val="nil"/>
          <w:left w:val="nil"/>
          <w:bottom w:val="nil"/>
          <w:right w:val="nil"/>
          <w:between w:val="nil"/>
        </w:pBdr>
        <w:spacing w:after="0"/>
        <w:ind w:left="720"/>
        <w:rPr>
          <w:rFonts w:cs="Arial"/>
          <w:sz w:val="20"/>
          <w:szCs w:val="20"/>
        </w:rPr>
      </w:pPr>
      <w:r>
        <w:rPr>
          <w:rFonts w:cs="Arial"/>
          <w:sz w:val="20"/>
          <w:szCs w:val="20"/>
        </w:rPr>
        <w:t xml:space="preserve">She, Elijah, and her household ate for many days. </w:t>
      </w:r>
      <w:r w:rsidR="00D97C21" w:rsidRPr="00562776">
        <w:rPr>
          <w:rFonts w:cs="Arial"/>
          <w:sz w:val="20"/>
          <w:szCs w:val="20"/>
        </w:rPr>
        <w:t xml:space="preserve">The jar of flour did not go empty, and the </w:t>
      </w:r>
      <w:r>
        <w:rPr>
          <w:rFonts w:cs="Arial"/>
          <w:sz w:val="20"/>
          <w:szCs w:val="20"/>
        </w:rPr>
        <w:t xml:space="preserve">jar of </w:t>
      </w:r>
      <w:r w:rsidR="00D97C21" w:rsidRPr="00562776">
        <w:rPr>
          <w:rFonts w:cs="Arial"/>
          <w:sz w:val="20"/>
          <w:szCs w:val="20"/>
        </w:rPr>
        <w:t>oil did not stop flowing.</w:t>
      </w:r>
    </w:p>
    <w:p w14:paraId="0FFD00DE" w14:textId="77777777" w:rsidR="009D33A2" w:rsidRPr="00B559B5" w:rsidRDefault="009D33A2">
      <w:pPr>
        <w:pBdr>
          <w:top w:val="nil"/>
          <w:left w:val="nil"/>
          <w:bottom w:val="nil"/>
          <w:right w:val="nil"/>
          <w:between w:val="nil"/>
        </w:pBdr>
        <w:ind w:left="720"/>
        <w:rPr>
          <w:rFonts w:cs="Arial"/>
          <w:sz w:val="20"/>
          <w:szCs w:val="20"/>
        </w:rPr>
      </w:pPr>
    </w:p>
    <w:p w14:paraId="0FFD00DF" w14:textId="57B599C9" w:rsidR="009D33A2" w:rsidRPr="00B559B5" w:rsidRDefault="00562776">
      <w:pPr>
        <w:numPr>
          <w:ilvl w:val="0"/>
          <w:numId w:val="98"/>
        </w:numPr>
        <w:pBdr>
          <w:top w:val="nil"/>
          <w:left w:val="nil"/>
          <w:bottom w:val="nil"/>
          <w:right w:val="nil"/>
          <w:between w:val="nil"/>
        </w:pBdr>
        <w:spacing w:after="0"/>
        <w:rPr>
          <w:rFonts w:cs="Arial"/>
          <w:sz w:val="20"/>
          <w:szCs w:val="20"/>
        </w:rPr>
      </w:pPr>
      <w:r>
        <w:rPr>
          <w:rFonts w:cs="Arial"/>
          <w:sz w:val="20"/>
          <w:szCs w:val="20"/>
        </w:rPr>
        <w:t>[17:15-16</w:t>
      </w:r>
      <w:r w:rsidR="00D64C5F">
        <w:rPr>
          <w:rFonts w:cs="Arial"/>
          <w:sz w:val="20"/>
          <w:szCs w:val="20"/>
        </w:rPr>
        <w:t xml:space="preserve">]   </w:t>
      </w:r>
      <w:r w:rsidR="00D97C21" w:rsidRPr="00B559B5">
        <w:rPr>
          <w:rFonts w:cs="Arial"/>
          <w:sz w:val="20"/>
          <w:szCs w:val="20"/>
        </w:rPr>
        <w:t xml:space="preserve">What do you think </w:t>
      </w:r>
      <w:r w:rsidR="00ED3AB0">
        <w:rPr>
          <w:rFonts w:cs="Arial"/>
          <w:sz w:val="20"/>
          <w:szCs w:val="20"/>
        </w:rPr>
        <w:t xml:space="preserve">that </w:t>
      </w:r>
      <w:r w:rsidR="00D97C21" w:rsidRPr="00B559B5">
        <w:rPr>
          <w:rFonts w:cs="Arial"/>
          <w:sz w:val="20"/>
          <w:szCs w:val="20"/>
        </w:rPr>
        <w:t xml:space="preserve">this woman </w:t>
      </w:r>
      <w:r w:rsidR="00ED3AB0">
        <w:rPr>
          <w:rFonts w:cs="Arial"/>
          <w:sz w:val="20"/>
          <w:szCs w:val="20"/>
        </w:rPr>
        <w:t xml:space="preserve">from Sidon </w:t>
      </w:r>
      <w:r w:rsidR="00D97C21" w:rsidRPr="00B559B5">
        <w:rPr>
          <w:rFonts w:cs="Arial"/>
          <w:sz w:val="20"/>
          <w:szCs w:val="20"/>
        </w:rPr>
        <w:t>learned about the God of Israel?</w:t>
      </w:r>
    </w:p>
    <w:p w14:paraId="7CDF03A6" w14:textId="776B1164" w:rsidR="00787E8B" w:rsidRPr="00B559B5" w:rsidRDefault="00AD5969" w:rsidP="008D2059">
      <w:pPr>
        <w:pBdr>
          <w:top w:val="nil"/>
          <w:left w:val="nil"/>
          <w:bottom w:val="nil"/>
          <w:right w:val="nil"/>
          <w:between w:val="nil"/>
        </w:pBdr>
        <w:ind w:left="720"/>
        <w:rPr>
          <w:rFonts w:cs="Arial"/>
          <w:sz w:val="20"/>
          <w:szCs w:val="20"/>
        </w:rPr>
      </w:pPr>
      <w:r w:rsidRPr="00AB6DBF">
        <w:rPr>
          <w:rFonts w:cs="Arial"/>
          <w:i/>
          <w:iCs/>
          <w:sz w:val="20"/>
          <w:szCs w:val="20"/>
        </w:rPr>
        <w:t>(Answers may vary.)</w:t>
      </w:r>
      <w:r>
        <w:rPr>
          <w:rFonts w:cs="Arial"/>
          <w:sz w:val="20"/>
          <w:szCs w:val="20"/>
        </w:rPr>
        <w:t xml:space="preserve"> </w:t>
      </w:r>
      <w:r w:rsidR="00D97C21" w:rsidRPr="00B559B5">
        <w:rPr>
          <w:rFonts w:cs="Arial"/>
          <w:sz w:val="20"/>
          <w:szCs w:val="20"/>
        </w:rPr>
        <w:t>Perhaps she learned that the God of Israel is powerful</w:t>
      </w:r>
      <w:r w:rsidR="00ED3AB0">
        <w:rPr>
          <w:rFonts w:cs="Arial"/>
          <w:sz w:val="20"/>
          <w:szCs w:val="20"/>
        </w:rPr>
        <w:t>,</w:t>
      </w:r>
      <w:r w:rsidR="00D97C21" w:rsidRPr="00B559B5">
        <w:rPr>
          <w:rFonts w:cs="Arial"/>
          <w:sz w:val="20"/>
          <w:szCs w:val="20"/>
        </w:rPr>
        <w:t xml:space="preserve"> and he keeps his promises. </w:t>
      </w:r>
      <w:r w:rsidR="00ED3AB0">
        <w:rPr>
          <w:rFonts w:cs="Arial"/>
          <w:sz w:val="20"/>
          <w:szCs w:val="20"/>
        </w:rPr>
        <w:t>Perhaps she</w:t>
      </w:r>
      <w:r w:rsidR="00D97C21" w:rsidRPr="00B559B5">
        <w:rPr>
          <w:rFonts w:cs="Arial"/>
          <w:sz w:val="20"/>
          <w:szCs w:val="20"/>
        </w:rPr>
        <w:t xml:space="preserve"> learned that </w:t>
      </w:r>
      <w:r w:rsidR="00ED3AB0">
        <w:rPr>
          <w:rFonts w:cs="Arial"/>
          <w:sz w:val="20"/>
          <w:szCs w:val="20"/>
        </w:rPr>
        <w:t>Yahweh</w:t>
      </w:r>
      <w:r w:rsidR="00D97C21" w:rsidRPr="00B559B5">
        <w:rPr>
          <w:rFonts w:cs="Arial"/>
          <w:sz w:val="20"/>
          <w:szCs w:val="20"/>
        </w:rPr>
        <w:t xml:space="preserve"> is merciful.</w:t>
      </w:r>
    </w:p>
    <w:p w14:paraId="0FFD00E1" w14:textId="77777777" w:rsidR="009D33A2" w:rsidRPr="00567D5F" w:rsidRDefault="00D97C21" w:rsidP="00F17CF2">
      <w:pPr>
        <w:pStyle w:val="CommentSection"/>
      </w:pPr>
      <w:r w:rsidRPr="00B559B5">
        <w:t>Comment Section:</w:t>
      </w:r>
      <w:r w:rsidRPr="00567D5F">
        <w:t xml:space="preserve"> </w:t>
      </w:r>
    </w:p>
    <w:p w14:paraId="0FFD00E3" w14:textId="473601DD" w:rsidR="009D33A2" w:rsidRPr="00B559B5" w:rsidRDefault="00D97C21" w:rsidP="008508BC">
      <w:pPr>
        <w:pStyle w:val="Heading1"/>
      </w:pPr>
      <w:bookmarkStart w:id="60" w:name="_heading=h.gllbm8auguho" w:colFirst="0" w:colLast="0"/>
      <w:bookmarkStart w:id="61" w:name="_Toc203574579"/>
      <w:bookmarkEnd w:id="60"/>
      <w:r w:rsidRPr="00B559B5">
        <w:lastRenderedPageBreak/>
        <w:t>1 Kings 19:15-21</w:t>
      </w:r>
      <w:r w:rsidR="00787E8B">
        <w:t xml:space="preserve"> </w:t>
      </w:r>
      <w:r w:rsidR="00787E8B">
        <w:tab/>
      </w:r>
      <w:r w:rsidRPr="00787E8B">
        <w:rPr>
          <w:rStyle w:val="Heading2Char"/>
        </w:rPr>
        <w:t>God tells Elijah to anoint Elisha as prophet</w:t>
      </w:r>
      <w:bookmarkEnd w:id="61"/>
    </w:p>
    <w:p w14:paraId="505445DE" w14:textId="2BE61570" w:rsidR="00C54FB3" w:rsidRDefault="00C54FB3" w:rsidP="00C54FB3">
      <w:pPr>
        <w:pStyle w:val="Background"/>
      </w:pPr>
      <w:r w:rsidRPr="00C54FB3">
        <w:rPr>
          <w:b/>
          <w:bCs w:val="0"/>
        </w:rPr>
        <w:t>Background:</w:t>
      </w:r>
      <w:r>
        <w:t xml:space="preserve"> Elijah had grown very discouraged. He told</w:t>
      </w:r>
      <w:r w:rsidR="00326DA5">
        <w:t xml:space="preserve"> God</w:t>
      </w:r>
      <w:r>
        <w:t xml:space="preserve"> that he had been very zealous for Yahweh, but the people of Israel had forsaken Yahweh’s covenant and torn down his altars. </w:t>
      </w:r>
      <w:r w:rsidR="00326DA5">
        <w:t>Elijah</w:t>
      </w:r>
      <w:r>
        <w:t xml:space="preserve"> said that all the prophets other than him were killed, and now he was in danger.</w:t>
      </w:r>
      <w:r w:rsidR="00FA79DF">
        <w:t xml:space="preserve"> This passage </w:t>
      </w:r>
      <w:r w:rsidR="00CF1A9F">
        <w:t xml:space="preserve">contains </w:t>
      </w:r>
      <w:r w:rsidR="00FA79DF">
        <w:t>Yahweh</w:t>
      </w:r>
      <w:r w:rsidR="00CF1A9F">
        <w:t>’s</w:t>
      </w:r>
      <w:r w:rsidR="00FA79DF">
        <w:t xml:space="preserve"> repl</w:t>
      </w:r>
      <w:r w:rsidR="00CF1A9F">
        <w:t>y</w:t>
      </w:r>
      <w:r w:rsidR="00FA79DF">
        <w:t xml:space="preserve"> to Elijah.</w:t>
      </w:r>
    </w:p>
    <w:p w14:paraId="20A04BC9" w14:textId="77777777" w:rsidR="00B669DB" w:rsidRPr="00170DC8" w:rsidRDefault="00B669DB" w:rsidP="00B669DB">
      <w:pPr>
        <w:pStyle w:val="Background"/>
        <w:rPr>
          <w:b/>
          <w:bCs w:val="0"/>
          <w:i/>
          <w:iCs/>
        </w:rPr>
      </w:pPr>
      <w:r w:rsidRPr="00170DC8">
        <w:rPr>
          <w:b/>
          <w:bCs w:val="0"/>
          <w:i/>
          <w:iCs/>
        </w:rPr>
        <w:t>Read the passage.</w:t>
      </w:r>
    </w:p>
    <w:p w14:paraId="0FFD00E4" w14:textId="4BC499FC" w:rsidR="009D33A2" w:rsidRPr="00B559B5" w:rsidRDefault="00D97C21" w:rsidP="00F94597">
      <w:pPr>
        <w:pStyle w:val="Part1"/>
      </w:pPr>
      <w:r w:rsidRPr="00B559B5">
        <w:t>Part 1</w:t>
      </w:r>
    </w:p>
    <w:p w14:paraId="0FFD00E5" w14:textId="77777777" w:rsidR="009D33A2" w:rsidRPr="00B559B5" w:rsidRDefault="00D97C21" w:rsidP="008D2059">
      <w:pPr>
        <w:pStyle w:val="Answerortell"/>
        <w:rPr>
          <w:b/>
          <w:sz w:val="32"/>
          <w:szCs w:val="32"/>
        </w:rPr>
      </w:pPr>
      <w:r w:rsidRPr="00B559B5">
        <w:t>Tell in your own words what you just read in these verses.</w:t>
      </w:r>
    </w:p>
    <w:p w14:paraId="0FFD00E6" w14:textId="69D3D779" w:rsidR="009D33A2" w:rsidRPr="00B559B5" w:rsidRDefault="00D97C21" w:rsidP="008D2059">
      <w:pPr>
        <w:pStyle w:val="Checklist2"/>
      </w:pPr>
      <w:r w:rsidRPr="00B559B5">
        <w:t>Yahweh told Elijah to go to the wilderness of Damascus</w:t>
      </w:r>
      <w:r w:rsidR="00C54FB3">
        <w:t>. He told Elijah</w:t>
      </w:r>
      <w:r w:rsidRPr="00B559B5">
        <w:t xml:space="preserve"> </w:t>
      </w:r>
      <w:r w:rsidR="00C54FB3">
        <w:t xml:space="preserve">to </w:t>
      </w:r>
      <w:r w:rsidRPr="00B559B5">
        <w:t xml:space="preserve">anoint Hazael king over Aram, </w:t>
      </w:r>
      <w:r w:rsidR="00EA1545">
        <w:t xml:space="preserve">to anoint </w:t>
      </w:r>
      <w:r w:rsidRPr="00B559B5">
        <w:t>Jehu king over Israel</w:t>
      </w:r>
      <w:r w:rsidR="00EA1545">
        <w:t>,</w:t>
      </w:r>
      <w:r w:rsidRPr="00B559B5">
        <w:t xml:space="preserve"> and </w:t>
      </w:r>
      <w:r w:rsidR="00EA1545">
        <w:t xml:space="preserve">to anoint </w:t>
      </w:r>
      <w:r w:rsidRPr="00B559B5">
        <w:t xml:space="preserve">Elisha to be prophet in </w:t>
      </w:r>
      <w:r w:rsidR="00EA1545">
        <w:t>Elijah’s</w:t>
      </w:r>
      <w:r w:rsidRPr="00B559B5">
        <w:t xml:space="preserve"> place. [19:15-16]</w:t>
      </w:r>
    </w:p>
    <w:p w14:paraId="0FFD00E7" w14:textId="5DFC69FD" w:rsidR="009D33A2" w:rsidRPr="00B559B5" w:rsidRDefault="007D3BBC" w:rsidP="008D2059">
      <w:pPr>
        <w:pStyle w:val="Checklist2"/>
      </w:pPr>
      <w:r>
        <w:t xml:space="preserve">Yahweh said that </w:t>
      </w:r>
      <w:r w:rsidR="00D97C21" w:rsidRPr="00B559B5">
        <w:t xml:space="preserve">Jehu would kill those who escaped from Hazael, and Elisha would kill those </w:t>
      </w:r>
      <w:r>
        <w:t xml:space="preserve">who </w:t>
      </w:r>
      <w:r w:rsidR="00D97C21" w:rsidRPr="00B559B5">
        <w:t xml:space="preserve">escaped from Jehu. [19:17] </w:t>
      </w:r>
    </w:p>
    <w:p w14:paraId="0FFD00E8" w14:textId="5C53493B" w:rsidR="009D33A2" w:rsidRPr="00B559B5" w:rsidRDefault="00D97C21" w:rsidP="008D2059">
      <w:pPr>
        <w:pStyle w:val="Checklist2"/>
      </w:pPr>
      <w:r w:rsidRPr="00B559B5">
        <w:t xml:space="preserve">Yahweh would keep a remnant of </w:t>
      </w:r>
      <w:r w:rsidR="007D3BBC">
        <w:t>7000</w:t>
      </w:r>
      <w:r w:rsidRPr="00B559B5">
        <w:t xml:space="preserve"> people who had not worshiped Baal. [19:18]</w:t>
      </w:r>
    </w:p>
    <w:p w14:paraId="0FFD00E9" w14:textId="523E1A8B" w:rsidR="009D33A2" w:rsidRPr="00B559B5" w:rsidRDefault="00D97C21" w:rsidP="008D2059">
      <w:pPr>
        <w:pStyle w:val="Checklist2"/>
      </w:pPr>
      <w:r w:rsidRPr="00B559B5">
        <w:t>Elijah found Elisha plowing in the field</w:t>
      </w:r>
      <w:r w:rsidR="007D3BBC">
        <w:t xml:space="preserve"> and</w:t>
      </w:r>
      <w:r w:rsidRPr="00B559B5">
        <w:t xml:space="preserve"> walked up to him</w:t>
      </w:r>
      <w:r w:rsidR="007D3BBC">
        <w:t>. Elijah</w:t>
      </w:r>
      <w:r w:rsidRPr="00B559B5">
        <w:t xml:space="preserve"> draped his cloak on </w:t>
      </w:r>
      <w:r w:rsidR="007D3BBC">
        <w:t>Elisha</w:t>
      </w:r>
      <w:r w:rsidRPr="00B559B5">
        <w:t>. [19:19]</w:t>
      </w:r>
    </w:p>
    <w:p w14:paraId="4A4A8BED" w14:textId="64BA32DA" w:rsidR="007D3BBC" w:rsidRDefault="00D97C21" w:rsidP="008D2059">
      <w:pPr>
        <w:pStyle w:val="Checklist2"/>
      </w:pPr>
      <w:r w:rsidRPr="00B559B5">
        <w:t xml:space="preserve">Elisha wanted to say goodbye to his parents before following Elijah. Elijah told him to think about what he had done to him. </w:t>
      </w:r>
      <w:r w:rsidR="007D3BBC">
        <w:t>[19:20]</w:t>
      </w:r>
    </w:p>
    <w:p w14:paraId="0FFD00EA" w14:textId="7DA1E031" w:rsidR="009D33A2" w:rsidRPr="00B559B5" w:rsidRDefault="00D97C21" w:rsidP="008D2059">
      <w:pPr>
        <w:pStyle w:val="Checklist2"/>
      </w:pPr>
      <w:r w:rsidRPr="00B559B5">
        <w:t>Elisha then killed his oxen, cooked the meat</w:t>
      </w:r>
      <w:r w:rsidR="007D3BBC">
        <w:t>,</w:t>
      </w:r>
      <w:r w:rsidRPr="00B559B5">
        <w:t xml:space="preserve"> and gave it to the people. Then he followed Elijah. [19:21] </w:t>
      </w:r>
    </w:p>
    <w:p w14:paraId="0FFD00EB" w14:textId="77777777" w:rsidR="009D33A2" w:rsidRPr="00B559B5" w:rsidRDefault="00D97C21" w:rsidP="00F94597">
      <w:pPr>
        <w:pStyle w:val="Part2"/>
      </w:pPr>
      <w:r w:rsidRPr="00B559B5">
        <w:t>Part 2</w:t>
      </w:r>
    </w:p>
    <w:p w14:paraId="0FFD00EC" w14:textId="77777777" w:rsidR="009D33A2" w:rsidRPr="00B559B5" w:rsidRDefault="00D97C21" w:rsidP="008D2059">
      <w:pPr>
        <w:pStyle w:val="Answerortell"/>
      </w:pPr>
      <w:r w:rsidRPr="00B559B5">
        <w:t>Answer the following questions.</w:t>
      </w:r>
    </w:p>
    <w:p w14:paraId="0FFD00ED" w14:textId="37A68CC8" w:rsidR="009D33A2" w:rsidRPr="00B559B5" w:rsidRDefault="008D2059">
      <w:pPr>
        <w:numPr>
          <w:ilvl w:val="0"/>
          <w:numId w:val="90"/>
        </w:numPr>
        <w:pBdr>
          <w:top w:val="nil"/>
          <w:left w:val="nil"/>
          <w:bottom w:val="nil"/>
          <w:right w:val="nil"/>
          <w:between w:val="nil"/>
        </w:pBdr>
        <w:spacing w:before="200" w:after="0"/>
        <w:rPr>
          <w:rFonts w:cs="Arial"/>
          <w:sz w:val="20"/>
          <w:szCs w:val="20"/>
        </w:rPr>
      </w:pPr>
      <w:r w:rsidRPr="00B559B5">
        <w:rPr>
          <w:rFonts w:cs="Arial"/>
          <w:sz w:val="20"/>
          <w:szCs w:val="20"/>
        </w:rPr>
        <w:t>[19:15-16</w:t>
      </w:r>
      <w:r w:rsidR="00D64C5F">
        <w:rPr>
          <w:rFonts w:cs="Arial"/>
          <w:sz w:val="20"/>
          <w:szCs w:val="20"/>
        </w:rPr>
        <w:t xml:space="preserve">]   </w:t>
      </w:r>
      <w:r w:rsidR="00D97C21" w:rsidRPr="00B559B5">
        <w:rPr>
          <w:rFonts w:cs="Arial"/>
          <w:sz w:val="20"/>
          <w:szCs w:val="20"/>
        </w:rPr>
        <w:t xml:space="preserve">What did Yahweh tell Elijah to do after he had arrived in the wilderness of Damascus? </w:t>
      </w:r>
    </w:p>
    <w:p w14:paraId="0FFD00EE" w14:textId="0CEADC9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told Elijah to anoint Hazael to be king over Aram, to anoint Jehu to be king over Israel, and to anoint Elisha to be prophet in </w:t>
      </w:r>
      <w:r w:rsidR="007D3BBC">
        <w:rPr>
          <w:rFonts w:cs="Arial"/>
          <w:sz w:val="20"/>
          <w:szCs w:val="20"/>
        </w:rPr>
        <w:t>Elijah’s</w:t>
      </w:r>
      <w:r w:rsidRPr="00B559B5">
        <w:rPr>
          <w:rFonts w:cs="Arial"/>
          <w:sz w:val="20"/>
          <w:szCs w:val="20"/>
        </w:rPr>
        <w:t xml:space="preserve"> place.</w:t>
      </w:r>
    </w:p>
    <w:p w14:paraId="0FFD00EF" w14:textId="77777777" w:rsidR="009D33A2" w:rsidRPr="00B559B5" w:rsidRDefault="009D33A2">
      <w:pPr>
        <w:pBdr>
          <w:top w:val="nil"/>
          <w:left w:val="nil"/>
          <w:bottom w:val="nil"/>
          <w:right w:val="nil"/>
          <w:between w:val="nil"/>
        </w:pBdr>
        <w:ind w:left="720"/>
        <w:rPr>
          <w:rFonts w:cs="Arial"/>
          <w:sz w:val="20"/>
          <w:szCs w:val="20"/>
        </w:rPr>
      </w:pPr>
    </w:p>
    <w:p w14:paraId="0FFD00F0" w14:textId="4705ECB1"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[19:17</w:t>
      </w:r>
      <w:r w:rsidR="00D64C5F">
        <w:rPr>
          <w:rFonts w:cs="Arial"/>
          <w:sz w:val="20"/>
          <w:szCs w:val="20"/>
        </w:rPr>
        <w:t xml:space="preserve">]   </w:t>
      </w:r>
      <w:r w:rsidR="00D97C21" w:rsidRPr="00B559B5">
        <w:rPr>
          <w:rFonts w:cs="Arial"/>
          <w:sz w:val="20"/>
          <w:szCs w:val="20"/>
        </w:rPr>
        <w:t xml:space="preserve">What did Yahweh say </w:t>
      </w:r>
      <w:r w:rsidR="007D3BBC">
        <w:rPr>
          <w:rFonts w:cs="Arial"/>
          <w:sz w:val="20"/>
          <w:szCs w:val="20"/>
        </w:rPr>
        <w:t xml:space="preserve">that </w:t>
      </w:r>
      <w:r w:rsidR="00D97C21" w:rsidRPr="00B559B5">
        <w:rPr>
          <w:rFonts w:cs="Arial"/>
          <w:sz w:val="20"/>
          <w:szCs w:val="20"/>
        </w:rPr>
        <w:t xml:space="preserve">Jehu and Elisha would do? </w:t>
      </w:r>
    </w:p>
    <w:p w14:paraId="0FFD00F1" w14:textId="5FC62EAC" w:rsidR="009D33A2" w:rsidRPr="00B559B5" w:rsidRDefault="007D3BBC">
      <w:pPr>
        <w:pBdr>
          <w:top w:val="nil"/>
          <w:left w:val="nil"/>
          <w:bottom w:val="nil"/>
          <w:right w:val="nil"/>
          <w:between w:val="nil"/>
        </w:pBdr>
        <w:ind w:left="720"/>
        <w:rPr>
          <w:rFonts w:cs="Arial"/>
          <w:sz w:val="20"/>
          <w:szCs w:val="20"/>
        </w:rPr>
      </w:pPr>
      <w:r>
        <w:rPr>
          <w:rFonts w:cs="Arial"/>
          <w:sz w:val="20"/>
          <w:szCs w:val="20"/>
        </w:rPr>
        <w:t xml:space="preserve">Yahweh said that </w:t>
      </w:r>
      <w:r w:rsidR="00D97C21" w:rsidRPr="00B559B5">
        <w:rPr>
          <w:rFonts w:cs="Arial"/>
          <w:sz w:val="20"/>
          <w:szCs w:val="20"/>
        </w:rPr>
        <w:t>Jehu would kill whoever escaped the sword of Hazael, and Elisha would kill those who escaped the sword of Jehu.</w:t>
      </w:r>
    </w:p>
    <w:p w14:paraId="0FFD00F2" w14:textId="77777777" w:rsidR="009D33A2" w:rsidRPr="00B559B5" w:rsidRDefault="009D33A2">
      <w:pPr>
        <w:pBdr>
          <w:top w:val="nil"/>
          <w:left w:val="nil"/>
          <w:bottom w:val="nil"/>
          <w:right w:val="nil"/>
          <w:between w:val="nil"/>
        </w:pBdr>
        <w:ind w:left="720"/>
        <w:rPr>
          <w:rFonts w:cs="Arial"/>
          <w:sz w:val="20"/>
          <w:szCs w:val="20"/>
        </w:rPr>
      </w:pPr>
    </w:p>
    <w:p w14:paraId="0FFD00F3" w14:textId="4E80CC3E"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[19:18</w:t>
      </w:r>
      <w:r w:rsidR="00D64C5F">
        <w:rPr>
          <w:rFonts w:cs="Arial"/>
          <w:sz w:val="20"/>
          <w:szCs w:val="20"/>
        </w:rPr>
        <w:t xml:space="preserve">]   </w:t>
      </w:r>
      <w:r w:rsidR="00D97C21" w:rsidRPr="00B559B5">
        <w:rPr>
          <w:rFonts w:cs="Arial"/>
          <w:sz w:val="20"/>
          <w:szCs w:val="20"/>
        </w:rPr>
        <w:t xml:space="preserve">What did Yahweh say </w:t>
      </w:r>
      <w:r w:rsidR="007D3BBC">
        <w:rPr>
          <w:rFonts w:cs="Arial"/>
          <w:sz w:val="20"/>
          <w:szCs w:val="20"/>
        </w:rPr>
        <w:t xml:space="preserve">that </w:t>
      </w:r>
      <w:r w:rsidR="00D97C21" w:rsidRPr="00B559B5">
        <w:rPr>
          <w:rFonts w:cs="Arial"/>
          <w:sz w:val="20"/>
          <w:szCs w:val="20"/>
        </w:rPr>
        <w:t xml:space="preserve">he would leave for himself? </w:t>
      </w:r>
    </w:p>
    <w:p w14:paraId="513155D3" w14:textId="77777777" w:rsidR="007D3BBC" w:rsidRDefault="00D97C21">
      <w:pPr>
        <w:pBdr>
          <w:top w:val="nil"/>
          <w:left w:val="nil"/>
          <w:bottom w:val="nil"/>
          <w:right w:val="nil"/>
          <w:between w:val="nil"/>
        </w:pBdr>
        <w:ind w:left="720"/>
        <w:rPr>
          <w:rFonts w:cs="Arial"/>
          <w:sz w:val="20"/>
          <w:szCs w:val="20"/>
        </w:rPr>
      </w:pPr>
      <w:r w:rsidRPr="00B559B5">
        <w:rPr>
          <w:rFonts w:cs="Arial"/>
          <w:sz w:val="20"/>
          <w:szCs w:val="20"/>
        </w:rPr>
        <w:t xml:space="preserve">He said he would leave </w:t>
      </w:r>
      <w:r w:rsidR="007D3BBC">
        <w:rPr>
          <w:rFonts w:cs="Arial"/>
          <w:sz w:val="20"/>
          <w:szCs w:val="20"/>
        </w:rPr>
        <w:t>7000</w:t>
      </w:r>
      <w:r w:rsidRPr="00B559B5">
        <w:rPr>
          <w:rFonts w:cs="Arial"/>
          <w:sz w:val="20"/>
          <w:szCs w:val="20"/>
        </w:rPr>
        <w:t xml:space="preserve"> people in Israel who had not worshiped Baal. </w:t>
      </w:r>
    </w:p>
    <w:p w14:paraId="2CD00EB6" w14:textId="77777777" w:rsidR="007D3BBC" w:rsidRDefault="007D3BBC">
      <w:pPr>
        <w:pBdr>
          <w:top w:val="nil"/>
          <w:left w:val="nil"/>
          <w:bottom w:val="nil"/>
          <w:right w:val="nil"/>
          <w:between w:val="nil"/>
        </w:pBdr>
        <w:ind w:left="720"/>
        <w:rPr>
          <w:rFonts w:cs="Arial"/>
          <w:sz w:val="20"/>
          <w:szCs w:val="20"/>
        </w:rPr>
      </w:pPr>
    </w:p>
    <w:p w14:paraId="26D6A349" w14:textId="717C1CB2" w:rsidR="007D3BBC" w:rsidRPr="007D3BBC" w:rsidRDefault="007D3BBC" w:rsidP="007D3BBC">
      <w:pPr>
        <w:pStyle w:val="ListParagraph"/>
        <w:numPr>
          <w:ilvl w:val="0"/>
          <w:numId w:val="90"/>
        </w:numPr>
        <w:pBdr>
          <w:top w:val="nil"/>
          <w:left w:val="nil"/>
          <w:bottom w:val="nil"/>
          <w:right w:val="nil"/>
          <w:between w:val="nil"/>
        </w:pBdr>
        <w:spacing w:after="0"/>
        <w:rPr>
          <w:rFonts w:cs="Arial"/>
          <w:sz w:val="20"/>
          <w:szCs w:val="20"/>
        </w:rPr>
      </w:pPr>
      <w:r>
        <w:rPr>
          <w:rFonts w:cs="Arial"/>
          <w:sz w:val="20"/>
          <w:szCs w:val="20"/>
        </w:rPr>
        <w:t xml:space="preserve">[19:18]   What do you think Yahweh </w:t>
      </w:r>
      <w:r w:rsidR="00C54FB3">
        <w:rPr>
          <w:rFonts w:cs="Arial"/>
          <w:sz w:val="20"/>
          <w:szCs w:val="20"/>
        </w:rPr>
        <w:t>meant by saying that</w:t>
      </w:r>
      <w:r>
        <w:rPr>
          <w:rFonts w:cs="Arial"/>
          <w:sz w:val="20"/>
          <w:szCs w:val="20"/>
        </w:rPr>
        <w:t xml:space="preserve"> he would leave these 7000 people for himself?</w:t>
      </w:r>
    </w:p>
    <w:p w14:paraId="0FFD00F4" w14:textId="44FDC2F3" w:rsidR="009D33A2" w:rsidRPr="00B559B5" w:rsidRDefault="007D3BBC">
      <w:pPr>
        <w:pBdr>
          <w:top w:val="nil"/>
          <w:left w:val="nil"/>
          <w:bottom w:val="nil"/>
          <w:right w:val="nil"/>
          <w:between w:val="nil"/>
        </w:pBdr>
        <w:ind w:left="720"/>
        <w:rPr>
          <w:rFonts w:cs="Arial"/>
          <w:sz w:val="20"/>
          <w:szCs w:val="20"/>
        </w:rPr>
      </w:pPr>
      <w:r w:rsidRPr="007D3BBC">
        <w:rPr>
          <w:rFonts w:cs="Arial"/>
          <w:i/>
          <w:iCs/>
          <w:sz w:val="20"/>
          <w:szCs w:val="20"/>
        </w:rPr>
        <w:t>(Answers may vary.)</w:t>
      </w:r>
      <w:r>
        <w:rPr>
          <w:rFonts w:cs="Arial"/>
          <w:sz w:val="20"/>
          <w:szCs w:val="20"/>
        </w:rPr>
        <w:t xml:space="preserve"> Perhaps Yahweh </w:t>
      </w:r>
      <w:r w:rsidR="00D97C21" w:rsidRPr="00B559B5">
        <w:rPr>
          <w:rFonts w:cs="Arial"/>
          <w:sz w:val="20"/>
          <w:szCs w:val="20"/>
        </w:rPr>
        <w:t>mean</w:t>
      </w:r>
      <w:r>
        <w:rPr>
          <w:rFonts w:cs="Arial"/>
          <w:sz w:val="20"/>
          <w:szCs w:val="20"/>
        </w:rPr>
        <w:t>t</w:t>
      </w:r>
      <w:r w:rsidR="00D97C21" w:rsidRPr="00B559B5">
        <w:rPr>
          <w:rFonts w:cs="Arial"/>
          <w:sz w:val="20"/>
          <w:szCs w:val="20"/>
        </w:rPr>
        <w:t xml:space="preserve"> </w:t>
      </w:r>
      <w:r>
        <w:rPr>
          <w:rFonts w:cs="Arial"/>
          <w:sz w:val="20"/>
          <w:szCs w:val="20"/>
        </w:rPr>
        <w:t xml:space="preserve">to encourage Elijah </w:t>
      </w:r>
      <w:r w:rsidR="00D97C21" w:rsidRPr="00B559B5">
        <w:rPr>
          <w:rFonts w:cs="Arial"/>
          <w:sz w:val="20"/>
          <w:szCs w:val="20"/>
        </w:rPr>
        <w:t>that</w:t>
      </w:r>
      <w:r>
        <w:rPr>
          <w:rFonts w:cs="Arial"/>
          <w:sz w:val="20"/>
          <w:szCs w:val="20"/>
        </w:rPr>
        <w:t xml:space="preserve"> there were many people that </w:t>
      </w:r>
      <w:r w:rsidR="00C54FB3">
        <w:rPr>
          <w:rFonts w:cs="Arial"/>
          <w:sz w:val="20"/>
          <w:szCs w:val="20"/>
        </w:rPr>
        <w:t>had</w:t>
      </w:r>
      <w:r>
        <w:rPr>
          <w:rFonts w:cs="Arial"/>
          <w:sz w:val="20"/>
          <w:szCs w:val="20"/>
        </w:rPr>
        <w:t xml:space="preserve"> not worship</w:t>
      </w:r>
      <w:r w:rsidR="00C54FB3">
        <w:rPr>
          <w:rFonts w:cs="Arial"/>
          <w:sz w:val="20"/>
          <w:szCs w:val="20"/>
        </w:rPr>
        <w:t>ed</w:t>
      </w:r>
      <w:r>
        <w:rPr>
          <w:rFonts w:cs="Arial"/>
          <w:sz w:val="20"/>
          <w:szCs w:val="20"/>
        </w:rPr>
        <w:t xml:space="preserve"> false gods. Perhaps Yahweh meant that he</w:t>
      </w:r>
      <w:r w:rsidR="00D97C21" w:rsidRPr="00B559B5">
        <w:rPr>
          <w:rFonts w:cs="Arial"/>
          <w:sz w:val="20"/>
          <w:szCs w:val="20"/>
        </w:rPr>
        <w:t xml:space="preserve"> would not allow those </w:t>
      </w:r>
      <w:r>
        <w:rPr>
          <w:rFonts w:cs="Arial"/>
          <w:sz w:val="20"/>
          <w:szCs w:val="20"/>
        </w:rPr>
        <w:t>7000</w:t>
      </w:r>
      <w:r w:rsidR="00D97C21" w:rsidRPr="00B559B5">
        <w:rPr>
          <w:rFonts w:cs="Arial"/>
          <w:sz w:val="20"/>
          <w:szCs w:val="20"/>
        </w:rPr>
        <w:t xml:space="preserve"> people to be killed.</w:t>
      </w:r>
      <w:r>
        <w:rPr>
          <w:rFonts w:cs="Arial"/>
          <w:sz w:val="20"/>
          <w:szCs w:val="20"/>
        </w:rPr>
        <w:t xml:space="preserve"> </w:t>
      </w:r>
    </w:p>
    <w:p w14:paraId="0FFD00F8" w14:textId="77777777" w:rsidR="009D33A2" w:rsidRPr="00B559B5" w:rsidRDefault="009D33A2">
      <w:pPr>
        <w:pBdr>
          <w:top w:val="nil"/>
          <w:left w:val="nil"/>
          <w:bottom w:val="nil"/>
          <w:right w:val="nil"/>
          <w:between w:val="nil"/>
        </w:pBdr>
        <w:ind w:left="720"/>
        <w:rPr>
          <w:rFonts w:cs="Arial"/>
          <w:sz w:val="20"/>
          <w:szCs w:val="20"/>
        </w:rPr>
      </w:pPr>
    </w:p>
    <w:p w14:paraId="0FFD00F9" w14:textId="4D87AF6F"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[19:19</w:t>
      </w:r>
      <w:r w:rsidR="00D64C5F">
        <w:rPr>
          <w:rFonts w:cs="Arial"/>
          <w:sz w:val="20"/>
          <w:szCs w:val="20"/>
        </w:rPr>
        <w:t xml:space="preserve">]   </w:t>
      </w:r>
      <w:r w:rsidR="00D97C21" w:rsidRPr="00B559B5">
        <w:rPr>
          <w:rFonts w:cs="Arial"/>
          <w:sz w:val="20"/>
          <w:szCs w:val="20"/>
        </w:rPr>
        <w:t xml:space="preserve">What was Elisha doing when Elijah saw him? </w:t>
      </w:r>
    </w:p>
    <w:p w14:paraId="0FFD00FA" w14:textId="0128CC0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was plowing the ground with twelve pairs of oxen</w:t>
      </w:r>
      <w:r w:rsidR="00FA79DF">
        <w:rPr>
          <w:rFonts w:cs="Arial"/>
          <w:sz w:val="20"/>
          <w:szCs w:val="20"/>
        </w:rPr>
        <w:t xml:space="preserve"> before him</w:t>
      </w:r>
      <w:r w:rsidRPr="00B559B5">
        <w:rPr>
          <w:rFonts w:cs="Arial"/>
          <w:sz w:val="20"/>
          <w:szCs w:val="20"/>
        </w:rPr>
        <w:t>, and he was guiding the twelfth pair.</w:t>
      </w:r>
    </w:p>
    <w:p w14:paraId="0FFD0100" w14:textId="07103739" w:rsidR="009D33A2" w:rsidRPr="00C54FB3" w:rsidRDefault="00C54FB3" w:rsidP="00C54FB3">
      <w:pPr>
        <w:pStyle w:val="Continuedline"/>
      </w:pPr>
      <w:r w:rsidRPr="00B559B5">
        <w:lastRenderedPageBreak/>
        <w:t>1 Kings 19:15-21 continued</w:t>
      </w:r>
    </w:p>
    <w:p w14:paraId="0FFD0101" w14:textId="744554E6"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[19:19</w:t>
      </w:r>
      <w:r w:rsidR="00D64C5F">
        <w:rPr>
          <w:rFonts w:cs="Arial"/>
          <w:sz w:val="20"/>
          <w:szCs w:val="20"/>
        </w:rPr>
        <w:t xml:space="preserve">]   </w:t>
      </w:r>
      <w:r w:rsidR="00D97C21" w:rsidRPr="00B559B5">
        <w:rPr>
          <w:rFonts w:cs="Arial"/>
          <w:sz w:val="20"/>
          <w:szCs w:val="20"/>
        </w:rPr>
        <w:t xml:space="preserve">What did Elijah do when he found Elisha? </w:t>
      </w:r>
    </w:p>
    <w:p w14:paraId="0FFD0102" w14:textId="20FA8934"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He went up and draped his cloak on </w:t>
      </w:r>
      <w:r w:rsidR="00C54FB3">
        <w:rPr>
          <w:rFonts w:cs="Arial"/>
          <w:sz w:val="20"/>
          <w:szCs w:val="20"/>
        </w:rPr>
        <w:t>Elisha</w:t>
      </w:r>
      <w:r w:rsidRPr="00B559B5">
        <w:rPr>
          <w:rFonts w:cs="Arial"/>
          <w:sz w:val="20"/>
          <w:szCs w:val="20"/>
        </w:rPr>
        <w:t>.</w:t>
      </w:r>
    </w:p>
    <w:p w14:paraId="23FCCCC7" w14:textId="77777777" w:rsidR="00C54FB3" w:rsidRPr="00B559B5" w:rsidRDefault="00C54FB3">
      <w:pPr>
        <w:pBdr>
          <w:top w:val="nil"/>
          <w:left w:val="nil"/>
          <w:bottom w:val="nil"/>
          <w:right w:val="nil"/>
          <w:between w:val="nil"/>
        </w:pBdr>
        <w:ind w:left="720"/>
        <w:rPr>
          <w:rFonts w:cs="Arial"/>
          <w:sz w:val="20"/>
          <w:szCs w:val="20"/>
        </w:rPr>
      </w:pPr>
    </w:p>
    <w:p w14:paraId="0FFD0104" w14:textId="29DBD1CD"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[19:20</w:t>
      </w:r>
      <w:r w:rsidR="00D64C5F">
        <w:rPr>
          <w:rFonts w:cs="Arial"/>
          <w:sz w:val="20"/>
          <w:szCs w:val="20"/>
        </w:rPr>
        <w:t xml:space="preserve">]   </w:t>
      </w:r>
      <w:r w:rsidR="00D97C21" w:rsidRPr="00B559B5">
        <w:rPr>
          <w:rFonts w:cs="Arial"/>
          <w:sz w:val="20"/>
          <w:szCs w:val="20"/>
        </w:rPr>
        <w:t xml:space="preserve">What did Elisha want to do first before following Elijah? </w:t>
      </w:r>
    </w:p>
    <w:p w14:paraId="0FFD0105" w14:textId="4ED24FE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wanted to</w:t>
      </w:r>
      <w:r w:rsidR="004415BE">
        <w:rPr>
          <w:rFonts w:cs="Arial"/>
          <w:sz w:val="20"/>
          <w:szCs w:val="20"/>
        </w:rPr>
        <w:t xml:space="preserve"> say farewell to his parents.</w:t>
      </w:r>
      <w:r w:rsidRPr="00B559B5">
        <w:rPr>
          <w:rFonts w:cs="Arial"/>
          <w:sz w:val="20"/>
          <w:szCs w:val="20"/>
        </w:rPr>
        <w:t xml:space="preserve"> </w:t>
      </w:r>
    </w:p>
    <w:p w14:paraId="0FFD0106" w14:textId="77777777" w:rsidR="009D33A2" w:rsidRPr="00B559B5" w:rsidRDefault="009D33A2">
      <w:pPr>
        <w:pBdr>
          <w:top w:val="nil"/>
          <w:left w:val="nil"/>
          <w:bottom w:val="nil"/>
          <w:right w:val="nil"/>
          <w:between w:val="nil"/>
        </w:pBdr>
        <w:ind w:left="720"/>
        <w:rPr>
          <w:rFonts w:cs="Arial"/>
          <w:sz w:val="20"/>
          <w:szCs w:val="20"/>
        </w:rPr>
      </w:pPr>
    </w:p>
    <w:p w14:paraId="0FFD0107" w14:textId="044F7656"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[19:20</w:t>
      </w:r>
      <w:r w:rsidR="00D64C5F">
        <w:rPr>
          <w:rFonts w:cs="Arial"/>
          <w:sz w:val="20"/>
          <w:szCs w:val="20"/>
        </w:rPr>
        <w:t xml:space="preserve">]   </w:t>
      </w:r>
      <w:r w:rsidR="00D97C21" w:rsidRPr="00B559B5">
        <w:rPr>
          <w:rFonts w:cs="Arial"/>
          <w:sz w:val="20"/>
          <w:szCs w:val="20"/>
        </w:rPr>
        <w:t xml:space="preserve">What did Elijah say when Elisha asked if he could go kiss his </w:t>
      </w:r>
      <w:proofErr w:type="gramStart"/>
      <w:r w:rsidR="00D97C21" w:rsidRPr="00B559B5">
        <w:rPr>
          <w:rFonts w:cs="Arial"/>
          <w:sz w:val="20"/>
          <w:szCs w:val="20"/>
        </w:rPr>
        <w:t>parents</w:t>
      </w:r>
      <w:proofErr w:type="gramEnd"/>
      <w:r w:rsidR="00D97C21" w:rsidRPr="00B559B5">
        <w:rPr>
          <w:rFonts w:cs="Arial"/>
          <w:sz w:val="20"/>
          <w:szCs w:val="20"/>
        </w:rPr>
        <w:t xml:space="preserve"> goodbye? </w:t>
      </w:r>
    </w:p>
    <w:p w14:paraId="0FFD0108"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Elijah told him to go back but think about what he had done to him.</w:t>
      </w:r>
    </w:p>
    <w:p w14:paraId="0FFD0109" w14:textId="77777777" w:rsidR="009D33A2" w:rsidRPr="00B559B5" w:rsidRDefault="009D33A2">
      <w:pPr>
        <w:pBdr>
          <w:top w:val="nil"/>
          <w:left w:val="nil"/>
          <w:bottom w:val="nil"/>
          <w:right w:val="nil"/>
          <w:between w:val="nil"/>
        </w:pBdr>
        <w:ind w:left="720"/>
        <w:rPr>
          <w:rFonts w:cs="Arial"/>
          <w:sz w:val="20"/>
          <w:szCs w:val="20"/>
        </w:rPr>
      </w:pPr>
    </w:p>
    <w:p w14:paraId="0FFD010A" w14:textId="58786EA6"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[19:21</w:t>
      </w:r>
      <w:r w:rsidR="00D64C5F">
        <w:rPr>
          <w:rFonts w:cs="Arial"/>
          <w:sz w:val="20"/>
          <w:szCs w:val="20"/>
        </w:rPr>
        <w:t xml:space="preserve">]   </w:t>
      </w:r>
      <w:r w:rsidR="00D97C21" w:rsidRPr="00B559B5">
        <w:rPr>
          <w:rFonts w:cs="Arial"/>
          <w:sz w:val="20"/>
          <w:szCs w:val="20"/>
        </w:rPr>
        <w:t xml:space="preserve">What did Elisha do with the pair of oxen he had been guiding and their yoke? </w:t>
      </w:r>
    </w:p>
    <w:p w14:paraId="0FFD010B" w14:textId="1E7470FF"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Elisha killed his oxen, and he used the wood from the yoke to cook the meat. Then he gave </w:t>
      </w:r>
      <w:r w:rsidR="00326DA5">
        <w:rPr>
          <w:rFonts w:cs="Arial"/>
          <w:sz w:val="20"/>
          <w:szCs w:val="20"/>
        </w:rPr>
        <w:t>the meat</w:t>
      </w:r>
      <w:r w:rsidRPr="00B559B5">
        <w:rPr>
          <w:rFonts w:cs="Arial"/>
          <w:sz w:val="20"/>
          <w:szCs w:val="20"/>
        </w:rPr>
        <w:t xml:space="preserve"> to the people to eat.</w:t>
      </w:r>
    </w:p>
    <w:p w14:paraId="425E9F97" w14:textId="77777777" w:rsidR="008D2059" w:rsidRPr="00B559B5" w:rsidRDefault="008D2059">
      <w:pPr>
        <w:pBdr>
          <w:top w:val="nil"/>
          <w:left w:val="nil"/>
          <w:bottom w:val="nil"/>
          <w:right w:val="nil"/>
          <w:between w:val="nil"/>
        </w:pBdr>
        <w:ind w:left="720"/>
        <w:rPr>
          <w:rFonts w:cs="Arial"/>
          <w:sz w:val="20"/>
          <w:szCs w:val="20"/>
        </w:rPr>
      </w:pPr>
    </w:p>
    <w:p w14:paraId="0FFD010C" w14:textId="060CEBC0"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[19:21</w:t>
      </w:r>
      <w:r w:rsidR="00D64C5F">
        <w:rPr>
          <w:rFonts w:cs="Arial"/>
          <w:sz w:val="20"/>
          <w:szCs w:val="20"/>
        </w:rPr>
        <w:t xml:space="preserve">]   </w:t>
      </w:r>
      <w:r w:rsidR="00D97C21" w:rsidRPr="00B559B5">
        <w:rPr>
          <w:rFonts w:cs="Arial"/>
          <w:sz w:val="20"/>
          <w:szCs w:val="20"/>
        </w:rPr>
        <w:t xml:space="preserve">Who do you think the people were? </w:t>
      </w:r>
    </w:p>
    <w:p w14:paraId="0FFD010D" w14:textId="46C679A8" w:rsidR="009D33A2" w:rsidRPr="00B559B5" w:rsidRDefault="00326DA5">
      <w:pPr>
        <w:pBdr>
          <w:top w:val="nil"/>
          <w:left w:val="nil"/>
          <w:bottom w:val="nil"/>
          <w:right w:val="nil"/>
          <w:between w:val="nil"/>
        </w:pBdr>
        <w:ind w:left="720"/>
        <w:rPr>
          <w:rFonts w:cs="Arial"/>
          <w:sz w:val="20"/>
          <w:szCs w:val="20"/>
        </w:rPr>
      </w:pPr>
      <w:r w:rsidRPr="00326DA5">
        <w:rPr>
          <w:rFonts w:cs="Arial"/>
          <w:i/>
          <w:iCs/>
          <w:sz w:val="20"/>
          <w:szCs w:val="20"/>
        </w:rPr>
        <w:t>(Answers may vary.)</w:t>
      </w:r>
      <w:r>
        <w:rPr>
          <w:rFonts w:cs="Arial"/>
          <w:sz w:val="20"/>
          <w:szCs w:val="20"/>
        </w:rPr>
        <w:t xml:space="preserve"> Perhaps they were</w:t>
      </w:r>
      <w:r w:rsidR="00D97C21" w:rsidRPr="00B559B5">
        <w:rPr>
          <w:rFonts w:cs="Arial"/>
          <w:sz w:val="20"/>
          <w:szCs w:val="20"/>
        </w:rPr>
        <w:t xml:space="preserve"> Elisha’s family and </w:t>
      </w:r>
      <w:r>
        <w:rPr>
          <w:rFonts w:cs="Arial"/>
          <w:sz w:val="20"/>
          <w:szCs w:val="20"/>
        </w:rPr>
        <w:t>o</w:t>
      </w:r>
      <w:r w:rsidR="00D97C21" w:rsidRPr="00B559B5">
        <w:rPr>
          <w:rFonts w:cs="Arial"/>
          <w:sz w:val="20"/>
          <w:szCs w:val="20"/>
        </w:rPr>
        <w:t>the</w:t>
      </w:r>
      <w:r>
        <w:rPr>
          <w:rFonts w:cs="Arial"/>
          <w:sz w:val="20"/>
          <w:szCs w:val="20"/>
        </w:rPr>
        <w:t>r</w:t>
      </w:r>
      <w:r w:rsidR="00D97C21" w:rsidRPr="00B559B5">
        <w:rPr>
          <w:rFonts w:cs="Arial"/>
          <w:sz w:val="20"/>
          <w:szCs w:val="20"/>
        </w:rPr>
        <w:t xml:space="preserve"> people who were plowing.</w:t>
      </w:r>
      <w:r>
        <w:rPr>
          <w:rFonts w:cs="Arial"/>
          <w:sz w:val="20"/>
          <w:szCs w:val="20"/>
        </w:rPr>
        <w:t xml:space="preserve"> Perhaps they were people in Elisha’s community.</w:t>
      </w:r>
    </w:p>
    <w:p w14:paraId="0FFD010E" w14:textId="77777777" w:rsidR="009D33A2" w:rsidRPr="00B559B5" w:rsidRDefault="009D33A2">
      <w:pPr>
        <w:pBdr>
          <w:top w:val="nil"/>
          <w:left w:val="nil"/>
          <w:bottom w:val="nil"/>
          <w:right w:val="nil"/>
          <w:between w:val="nil"/>
        </w:pBdr>
        <w:ind w:left="720"/>
        <w:rPr>
          <w:rFonts w:cs="Arial"/>
          <w:sz w:val="20"/>
          <w:szCs w:val="20"/>
        </w:rPr>
      </w:pPr>
    </w:p>
    <w:p w14:paraId="0FFD010F" w14:textId="415268A3" w:rsidR="009D33A2" w:rsidRPr="00B559B5" w:rsidRDefault="008D2059">
      <w:pPr>
        <w:numPr>
          <w:ilvl w:val="0"/>
          <w:numId w:val="90"/>
        </w:numPr>
        <w:pBdr>
          <w:top w:val="nil"/>
          <w:left w:val="nil"/>
          <w:bottom w:val="nil"/>
          <w:right w:val="nil"/>
          <w:between w:val="nil"/>
        </w:pBdr>
        <w:spacing w:after="0"/>
        <w:rPr>
          <w:rFonts w:cs="Arial"/>
          <w:sz w:val="20"/>
          <w:szCs w:val="20"/>
        </w:rPr>
      </w:pPr>
      <w:r w:rsidRPr="00B559B5">
        <w:rPr>
          <w:rFonts w:cs="Arial"/>
          <w:sz w:val="20"/>
          <w:szCs w:val="20"/>
        </w:rPr>
        <w:t>[19:21</w:t>
      </w:r>
      <w:r w:rsidR="00D64C5F">
        <w:rPr>
          <w:rFonts w:cs="Arial"/>
          <w:sz w:val="20"/>
          <w:szCs w:val="20"/>
        </w:rPr>
        <w:t xml:space="preserve">]   </w:t>
      </w:r>
      <w:r w:rsidR="00D97C21" w:rsidRPr="00B559B5">
        <w:rPr>
          <w:rFonts w:cs="Arial"/>
          <w:sz w:val="20"/>
          <w:szCs w:val="20"/>
        </w:rPr>
        <w:t xml:space="preserve">What did Elisha do after he gave meat to the people? </w:t>
      </w:r>
    </w:p>
    <w:p w14:paraId="065207DA" w14:textId="2A1F421A" w:rsidR="00B22726" w:rsidRPr="00B559B5" w:rsidRDefault="00D97C21" w:rsidP="008D2059">
      <w:pPr>
        <w:pBdr>
          <w:top w:val="nil"/>
          <w:left w:val="nil"/>
          <w:bottom w:val="nil"/>
          <w:right w:val="nil"/>
          <w:between w:val="nil"/>
        </w:pBdr>
        <w:ind w:left="720"/>
        <w:rPr>
          <w:rFonts w:cs="Arial"/>
          <w:sz w:val="20"/>
          <w:szCs w:val="20"/>
        </w:rPr>
      </w:pPr>
      <w:r w:rsidRPr="00B559B5">
        <w:rPr>
          <w:rFonts w:cs="Arial"/>
          <w:sz w:val="20"/>
          <w:szCs w:val="20"/>
        </w:rPr>
        <w:t>He went with Elijah and served him.</w:t>
      </w:r>
    </w:p>
    <w:p w14:paraId="0FFD0111" w14:textId="77777777" w:rsidR="009D33A2" w:rsidRPr="00567D5F" w:rsidRDefault="00D97C21" w:rsidP="00F17CF2">
      <w:pPr>
        <w:pStyle w:val="CommentSection"/>
      </w:pPr>
      <w:r w:rsidRPr="00B559B5">
        <w:t>Comment Section:</w:t>
      </w:r>
    </w:p>
    <w:p w14:paraId="0FFD0114" w14:textId="4D5EE0C0" w:rsidR="009D33A2" w:rsidRPr="00567D5F" w:rsidRDefault="00D97C21" w:rsidP="007439FC">
      <w:pPr>
        <w:spacing w:before="240" w:after="240"/>
        <w:rPr>
          <w:rFonts w:cs="Arial"/>
          <w:sz w:val="20"/>
        </w:rPr>
      </w:pPr>
      <w:r w:rsidRPr="00567D5F">
        <w:rPr>
          <w:rFonts w:cs="Arial"/>
          <w:sz w:val="20"/>
        </w:rPr>
        <w:t xml:space="preserve"> </w:t>
      </w:r>
    </w:p>
    <w:p w14:paraId="0FFD0115" w14:textId="77777777" w:rsidR="009D33A2" w:rsidRPr="00B559B5" w:rsidRDefault="00D97C21">
      <w:pPr>
        <w:rPr>
          <w:rFonts w:cs="Arial"/>
          <w:b/>
          <w:sz w:val="44"/>
          <w:szCs w:val="44"/>
        </w:rPr>
      </w:pPr>
      <w:bookmarkStart w:id="62" w:name="_heading=h.3ls5o66" w:colFirst="0" w:colLast="0"/>
      <w:bookmarkEnd w:id="62"/>
      <w:r w:rsidRPr="00567D5F">
        <w:rPr>
          <w:rFonts w:cs="Arial"/>
          <w:sz w:val="20"/>
        </w:rPr>
        <w:br w:type="page"/>
      </w:r>
    </w:p>
    <w:p w14:paraId="0FFD0116" w14:textId="77777777" w:rsidR="009D33A2" w:rsidRPr="007439FC" w:rsidRDefault="00D97C21" w:rsidP="008508BC">
      <w:pPr>
        <w:pStyle w:val="Heading1"/>
        <w:rPr>
          <w:rStyle w:val="Heading2Char"/>
        </w:rPr>
      </w:pPr>
      <w:bookmarkStart w:id="63" w:name="_Toc203574580"/>
      <w:r w:rsidRPr="00B559B5">
        <w:lastRenderedPageBreak/>
        <w:t>2 Kings 2:1-14</w:t>
      </w:r>
      <w:r w:rsidRPr="00B559B5">
        <w:tab/>
      </w:r>
      <w:r w:rsidRPr="007439FC">
        <w:rPr>
          <w:rStyle w:val="Heading2Char"/>
        </w:rPr>
        <w:t>Elijah is taken up to heaven</w:t>
      </w:r>
      <w:bookmarkEnd w:id="63"/>
    </w:p>
    <w:p w14:paraId="0FFD0117" w14:textId="77777777" w:rsidR="009D33A2" w:rsidRPr="00B559B5" w:rsidRDefault="00D97C21" w:rsidP="008D2059">
      <w:pPr>
        <w:pStyle w:val="Background"/>
      </w:pPr>
      <w:r w:rsidRPr="00B559B5">
        <w:rPr>
          <w:b/>
        </w:rPr>
        <w:t xml:space="preserve">Background: </w:t>
      </w:r>
      <w:r w:rsidRPr="00B559B5">
        <w:t>Elijah was a prophet in Israel. In 1 Kings 19, God told Elijah to anoint Elisha to be prophet after him.</w:t>
      </w:r>
    </w:p>
    <w:p w14:paraId="59077886" w14:textId="77777777" w:rsidR="00B669DB" w:rsidRPr="00170DC8" w:rsidRDefault="00B669DB" w:rsidP="00B669DB">
      <w:pPr>
        <w:pStyle w:val="Background"/>
        <w:rPr>
          <w:b/>
          <w:bCs w:val="0"/>
          <w:i/>
          <w:iCs/>
        </w:rPr>
      </w:pPr>
      <w:r w:rsidRPr="00170DC8">
        <w:rPr>
          <w:b/>
          <w:bCs w:val="0"/>
          <w:i/>
          <w:iCs/>
        </w:rPr>
        <w:t>Read the passage.</w:t>
      </w:r>
    </w:p>
    <w:p w14:paraId="0FFD0118" w14:textId="77777777" w:rsidR="009D33A2" w:rsidRPr="00B559B5" w:rsidRDefault="00D97C21" w:rsidP="00F94597">
      <w:pPr>
        <w:pStyle w:val="Part1"/>
      </w:pPr>
      <w:r w:rsidRPr="00B559B5">
        <w:t>Part 1</w:t>
      </w:r>
    </w:p>
    <w:p w14:paraId="0FFD0119" w14:textId="77777777" w:rsidR="009D33A2" w:rsidRPr="00B559B5" w:rsidRDefault="00D97C21" w:rsidP="008D2059">
      <w:pPr>
        <w:pStyle w:val="Answerortell"/>
        <w:rPr>
          <w:b/>
          <w:sz w:val="32"/>
          <w:szCs w:val="32"/>
        </w:rPr>
      </w:pPr>
      <w:r w:rsidRPr="00B559B5">
        <w:t>Tell in your own words what you just read in these verses.</w:t>
      </w:r>
    </w:p>
    <w:p w14:paraId="0FFD011A" w14:textId="4553B076" w:rsidR="009D33A2" w:rsidRPr="00B559B5" w:rsidRDefault="00D97C21" w:rsidP="008D2059">
      <w:pPr>
        <w:pStyle w:val="Checklist2"/>
      </w:pPr>
      <w:r w:rsidRPr="00B559B5">
        <w:t xml:space="preserve">When Yahweh was about to take Elijah to heaven, he </w:t>
      </w:r>
      <w:r w:rsidR="00E118DC">
        <w:t>sent</w:t>
      </w:r>
      <w:r w:rsidRPr="00B559B5">
        <w:t xml:space="preserve"> Elijah to three different places. </w:t>
      </w:r>
      <w:r w:rsidR="00E118DC">
        <w:t>[2:1-6]</w:t>
      </w:r>
    </w:p>
    <w:p w14:paraId="0FFD011B" w14:textId="33116784" w:rsidR="009D33A2" w:rsidRPr="00B559B5" w:rsidRDefault="00E118DC" w:rsidP="008D2059">
      <w:pPr>
        <w:pStyle w:val="Checklist2"/>
      </w:pPr>
      <w:r>
        <w:t>Each time he was</w:t>
      </w:r>
      <w:r w:rsidR="00172CB8">
        <w:t xml:space="preserve"> sent on</w:t>
      </w:r>
      <w:r w:rsidR="00D97C21" w:rsidRPr="00B559B5">
        <w:t xml:space="preserve">, Elijah told Elisha to stay </w:t>
      </w:r>
      <w:r>
        <w:t>in th</w:t>
      </w:r>
      <w:r w:rsidR="00172CB8">
        <w:t>e</w:t>
      </w:r>
      <w:r>
        <w:t xml:space="preserve"> place</w:t>
      </w:r>
      <w:r w:rsidR="00172CB8">
        <w:t xml:space="preserve"> they were</w:t>
      </w:r>
      <w:r w:rsidR="00D97C21" w:rsidRPr="00B559B5">
        <w:t>, but Elisha w</w:t>
      </w:r>
      <w:r>
        <w:t>ould not leave</w:t>
      </w:r>
      <w:r w:rsidR="00D97C21" w:rsidRPr="00B559B5">
        <w:t xml:space="preserve"> </w:t>
      </w:r>
      <w:r>
        <w:t>Elijah</w:t>
      </w:r>
      <w:r w:rsidR="00D97C21" w:rsidRPr="00B559B5">
        <w:t>. [2:1-6]</w:t>
      </w:r>
    </w:p>
    <w:p w14:paraId="0FFD011C" w14:textId="0543F681" w:rsidR="009D33A2" w:rsidRPr="00B559B5" w:rsidRDefault="00D97C21" w:rsidP="008D2059">
      <w:pPr>
        <w:pStyle w:val="Checklist2"/>
      </w:pPr>
      <w:r w:rsidRPr="00B559B5">
        <w:t xml:space="preserve">At each place, </w:t>
      </w:r>
      <w:r w:rsidR="00E118DC">
        <w:t xml:space="preserve">the sons of </w:t>
      </w:r>
      <w:r w:rsidRPr="00B559B5">
        <w:t xml:space="preserve">prophets </w:t>
      </w:r>
      <w:r w:rsidR="00172CB8">
        <w:t>asked</w:t>
      </w:r>
      <w:r w:rsidRPr="00B559B5">
        <w:t xml:space="preserve"> </w:t>
      </w:r>
      <w:r w:rsidR="00172CB8">
        <w:t xml:space="preserve">if </w:t>
      </w:r>
      <w:r w:rsidRPr="00B559B5">
        <w:t xml:space="preserve">Elisha </w:t>
      </w:r>
      <w:r w:rsidR="00172CB8">
        <w:t xml:space="preserve">knew </w:t>
      </w:r>
      <w:r w:rsidRPr="00B559B5">
        <w:t xml:space="preserve">that </w:t>
      </w:r>
      <w:r w:rsidR="00E118DC">
        <w:t>Yahweh</w:t>
      </w:r>
      <w:r w:rsidRPr="00B559B5">
        <w:t xml:space="preserve"> would take Elijah away from him. </w:t>
      </w:r>
      <w:r w:rsidR="00E118DC">
        <w:t xml:space="preserve">Elisha told them that he knew but didn’t want them to talk about it. </w:t>
      </w:r>
      <w:r w:rsidRPr="00B559B5">
        <w:t>[2:1-6]</w:t>
      </w:r>
    </w:p>
    <w:p w14:paraId="0FFD011D" w14:textId="3756F15B" w:rsidR="009D33A2" w:rsidRPr="00B559B5" w:rsidRDefault="00E118DC" w:rsidP="008D2059">
      <w:pPr>
        <w:pStyle w:val="Checklist2"/>
      </w:pPr>
      <w:r>
        <w:t>When they got to</w:t>
      </w:r>
      <w:r w:rsidR="00D97C21" w:rsidRPr="00B559B5">
        <w:t xml:space="preserve"> the Jordan</w:t>
      </w:r>
      <w:r w:rsidR="00A07522">
        <w:t xml:space="preserve"> River</w:t>
      </w:r>
      <w:r w:rsidR="00D97C21" w:rsidRPr="00B559B5">
        <w:t>, Elijah struck the water with his cloa</w:t>
      </w:r>
      <w:r w:rsidR="00A07522">
        <w:t>k. T</w:t>
      </w:r>
      <w:r w:rsidR="00D97C21" w:rsidRPr="00B559B5">
        <w:t>he river divided, and the</w:t>
      </w:r>
      <w:r w:rsidR="00172CB8">
        <w:t xml:space="preserve"> two men</w:t>
      </w:r>
      <w:r w:rsidR="00D97C21" w:rsidRPr="00B559B5">
        <w:t xml:space="preserve"> walked across on dry land. [2:</w:t>
      </w:r>
      <w:r>
        <w:t>7-</w:t>
      </w:r>
      <w:r w:rsidR="00D97C21" w:rsidRPr="00B559B5">
        <w:t>8]</w:t>
      </w:r>
    </w:p>
    <w:p w14:paraId="0FFD011E" w14:textId="653927B8" w:rsidR="009D33A2" w:rsidRPr="00B559B5" w:rsidRDefault="00D97C21" w:rsidP="008D2059">
      <w:pPr>
        <w:pStyle w:val="Checklist2"/>
      </w:pPr>
      <w:r w:rsidRPr="00B559B5">
        <w:t xml:space="preserve">Elisha asked Elijah for a double portion of Elijah’s spirit. </w:t>
      </w:r>
      <w:r w:rsidR="00A07522">
        <w:t xml:space="preserve">Elijah said that if Elisha saw him being taken away, Elisha would get what he asked. </w:t>
      </w:r>
      <w:r w:rsidRPr="00B559B5">
        <w:t>[2:9-10]</w:t>
      </w:r>
    </w:p>
    <w:p w14:paraId="0FFD011F" w14:textId="0A18E350" w:rsidR="009D33A2" w:rsidRPr="00B559B5" w:rsidRDefault="00D97C21" w:rsidP="008D2059">
      <w:pPr>
        <w:pStyle w:val="Checklist2"/>
      </w:pPr>
      <w:r w:rsidRPr="00B559B5">
        <w:t xml:space="preserve">A chariot of fire came and took Elijah into heaven, and Elisha saw it happen. </w:t>
      </w:r>
      <w:r w:rsidR="00A07522">
        <w:t xml:space="preserve">Elisha tore his clothes. </w:t>
      </w:r>
      <w:r w:rsidRPr="00B559B5">
        <w:t>[2:11-12]</w:t>
      </w:r>
    </w:p>
    <w:p w14:paraId="0FFD0120" w14:textId="45144799" w:rsidR="009D33A2" w:rsidRPr="00B559B5" w:rsidRDefault="00D97C21" w:rsidP="008D2059">
      <w:pPr>
        <w:pStyle w:val="Checklist2"/>
      </w:pPr>
      <w:r w:rsidRPr="00B559B5">
        <w:t xml:space="preserve">Elisha picked up Elijah’s cloak and struck the </w:t>
      </w:r>
      <w:r w:rsidR="00A07522">
        <w:t>wat</w:t>
      </w:r>
      <w:r w:rsidRPr="00B559B5">
        <w:t>er with it</w:t>
      </w:r>
      <w:r w:rsidR="00A07522">
        <w:t>. T</w:t>
      </w:r>
      <w:r w:rsidRPr="00B559B5">
        <w:t xml:space="preserve">he river divided again, and he walked across. [2:13-14] </w:t>
      </w:r>
    </w:p>
    <w:p w14:paraId="0FFD0121" w14:textId="77777777" w:rsidR="009D33A2" w:rsidRPr="00B559B5" w:rsidRDefault="00D97C21" w:rsidP="00F94597">
      <w:pPr>
        <w:pStyle w:val="Part2"/>
      </w:pPr>
      <w:r w:rsidRPr="00B559B5">
        <w:t>Part 2</w:t>
      </w:r>
    </w:p>
    <w:p w14:paraId="0FFD0122" w14:textId="77777777" w:rsidR="009D33A2" w:rsidRPr="00B559B5" w:rsidRDefault="00D97C21" w:rsidP="008D2059">
      <w:pPr>
        <w:pStyle w:val="Answerortell"/>
      </w:pPr>
      <w:r w:rsidRPr="00B559B5">
        <w:t>Answer the following questions.</w:t>
      </w:r>
    </w:p>
    <w:p w14:paraId="0FFD0123" w14:textId="0F5FD735" w:rsidR="009D33A2" w:rsidRPr="00B559B5" w:rsidRDefault="00562776">
      <w:pPr>
        <w:numPr>
          <w:ilvl w:val="0"/>
          <w:numId w:val="4"/>
        </w:numPr>
        <w:pBdr>
          <w:top w:val="nil"/>
          <w:left w:val="nil"/>
          <w:bottom w:val="nil"/>
          <w:right w:val="nil"/>
          <w:between w:val="nil"/>
        </w:pBdr>
        <w:spacing w:before="200" w:after="0"/>
        <w:rPr>
          <w:rFonts w:cs="Arial"/>
          <w:sz w:val="20"/>
          <w:szCs w:val="20"/>
        </w:rPr>
      </w:pPr>
      <w:r w:rsidRPr="00B559B5">
        <w:rPr>
          <w:rFonts w:cs="Arial"/>
          <w:sz w:val="20"/>
          <w:szCs w:val="20"/>
        </w:rPr>
        <w:t>[2:1</w:t>
      </w:r>
      <w:r w:rsidR="00D64C5F">
        <w:rPr>
          <w:rFonts w:cs="Arial"/>
          <w:sz w:val="20"/>
          <w:szCs w:val="20"/>
        </w:rPr>
        <w:t xml:space="preserve">]   </w:t>
      </w:r>
      <w:r w:rsidR="00D97C21" w:rsidRPr="00B559B5">
        <w:rPr>
          <w:rFonts w:cs="Arial"/>
          <w:sz w:val="20"/>
          <w:szCs w:val="20"/>
        </w:rPr>
        <w:t>What was Yahweh going to do soon</w:t>
      </w:r>
      <w:r w:rsidR="00A07522">
        <w:rPr>
          <w:rFonts w:cs="Arial"/>
          <w:sz w:val="20"/>
          <w:szCs w:val="20"/>
        </w:rPr>
        <w:t>, when Elijah and Elisha were on their way from Gilgal</w:t>
      </w:r>
      <w:r w:rsidR="00D97C21" w:rsidRPr="00B559B5">
        <w:rPr>
          <w:rFonts w:cs="Arial"/>
          <w:sz w:val="20"/>
          <w:szCs w:val="20"/>
        </w:rPr>
        <w:t xml:space="preserve">? </w:t>
      </w:r>
    </w:p>
    <w:p w14:paraId="0FFD0124" w14:textId="3FACBA40" w:rsidR="009D33A2" w:rsidRPr="00B559B5" w:rsidRDefault="00A07522">
      <w:pPr>
        <w:pBdr>
          <w:top w:val="nil"/>
          <w:left w:val="nil"/>
          <w:bottom w:val="nil"/>
          <w:right w:val="nil"/>
          <w:between w:val="nil"/>
        </w:pBdr>
        <w:ind w:left="720"/>
        <w:rPr>
          <w:rFonts w:cs="Arial"/>
          <w:sz w:val="20"/>
          <w:szCs w:val="20"/>
        </w:rPr>
      </w:pPr>
      <w:r>
        <w:rPr>
          <w:rFonts w:cs="Arial"/>
          <w:sz w:val="20"/>
          <w:szCs w:val="20"/>
        </w:rPr>
        <w:t>Yahweh</w:t>
      </w:r>
      <w:r w:rsidR="00D97C21" w:rsidRPr="00B559B5">
        <w:rPr>
          <w:rFonts w:cs="Arial"/>
          <w:sz w:val="20"/>
          <w:szCs w:val="20"/>
        </w:rPr>
        <w:t xml:space="preserve"> was going to take Elijah </w:t>
      </w:r>
      <w:r w:rsidR="00FD72C2">
        <w:rPr>
          <w:rFonts w:cs="Arial"/>
          <w:sz w:val="20"/>
          <w:szCs w:val="20"/>
        </w:rPr>
        <w:t>to heaven by</w:t>
      </w:r>
      <w:r w:rsidR="00D97C21" w:rsidRPr="00B559B5">
        <w:rPr>
          <w:rFonts w:cs="Arial"/>
          <w:sz w:val="20"/>
          <w:szCs w:val="20"/>
        </w:rPr>
        <w:t xml:space="preserve"> a whirlwind.</w:t>
      </w:r>
    </w:p>
    <w:p w14:paraId="0FFD0125" w14:textId="77777777" w:rsidR="009D33A2" w:rsidRPr="00B559B5" w:rsidRDefault="009D33A2">
      <w:pPr>
        <w:pBdr>
          <w:top w:val="nil"/>
          <w:left w:val="nil"/>
          <w:bottom w:val="nil"/>
          <w:right w:val="nil"/>
          <w:between w:val="nil"/>
        </w:pBdr>
        <w:ind w:left="720"/>
        <w:rPr>
          <w:rFonts w:cs="Arial"/>
          <w:sz w:val="20"/>
          <w:szCs w:val="20"/>
        </w:rPr>
      </w:pPr>
    </w:p>
    <w:p w14:paraId="0FFD0126" w14:textId="5C53519A"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[2:2</w:t>
      </w:r>
      <w:r w:rsidR="00D64C5F">
        <w:rPr>
          <w:rFonts w:cs="Arial"/>
          <w:sz w:val="20"/>
          <w:szCs w:val="20"/>
        </w:rPr>
        <w:t xml:space="preserve">]   </w:t>
      </w:r>
      <w:r w:rsidR="00D97C21" w:rsidRPr="00B559B5">
        <w:rPr>
          <w:rFonts w:cs="Arial"/>
          <w:sz w:val="20"/>
          <w:szCs w:val="20"/>
        </w:rPr>
        <w:t xml:space="preserve">What did Elijah tell Elisha to do? </w:t>
      </w:r>
    </w:p>
    <w:p w14:paraId="0FFD0127" w14:textId="4B444E62" w:rsidR="009D33A2" w:rsidRPr="00B559B5" w:rsidRDefault="00A07522">
      <w:pPr>
        <w:pBdr>
          <w:top w:val="nil"/>
          <w:left w:val="nil"/>
          <w:bottom w:val="nil"/>
          <w:right w:val="nil"/>
          <w:between w:val="nil"/>
        </w:pBdr>
        <w:ind w:left="720"/>
        <w:rPr>
          <w:rFonts w:cs="Arial"/>
          <w:sz w:val="20"/>
          <w:szCs w:val="20"/>
        </w:rPr>
      </w:pPr>
      <w:r>
        <w:rPr>
          <w:rFonts w:cs="Arial"/>
          <w:sz w:val="20"/>
          <w:szCs w:val="20"/>
        </w:rPr>
        <w:t>Elijah</w:t>
      </w:r>
      <w:r w:rsidR="00D97C21" w:rsidRPr="00B559B5">
        <w:rPr>
          <w:rFonts w:cs="Arial"/>
          <w:sz w:val="20"/>
          <w:szCs w:val="20"/>
        </w:rPr>
        <w:t xml:space="preserve"> told </w:t>
      </w:r>
      <w:r>
        <w:rPr>
          <w:rFonts w:cs="Arial"/>
          <w:sz w:val="20"/>
          <w:szCs w:val="20"/>
        </w:rPr>
        <w:t>him</w:t>
      </w:r>
      <w:r w:rsidR="00D97C21" w:rsidRPr="00B559B5">
        <w:rPr>
          <w:rFonts w:cs="Arial"/>
          <w:sz w:val="20"/>
          <w:szCs w:val="20"/>
        </w:rPr>
        <w:t xml:space="preserve"> to stay there</w:t>
      </w:r>
      <w:r>
        <w:rPr>
          <w:rFonts w:cs="Arial"/>
          <w:sz w:val="20"/>
          <w:szCs w:val="20"/>
        </w:rPr>
        <w:t>,</w:t>
      </w:r>
      <w:r w:rsidR="00D97C21" w:rsidRPr="00B559B5">
        <w:rPr>
          <w:rFonts w:cs="Arial"/>
          <w:sz w:val="20"/>
          <w:szCs w:val="20"/>
        </w:rPr>
        <w:t xml:space="preserve"> because Yahweh had sent </w:t>
      </w:r>
      <w:r>
        <w:rPr>
          <w:rFonts w:cs="Arial"/>
          <w:sz w:val="20"/>
          <w:szCs w:val="20"/>
        </w:rPr>
        <w:t>Elijah</w:t>
      </w:r>
      <w:r w:rsidR="00D97C21" w:rsidRPr="00B559B5">
        <w:rPr>
          <w:rFonts w:cs="Arial"/>
          <w:sz w:val="20"/>
          <w:szCs w:val="20"/>
        </w:rPr>
        <w:t xml:space="preserve"> to Bethel.</w:t>
      </w:r>
    </w:p>
    <w:p w14:paraId="0FFD0128" w14:textId="77777777" w:rsidR="009D33A2" w:rsidRPr="00B559B5" w:rsidRDefault="009D33A2">
      <w:pPr>
        <w:pBdr>
          <w:top w:val="nil"/>
          <w:left w:val="nil"/>
          <w:bottom w:val="nil"/>
          <w:right w:val="nil"/>
          <w:between w:val="nil"/>
        </w:pBdr>
        <w:ind w:left="720"/>
        <w:rPr>
          <w:rFonts w:cs="Arial"/>
          <w:sz w:val="20"/>
          <w:szCs w:val="20"/>
        </w:rPr>
      </w:pPr>
    </w:p>
    <w:p w14:paraId="0FFD0129" w14:textId="3BBA6166"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[2:1</w:t>
      </w:r>
      <w:r w:rsidR="00D64C5F">
        <w:rPr>
          <w:rFonts w:cs="Arial"/>
          <w:sz w:val="20"/>
          <w:szCs w:val="20"/>
        </w:rPr>
        <w:t xml:space="preserve">]   </w:t>
      </w:r>
      <w:r w:rsidR="00D97C21" w:rsidRPr="00B559B5">
        <w:rPr>
          <w:rFonts w:cs="Arial"/>
          <w:sz w:val="20"/>
          <w:szCs w:val="20"/>
        </w:rPr>
        <w:t xml:space="preserve">What did Elisha do? </w:t>
      </w:r>
    </w:p>
    <w:p w14:paraId="0FFD012A" w14:textId="56CABF9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A07522">
        <w:rPr>
          <w:rFonts w:cs="Arial"/>
          <w:sz w:val="20"/>
          <w:szCs w:val="20"/>
        </w:rPr>
        <w:t>said</w:t>
      </w:r>
      <w:r w:rsidRPr="00B559B5">
        <w:rPr>
          <w:rFonts w:cs="Arial"/>
          <w:sz w:val="20"/>
          <w:szCs w:val="20"/>
        </w:rPr>
        <w:t xml:space="preserve"> that he would not leave </w:t>
      </w:r>
      <w:r w:rsidR="00A07522">
        <w:rPr>
          <w:rFonts w:cs="Arial"/>
          <w:sz w:val="20"/>
          <w:szCs w:val="20"/>
        </w:rPr>
        <w:t>Elijah</w:t>
      </w:r>
      <w:r w:rsidRPr="00B559B5">
        <w:rPr>
          <w:rFonts w:cs="Arial"/>
          <w:sz w:val="20"/>
          <w:szCs w:val="20"/>
        </w:rPr>
        <w:t>, and he went to Bethel with Elijah.</w:t>
      </w:r>
    </w:p>
    <w:p w14:paraId="0FFD012B" w14:textId="77777777" w:rsidR="009D33A2" w:rsidRPr="00B559B5" w:rsidRDefault="009D33A2">
      <w:pPr>
        <w:pBdr>
          <w:top w:val="nil"/>
          <w:left w:val="nil"/>
          <w:bottom w:val="nil"/>
          <w:right w:val="nil"/>
          <w:between w:val="nil"/>
        </w:pBdr>
        <w:ind w:left="720"/>
        <w:rPr>
          <w:rFonts w:cs="Arial"/>
          <w:sz w:val="20"/>
          <w:szCs w:val="20"/>
        </w:rPr>
      </w:pPr>
    </w:p>
    <w:p w14:paraId="0FFD012C" w14:textId="1D544B6E"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[2:3</w:t>
      </w:r>
      <w:r w:rsidR="00D64C5F">
        <w:rPr>
          <w:rFonts w:cs="Arial"/>
          <w:sz w:val="20"/>
          <w:szCs w:val="20"/>
        </w:rPr>
        <w:t xml:space="preserve">]   </w:t>
      </w:r>
      <w:r w:rsidR="00D97C21" w:rsidRPr="00B559B5">
        <w:rPr>
          <w:rFonts w:cs="Arial"/>
          <w:sz w:val="20"/>
          <w:szCs w:val="20"/>
        </w:rPr>
        <w:t xml:space="preserve">What did Elisha say to the prophets in Bethel when they </w:t>
      </w:r>
      <w:r w:rsidR="00172CB8">
        <w:rPr>
          <w:rFonts w:cs="Arial"/>
          <w:sz w:val="20"/>
          <w:szCs w:val="20"/>
        </w:rPr>
        <w:t>asked if he knew</w:t>
      </w:r>
      <w:r w:rsidR="00D97C21" w:rsidRPr="00B559B5">
        <w:rPr>
          <w:rFonts w:cs="Arial"/>
          <w:sz w:val="20"/>
          <w:szCs w:val="20"/>
        </w:rPr>
        <w:t xml:space="preserve"> that Yahweh w</w:t>
      </w:r>
      <w:r w:rsidR="00172CB8">
        <w:rPr>
          <w:rFonts w:cs="Arial"/>
          <w:sz w:val="20"/>
          <w:szCs w:val="20"/>
        </w:rPr>
        <w:t>ould</w:t>
      </w:r>
      <w:r w:rsidR="00D97C21" w:rsidRPr="00B559B5">
        <w:rPr>
          <w:rFonts w:cs="Arial"/>
          <w:sz w:val="20"/>
          <w:szCs w:val="20"/>
        </w:rPr>
        <w:t xml:space="preserve"> take Elijah away? </w:t>
      </w:r>
    </w:p>
    <w:p w14:paraId="0FFD012D" w14:textId="6DB2C763" w:rsidR="009D33A2" w:rsidRPr="00B559B5" w:rsidRDefault="00A07522">
      <w:pPr>
        <w:pBdr>
          <w:top w:val="nil"/>
          <w:left w:val="nil"/>
          <w:bottom w:val="nil"/>
          <w:right w:val="nil"/>
          <w:between w:val="nil"/>
        </w:pBdr>
        <w:ind w:left="720"/>
        <w:rPr>
          <w:rFonts w:cs="Arial"/>
          <w:sz w:val="20"/>
          <w:szCs w:val="20"/>
        </w:rPr>
      </w:pPr>
      <w:r>
        <w:rPr>
          <w:rFonts w:cs="Arial"/>
          <w:sz w:val="20"/>
          <w:szCs w:val="20"/>
        </w:rPr>
        <w:t>Elisha</w:t>
      </w:r>
      <w:r w:rsidR="00D97C21" w:rsidRPr="00B559B5">
        <w:rPr>
          <w:rFonts w:cs="Arial"/>
          <w:sz w:val="20"/>
          <w:szCs w:val="20"/>
        </w:rPr>
        <w:t xml:space="preserve"> said that he knew about it, and he told them not to talk about it.</w:t>
      </w:r>
    </w:p>
    <w:p w14:paraId="0FFD012E" w14:textId="77777777" w:rsidR="009D33A2" w:rsidRPr="00B559B5" w:rsidRDefault="009D33A2">
      <w:pPr>
        <w:pBdr>
          <w:top w:val="nil"/>
          <w:left w:val="nil"/>
          <w:bottom w:val="nil"/>
          <w:right w:val="nil"/>
          <w:between w:val="nil"/>
        </w:pBdr>
        <w:ind w:left="720"/>
        <w:rPr>
          <w:rFonts w:cs="Arial"/>
          <w:sz w:val="20"/>
          <w:szCs w:val="20"/>
        </w:rPr>
      </w:pPr>
    </w:p>
    <w:p w14:paraId="0FFD012F" w14:textId="1C184B43"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[2:4</w:t>
      </w:r>
      <w:r w:rsidR="00D64C5F">
        <w:rPr>
          <w:rFonts w:cs="Arial"/>
          <w:sz w:val="20"/>
          <w:szCs w:val="20"/>
        </w:rPr>
        <w:t xml:space="preserve">]   </w:t>
      </w:r>
      <w:r w:rsidR="00D97C21" w:rsidRPr="00B559B5">
        <w:rPr>
          <w:rFonts w:cs="Arial"/>
          <w:sz w:val="20"/>
          <w:szCs w:val="20"/>
        </w:rPr>
        <w:t xml:space="preserve">What </w:t>
      </w:r>
      <w:r w:rsidR="00A07522">
        <w:rPr>
          <w:rFonts w:cs="Arial"/>
          <w:sz w:val="20"/>
          <w:szCs w:val="20"/>
        </w:rPr>
        <w:t xml:space="preserve">did Elisha do when </w:t>
      </w:r>
      <w:r w:rsidR="00B77EA2">
        <w:rPr>
          <w:rFonts w:cs="Arial"/>
          <w:sz w:val="20"/>
          <w:szCs w:val="20"/>
        </w:rPr>
        <w:t>Elijah told him to stay in Bethel while Yahweh sent Elijah to Jericho</w:t>
      </w:r>
      <w:r w:rsidR="00D97C21" w:rsidRPr="00B559B5">
        <w:rPr>
          <w:rFonts w:cs="Arial"/>
          <w:sz w:val="20"/>
          <w:szCs w:val="20"/>
        </w:rPr>
        <w:t xml:space="preserve">? </w:t>
      </w:r>
    </w:p>
    <w:p w14:paraId="0FFD0134" w14:textId="0828E6A1" w:rsidR="004B6174" w:rsidRDefault="00D97C21" w:rsidP="00B77EA2">
      <w:pPr>
        <w:pBdr>
          <w:top w:val="nil"/>
          <w:left w:val="nil"/>
          <w:bottom w:val="nil"/>
          <w:right w:val="nil"/>
          <w:between w:val="nil"/>
        </w:pBdr>
        <w:ind w:left="720"/>
        <w:rPr>
          <w:rFonts w:cs="Arial"/>
          <w:sz w:val="20"/>
          <w:szCs w:val="20"/>
        </w:rPr>
      </w:pPr>
      <w:r w:rsidRPr="00B559B5">
        <w:rPr>
          <w:rFonts w:cs="Arial"/>
          <w:sz w:val="20"/>
          <w:szCs w:val="20"/>
        </w:rPr>
        <w:t xml:space="preserve">Elisha </w:t>
      </w:r>
      <w:r w:rsidR="00A07522">
        <w:rPr>
          <w:rFonts w:cs="Arial"/>
          <w:sz w:val="20"/>
          <w:szCs w:val="20"/>
        </w:rPr>
        <w:t>said</w:t>
      </w:r>
      <w:r w:rsidRPr="00B559B5">
        <w:rPr>
          <w:rFonts w:cs="Arial"/>
          <w:sz w:val="20"/>
          <w:szCs w:val="20"/>
        </w:rPr>
        <w:t xml:space="preserve"> </w:t>
      </w:r>
      <w:r w:rsidR="00A07522">
        <w:rPr>
          <w:rFonts w:cs="Arial"/>
          <w:sz w:val="20"/>
          <w:szCs w:val="20"/>
        </w:rPr>
        <w:t xml:space="preserve">again </w:t>
      </w:r>
      <w:r w:rsidRPr="00B559B5">
        <w:rPr>
          <w:rFonts w:cs="Arial"/>
          <w:sz w:val="20"/>
          <w:szCs w:val="20"/>
        </w:rPr>
        <w:t xml:space="preserve">that he would not leave </w:t>
      </w:r>
      <w:r w:rsidR="00A07522">
        <w:rPr>
          <w:rFonts w:cs="Arial"/>
          <w:sz w:val="20"/>
          <w:szCs w:val="20"/>
        </w:rPr>
        <w:t>Elijah,</w:t>
      </w:r>
      <w:r w:rsidRPr="00B559B5">
        <w:rPr>
          <w:rFonts w:cs="Arial"/>
          <w:sz w:val="20"/>
          <w:szCs w:val="20"/>
        </w:rPr>
        <w:t xml:space="preserve"> and </w:t>
      </w:r>
      <w:r w:rsidR="00A07522">
        <w:rPr>
          <w:rFonts w:cs="Arial"/>
          <w:sz w:val="20"/>
          <w:szCs w:val="20"/>
        </w:rPr>
        <w:t xml:space="preserve">he </w:t>
      </w:r>
      <w:r w:rsidRPr="00B559B5">
        <w:rPr>
          <w:rFonts w:cs="Arial"/>
          <w:sz w:val="20"/>
          <w:szCs w:val="20"/>
        </w:rPr>
        <w:t xml:space="preserve">went to Jericho with </w:t>
      </w:r>
      <w:r w:rsidR="00A07522">
        <w:rPr>
          <w:rFonts w:cs="Arial"/>
          <w:sz w:val="20"/>
          <w:szCs w:val="20"/>
        </w:rPr>
        <w:t>Elijah</w:t>
      </w:r>
      <w:r w:rsidRPr="00B559B5">
        <w:rPr>
          <w:rFonts w:cs="Arial"/>
          <w:sz w:val="20"/>
          <w:szCs w:val="20"/>
        </w:rPr>
        <w:t>.</w:t>
      </w:r>
    </w:p>
    <w:p w14:paraId="555A3C91" w14:textId="21D7D33D" w:rsidR="00FD72C2" w:rsidRPr="00F17CF2" w:rsidRDefault="00F17CF2" w:rsidP="00F17CF2">
      <w:pPr>
        <w:pStyle w:val="Continuedline"/>
      </w:pPr>
      <w:r w:rsidRPr="00B559B5">
        <w:lastRenderedPageBreak/>
        <w:t>2 Kings 2:1-14 continued</w:t>
      </w:r>
    </w:p>
    <w:p w14:paraId="1FAFDE93" w14:textId="1E3F43D7" w:rsidR="00B77EA2" w:rsidRPr="00B559B5" w:rsidRDefault="00B77EA2" w:rsidP="00B77EA2">
      <w:pPr>
        <w:numPr>
          <w:ilvl w:val="0"/>
          <w:numId w:val="4"/>
        </w:numPr>
        <w:pBdr>
          <w:top w:val="nil"/>
          <w:left w:val="nil"/>
          <w:bottom w:val="nil"/>
          <w:right w:val="nil"/>
          <w:between w:val="nil"/>
        </w:pBdr>
        <w:spacing w:after="0"/>
        <w:rPr>
          <w:rFonts w:cs="Arial"/>
          <w:sz w:val="20"/>
          <w:szCs w:val="20"/>
        </w:rPr>
      </w:pPr>
      <w:r w:rsidRPr="00B559B5">
        <w:rPr>
          <w:rFonts w:cs="Arial"/>
          <w:sz w:val="20"/>
          <w:szCs w:val="20"/>
        </w:rPr>
        <w:t>[2:</w:t>
      </w:r>
      <w:r>
        <w:rPr>
          <w:rFonts w:cs="Arial"/>
          <w:sz w:val="20"/>
          <w:szCs w:val="20"/>
        </w:rPr>
        <w:t xml:space="preserve">5]   </w:t>
      </w:r>
      <w:r w:rsidRPr="00B559B5">
        <w:rPr>
          <w:rFonts w:cs="Arial"/>
          <w:sz w:val="20"/>
          <w:szCs w:val="20"/>
        </w:rPr>
        <w:t xml:space="preserve">What did Elisha say to the prophets in </w:t>
      </w:r>
      <w:r>
        <w:rPr>
          <w:rFonts w:cs="Arial"/>
          <w:sz w:val="20"/>
          <w:szCs w:val="20"/>
        </w:rPr>
        <w:t>Jericho</w:t>
      </w:r>
      <w:r w:rsidRPr="00B559B5">
        <w:rPr>
          <w:rFonts w:cs="Arial"/>
          <w:sz w:val="20"/>
          <w:szCs w:val="20"/>
        </w:rPr>
        <w:t xml:space="preserve"> wh</w:t>
      </w:r>
      <w:r w:rsidR="00172CB8">
        <w:rPr>
          <w:rFonts w:cs="Arial"/>
          <w:sz w:val="20"/>
          <w:szCs w:val="20"/>
        </w:rPr>
        <w:t>o</w:t>
      </w:r>
      <w:r w:rsidRPr="00B559B5">
        <w:rPr>
          <w:rFonts w:cs="Arial"/>
          <w:sz w:val="20"/>
          <w:szCs w:val="20"/>
        </w:rPr>
        <w:t xml:space="preserve"> </w:t>
      </w:r>
      <w:r w:rsidR="00172CB8">
        <w:rPr>
          <w:rFonts w:cs="Arial"/>
          <w:sz w:val="20"/>
          <w:szCs w:val="20"/>
        </w:rPr>
        <w:t>asked if he knew</w:t>
      </w:r>
      <w:r w:rsidRPr="00B559B5">
        <w:rPr>
          <w:rFonts w:cs="Arial"/>
          <w:sz w:val="20"/>
          <w:szCs w:val="20"/>
        </w:rPr>
        <w:t xml:space="preserve"> that Yahweh w</w:t>
      </w:r>
      <w:r w:rsidR="00172CB8">
        <w:rPr>
          <w:rFonts w:cs="Arial"/>
          <w:sz w:val="20"/>
          <w:szCs w:val="20"/>
        </w:rPr>
        <w:t>ould</w:t>
      </w:r>
      <w:r w:rsidRPr="00B559B5">
        <w:rPr>
          <w:rFonts w:cs="Arial"/>
          <w:sz w:val="20"/>
          <w:szCs w:val="20"/>
        </w:rPr>
        <w:t xml:space="preserve"> take Elijah away? </w:t>
      </w:r>
    </w:p>
    <w:p w14:paraId="38FA7F13" w14:textId="77777777" w:rsidR="00B77EA2" w:rsidRDefault="00B77EA2" w:rsidP="00B77EA2">
      <w:pPr>
        <w:pBdr>
          <w:top w:val="nil"/>
          <w:left w:val="nil"/>
          <w:bottom w:val="nil"/>
          <w:right w:val="nil"/>
          <w:between w:val="nil"/>
        </w:pBdr>
        <w:ind w:left="720"/>
        <w:rPr>
          <w:rFonts w:cs="Arial"/>
          <w:sz w:val="20"/>
          <w:szCs w:val="20"/>
        </w:rPr>
      </w:pPr>
      <w:r>
        <w:rPr>
          <w:rFonts w:cs="Arial"/>
          <w:sz w:val="20"/>
          <w:szCs w:val="20"/>
        </w:rPr>
        <w:t>Elisha</w:t>
      </w:r>
      <w:r w:rsidRPr="00B559B5">
        <w:rPr>
          <w:rFonts w:cs="Arial"/>
          <w:sz w:val="20"/>
          <w:szCs w:val="20"/>
        </w:rPr>
        <w:t xml:space="preserve"> said that he knew about it, and he told them not to talk about it.</w:t>
      </w:r>
    </w:p>
    <w:p w14:paraId="09843EFF" w14:textId="77777777" w:rsidR="00F17CF2" w:rsidRDefault="00F17CF2" w:rsidP="00B77EA2">
      <w:pPr>
        <w:pBdr>
          <w:top w:val="nil"/>
          <w:left w:val="nil"/>
          <w:bottom w:val="nil"/>
          <w:right w:val="nil"/>
          <w:between w:val="nil"/>
        </w:pBdr>
        <w:ind w:left="720"/>
        <w:rPr>
          <w:rFonts w:cs="Arial"/>
          <w:sz w:val="20"/>
          <w:szCs w:val="20"/>
        </w:rPr>
      </w:pPr>
    </w:p>
    <w:p w14:paraId="0FFD0138" w14:textId="0C81D4F2"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[2:6</w:t>
      </w:r>
      <w:r w:rsidR="00D64C5F">
        <w:rPr>
          <w:rFonts w:cs="Arial"/>
          <w:sz w:val="20"/>
          <w:szCs w:val="20"/>
        </w:rPr>
        <w:t xml:space="preserve">]   </w:t>
      </w:r>
      <w:r w:rsidR="00D97C21" w:rsidRPr="00B559B5">
        <w:rPr>
          <w:rFonts w:cs="Arial"/>
          <w:sz w:val="20"/>
          <w:szCs w:val="20"/>
        </w:rPr>
        <w:t xml:space="preserve">What did Elisha do when Yahweh sent Elijah to the Jordan? </w:t>
      </w:r>
    </w:p>
    <w:p w14:paraId="0FFD0139" w14:textId="137E3689"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Elisha told Elijah </w:t>
      </w:r>
      <w:r w:rsidR="00FD72C2">
        <w:rPr>
          <w:rFonts w:cs="Arial"/>
          <w:sz w:val="20"/>
          <w:szCs w:val="20"/>
        </w:rPr>
        <w:t xml:space="preserve">again </w:t>
      </w:r>
      <w:r w:rsidRPr="00B559B5">
        <w:rPr>
          <w:rFonts w:cs="Arial"/>
          <w:sz w:val="20"/>
          <w:szCs w:val="20"/>
        </w:rPr>
        <w:t>that he would not leave him, and he went to the Jordan with him.</w:t>
      </w:r>
    </w:p>
    <w:p w14:paraId="1735E630" w14:textId="77777777" w:rsidR="00B77EA2" w:rsidRPr="00B559B5" w:rsidRDefault="00B77EA2">
      <w:pPr>
        <w:pBdr>
          <w:top w:val="nil"/>
          <w:left w:val="nil"/>
          <w:bottom w:val="nil"/>
          <w:right w:val="nil"/>
          <w:between w:val="nil"/>
        </w:pBdr>
        <w:ind w:left="720"/>
        <w:rPr>
          <w:rFonts w:cs="Arial"/>
          <w:sz w:val="20"/>
          <w:szCs w:val="20"/>
        </w:rPr>
      </w:pPr>
    </w:p>
    <w:p w14:paraId="594E45C7" w14:textId="1E096C57" w:rsidR="00B77EA2" w:rsidRPr="00B559B5" w:rsidRDefault="00B77EA2" w:rsidP="00B77EA2">
      <w:pPr>
        <w:numPr>
          <w:ilvl w:val="0"/>
          <w:numId w:val="4"/>
        </w:numPr>
        <w:pBdr>
          <w:top w:val="nil"/>
          <w:left w:val="nil"/>
          <w:bottom w:val="nil"/>
          <w:right w:val="nil"/>
          <w:between w:val="nil"/>
        </w:pBdr>
        <w:spacing w:after="0"/>
        <w:rPr>
          <w:rFonts w:cs="Arial"/>
          <w:sz w:val="20"/>
          <w:szCs w:val="20"/>
        </w:rPr>
      </w:pPr>
      <w:r w:rsidRPr="00B559B5">
        <w:rPr>
          <w:rFonts w:cs="Arial"/>
          <w:sz w:val="20"/>
          <w:szCs w:val="20"/>
        </w:rPr>
        <w:t>[2:</w:t>
      </w:r>
      <w:r>
        <w:rPr>
          <w:rFonts w:cs="Arial"/>
          <w:sz w:val="20"/>
          <w:szCs w:val="20"/>
        </w:rPr>
        <w:t xml:space="preserve">7]   </w:t>
      </w:r>
      <w:r w:rsidRPr="00B559B5">
        <w:rPr>
          <w:rFonts w:cs="Arial"/>
          <w:sz w:val="20"/>
          <w:szCs w:val="20"/>
        </w:rPr>
        <w:t>What did</w:t>
      </w:r>
      <w:r>
        <w:rPr>
          <w:rFonts w:cs="Arial"/>
          <w:sz w:val="20"/>
          <w:szCs w:val="20"/>
        </w:rPr>
        <w:t xml:space="preserve"> the group of 50 sons of the prophets do when Elijah and Elisha stood by the Jordan River?</w:t>
      </w:r>
      <w:r w:rsidRPr="00B559B5">
        <w:rPr>
          <w:rFonts w:cs="Arial"/>
          <w:sz w:val="20"/>
          <w:szCs w:val="20"/>
        </w:rPr>
        <w:t xml:space="preserve"> </w:t>
      </w:r>
    </w:p>
    <w:p w14:paraId="2AD7D363" w14:textId="18CAC1EF" w:rsidR="00B77EA2" w:rsidRDefault="00B77EA2" w:rsidP="00B77EA2">
      <w:pPr>
        <w:pBdr>
          <w:top w:val="nil"/>
          <w:left w:val="nil"/>
          <w:bottom w:val="nil"/>
          <w:right w:val="nil"/>
          <w:between w:val="nil"/>
        </w:pBdr>
        <w:ind w:left="720"/>
        <w:rPr>
          <w:rFonts w:cs="Arial"/>
          <w:sz w:val="20"/>
          <w:szCs w:val="20"/>
        </w:rPr>
      </w:pPr>
      <w:r>
        <w:rPr>
          <w:rFonts w:cs="Arial"/>
          <w:sz w:val="20"/>
          <w:szCs w:val="20"/>
        </w:rPr>
        <w:t xml:space="preserve">They went </w:t>
      </w:r>
      <w:r w:rsidR="00FD72C2">
        <w:rPr>
          <w:rFonts w:cs="Arial"/>
          <w:sz w:val="20"/>
          <w:szCs w:val="20"/>
        </w:rPr>
        <w:t xml:space="preserve">there </w:t>
      </w:r>
      <w:r>
        <w:rPr>
          <w:rFonts w:cs="Arial"/>
          <w:sz w:val="20"/>
          <w:szCs w:val="20"/>
        </w:rPr>
        <w:t>and stood at some distance from them</w:t>
      </w:r>
      <w:r w:rsidRPr="00B559B5">
        <w:rPr>
          <w:rFonts w:cs="Arial"/>
          <w:sz w:val="20"/>
          <w:szCs w:val="20"/>
        </w:rPr>
        <w:t>.</w:t>
      </w:r>
    </w:p>
    <w:p w14:paraId="06DCFAD1" w14:textId="77777777" w:rsidR="00B77EA2" w:rsidRDefault="00B77EA2" w:rsidP="00B77EA2">
      <w:pPr>
        <w:pBdr>
          <w:top w:val="nil"/>
          <w:left w:val="nil"/>
          <w:bottom w:val="nil"/>
          <w:right w:val="nil"/>
          <w:between w:val="nil"/>
        </w:pBdr>
        <w:ind w:left="720"/>
        <w:rPr>
          <w:rFonts w:cs="Arial"/>
          <w:sz w:val="20"/>
          <w:szCs w:val="20"/>
        </w:rPr>
      </w:pPr>
    </w:p>
    <w:p w14:paraId="0FFD013B" w14:textId="470566E4"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[2:8</w:t>
      </w:r>
      <w:r w:rsidR="00D64C5F">
        <w:rPr>
          <w:rFonts w:cs="Arial"/>
          <w:sz w:val="20"/>
          <w:szCs w:val="20"/>
        </w:rPr>
        <w:t xml:space="preserve">]   </w:t>
      </w:r>
      <w:r w:rsidR="00D97C21" w:rsidRPr="00B559B5">
        <w:rPr>
          <w:rFonts w:cs="Arial"/>
          <w:sz w:val="20"/>
          <w:szCs w:val="20"/>
        </w:rPr>
        <w:t>What happened when Elijah rolled up his cloak and struck the Jordan River</w:t>
      </w:r>
      <w:r w:rsidR="00B77EA2">
        <w:rPr>
          <w:rFonts w:cs="Arial"/>
          <w:sz w:val="20"/>
          <w:szCs w:val="20"/>
        </w:rPr>
        <w:t>’s water</w:t>
      </w:r>
      <w:r w:rsidR="00D97C21" w:rsidRPr="00B559B5">
        <w:rPr>
          <w:rFonts w:cs="Arial"/>
          <w:sz w:val="20"/>
          <w:szCs w:val="20"/>
        </w:rPr>
        <w:t xml:space="preserve"> with it? </w:t>
      </w:r>
    </w:p>
    <w:p w14:paraId="0FFD013C" w14:textId="4DC72DA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w:t>
      </w:r>
      <w:r w:rsidR="00B77EA2">
        <w:rPr>
          <w:rFonts w:cs="Arial"/>
          <w:sz w:val="20"/>
          <w:szCs w:val="20"/>
        </w:rPr>
        <w:t>wat</w:t>
      </w:r>
      <w:r w:rsidRPr="00B559B5">
        <w:rPr>
          <w:rFonts w:cs="Arial"/>
          <w:sz w:val="20"/>
          <w:szCs w:val="20"/>
        </w:rPr>
        <w:t>er divided, and Elijah and Elisha walked across on dry land.</w:t>
      </w:r>
    </w:p>
    <w:p w14:paraId="0FFD013D" w14:textId="77777777" w:rsidR="009D33A2" w:rsidRPr="00B559B5" w:rsidRDefault="009D33A2">
      <w:pPr>
        <w:pBdr>
          <w:top w:val="nil"/>
          <w:left w:val="nil"/>
          <w:bottom w:val="nil"/>
          <w:right w:val="nil"/>
          <w:between w:val="nil"/>
        </w:pBdr>
        <w:ind w:left="720"/>
        <w:rPr>
          <w:rFonts w:cs="Arial"/>
          <w:sz w:val="20"/>
          <w:szCs w:val="20"/>
        </w:rPr>
      </w:pPr>
    </w:p>
    <w:p w14:paraId="0FFD013E" w14:textId="6C74A86E"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[2:9</w:t>
      </w:r>
      <w:r w:rsidR="00D64C5F">
        <w:rPr>
          <w:rFonts w:cs="Arial"/>
          <w:sz w:val="20"/>
          <w:szCs w:val="20"/>
        </w:rPr>
        <w:t xml:space="preserve">]   </w:t>
      </w:r>
      <w:r w:rsidR="00D97C21" w:rsidRPr="00B559B5">
        <w:rPr>
          <w:rFonts w:cs="Arial"/>
          <w:sz w:val="20"/>
          <w:szCs w:val="20"/>
        </w:rPr>
        <w:t>What did Elisha ask Elijah to do for him</w:t>
      </w:r>
      <w:r w:rsidR="00B77EA2">
        <w:rPr>
          <w:rFonts w:cs="Arial"/>
          <w:sz w:val="20"/>
          <w:szCs w:val="20"/>
        </w:rPr>
        <w:t xml:space="preserve">, when Elijah </w:t>
      </w:r>
      <w:r w:rsidR="00E35186">
        <w:rPr>
          <w:rFonts w:cs="Arial"/>
          <w:sz w:val="20"/>
          <w:szCs w:val="20"/>
        </w:rPr>
        <w:t>told him to ask for something</w:t>
      </w:r>
      <w:r w:rsidR="00D97C21" w:rsidRPr="00B559B5">
        <w:rPr>
          <w:rFonts w:cs="Arial"/>
          <w:sz w:val="20"/>
          <w:szCs w:val="20"/>
        </w:rPr>
        <w:t xml:space="preserve">? </w:t>
      </w:r>
    </w:p>
    <w:p w14:paraId="0FFD013F" w14:textId="27F188C0" w:rsidR="009D33A2" w:rsidRPr="00B559B5" w:rsidRDefault="00E35186">
      <w:pPr>
        <w:pBdr>
          <w:top w:val="nil"/>
          <w:left w:val="nil"/>
          <w:bottom w:val="nil"/>
          <w:right w:val="nil"/>
          <w:between w:val="nil"/>
        </w:pBdr>
        <w:ind w:left="720"/>
        <w:rPr>
          <w:rFonts w:cs="Arial"/>
          <w:sz w:val="20"/>
          <w:szCs w:val="20"/>
        </w:rPr>
      </w:pPr>
      <w:r>
        <w:rPr>
          <w:rFonts w:cs="Arial"/>
          <w:sz w:val="20"/>
          <w:szCs w:val="20"/>
        </w:rPr>
        <w:t>Elisha</w:t>
      </w:r>
      <w:r w:rsidR="00D97C21" w:rsidRPr="00B559B5">
        <w:rPr>
          <w:rFonts w:cs="Arial"/>
          <w:sz w:val="20"/>
          <w:szCs w:val="20"/>
        </w:rPr>
        <w:t xml:space="preserve"> asked for a double portion of Elijah’s spirit to come on him.</w:t>
      </w:r>
    </w:p>
    <w:p w14:paraId="0FFD0140" w14:textId="77777777" w:rsidR="009D33A2" w:rsidRPr="00B559B5" w:rsidRDefault="009D33A2">
      <w:pPr>
        <w:pBdr>
          <w:top w:val="nil"/>
          <w:left w:val="nil"/>
          <w:bottom w:val="nil"/>
          <w:right w:val="nil"/>
          <w:between w:val="nil"/>
        </w:pBdr>
        <w:ind w:left="720"/>
        <w:rPr>
          <w:rFonts w:cs="Arial"/>
          <w:sz w:val="20"/>
          <w:szCs w:val="20"/>
        </w:rPr>
      </w:pPr>
    </w:p>
    <w:p w14:paraId="0FFD0141" w14:textId="576BB2FE" w:rsidR="009D33A2" w:rsidRPr="00B559B5" w:rsidRDefault="00D97C21">
      <w:pPr>
        <w:numPr>
          <w:ilvl w:val="0"/>
          <w:numId w:val="4"/>
        </w:numPr>
        <w:pBdr>
          <w:top w:val="nil"/>
          <w:left w:val="nil"/>
          <w:bottom w:val="nil"/>
          <w:right w:val="nil"/>
          <w:between w:val="nil"/>
        </w:pBdr>
        <w:spacing w:after="0"/>
        <w:rPr>
          <w:rFonts w:cs="Arial"/>
          <w:sz w:val="20"/>
          <w:szCs w:val="20"/>
        </w:rPr>
      </w:pPr>
      <w:r w:rsidRPr="00B559B5">
        <w:rPr>
          <w:rFonts w:cs="Arial"/>
          <w:sz w:val="20"/>
          <w:szCs w:val="20"/>
        </w:rPr>
        <w:t xml:space="preserve"> </w:t>
      </w:r>
      <w:r w:rsidR="00562776" w:rsidRPr="00B559B5">
        <w:rPr>
          <w:rFonts w:cs="Arial"/>
          <w:sz w:val="20"/>
          <w:szCs w:val="20"/>
        </w:rPr>
        <w:t>[2:10</w:t>
      </w:r>
      <w:r w:rsidR="00D64C5F">
        <w:rPr>
          <w:rFonts w:cs="Arial"/>
          <w:sz w:val="20"/>
          <w:szCs w:val="20"/>
        </w:rPr>
        <w:t xml:space="preserve">]   </w:t>
      </w:r>
      <w:r w:rsidRPr="00B559B5">
        <w:rPr>
          <w:rFonts w:cs="Arial"/>
          <w:sz w:val="20"/>
          <w:szCs w:val="20"/>
        </w:rPr>
        <w:t xml:space="preserve">How did Elijah answer Elisha’s request for a double portion of his spirit? </w:t>
      </w:r>
    </w:p>
    <w:p w14:paraId="0FFD0142" w14:textId="2D0E945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E35186">
        <w:rPr>
          <w:rFonts w:cs="Arial"/>
          <w:sz w:val="20"/>
          <w:szCs w:val="20"/>
        </w:rPr>
        <w:t>said that Elisha had asked a difficult thing. But he said</w:t>
      </w:r>
      <w:r w:rsidRPr="00B559B5">
        <w:rPr>
          <w:rFonts w:cs="Arial"/>
          <w:sz w:val="20"/>
          <w:szCs w:val="20"/>
        </w:rPr>
        <w:t xml:space="preserve"> that if</w:t>
      </w:r>
      <w:r w:rsidR="00E35186">
        <w:rPr>
          <w:rFonts w:cs="Arial"/>
          <w:sz w:val="20"/>
          <w:szCs w:val="20"/>
        </w:rPr>
        <w:t xml:space="preserve"> Elisha</w:t>
      </w:r>
      <w:r w:rsidRPr="00B559B5">
        <w:rPr>
          <w:rFonts w:cs="Arial"/>
          <w:sz w:val="20"/>
          <w:szCs w:val="20"/>
        </w:rPr>
        <w:t xml:space="preserve"> saw Elijah</w:t>
      </w:r>
      <w:r w:rsidR="00E35186">
        <w:rPr>
          <w:rFonts w:cs="Arial"/>
          <w:sz w:val="20"/>
          <w:szCs w:val="20"/>
        </w:rPr>
        <w:t xml:space="preserve"> being</w:t>
      </w:r>
      <w:r w:rsidRPr="00B559B5">
        <w:rPr>
          <w:rFonts w:cs="Arial"/>
          <w:sz w:val="20"/>
          <w:szCs w:val="20"/>
        </w:rPr>
        <w:t xml:space="preserve"> taken from him, </w:t>
      </w:r>
      <w:r w:rsidR="00E35186">
        <w:rPr>
          <w:rFonts w:cs="Arial"/>
          <w:sz w:val="20"/>
          <w:szCs w:val="20"/>
        </w:rPr>
        <w:t>Elisha</w:t>
      </w:r>
      <w:r w:rsidRPr="00B559B5">
        <w:rPr>
          <w:rFonts w:cs="Arial"/>
          <w:sz w:val="20"/>
          <w:szCs w:val="20"/>
        </w:rPr>
        <w:t xml:space="preserve"> would receive</w:t>
      </w:r>
      <w:r w:rsidR="00E35186">
        <w:rPr>
          <w:rFonts w:cs="Arial"/>
          <w:sz w:val="20"/>
          <w:szCs w:val="20"/>
        </w:rPr>
        <w:t xml:space="preserve"> what he wanted</w:t>
      </w:r>
      <w:r w:rsidRPr="00B559B5">
        <w:rPr>
          <w:rFonts w:cs="Arial"/>
          <w:sz w:val="20"/>
          <w:szCs w:val="20"/>
        </w:rPr>
        <w:t>.</w:t>
      </w:r>
    </w:p>
    <w:p w14:paraId="0FFD0143" w14:textId="77777777" w:rsidR="009D33A2" w:rsidRPr="00B559B5" w:rsidRDefault="009D33A2">
      <w:pPr>
        <w:pBdr>
          <w:top w:val="nil"/>
          <w:left w:val="nil"/>
          <w:bottom w:val="nil"/>
          <w:right w:val="nil"/>
          <w:between w:val="nil"/>
        </w:pBdr>
        <w:ind w:left="720"/>
        <w:rPr>
          <w:rFonts w:cs="Arial"/>
          <w:sz w:val="20"/>
          <w:szCs w:val="20"/>
        </w:rPr>
      </w:pPr>
    </w:p>
    <w:p w14:paraId="0FFD0144" w14:textId="7F72EC22" w:rsidR="009D33A2" w:rsidRPr="00B559B5" w:rsidRDefault="00D97C21">
      <w:pPr>
        <w:numPr>
          <w:ilvl w:val="0"/>
          <w:numId w:val="4"/>
        </w:numPr>
        <w:pBdr>
          <w:top w:val="nil"/>
          <w:left w:val="nil"/>
          <w:bottom w:val="nil"/>
          <w:right w:val="nil"/>
          <w:between w:val="nil"/>
        </w:pBdr>
        <w:spacing w:after="0"/>
        <w:rPr>
          <w:rFonts w:cs="Arial"/>
          <w:sz w:val="20"/>
          <w:szCs w:val="20"/>
        </w:rPr>
      </w:pPr>
      <w:r w:rsidRPr="00B559B5">
        <w:rPr>
          <w:rFonts w:cs="Arial"/>
          <w:sz w:val="20"/>
          <w:szCs w:val="20"/>
        </w:rPr>
        <w:t xml:space="preserve"> </w:t>
      </w:r>
      <w:r w:rsidR="00562776" w:rsidRPr="00B559B5">
        <w:rPr>
          <w:rFonts w:cs="Arial"/>
          <w:sz w:val="20"/>
          <w:szCs w:val="20"/>
        </w:rPr>
        <w:t>[2:11</w:t>
      </w:r>
      <w:r w:rsidR="00D64C5F">
        <w:rPr>
          <w:rFonts w:cs="Arial"/>
          <w:sz w:val="20"/>
          <w:szCs w:val="20"/>
        </w:rPr>
        <w:t xml:space="preserve">]   </w:t>
      </w:r>
      <w:r w:rsidRPr="00B559B5">
        <w:rPr>
          <w:rFonts w:cs="Arial"/>
          <w:sz w:val="20"/>
          <w:szCs w:val="20"/>
        </w:rPr>
        <w:t xml:space="preserve">How did Elijah go up into heaven? </w:t>
      </w:r>
    </w:p>
    <w:p w14:paraId="0FFD0145"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He went up in a whirlwind.</w:t>
      </w:r>
    </w:p>
    <w:p w14:paraId="0FFD0146" w14:textId="77777777" w:rsidR="009D33A2" w:rsidRPr="00B559B5" w:rsidRDefault="009D33A2">
      <w:pPr>
        <w:pBdr>
          <w:top w:val="nil"/>
          <w:left w:val="nil"/>
          <w:bottom w:val="nil"/>
          <w:right w:val="nil"/>
          <w:between w:val="nil"/>
        </w:pBdr>
        <w:ind w:left="720"/>
        <w:rPr>
          <w:rFonts w:cs="Arial"/>
          <w:sz w:val="20"/>
          <w:szCs w:val="20"/>
        </w:rPr>
      </w:pPr>
    </w:p>
    <w:p w14:paraId="0FFD0147" w14:textId="1F48CB7D" w:rsidR="009D33A2" w:rsidRPr="00B559B5" w:rsidRDefault="00D97C21">
      <w:pPr>
        <w:numPr>
          <w:ilvl w:val="0"/>
          <w:numId w:val="4"/>
        </w:numPr>
        <w:pBdr>
          <w:top w:val="nil"/>
          <w:left w:val="nil"/>
          <w:bottom w:val="nil"/>
          <w:right w:val="nil"/>
          <w:between w:val="nil"/>
        </w:pBdr>
        <w:spacing w:after="0"/>
        <w:rPr>
          <w:rFonts w:cs="Arial"/>
          <w:sz w:val="20"/>
          <w:szCs w:val="20"/>
        </w:rPr>
      </w:pPr>
      <w:r w:rsidRPr="00B559B5">
        <w:rPr>
          <w:rFonts w:cs="Arial"/>
          <w:sz w:val="20"/>
          <w:szCs w:val="20"/>
        </w:rPr>
        <w:t xml:space="preserve"> </w:t>
      </w:r>
      <w:r w:rsidR="00562776" w:rsidRPr="00B559B5">
        <w:rPr>
          <w:rFonts w:cs="Arial"/>
          <w:sz w:val="20"/>
          <w:szCs w:val="20"/>
        </w:rPr>
        <w:t>[2:12</w:t>
      </w:r>
      <w:r w:rsidR="00D64C5F">
        <w:rPr>
          <w:rFonts w:cs="Arial"/>
          <w:sz w:val="20"/>
          <w:szCs w:val="20"/>
        </w:rPr>
        <w:t xml:space="preserve">]   </w:t>
      </w:r>
      <w:r w:rsidRPr="00B559B5">
        <w:rPr>
          <w:rFonts w:cs="Arial"/>
          <w:sz w:val="20"/>
          <w:szCs w:val="20"/>
        </w:rPr>
        <w:t xml:space="preserve">Why did Elisha cry out, “My father, my father, the chariots of Israel and their horsemen!”? </w:t>
      </w:r>
    </w:p>
    <w:p w14:paraId="0FFD0148" w14:textId="1707B15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Elisha </w:t>
      </w:r>
      <w:r w:rsidR="00172CB8">
        <w:rPr>
          <w:rFonts w:cs="Arial"/>
          <w:sz w:val="20"/>
          <w:szCs w:val="20"/>
        </w:rPr>
        <w:t xml:space="preserve">cried out this way because he </w:t>
      </w:r>
      <w:r w:rsidRPr="00B559B5">
        <w:rPr>
          <w:rFonts w:cs="Arial"/>
          <w:sz w:val="20"/>
          <w:szCs w:val="20"/>
        </w:rPr>
        <w:t>saw Elijah taken up with the chariot and horses of fire.</w:t>
      </w:r>
    </w:p>
    <w:p w14:paraId="0FFD0149" w14:textId="77777777" w:rsidR="009D33A2" w:rsidRPr="00B559B5" w:rsidRDefault="009D33A2">
      <w:pPr>
        <w:pBdr>
          <w:top w:val="nil"/>
          <w:left w:val="nil"/>
          <w:bottom w:val="nil"/>
          <w:right w:val="nil"/>
          <w:between w:val="nil"/>
        </w:pBdr>
        <w:ind w:left="720"/>
        <w:rPr>
          <w:rFonts w:cs="Arial"/>
          <w:sz w:val="20"/>
          <w:szCs w:val="20"/>
        </w:rPr>
      </w:pPr>
    </w:p>
    <w:p w14:paraId="0FFD014A" w14:textId="276B6524"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[2:12</w:t>
      </w:r>
      <w:r w:rsidR="00D64C5F">
        <w:rPr>
          <w:rFonts w:cs="Arial"/>
          <w:sz w:val="20"/>
          <w:szCs w:val="20"/>
        </w:rPr>
        <w:t xml:space="preserve">]   </w:t>
      </w:r>
      <w:r w:rsidR="00D97C21" w:rsidRPr="00B559B5">
        <w:rPr>
          <w:rFonts w:cs="Arial"/>
          <w:sz w:val="20"/>
          <w:szCs w:val="20"/>
        </w:rPr>
        <w:t xml:space="preserve">What did Elisha do </w:t>
      </w:r>
      <w:r w:rsidR="00FD72C2">
        <w:rPr>
          <w:rFonts w:cs="Arial"/>
          <w:sz w:val="20"/>
          <w:szCs w:val="20"/>
        </w:rPr>
        <w:t>after he cried out</w:t>
      </w:r>
      <w:r w:rsidR="00D97C21" w:rsidRPr="00B559B5">
        <w:rPr>
          <w:rFonts w:cs="Arial"/>
          <w:sz w:val="20"/>
          <w:szCs w:val="20"/>
        </w:rPr>
        <w:t xml:space="preserve">? </w:t>
      </w:r>
    </w:p>
    <w:p w14:paraId="0FFD014B" w14:textId="235CB67A"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He tore his own clothes. </w:t>
      </w:r>
    </w:p>
    <w:p w14:paraId="07A77872" w14:textId="77777777" w:rsidR="00E35186" w:rsidRDefault="00E35186">
      <w:pPr>
        <w:pBdr>
          <w:top w:val="nil"/>
          <w:left w:val="nil"/>
          <w:bottom w:val="nil"/>
          <w:right w:val="nil"/>
          <w:between w:val="nil"/>
        </w:pBdr>
        <w:ind w:left="720"/>
        <w:rPr>
          <w:rFonts w:cs="Arial"/>
          <w:sz w:val="20"/>
          <w:szCs w:val="20"/>
        </w:rPr>
      </w:pPr>
    </w:p>
    <w:p w14:paraId="2AF24640" w14:textId="3ADBCAE4" w:rsidR="00E35186" w:rsidRDefault="00E35186" w:rsidP="00E35186">
      <w:pPr>
        <w:pStyle w:val="ListParagraph"/>
        <w:numPr>
          <w:ilvl w:val="0"/>
          <w:numId w:val="4"/>
        </w:numPr>
        <w:pBdr>
          <w:top w:val="nil"/>
          <w:left w:val="nil"/>
          <w:bottom w:val="nil"/>
          <w:right w:val="nil"/>
          <w:between w:val="nil"/>
        </w:pBdr>
        <w:rPr>
          <w:rFonts w:cs="Arial"/>
          <w:sz w:val="20"/>
          <w:szCs w:val="20"/>
        </w:rPr>
      </w:pPr>
      <w:r>
        <w:rPr>
          <w:rFonts w:cs="Arial"/>
          <w:sz w:val="20"/>
          <w:szCs w:val="20"/>
        </w:rPr>
        <w:t>[2:12]   Wh</w:t>
      </w:r>
      <w:r w:rsidR="00FD72C2">
        <w:rPr>
          <w:rFonts w:cs="Arial"/>
          <w:sz w:val="20"/>
          <w:szCs w:val="20"/>
        </w:rPr>
        <w:t>at</w:t>
      </w:r>
      <w:r>
        <w:rPr>
          <w:rFonts w:cs="Arial"/>
          <w:sz w:val="20"/>
          <w:szCs w:val="20"/>
        </w:rPr>
        <w:t xml:space="preserve"> do you think </w:t>
      </w:r>
      <w:r w:rsidR="00FD72C2">
        <w:rPr>
          <w:rFonts w:cs="Arial"/>
          <w:sz w:val="20"/>
          <w:szCs w:val="20"/>
        </w:rPr>
        <w:t>Elisha indicated when he tore his own clothes?</w:t>
      </w:r>
    </w:p>
    <w:p w14:paraId="25D447D0" w14:textId="7A80E723" w:rsidR="00FD72C2" w:rsidRPr="00E35186" w:rsidRDefault="00FD72C2" w:rsidP="00FD72C2">
      <w:pPr>
        <w:pStyle w:val="ListParagraph"/>
        <w:pBdr>
          <w:top w:val="nil"/>
          <w:left w:val="nil"/>
          <w:bottom w:val="nil"/>
          <w:right w:val="nil"/>
          <w:between w:val="nil"/>
        </w:pBdr>
        <w:rPr>
          <w:rFonts w:cs="Arial"/>
          <w:sz w:val="20"/>
          <w:szCs w:val="20"/>
        </w:rPr>
      </w:pPr>
      <w:r>
        <w:rPr>
          <w:rFonts w:cs="Arial"/>
          <w:sz w:val="20"/>
          <w:szCs w:val="20"/>
        </w:rPr>
        <w:t>This probably indicated that Elisha was very sad</w:t>
      </w:r>
      <w:r w:rsidR="00172CB8">
        <w:rPr>
          <w:rFonts w:cs="Arial"/>
          <w:sz w:val="20"/>
          <w:szCs w:val="20"/>
        </w:rPr>
        <w:t>. (Other indications were that he did not want to hear from the sons of prophets that his master would be taken away, and that he called Elijah “my father” when crying out.)</w:t>
      </w:r>
    </w:p>
    <w:p w14:paraId="0FFD014C" w14:textId="77777777" w:rsidR="009D33A2" w:rsidRPr="00B559B5" w:rsidRDefault="009D33A2">
      <w:pPr>
        <w:pBdr>
          <w:top w:val="nil"/>
          <w:left w:val="nil"/>
          <w:bottom w:val="nil"/>
          <w:right w:val="nil"/>
          <w:between w:val="nil"/>
        </w:pBdr>
        <w:ind w:left="720"/>
        <w:rPr>
          <w:rFonts w:cs="Arial"/>
          <w:sz w:val="20"/>
          <w:szCs w:val="20"/>
        </w:rPr>
      </w:pPr>
    </w:p>
    <w:p w14:paraId="0FFD014D" w14:textId="74AF3D20"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[2:13</w:t>
      </w:r>
      <w:r w:rsidR="00D64C5F">
        <w:rPr>
          <w:rFonts w:cs="Arial"/>
          <w:sz w:val="20"/>
          <w:szCs w:val="20"/>
        </w:rPr>
        <w:t xml:space="preserve">]   </w:t>
      </w:r>
      <w:r w:rsidR="00D97C21" w:rsidRPr="00B559B5">
        <w:rPr>
          <w:rFonts w:cs="Arial"/>
          <w:sz w:val="20"/>
          <w:szCs w:val="20"/>
        </w:rPr>
        <w:t xml:space="preserve">What did Elisha pick up? </w:t>
      </w:r>
    </w:p>
    <w:p w14:paraId="0FFD014E"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He picked up Elijah’s cloak that had fallen off of him.</w:t>
      </w:r>
    </w:p>
    <w:p w14:paraId="0FFD0152" w14:textId="1A27750C" w:rsidR="009D33A2" w:rsidRPr="00F17CF2" w:rsidRDefault="00F17CF2" w:rsidP="00F17CF2">
      <w:pPr>
        <w:pStyle w:val="Continuedline"/>
      </w:pPr>
      <w:r w:rsidRPr="00B559B5">
        <w:lastRenderedPageBreak/>
        <w:t>2 Kings 2:1-14 continued</w:t>
      </w:r>
    </w:p>
    <w:p w14:paraId="0FFD0153" w14:textId="5D78BB3B" w:rsidR="009D33A2" w:rsidRPr="00B559B5" w:rsidRDefault="00562776">
      <w:pPr>
        <w:numPr>
          <w:ilvl w:val="0"/>
          <w:numId w:val="4"/>
        </w:numPr>
        <w:pBdr>
          <w:top w:val="nil"/>
          <w:left w:val="nil"/>
          <w:bottom w:val="nil"/>
          <w:right w:val="nil"/>
          <w:between w:val="nil"/>
        </w:pBdr>
        <w:spacing w:after="0"/>
        <w:rPr>
          <w:rFonts w:cs="Arial"/>
          <w:sz w:val="20"/>
          <w:szCs w:val="20"/>
        </w:rPr>
      </w:pPr>
      <w:r w:rsidRPr="00B559B5">
        <w:rPr>
          <w:rFonts w:cs="Arial"/>
          <w:sz w:val="20"/>
          <w:szCs w:val="20"/>
        </w:rPr>
        <w:t>[2:14</w:t>
      </w:r>
      <w:r w:rsidR="00D64C5F">
        <w:rPr>
          <w:rFonts w:cs="Arial"/>
          <w:sz w:val="20"/>
          <w:szCs w:val="20"/>
        </w:rPr>
        <w:t xml:space="preserve">]   </w:t>
      </w:r>
      <w:r w:rsidR="00D97C21" w:rsidRPr="00B559B5">
        <w:rPr>
          <w:rFonts w:cs="Arial"/>
          <w:sz w:val="20"/>
          <w:szCs w:val="20"/>
        </w:rPr>
        <w:t xml:space="preserve">What happened when Elisha struck the Jordan River with Elijah’s cloak? </w:t>
      </w:r>
    </w:p>
    <w:p w14:paraId="5474D1B1" w14:textId="289D450C" w:rsidR="00172CB8" w:rsidRDefault="00D97C21" w:rsidP="00172CB8">
      <w:pPr>
        <w:pBdr>
          <w:top w:val="nil"/>
          <w:left w:val="nil"/>
          <w:bottom w:val="nil"/>
          <w:right w:val="nil"/>
          <w:between w:val="nil"/>
        </w:pBdr>
        <w:ind w:left="720"/>
        <w:rPr>
          <w:rFonts w:cs="Arial"/>
          <w:sz w:val="20"/>
          <w:szCs w:val="20"/>
        </w:rPr>
      </w:pPr>
      <w:r w:rsidRPr="00B559B5">
        <w:rPr>
          <w:rFonts w:cs="Arial"/>
          <w:sz w:val="20"/>
          <w:szCs w:val="20"/>
        </w:rPr>
        <w:t>The waters parted on both sides, and he walked across.</w:t>
      </w:r>
    </w:p>
    <w:p w14:paraId="0C227DDB" w14:textId="77777777" w:rsidR="00F17CF2" w:rsidRDefault="00F17CF2" w:rsidP="00172CB8">
      <w:pPr>
        <w:pBdr>
          <w:top w:val="nil"/>
          <w:left w:val="nil"/>
          <w:bottom w:val="nil"/>
          <w:right w:val="nil"/>
          <w:between w:val="nil"/>
        </w:pBdr>
        <w:ind w:left="720"/>
        <w:rPr>
          <w:rFonts w:cs="Arial"/>
          <w:sz w:val="20"/>
          <w:szCs w:val="20"/>
        </w:rPr>
      </w:pPr>
    </w:p>
    <w:p w14:paraId="209D5BD4" w14:textId="77777777" w:rsidR="00172CB8" w:rsidRPr="00B559B5" w:rsidRDefault="00172CB8" w:rsidP="00172CB8">
      <w:pPr>
        <w:numPr>
          <w:ilvl w:val="0"/>
          <w:numId w:val="4"/>
        </w:numPr>
        <w:pBdr>
          <w:top w:val="nil"/>
          <w:left w:val="nil"/>
          <w:bottom w:val="nil"/>
          <w:right w:val="nil"/>
          <w:between w:val="nil"/>
        </w:pBdr>
        <w:spacing w:after="0"/>
        <w:rPr>
          <w:rFonts w:cs="Arial"/>
          <w:sz w:val="20"/>
          <w:szCs w:val="20"/>
        </w:rPr>
      </w:pPr>
      <w:r w:rsidRPr="00B559B5">
        <w:rPr>
          <w:rFonts w:cs="Arial"/>
          <w:sz w:val="20"/>
          <w:szCs w:val="20"/>
        </w:rPr>
        <w:t>[2:14</w:t>
      </w:r>
      <w:r>
        <w:rPr>
          <w:rFonts w:cs="Arial"/>
          <w:sz w:val="20"/>
          <w:szCs w:val="20"/>
        </w:rPr>
        <w:t xml:space="preserve">]   </w:t>
      </w:r>
      <w:r w:rsidRPr="00B559B5">
        <w:rPr>
          <w:rFonts w:cs="Arial"/>
          <w:sz w:val="20"/>
          <w:szCs w:val="20"/>
        </w:rPr>
        <w:t xml:space="preserve">Why do you think Elisha asked where Yahweh, the God of Elijah, was? </w:t>
      </w:r>
    </w:p>
    <w:p w14:paraId="77DF816B" w14:textId="2EF389A5" w:rsidR="00172CB8" w:rsidRPr="004B6174" w:rsidRDefault="00172CB8" w:rsidP="00172CB8">
      <w:pPr>
        <w:pBdr>
          <w:top w:val="nil"/>
          <w:left w:val="nil"/>
          <w:bottom w:val="nil"/>
          <w:right w:val="nil"/>
          <w:between w:val="nil"/>
        </w:pBdr>
        <w:ind w:left="720"/>
        <w:rPr>
          <w:rFonts w:cs="Arial"/>
          <w:sz w:val="20"/>
          <w:szCs w:val="20"/>
        </w:rPr>
      </w:pPr>
      <w:r w:rsidRPr="00172CB8">
        <w:rPr>
          <w:rFonts w:cs="Arial"/>
          <w:i/>
          <w:iCs/>
          <w:sz w:val="20"/>
          <w:szCs w:val="20"/>
        </w:rPr>
        <w:t>(Answers may vary.)</w:t>
      </w:r>
      <w:r>
        <w:rPr>
          <w:rFonts w:cs="Arial"/>
          <w:sz w:val="20"/>
          <w:szCs w:val="20"/>
        </w:rPr>
        <w:t xml:space="preserve"> </w:t>
      </w:r>
      <w:r w:rsidRPr="00B559B5">
        <w:rPr>
          <w:rFonts w:cs="Arial"/>
          <w:sz w:val="20"/>
          <w:szCs w:val="20"/>
        </w:rPr>
        <w:t>Perhaps he wanted to know if Yahweh was with him.</w:t>
      </w:r>
      <w:r>
        <w:rPr>
          <w:rFonts w:cs="Arial"/>
          <w:sz w:val="20"/>
          <w:szCs w:val="20"/>
        </w:rPr>
        <w:t xml:space="preserve"> Perhaps he wanted to show the sons of prophets, who were standing nearby, that what happened was through Yahweh’s power.</w:t>
      </w:r>
    </w:p>
    <w:p w14:paraId="0FFD0155" w14:textId="77777777" w:rsidR="009D33A2" w:rsidRPr="00B559B5" w:rsidRDefault="00D97C21" w:rsidP="00F17CF2">
      <w:pPr>
        <w:pStyle w:val="CommentSection"/>
      </w:pPr>
      <w:r w:rsidRPr="00B559B5">
        <w:t xml:space="preserve">Comment Section: </w:t>
      </w:r>
    </w:p>
    <w:p w14:paraId="0FFD0156" w14:textId="77777777" w:rsidR="009D33A2" w:rsidRPr="00B559B5" w:rsidRDefault="00D97C21">
      <w:pPr>
        <w:spacing w:before="240" w:after="240"/>
        <w:rPr>
          <w:rFonts w:cs="Arial"/>
          <w:b/>
          <w:sz w:val="44"/>
          <w:szCs w:val="44"/>
        </w:rPr>
      </w:pPr>
      <w:r w:rsidRPr="00567D5F">
        <w:rPr>
          <w:rFonts w:cs="Arial"/>
          <w:sz w:val="20"/>
        </w:rPr>
        <w:br w:type="page"/>
      </w:r>
    </w:p>
    <w:p w14:paraId="0FFD0157" w14:textId="001CBB4A" w:rsidR="009D33A2" w:rsidRPr="004B6174" w:rsidRDefault="00D97C21" w:rsidP="008508BC">
      <w:pPr>
        <w:pStyle w:val="Heading1"/>
        <w:rPr>
          <w:rStyle w:val="Heading2Char"/>
        </w:rPr>
      </w:pPr>
      <w:bookmarkStart w:id="64" w:name="_heading=h.mlz0ybspqsls" w:colFirst="0" w:colLast="0"/>
      <w:bookmarkStart w:id="65" w:name="_Toc203574581"/>
      <w:bookmarkEnd w:id="64"/>
      <w:r w:rsidRPr="00B559B5">
        <w:lastRenderedPageBreak/>
        <w:t>2 Kings 4:1-</w:t>
      </w:r>
      <w:proofErr w:type="gramStart"/>
      <w:r w:rsidRPr="00B559B5">
        <w:t>7</w:t>
      </w:r>
      <w:r w:rsidR="004B6174">
        <w:t xml:space="preserve">  </w:t>
      </w:r>
      <w:r w:rsidR="004B6174">
        <w:tab/>
      </w:r>
      <w:proofErr w:type="gramEnd"/>
      <w:r w:rsidRPr="004B6174">
        <w:rPr>
          <w:rStyle w:val="Heading2Char"/>
        </w:rPr>
        <w:t>The miracle of the widow’s oil</w:t>
      </w:r>
      <w:bookmarkEnd w:id="65"/>
    </w:p>
    <w:p w14:paraId="09C912A1" w14:textId="77777777" w:rsidR="00B669DB" w:rsidRPr="00170DC8" w:rsidRDefault="00B669DB" w:rsidP="00B669DB">
      <w:pPr>
        <w:pStyle w:val="Background"/>
        <w:rPr>
          <w:b/>
          <w:bCs w:val="0"/>
          <w:i/>
          <w:iCs/>
        </w:rPr>
      </w:pPr>
      <w:r w:rsidRPr="00170DC8">
        <w:rPr>
          <w:b/>
          <w:bCs w:val="0"/>
          <w:i/>
          <w:iCs/>
        </w:rPr>
        <w:t>Read the passage.</w:t>
      </w:r>
    </w:p>
    <w:p w14:paraId="0FFD0158" w14:textId="77777777" w:rsidR="009D33A2" w:rsidRPr="00B559B5" w:rsidRDefault="00D97C21" w:rsidP="00F94597">
      <w:pPr>
        <w:pStyle w:val="Part1"/>
      </w:pPr>
      <w:r w:rsidRPr="00B559B5">
        <w:t>Part 1</w:t>
      </w:r>
    </w:p>
    <w:p w14:paraId="0FFD0159" w14:textId="77777777" w:rsidR="009D33A2" w:rsidRPr="00B559B5" w:rsidRDefault="00D97C21" w:rsidP="008D2059">
      <w:pPr>
        <w:pStyle w:val="Answerortell"/>
        <w:rPr>
          <w:b/>
          <w:sz w:val="32"/>
          <w:szCs w:val="32"/>
        </w:rPr>
      </w:pPr>
      <w:r w:rsidRPr="00B559B5">
        <w:t>Tell in your own words what you just read in these verses.</w:t>
      </w:r>
    </w:p>
    <w:p w14:paraId="0FFD015A" w14:textId="1DA12E9A" w:rsidR="009D33A2" w:rsidRPr="00B559B5" w:rsidRDefault="00D97C21" w:rsidP="008D2059">
      <w:pPr>
        <w:pStyle w:val="Checklist2"/>
      </w:pPr>
      <w:r w:rsidRPr="00B559B5">
        <w:t>A woman came to Elisha and told him that her husband, one of the prophets, had died</w:t>
      </w:r>
      <w:r w:rsidR="00110B58">
        <w:t>. Now</w:t>
      </w:r>
      <w:r w:rsidRPr="00B559B5">
        <w:t xml:space="preserve"> a creditor was going to take her sons as slaves. [4:1]</w:t>
      </w:r>
    </w:p>
    <w:p w14:paraId="5DAA6D11" w14:textId="340CD2BB" w:rsidR="00110B58" w:rsidRDefault="00110B58" w:rsidP="008D2059">
      <w:pPr>
        <w:pStyle w:val="Checklist2"/>
      </w:pPr>
      <w:r>
        <w:t>Elisha asked what he could do for her and asked what she had in the house. She had nothing but one pot of oil. [4:2]</w:t>
      </w:r>
    </w:p>
    <w:p w14:paraId="2343287D" w14:textId="77777777" w:rsidR="00110B58" w:rsidRDefault="00D97C21" w:rsidP="008D2059">
      <w:pPr>
        <w:pStyle w:val="Checklist2"/>
      </w:pPr>
      <w:r w:rsidRPr="00B559B5">
        <w:t>Elisha told her to borrow as many empty pots as possible</w:t>
      </w:r>
      <w:r w:rsidR="00110B58">
        <w:t>. [4:3]</w:t>
      </w:r>
      <w:r w:rsidRPr="00B559B5">
        <w:t xml:space="preserve"> </w:t>
      </w:r>
    </w:p>
    <w:p w14:paraId="0FFD015B" w14:textId="5260F028" w:rsidR="009D33A2" w:rsidRPr="00B559B5" w:rsidRDefault="00110B58" w:rsidP="008D2059">
      <w:pPr>
        <w:pStyle w:val="Checklist2"/>
      </w:pPr>
      <w:r>
        <w:t xml:space="preserve">He said she should </w:t>
      </w:r>
      <w:r w:rsidR="00D97C21" w:rsidRPr="00B559B5">
        <w:t>go into her house with her sons and fill all the pots. [4:4]</w:t>
      </w:r>
    </w:p>
    <w:p w14:paraId="0E03F6BC" w14:textId="2CE7FCD6" w:rsidR="00110B58" w:rsidRDefault="00D97C21" w:rsidP="008D2059">
      <w:pPr>
        <w:pStyle w:val="Checklist2"/>
      </w:pPr>
      <w:r w:rsidRPr="00B559B5">
        <w:t xml:space="preserve">She did as Elisha told her. </w:t>
      </w:r>
      <w:r w:rsidR="00110B58">
        <w:t>When s</w:t>
      </w:r>
      <w:r w:rsidRPr="00B559B5">
        <w:t xml:space="preserve">he filled </w:t>
      </w:r>
      <w:r w:rsidR="00110B58">
        <w:t>the last borrowed pot, the oil stopped flowing. [4:5-6]</w:t>
      </w:r>
    </w:p>
    <w:p w14:paraId="0FFD015C" w14:textId="51BCA87C" w:rsidR="009D33A2" w:rsidRPr="00B559B5" w:rsidRDefault="00110B58" w:rsidP="008D2059">
      <w:pPr>
        <w:pStyle w:val="Checklist2"/>
      </w:pPr>
      <w:r>
        <w:t xml:space="preserve">Elisha told her to </w:t>
      </w:r>
      <w:r w:rsidR="00D97C21" w:rsidRPr="00B559B5">
        <w:t xml:space="preserve">sell </w:t>
      </w:r>
      <w:r>
        <w:t>the oil and</w:t>
      </w:r>
      <w:r w:rsidR="00D97C21" w:rsidRPr="00B559B5">
        <w:t xml:space="preserve"> </w:t>
      </w:r>
      <w:r>
        <w:t xml:space="preserve">to </w:t>
      </w:r>
      <w:r w:rsidR="00D97C21" w:rsidRPr="00B559B5">
        <w:t xml:space="preserve">pay her debt, and </w:t>
      </w:r>
      <w:r>
        <w:t>then she and her sons could</w:t>
      </w:r>
      <w:r w:rsidR="00D97C21" w:rsidRPr="00B559B5">
        <w:t xml:space="preserve"> live on </w:t>
      </w:r>
      <w:r>
        <w:t>the rest</w:t>
      </w:r>
      <w:r w:rsidR="00D97C21" w:rsidRPr="00B559B5">
        <w:t>. [4:</w:t>
      </w:r>
      <w:r>
        <w:t>7</w:t>
      </w:r>
      <w:r w:rsidR="00D97C21" w:rsidRPr="00B559B5">
        <w:t>]</w:t>
      </w:r>
    </w:p>
    <w:p w14:paraId="0FFD015D" w14:textId="77777777" w:rsidR="009D33A2" w:rsidRPr="00B559B5" w:rsidRDefault="00D97C21" w:rsidP="00F94597">
      <w:pPr>
        <w:pStyle w:val="Part2"/>
      </w:pPr>
      <w:r w:rsidRPr="00B559B5">
        <w:t>Part 2</w:t>
      </w:r>
    </w:p>
    <w:p w14:paraId="0FFD015E" w14:textId="77777777" w:rsidR="009D33A2" w:rsidRPr="00B559B5" w:rsidRDefault="00D97C21" w:rsidP="008D2059">
      <w:pPr>
        <w:pStyle w:val="Answerortell"/>
      </w:pPr>
      <w:r w:rsidRPr="00B559B5">
        <w:t>Answer the following questions.</w:t>
      </w:r>
    </w:p>
    <w:p w14:paraId="0FFD015F" w14:textId="38C184F1" w:rsidR="009D33A2" w:rsidRPr="00B559B5" w:rsidRDefault="00562776">
      <w:pPr>
        <w:numPr>
          <w:ilvl w:val="0"/>
          <w:numId w:val="5"/>
        </w:numPr>
        <w:pBdr>
          <w:top w:val="nil"/>
          <w:left w:val="nil"/>
          <w:bottom w:val="nil"/>
          <w:right w:val="nil"/>
          <w:between w:val="nil"/>
        </w:pBdr>
        <w:spacing w:before="200" w:after="0"/>
        <w:rPr>
          <w:rFonts w:cs="Arial"/>
          <w:sz w:val="20"/>
          <w:szCs w:val="20"/>
        </w:rPr>
      </w:pPr>
      <w:r w:rsidRPr="00B559B5">
        <w:rPr>
          <w:rFonts w:cs="Arial"/>
          <w:sz w:val="20"/>
          <w:szCs w:val="20"/>
        </w:rPr>
        <w:t>[4:1</w:t>
      </w:r>
      <w:r w:rsidR="00D64C5F">
        <w:rPr>
          <w:rFonts w:cs="Arial"/>
          <w:sz w:val="20"/>
          <w:szCs w:val="20"/>
        </w:rPr>
        <w:t xml:space="preserve">]   </w:t>
      </w:r>
      <w:r w:rsidR="00D97C21" w:rsidRPr="00B559B5">
        <w:rPr>
          <w:rFonts w:cs="Arial"/>
          <w:sz w:val="20"/>
          <w:szCs w:val="20"/>
        </w:rPr>
        <w:t xml:space="preserve">Why did the woman come to Elisha? </w:t>
      </w:r>
    </w:p>
    <w:p w14:paraId="0FFD0160" w14:textId="2402BA4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Her husband</w:t>
      </w:r>
      <w:r w:rsidR="00154F72">
        <w:rPr>
          <w:rFonts w:cs="Arial"/>
          <w:sz w:val="20"/>
          <w:szCs w:val="20"/>
        </w:rPr>
        <w:t>, who was a son of one of the prophets,</w:t>
      </w:r>
      <w:r w:rsidRPr="00B559B5">
        <w:rPr>
          <w:rFonts w:cs="Arial"/>
          <w:sz w:val="20"/>
          <w:szCs w:val="20"/>
        </w:rPr>
        <w:t xml:space="preserve"> had died</w:t>
      </w:r>
      <w:r w:rsidR="00154F72">
        <w:rPr>
          <w:rFonts w:cs="Arial"/>
          <w:sz w:val="20"/>
          <w:szCs w:val="20"/>
        </w:rPr>
        <w:t>. Now t</w:t>
      </w:r>
      <w:r w:rsidRPr="00B559B5">
        <w:rPr>
          <w:rFonts w:cs="Arial"/>
          <w:sz w:val="20"/>
          <w:szCs w:val="20"/>
        </w:rPr>
        <w:t xml:space="preserve">he creditor was going to take </w:t>
      </w:r>
      <w:r w:rsidR="00154F72">
        <w:rPr>
          <w:rFonts w:cs="Arial"/>
          <w:sz w:val="20"/>
          <w:szCs w:val="20"/>
        </w:rPr>
        <w:t>the woman’s</w:t>
      </w:r>
      <w:r w:rsidRPr="00B559B5">
        <w:rPr>
          <w:rFonts w:cs="Arial"/>
          <w:sz w:val="20"/>
          <w:szCs w:val="20"/>
        </w:rPr>
        <w:t xml:space="preserve"> two sons to be his slaves.</w:t>
      </w:r>
    </w:p>
    <w:p w14:paraId="0FFD0161" w14:textId="77777777" w:rsidR="009D33A2" w:rsidRPr="00B559B5" w:rsidRDefault="009D33A2">
      <w:pPr>
        <w:pBdr>
          <w:top w:val="nil"/>
          <w:left w:val="nil"/>
          <w:bottom w:val="nil"/>
          <w:right w:val="nil"/>
          <w:between w:val="nil"/>
        </w:pBdr>
        <w:ind w:left="720"/>
        <w:rPr>
          <w:rFonts w:cs="Arial"/>
          <w:sz w:val="20"/>
          <w:szCs w:val="20"/>
        </w:rPr>
      </w:pPr>
    </w:p>
    <w:p w14:paraId="0FFD0162" w14:textId="2AC62F12" w:rsidR="009D33A2" w:rsidRPr="00B559B5" w:rsidRDefault="00562776">
      <w:pPr>
        <w:numPr>
          <w:ilvl w:val="0"/>
          <w:numId w:val="5"/>
        </w:numPr>
        <w:pBdr>
          <w:top w:val="nil"/>
          <w:left w:val="nil"/>
          <w:bottom w:val="nil"/>
          <w:right w:val="nil"/>
          <w:between w:val="nil"/>
        </w:pBdr>
        <w:spacing w:after="0"/>
        <w:rPr>
          <w:rFonts w:cs="Arial"/>
          <w:sz w:val="20"/>
          <w:szCs w:val="20"/>
        </w:rPr>
      </w:pPr>
      <w:r>
        <w:rPr>
          <w:rFonts w:cs="Arial"/>
          <w:sz w:val="20"/>
          <w:szCs w:val="20"/>
        </w:rPr>
        <w:t>[4:1</w:t>
      </w:r>
      <w:r w:rsidR="00D64C5F">
        <w:rPr>
          <w:rFonts w:cs="Arial"/>
          <w:sz w:val="20"/>
          <w:szCs w:val="20"/>
        </w:rPr>
        <w:t xml:space="preserve">]   </w:t>
      </w:r>
      <w:r w:rsidR="00D97C21" w:rsidRPr="00B559B5">
        <w:rPr>
          <w:rFonts w:cs="Arial"/>
          <w:sz w:val="20"/>
          <w:szCs w:val="20"/>
        </w:rPr>
        <w:t>What do you think was the creditor’s reason for taking the woman’s sons as slaves?</w:t>
      </w:r>
    </w:p>
    <w:p w14:paraId="0FFD0163" w14:textId="2C6FB1B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woman </w:t>
      </w:r>
      <w:r w:rsidR="00562776">
        <w:rPr>
          <w:rFonts w:cs="Arial"/>
          <w:sz w:val="20"/>
          <w:szCs w:val="20"/>
        </w:rPr>
        <w:t xml:space="preserve">probably </w:t>
      </w:r>
      <w:r w:rsidRPr="00B559B5">
        <w:rPr>
          <w:rFonts w:cs="Arial"/>
          <w:sz w:val="20"/>
          <w:szCs w:val="20"/>
        </w:rPr>
        <w:t xml:space="preserve">did not have the money to pay </w:t>
      </w:r>
      <w:r w:rsidR="00562776">
        <w:rPr>
          <w:rFonts w:cs="Arial"/>
          <w:sz w:val="20"/>
          <w:szCs w:val="20"/>
        </w:rPr>
        <w:t>a</w:t>
      </w:r>
      <w:r w:rsidRPr="00B559B5">
        <w:rPr>
          <w:rFonts w:cs="Arial"/>
          <w:sz w:val="20"/>
          <w:szCs w:val="20"/>
        </w:rPr>
        <w:t xml:space="preserve"> debt </w:t>
      </w:r>
      <w:r w:rsidR="00562776">
        <w:rPr>
          <w:rFonts w:cs="Arial"/>
          <w:sz w:val="20"/>
          <w:szCs w:val="20"/>
        </w:rPr>
        <w:t xml:space="preserve">that </w:t>
      </w:r>
      <w:r w:rsidRPr="00B559B5">
        <w:rPr>
          <w:rFonts w:cs="Arial"/>
          <w:sz w:val="20"/>
          <w:szCs w:val="20"/>
        </w:rPr>
        <w:t xml:space="preserve">she owed </w:t>
      </w:r>
      <w:r w:rsidR="00562776">
        <w:rPr>
          <w:rFonts w:cs="Arial"/>
          <w:sz w:val="20"/>
          <w:szCs w:val="20"/>
        </w:rPr>
        <w:t>to the creditor</w:t>
      </w:r>
      <w:r w:rsidRPr="00B559B5">
        <w:rPr>
          <w:rFonts w:cs="Arial"/>
          <w:sz w:val="20"/>
          <w:szCs w:val="20"/>
        </w:rPr>
        <w:t>.</w:t>
      </w:r>
    </w:p>
    <w:p w14:paraId="0FFD0164" w14:textId="77777777" w:rsidR="009D33A2" w:rsidRPr="00B559B5" w:rsidRDefault="009D33A2">
      <w:pPr>
        <w:pBdr>
          <w:top w:val="nil"/>
          <w:left w:val="nil"/>
          <w:bottom w:val="nil"/>
          <w:right w:val="nil"/>
          <w:between w:val="nil"/>
        </w:pBdr>
        <w:ind w:left="720"/>
        <w:rPr>
          <w:rFonts w:cs="Arial"/>
          <w:sz w:val="20"/>
          <w:szCs w:val="20"/>
        </w:rPr>
      </w:pPr>
    </w:p>
    <w:p w14:paraId="0FFD0165" w14:textId="265F9BEF" w:rsidR="009D33A2" w:rsidRPr="00B559B5" w:rsidRDefault="00562776">
      <w:pPr>
        <w:numPr>
          <w:ilvl w:val="0"/>
          <w:numId w:val="5"/>
        </w:numPr>
        <w:pBdr>
          <w:top w:val="nil"/>
          <w:left w:val="nil"/>
          <w:bottom w:val="nil"/>
          <w:right w:val="nil"/>
          <w:between w:val="nil"/>
        </w:pBdr>
        <w:spacing w:after="0"/>
        <w:rPr>
          <w:rFonts w:cs="Arial"/>
          <w:sz w:val="20"/>
          <w:szCs w:val="20"/>
        </w:rPr>
      </w:pPr>
      <w:r>
        <w:rPr>
          <w:rFonts w:cs="Arial"/>
          <w:sz w:val="20"/>
          <w:szCs w:val="20"/>
        </w:rPr>
        <w:t>[4:</w:t>
      </w:r>
      <w:r w:rsidR="00643B3A">
        <w:rPr>
          <w:rFonts w:cs="Arial"/>
          <w:sz w:val="20"/>
          <w:szCs w:val="20"/>
        </w:rPr>
        <w:t>2</w:t>
      </w:r>
      <w:r w:rsidR="00D64C5F">
        <w:rPr>
          <w:rFonts w:cs="Arial"/>
          <w:sz w:val="20"/>
          <w:szCs w:val="20"/>
        </w:rPr>
        <w:t xml:space="preserve">]   </w:t>
      </w:r>
      <w:r w:rsidR="00D97C21" w:rsidRPr="00B559B5">
        <w:rPr>
          <w:rFonts w:cs="Arial"/>
          <w:sz w:val="20"/>
          <w:szCs w:val="20"/>
        </w:rPr>
        <w:t>What d</w:t>
      </w:r>
      <w:r w:rsidR="00643B3A">
        <w:rPr>
          <w:rFonts w:cs="Arial"/>
          <w:sz w:val="20"/>
          <w:szCs w:val="20"/>
        </w:rPr>
        <w:t>id Elisha ask the woman</w:t>
      </w:r>
      <w:r w:rsidR="00D97C21" w:rsidRPr="00B559B5">
        <w:rPr>
          <w:rFonts w:cs="Arial"/>
          <w:sz w:val="20"/>
          <w:szCs w:val="20"/>
        </w:rPr>
        <w:t>?</w:t>
      </w:r>
    </w:p>
    <w:p w14:paraId="0FFD0166" w14:textId="4EAE9DA2" w:rsidR="009D33A2" w:rsidRPr="00643B3A" w:rsidRDefault="00110B58" w:rsidP="00643B3A">
      <w:pPr>
        <w:pBdr>
          <w:top w:val="nil"/>
          <w:left w:val="nil"/>
          <w:bottom w:val="nil"/>
          <w:right w:val="nil"/>
          <w:between w:val="nil"/>
        </w:pBdr>
        <w:rPr>
          <w:rFonts w:cs="Arial"/>
          <w:sz w:val="20"/>
          <w:szCs w:val="20"/>
        </w:rPr>
      </w:pPr>
      <w:r w:rsidRPr="00643B3A">
        <w:rPr>
          <w:rFonts w:cs="Arial"/>
          <w:sz w:val="20"/>
          <w:szCs w:val="20"/>
        </w:rPr>
        <w:t xml:space="preserve"> </w:t>
      </w:r>
      <w:r w:rsidR="00643B3A">
        <w:rPr>
          <w:rFonts w:cs="Arial"/>
          <w:sz w:val="20"/>
          <w:szCs w:val="20"/>
        </w:rPr>
        <w:tab/>
        <w:t>He asked what he could do for her. He asked what she had in her house.</w:t>
      </w:r>
    </w:p>
    <w:p w14:paraId="0FFD0167" w14:textId="77777777" w:rsidR="009D33A2" w:rsidRPr="00B559B5" w:rsidRDefault="009D33A2">
      <w:pPr>
        <w:pBdr>
          <w:top w:val="nil"/>
          <w:left w:val="nil"/>
          <w:bottom w:val="nil"/>
          <w:right w:val="nil"/>
          <w:between w:val="nil"/>
        </w:pBdr>
        <w:ind w:left="720"/>
        <w:rPr>
          <w:rFonts w:cs="Arial"/>
          <w:sz w:val="20"/>
          <w:szCs w:val="20"/>
        </w:rPr>
      </w:pPr>
    </w:p>
    <w:p w14:paraId="0FFD0168" w14:textId="5D182214" w:rsidR="009D33A2" w:rsidRPr="00B559B5" w:rsidRDefault="00562776">
      <w:pPr>
        <w:numPr>
          <w:ilvl w:val="0"/>
          <w:numId w:val="5"/>
        </w:numPr>
        <w:pBdr>
          <w:top w:val="nil"/>
          <w:left w:val="nil"/>
          <w:bottom w:val="nil"/>
          <w:right w:val="nil"/>
          <w:between w:val="nil"/>
        </w:pBdr>
        <w:spacing w:after="0"/>
        <w:rPr>
          <w:rFonts w:cs="Arial"/>
          <w:sz w:val="20"/>
          <w:szCs w:val="20"/>
        </w:rPr>
      </w:pPr>
      <w:r w:rsidRPr="00B559B5">
        <w:rPr>
          <w:rFonts w:cs="Arial"/>
          <w:sz w:val="20"/>
          <w:szCs w:val="20"/>
        </w:rPr>
        <w:t>[4:2</w:t>
      </w:r>
      <w:r w:rsidR="00D64C5F">
        <w:rPr>
          <w:rFonts w:cs="Arial"/>
          <w:sz w:val="20"/>
          <w:szCs w:val="20"/>
        </w:rPr>
        <w:t xml:space="preserve">]   </w:t>
      </w:r>
      <w:r w:rsidR="00D97C21" w:rsidRPr="00B559B5">
        <w:rPr>
          <w:rFonts w:cs="Arial"/>
          <w:sz w:val="20"/>
          <w:szCs w:val="20"/>
        </w:rPr>
        <w:t xml:space="preserve">What was the only thing the woman had? </w:t>
      </w:r>
    </w:p>
    <w:p w14:paraId="0FFD0169" w14:textId="00D1A8E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All she had was </w:t>
      </w:r>
      <w:r w:rsidR="00643B3A">
        <w:rPr>
          <w:rFonts w:cs="Arial"/>
          <w:sz w:val="20"/>
          <w:szCs w:val="20"/>
        </w:rPr>
        <w:t>a</w:t>
      </w:r>
      <w:r w:rsidRPr="00B559B5">
        <w:rPr>
          <w:rFonts w:cs="Arial"/>
          <w:sz w:val="20"/>
          <w:szCs w:val="20"/>
        </w:rPr>
        <w:t xml:space="preserve"> pot of oil.</w:t>
      </w:r>
    </w:p>
    <w:p w14:paraId="0FFD016A" w14:textId="77777777" w:rsidR="009D33A2" w:rsidRPr="00B559B5" w:rsidRDefault="009D33A2">
      <w:pPr>
        <w:pBdr>
          <w:top w:val="nil"/>
          <w:left w:val="nil"/>
          <w:bottom w:val="nil"/>
          <w:right w:val="nil"/>
          <w:between w:val="nil"/>
        </w:pBdr>
        <w:ind w:left="720"/>
        <w:rPr>
          <w:rFonts w:cs="Arial"/>
          <w:sz w:val="20"/>
          <w:szCs w:val="20"/>
        </w:rPr>
      </w:pPr>
    </w:p>
    <w:p w14:paraId="0FFD016B" w14:textId="136589D8" w:rsidR="009D33A2" w:rsidRPr="00B559B5" w:rsidRDefault="00562776">
      <w:pPr>
        <w:numPr>
          <w:ilvl w:val="0"/>
          <w:numId w:val="5"/>
        </w:numPr>
        <w:pBdr>
          <w:top w:val="nil"/>
          <w:left w:val="nil"/>
          <w:bottom w:val="nil"/>
          <w:right w:val="nil"/>
          <w:between w:val="nil"/>
        </w:pBdr>
        <w:spacing w:after="0"/>
        <w:rPr>
          <w:rFonts w:cs="Arial"/>
          <w:sz w:val="20"/>
          <w:szCs w:val="20"/>
        </w:rPr>
      </w:pPr>
      <w:r w:rsidRPr="00B559B5">
        <w:rPr>
          <w:rFonts w:cs="Arial"/>
          <w:sz w:val="20"/>
          <w:szCs w:val="20"/>
        </w:rPr>
        <w:t>[4:3</w:t>
      </w:r>
      <w:r w:rsidR="00D64C5F">
        <w:rPr>
          <w:rFonts w:cs="Arial"/>
          <w:sz w:val="20"/>
          <w:szCs w:val="20"/>
        </w:rPr>
        <w:t xml:space="preserve">]   </w:t>
      </w:r>
      <w:r w:rsidR="00D97C21" w:rsidRPr="00B559B5">
        <w:rPr>
          <w:rFonts w:cs="Arial"/>
          <w:sz w:val="20"/>
          <w:szCs w:val="20"/>
        </w:rPr>
        <w:t xml:space="preserve">What did Elisha tell the woman to do? </w:t>
      </w:r>
    </w:p>
    <w:p w14:paraId="0FFD016C" w14:textId="222EFC3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told her to borrow as many empty jars as possible from her neighbors.</w:t>
      </w:r>
    </w:p>
    <w:p w14:paraId="0FFD016D" w14:textId="77777777" w:rsidR="009D33A2" w:rsidRPr="00B559B5" w:rsidRDefault="009D33A2">
      <w:pPr>
        <w:pBdr>
          <w:top w:val="nil"/>
          <w:left w:val="nil"/>
          <w:bottom w:val="nil"/>
          <w:right w:val="nil"/>
          <w:between w:val="nil"/>
        </w:pBdr>
        <w:ind w:left="720"/>
        <w:rPr>
          <w:rFonts w:cs="Arial"/>
          <w:sz w:val="20"/>
          <w:szCs w:val="20"/>
        </w:rPr>
      </w:pPr>
    </w:p>
    <w:p w14:paraId="0FFD016E" w14:textId="1224F3E7" w:rsidR="009D33A2" w:rsidRPr="00B559B5" w:rsidRDefault="00562776">
      <w:pPr>
        <w:numPr>
          <w:ilvl w:val="0"/>
          <w:numId w:val="5"/>
        </w:numPr>
        <w:pBdr>
          <w:top w:val="nil"/>
          <w:left w:val="nil"/>
          <w:bottom w:val="nil"/>
          <w:right w:val="nil"/>
          <w:between w:val="nil"/>
        </w:pBdr>
        <w:spacing w:after="0"/>
        <w:rPr>
          <w:rFonts w:cs="Arial"/>
          <w:sz w:val="20"/>
          <w:szCs w:val="20"/>
        </w:rPr>
      </w:pPr>
      <w:r w:rsidRPr="00B559B5">
        <w:rPr>
          <w:rFonts w:cs="Arial"/>
          <w:sz w:val="20"/>
          <w:szCs w:val="20"/>
        </w:rPr>
        <w:t>[4:4</w:t>
      </w:r>
      <w:r w:rsidR="00D64C5F">
        <w:rPr>
          <w:rFonts w:cs="Arial"/>
          <w:sz w:val="20"/>
          <w:szCs w:val="20"/>
        </w:rPr>
        <w:t xml:space="preserve">]   </w:t>
      </w:r>
      <w:r w:rsidR="00D97C21" w:rsidRPr="00B559B5">
        <w:rPr>
          <w:rFonts w:cs="Arial"/>
          <w:sz w:val="20"/>
          <w:szCs w:val="20"/>
        </w:rPr>
        <w:t xml:space="preserve">What did Elisha tell the woman to do next? </w:t>
      </w:r>
    </w:p>
    <w:p w14:paraId="0FFD016F" w14:textId="7D25841B"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told her to go inside the house with her sons, close the door, and pour oil from her jar into all the borrowed jars.</w:t>
      </w:r>
      <w:r w:rsidR="00643B3A">
        <w:rPr>
          <w:rFonts w:cs="Arial"/>
          <w:sz w:val="20"/>
          <w:szCs w:val="20"/>
        </w:rPr>
        <w:t xml:space="preserve"> She should set the full jars aside.</w:t>
      </w:r>
    </w:p>
    <w:p w14:paraId="0FFD0170" w14:textId="69A0F4AC" w:rsidR="009D33A2" w:rsidRPr="00F17CF2" w:rsidRDefault="00F17CF2" w:rsidP="00F17CF2">
      <w:pPr>
        <w:pStyle w:val="Continuedline"/>
      </w:pPr>
      <w:r w:rsidRPr="00B559B5">
        <w:lastRenderedPageBreak/>
        <w:t>2 Kings 4:1-7 continued</w:t>
      </w:r>
    </w:p>
    <w:p w14:paraId="0FFD0171" w14:textId="5787EC29" w:rsidR="009D33A2" w:rsidRPr="00B559B5" w:rsidRDefault="00562776">
      <w:pPr>
        <w:numPr>
          <w:ilvl w:val="0"/>
          <w:numId w:val="5"/>
        </w:numPr>
        <w:pBdr>
          <w:top w:val="nil"/>
          <w:left w:val="nil"/>
          <w:bottom w:val="nil"/>
          <w:right w:val="nil"/>
          <w:between w:val="nil"/>
        </w:pBdr>
        <w:spacing w:after="0"/>
        <w:rPr>
          <w:rFonts w:cs="Arial"/>
          <w:sz w:val="20"/>
          <w:szCs w:val="20"/>
        </w:rPr>
      </w:pPr>
      <w:r w:rsidRPr="00B559B5">
        <w:rPr>
          <w:rFonts w:cs="Arial"/>
          <w:sz w:val="20"/>
          <w:szCs w:val="20"/>
        </w:rPr>
        <w:t>[4:5</w:t>
      </w:r>
      <w:r w:rsidR="00D64C5F">
        <w:rPr>
          <w:rFonts w:cs="Arial"/>
          <w:sz w:val="20"/>
          <w:szCs w:val="20"/>
        </w:rPr>
        <w:t xml:space="preserve">]   </w:t>
      </w:r>
      <w:r w:rsidR="00D97C21" w:rsidRPr="00B559B5">
        <w:rPr>
          <w:rFonts w:cs="Arial"/>
          <w:sz w:val="20"/>
          <w:szCs w:val="20"/>
        </w:rPr>
        <w:t xml:space="preserve">What did the woman do? </w:t>
      </w:r>
    </w:p>
    <w:p w14:paraId="0FFD0172"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She did as Elisha had told her. Her sons brought jars from the neighbors, and she filled them all with oil. </w:t>
      </w:r>
    </w:p>
    <w:p w14:paraId="082D7EBC" w14:textId="77777777" w:rsidR="00F17CF2" w:rsidRPr="00B559B5" w:rsidRDefault="00F17CF2">
      <w:pPr>
        <w:pBdr>
          <w:top w:val="nil"/>
          <w:left w:val="nil"/>
          <w:bottom w:val="nil"/>
          <w:right w:val="nil"/>
          <w:between w:val="nil"/>
        </w:pBdr>
        <w:ind w:left="720"/>
        <w:rPr>
          <w:rFonts w:cs="Arial"/>
          <w:sz w:val="20"/>
          <w:szCs w:val="20"/>
        </w:rPr>
      </w:pPr>
    </w:p>
    <w:p w14:paraId="0FFD0176" w14:textId="6B19200F" w:rsidR="009D33A2" w:rsidRPr="00B559B5" w:rsidRDefault="00562776">
      <w:pPr>
        <w:numPr>
          <w:ilvl w:val="0"/>
          <w:numId w:val="5"/>
        </w:numPr>
        <w:pBdr>
          <w:top w:val="nil"/>
          <w:left w:val="nil"/>
          <w:bottom w:val="nil"/>
          <w:right w:val="nil"/>
          <w:between w:val="nil"/>
        </w:pBdr>
        <w:spacing w:after="0"/>
        <w:rPr>
          <w:rFonts w:cs="Arial"/>
          <w:sz w:val="20"/>
          <w:szCs w:val="20"/>
        </w:rPr>
      </w:pPr>
      <w:r w:rsidRPr="00B559B5">
        <w:rPr>
          <w:rFonts w:cs="Arial"/>
          <w:sz w:val="20"/>
          <w:szCs w:val="20"/>
        </w:rPr>
        <w:t>[4:6</w:t>
      </w:r>
      <w:r w:rsidR="00D64C5F">
        <w:rPr>
          <w:rFonts w:cs="Arial"/>
          <w:sz w:val="20"/>
          <w:szCs w:val="20"/>
        </w:rPr>
        <w:t xml:space="preserve">]   </w:t>
      </w:r>
      <w:r w:rsidR="00D97C21" w:rsidRPr="00B559B5">
        <w:rPr>
          <w:rFonts w:cs="Arial"/>
          <w:sz w:val="20"/>
          <w:szCs w:val="20"/>
        </w:rPr>
        <w:t xml:space="preserve">What happened when she had no more empty jars? </w:t>
      </w:r>
    </w:p>
    <w:p w14:paraId="0FFD0177" w14:textId="2349FD5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oil stopped flowing. </w:t>
      </w:r>
    </w:p>
    <w:p w14:paraId="0FFD0178" w14:textId="77777777" w:rsidR="009D33A2" w:rsidRPr="00B559B5" w:rsidRDefault="009D33A2">
      <w:pPr>
        <w:pBdr>
          <w:top w:val="nil"/>
          <w:left w:val="nil"/>
          <w:bottom w:val="nil"/>
          <w:right w:val="nil"/>
          <w:between w:val="nil"/>
        </w:pBdr>
        <w:ind w:left="720"/>
        <w:rPr>
          <w:rFonts w:cs="Arial"/>
          <w:sz w:val="20"/>
          <w:szCs w:val="20"/>
        </w:rPr>
      </w:pPr>
    </w:p>
    <w:p w14:paraId="0FFD0179" w14:textId="35194A37" w:rsidR="009D33A2" w:rsidRPr="00B559B5" w:rsidRDefault="00D97C21">
      <w:pPr>
        <w:numPr>
          <w:ilvl w:val="0"/>
          <w:numId w:val="5"/>
        </w:numPr>
        <w:pBdr>
          <w:top w:val="nil"/>
          <w:left w:val="nil"/>
          <w:bottom w:val="nil"/>
          <w:right w:val="nil"/>
          <w:between w:val="nil"/>
        </w:pBdr>
        <w:spacing w:after="0"/>
        <w:rPr>
          <w:rFonts w:cs="Arial"/>
          <w:sz w:val="20"/>
          <w:szCs w:val="20"/>
        </w:rPr>
      </w:pPr>
      <w:r w:rsidRPr="00B559B5">
        <w:rPr>
          <w:rFonts w:cs="Arial"/>
          <w:sz w:val="20"/>
          <w:szCs w:val="20"/>
        </w:rPr>
        <w:t xml:space="preserve"> </w:t>
      </w:r>
      <w:r w:rsidR="00562776" w:rsidRPr="00B559B5">
        <w:rPr>
          <w:rFonts w:cs="Arial"/>
          <w:sz w:val="20"/>
          <w:szCs w:val="20"/>
        </w:rPr>
        <w:t>[4:7</w:t>
      </w:r>
      <w:r w:rsidR="00D64C5F">
        <w:rPr>
          <w:rFonts w:cs="Arial"/>
          <w:sz w:val="20"/>
          <w:szCs w:val="20"/>
        </w:rPr>
        <w:t xml:space="preserve">]   </w:t>
      </w:r>
      <w:r w:rsidRPr="00B559B5">
        <w:rPr>
          <w:rFonts w:cs="Arial"/>
          <w:sz w:val="20"/>
          <w:szCs w:val="20"/>
        </w:rPr>
        <w:t xml:space="preserve">What did Elisha tell her to do with the jars of oil? </w:t>
      </w:r>
    </w:p>
    <w:p w14:paraId="0C967515" w14:textId="455BFB00" w:rsidR="004B6174" w:rsidRPr="00B559B5" w:rsidRDefault="00D97C21" w:rsidP="008D2059">
      <w:pPr>
        <w:pBdr>
          <w:top w:val="nil"/>
          <w:left w:val="nil"/>
          <w:bottom w:val="nil"/>
          <w:right w:val="nil"/>
          <w:between w:val="nil"/>
        </w:pBdr>
        <w:ind w:left="720"/>
        <w:rPr>
          <w:rFonts w:cs="Arial"/>
          <w:sz w:val="20"/>
          <w:szCs w:val="20"/>
        </w:rPr>
      </w:pPr>
      <w:r w:rsidRPr="00B559B5">
        <w:rPr>
          <w:rFonts w:cs="Arial"/>
          <w:sz w:val="20"/>
          <w:szCs w:val="20"/>
        </w:rPr>
        <w:t>He told her to sell the oil, pay off her debt, and live with her sons on the rest of the money.</w:t>
      </w:r>
    </w:p>
    <w:p w14:paraId="0FFD017B" w14:textId="77777777" w:rsidR="009D33A2" w:rsidRPr="00B559B5" w:rsidRDefault="00D97C21" w:rsidP="00F17CF2">
      <w:pPr>
        <w:pStyle w:val="CommentSection"/>
      </w:pPr>
      <w:r w:rsidRPr="00B559B5">
        <w:t>Comment Section:</w:t>
      </w:r>
    </w:p>
    <w:p w14:paraId="0FFD017C" w14:textId="77777777" w:rsidR="009D33A2" w:rsidRPr="00B559B5" w:rsidRDefault="00D97C21">
      <w:pPr>
        <w:spacing w:before="240" w:after="240"/>
        <w:rPr>
          <w:rFonts w:cs="Arial"/>
          <w:b/>
          <w:sz w:val="44"/>
          <w:szCs w:val="44"/>
        </w:rPr>
      </w:pPr>
      <w:r w:rsidRPr="00567D5F">
        <w:rPr>
          <w:rFonts w:cs="Arial"/>
          <w:sz w:val="20"/>
        </w:rPr>
        <w:br w:type="page"/>
      </w:r>
    </w:p>
    <w:p w14:paraId="0FFD017D" w14:textId="5E8CA46B" w:rsidR="009D33A2" w:rsidRPr="00E8239B" w:rsidRDefault="00D97C21" w:rsidP="008508BC">
      <w:pPr>
        <w:pStyle w:val="Heading1"/>
        <w:rPr>
          <w:rStyle w:val="Heading2Char"/>
        </w:rPr>
      </w:pPr>
      <w:bookmarkStart w:id="66" w:name="_heading=h.1ikl33phlrxt" w:colFirst="0" w:colLast="0"/>
      <w:bookmarkStart w:id="67" w:name="_Toc203574582"/>
      <w:bookmarkEnd w:id="66"/>
      <w:r w:rsidRPr="00B559B5">
        <w:lastRenderedPageBreak/>
        <w:t>2 Kings 5:8-1</w:t>
      </w:r>
      <w:r w:rsidR="00981E61">
        <w:t>8</w:t>
      </w:r>
      <w:r w:rsidRPr="00B559B5">
        <w:tab/>
      </w:r>
      <w:r w:rsidRPr="00E8239B">
        <w:rPr>
          <w:rStyle w:val="Heading2Char"/>
        </w:rPr>
        <w:t>Naaman is healed of leprosy</w:t>
      </w:r>
      <w:bookmarkEnd w:id="67"/>
    </w:p>
    <w:p w14:paraId="0FFD017E" w14:textId="1A0C7143" w:rsidR="009D33A2" w:rsidRDefault="00D97C21" w:rsidP="00127848">
      <w:pPr>
        <w:pStyle w:val="Background"/>
      </w:pPr>
      <w:bookmarkStart w:id="68" w:name="_heading=h.3nqkh6v67tzd" w:colFirst="0" w:colLast="0"/>
      <w:bookmarkEnd w:id="68"/>
      <w:r w:rsidRPr="00FC037C">
        <w:rPr>
          <w:b/>
        </w:rPr>
        <w:t>Background:</w:t>
      </w:r>
      <w:r w:rsidRPr="00FC037C">
        <w:t xml:space="preserve"> The king of Aram sent a letter to the king of Israel. He asked the king of Israel to cure his servant Naaman</w:t>
      </w:r>
      <w:r w:rsidR="003A6FBF">
        <w:t xml:space="preserve"> from</w:t>
      </w:r>
      <w:r w:rsidRPr="00FC037C">
        <w:t xml:space="preserve"> leprosy</w:t>
      </w:r>
      <w:r w:rsidR="003A6FBF">
        <w:t>, a terrible skin disease</w:t>
      </w:r>
      <w:r w:rsidRPr="00FC037C">
        <w:t xml:space="preserve">. The king of Israel </w:t>
      </w:r>
      <w:r w:rsidR="00643B3A">
        <w:t>tore his clothes</w:t>
      </w:r>
      <w:r w:rsidR="00B23471">
        <w:t xml:space="preserve"> in great distress</w:t>
      </w:r>
      <w:r w:rsidR="00127848">
        <w:t>, because he</w:t>
      </w:r>
      <w:r w:rsidR="00643B3A">
        <w:t xml:space="preserve"> knew that he could not heal anyone, and he thought that the king of Aram wanted to start trouble with him</w:t>
      </w:r>
      <w:r w:rsidRPr="00FC037C">
        <w:t xml:space="preserve">. </w:t>
      </w:r>
    </w:p>
    <w:p w14:paraId="25BC0394" w14:textId="697B6202" w:rsidR="00B23471" w:rsidRPr="00FC037C" w:rsidRDefault="00B23471" w:rsidP="00127848">
      <w:pPr>
        <w:pStyle w:val="Background"/>
      </w:pPr>
      <w:r>
        <w:t xml:space="preserve">When people speak in this chapter about being cleansed or clean, they mean being </w:t>
      </w:r>
      <w:r w:rsidR="007E0C5F">
        <w:t>healed from</w:t>
      </w:r>
      <w:r>
        <w:t xml:space="preserve"> leprosy.</w:t>
      </w:r>
    </w:p>
    <w:p w14:paraId="6BF34D7C" w14:textId="77777777" w:rsidR="00B669DB" w:rsidRPr="00170DC8" w:rsidRDefault="00B669DB" w:rsidP="00B669DB">
      <w:pPr>
        <w:pStyle w:val="Background"/>
        <w:rPr>
          <w:b/>
          <w:bCs w:val="0"/>
          <w:i/>
          <w:iCs/>
        </w:rPr>
      </w:pPr>
      <w:r w:rsidRPr="00170DC8">
        <w:rPr>
          <w:b/>
          <w:bCs w:val="0"/>
          <w:i/>
          <w:iCs/>
        </w:rPr>
        <w:t>Read the passage.</w:t>
      </w:r>
    </w:p>
    <w:p w14:paraId="0FFD017F" w14:textId="77777777" w:rsidR="009D33A2" w:rsidRPr="00B559B5" w:rsidRDefault="00D97C21" w:rsidP="00F94597">
      <w:pPr>
        <w:pStyle w:val="Part1"/>
      </w:pPr>
      <w:r w:rsidRPr="00B559B5">
        <w:t>Part 1</w:t>
      </w:r>
    </w:p>
    <w:p w14:paraId="0FFD0180" w14:textId="77777777" w:rsidR="009D33A2" w:rsidRPr="00B559B5" w:rsidRDefault="00D97C21" w:rsidP="00127848">
      <w:pPr>
        <w:pStyle w:val="Answerortell"/>
        <w:rPr>
          <w:b/>
          <w:sz w:val="32"/>
          <w:szCs w:val="32"/>
        </w:rPr>
      </w:pPr>
      <w:r w:rsidRPr="00B559B5">
        <w:t>Tell in your own words what you just read in these verses.</w:t>
      </w:r>
    </w:p>
    <w:p w14:paraId="198E50CC" w14:textId="32586E89" w:rsidR="00127848" w:rsidRDefault="00D97C21" w:rsidP="00127848">
      <w:pPr>
        <w:pStyle w:val="Checklist2"/>
      </w:pPr>
      <w:r w:rsidRPr="00B559B5">
        <w:t>Elisha sent a mess</w:t>
      </w:r>
      <w:r w:rsidR="00127848">
        <w:t xml:space="preserve">age that told the king to send </w:t>
      </w:r>
      <w:r w:rsidRPr="00B559B5">
        <w:t xml:space="preserve">Naaman to </w:t>
      </w:r>
      <w:r w:rsidR="00127848">
        <w:t>him. [5:8]</w:t>
      </w:r>
    </w:p>
    <w:p w14:paraId="14CF3C33" w14:textId="77777777" w:rsidR="00127848" w:rsidRDefault="00127848" w:rsidP="00127848">
      <w:pPr>
        <w:pStyle w:val="Checklist2"/>
      </w:pPr>
      <w:r>
        <w:t>Naaman came to Elisha’s house. [5:9]</w:t>
      </w:r>
    </w:p>
    <w:p w14:paraId="0FFD0181" w14:textId="1FB4A8B4" w:rsidR="009D33A2" w:rsidRPr="00B559B5" w:rsidRDefault="00127848" w:rsidP="00127848">
      <w:pPr>
        <w:pStyle w:val="Checklist2"/>
      </w:pPr>
      <w:r>
        <w:t>Elisha sent a mess</w:t>
      </w:r>
      <w:r w:rsidR="00B23471">
        <w:t>en</w:t>
      </w:r>
      <w:r>
        <w:t>ge</w:t>
      </w:r>
      <w:r w:rsidR="00B23471">
        <w:t>r</w:t>
      </w:r>
      <w:r>
        <w:t xml:space="preserve"> </w:t>
      </w:r>
      <w:r w:rsidR="00B23471">
        <w:t>who told</w:t>
      </w:r>
      <w:r>
        <w:t xml:space="preserve"> Naaman to </w:t>
      </w:r>
      <w:r w:rsidR="00D97C21" w:rsidRPr="00B559B5">
        <w:t>dip in the Jordan River seven times</w:t>
      </w:r>
      <w:r w:rsidR="00B23471">
        <w:t>. Then Naaman would be cured</w:t>
      </w:r>
      <w:r w:rsidR="00D97C21" w:rsidRPr="00B559B5">
        <w:t>. [5:9-10]</w:t>
      </w:r>
    </w:p>
    <w:p w14:paraId="0FFD0182" w14:textId="053FEFCE" w:rsidR="009D33A2" w:rsidRDefault="00D97C21" w:rsidP="00127848">
      <w:pPr>
        <w:pStyle w:val="Checklist2"/>
      </w:pPr>
      <w:r w:rsidRPr="00B559B5">
        <w:t>Naaman was very angry</w:t>
      </w:r>
      <w:r w:rsidR="00127848">
        <w:t>. H</w:t>
      </w:r>
      <w:r w:rsidRPr="00B559B5">
        <w:t xml:space="preserve">e thought Elisha </w:t>
      </w:r>
      <w:r w:rsidR="00127848">
        <w:t>would</w:t>
      </w:r>
      <w:r w:rsidRPr="00B559B5">
        <w:t xml:space="preserve"> come out</w:t>
      </w:r>
      <w:r w:rsidR="00127848">
        <w:t>, wave his hand over the leprosy,</w:t>
      </w:r>
      <w:r w:rsidRPr="00B559B5">
        <w:t xml:space="preserve"> and call on Yahweh to cure him. [5:11]</w:t>
      </w:r>
    </w:p>
    <w:p w14:paraId="14F982D7" w14:textId="69757C91" w:rsidR="00127848" w:rsidRPr="00B559B5" w:rsidRDefault="00B23471" w:rsidP="00127848">
      <w:pPr>
        <w:pStyle w:val="Checklist2"/>
      </w:pPr>
      <w:r>
        <w:t>Naaman</w:t>
      </w:r>
      <w:r w:rsidR="00127848">
        <w:t xml:space="preserve"> thought that he could</w:t>
      </w:r>
      <w:r>
        <w:t xml:space="preserve"> </w:t>
      </w:r>
      <w:r w:rsidR="00127848">
        <w:t xml:space="preserve">dip in better rivers </w:t>
      </w:r>
      <w:r w:rsidR="003A6FBF">
        <w:t xml:space="preserve">to become </w:t>
      </w:r>
      <w:r w:rsidR="00127848">
        <w:t>clean. [5:12]</w:t>
      </w:r>
    </w:p>
    <w:p w14:paraId="7EB11F67" w14:textId="0E1D9A11" w:rsidR="003A6FBF" w:rsidRPr="00B559B5" w:rsidRDefault="00D97C21" w:rsidP="003A6FBF">
      <w:pPr>
        <w:pStyle w:val="Checklist2"/>
      </w:pPr>
      <w:r w:rsidRPr="00B559B5">
        <w:t>Naaman’s servants convinced Naaman to do what Elisha said. [5:13]</w:t>
      </w:r>
    </w:p>
    <w:p w14:paraId="0FFD0184" w14:textId="03A888AF" w:rsidR="009D33A2" w:rsidRDefault="00D97C21" w:rsidP="00127848">
      <w:pPr>
        <w:pStyle w:val="Checklist2"/>
      </w:pPr>
      <w:r w:rsidRPr="00B559B5">
        <w:t xml:space="preserve">Naaman did what Elisha said to do, and </w:t>
      </w:r>
      <w:r w:rsidR="00B23471">
        <w:t>he was healed</w:t>
      </w:r>
      <w:r w:rsidRPr="00B559B5">
        <w:t>. [5:1</w:t>
      </w:r>
      <w:r w:rsidR="00B23471">
        <w:t>4</w:t>
      </w:r>
      <w:r w:rsidRPr="00B559B5">
        <w:t>]</w:t>
      </w:r>
    </w:p>
    <w:p w14:paraId="0B8EC799" w14:textId="44DE97C8" w:rsidR="003A6FBF" w:rsidRPr="00B559B5" w:rsidRDefault="00B23471" w:rsidP="00127848">
      <w:pPr>
        <w:pStyle w:val="Checklist2"/>
      </w:pPr>
      <w:r>
        <w:t>Naaman returned to Elisha and said that he knew that only Yahweh was God. He wanted to give Elisha a gift. [5:15]</w:t>
      </w:r>
    </w:p>
    <w:p w14:paraId="493CA5E5" w14:textId="77777777" w:rsidR="00B23471" w:rsidRDefault="00B23471" w:rsidP="00127848">
      <w:pPr>
        <w:pStyle w:val="Checklist2"/>
      </w:pPr>
      <w:r>
        <w:t>Elisha refused to accept a gift</w:t>
      </w:r>
      <w:r w:rsidR="00D97C21" w:rsidRPr="00B559B5">
        <w:t>. [5:1</w:t>
      </w:r>
      <w:r>
        <w:t>6</w:t>
      </w:r>
      <w:r w:rsidR="00D97C21" w:rsidRPr="00B559B5">
        <w:t>]</w:t>
      </w:r>
    </w:p>
    <w:p w14:paraId="0FFD0185" w14:textId="27A2A040" w:rsidR="009D33A2" w:rsidRDefault="00B23471" w:rsidP="00127848">
      <w:pPr>
        <w:pStyle w:val="Checklist2"/>
      </w:pPr>
      <w:r>
        <w:t>Then Naaman requested two mule loads of dirt. He said that he would only sacrifice to Yahweh from then on. [5:17]</w:t>
      </w:r>
      <w:r w:rsidR="00D97C21" w:rsidRPr="00B559B5">
        <w:t xml:space="preserve"> </w:t>
      </w:r>
    </w:p>
    <w:p w14:paraId="44BD4424" w14:textId="3C610274" w:rsidR="003759E1" w:rsidRPr="00B559B5" w:rsidRDefault="007E0C5F" w:rsidP="00127848">
      <w:pPr>
        <w:pStyle w:val="Checklist2"/>
      </w:pPr>
      <w:r>
        <w:t xml:space="preserve">Naaman asked for Yahweh to pardon him for times when he needed to help his king bow in Rimmon’s </w:t>
      </w:r>
      <w:r w:rsidR="00802091">
        <w:t>hous</w:t>
      </w:r>
      <w:r>
        <w:t>e. [5:18]</w:t>
      </w:r>
    </w:p>
    <w:p w14:paraId="0FFD0186" w14:textId="77777777" w:rsidR="009D33A2" w:rsidRPr="00B559B5" w:rsidRDefault="00D97C21" w:rsidP="00F94597">
      <w:pPr>
        <w:pStyle w:val="Part2"/>
      </w:pPr>
      <w:r w:rsidRPr="00B559B5">
        <w:t>Part 2</w:t>
      </w:r>
    </w:p>
    <w:p w14:paraId="0FFD0187" w14:textId="77777777" w:rsidR="009D33A2" w:rsidRPr="00B559B5" w:rsidRDefault="00D97C21" w:rsidP="00127848">
      <w:pPr>
        <w:pStyle w:val="Answerortell"/>
      </w:pPr>
      <w:r w:rsidRPr="00B559B5">
        <w:t>Answer the following questions.</w:t>
      </w:r>
    </w:p>
    <w:p w14:paraId="0FFD0188" w14:textId="675DD3B1" w:rsidR="009D33A2" w:rsidRPr="00B559B5" w:rsidRDefault="00562776">
      <w:pPr>
        <w:numPr>
          <w:ilvl w:val="0"/>
          <w:numId w:val="6"/>
        </w:numPr>
        <w:pBdr>
          <w:top w:val="nil"/>
          <w:left w:val="nil"/>
          <w:bottom w:val="nil"/>
          <w:right w:val="nil"/>
          <w:between w:val="nil"/>
        </w:pBdr>
        <w:spacing w:after="0"/>
        <w:rPr>
          <w:rFonts w:cs="Arial"/>
          <w:sz w:val="20"/>
          <w:szCs w:val="20"/>
        </w:rPr>
      </w:pPr>
      <w:r w:rsidRPr="00B559B5">
        <w:rPr>
          <w:rFonts w:cs="Arial"/>
          <w:sz w:val="20"/>
          <w:szCs w:val="20"/>
        </w:rPr>
        <w:t>[5:8</w:t>
      </w:r>
      <w:r w:rsidR="00D64C5F">
        <w:rPr>
          <w:rFonts w:cs="Arial"/>
          <w:sz w:val="20"/>
          <w:szCs w:val="20"/>
        </w:rPr>
        <w:t xml:space="preserve">]   </w:t>
      </w:r>
      <w:r w:rsidR="00D97C21" w:rsidRPr="00B559B5">
        <w:rPr>
          <w:rFonts w:cs="Arial"/>
          <w:sz w:val="20"/>
          <w:szCs w:val="20"/>
        </w:rPr>
        <w:t xml:space="preserve">What did Elisha </w:t>
      </w:r>
      <w:r w:rsidR="00127848">
        <w:rPr>
          <w:rFonts w:cs="Arial"/>
          <w:sz w:val="20"/>
          <w:szCs w:val="20"/>
        </w:rPr>
        <w:t>do</w:t>
      </w:r>
      <w:r w:rsidR="00D97C21" w:rsidRPr="00B559B5">
        <w:rPr>
          <w:rFonts w:cs="Arial"/>
          <w:sz w:val="20"/>
          <w:szCs w:val="20"/>
        </w:rPr>
        <w:t xml:space="preserve"> when he heard that the king had torn his clothes? </w:t>
      </w:r>
    </w:p>
    <w:p w14:paraId="0FFD0189" w14:textId="2F3FFFB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127848">
        <w:rPr>
          <w:rFonts w:cs="Arial"/>
          <w:sz w:val="20"/>
          <w:szCs w:val="20"/>
        </w:rPr>
        <w:t xml:space="preserve">sent a message that </w:t>
      </w:r>
      <w:r w:rsidR="003A6FBF">
        <w:rPr>
          <w:rFonts w:cs="Arial"/>
          <w:sz w:val="20"/>
          <w:szCs w:val="20"/>
        </w:rPr>
        <w:t xml:space="preserve">asked </w:t>
      </w:r>
      <w:r w:rsidR="00B23471">
        <w:rPr>
          <w:rFonts w:cs="Arial"/>
          <w:sz w:val="20"/>
          <w:szCs w:val="20"/>
        </w:rPr>
        <w:t xml:space="preserve">why </w:t>
      </w:r>
      <w:r w:rsidR="003A6FBF">
        <w:rPr>
          <w:rFonts w:cs="Arial"/>
          <w:sz w:val="20"/>
          <w:szCs w:val="20"/>
        </w:rPr>
        <w:t>the king</w:t>
      </w:r>
      <w:r w:rsidR="00B23471">
        <w:rPr>
          <w:rFonts w:cs="Arial"/>
          <w:sz w:val="20"/>
          <w:szCs w:val="20"/>
        </w:rPr>
        <w:t xml:space="preserve"> </w:t>
      </w:r>
      <w:r w:rsidR="003A6FBF">
        <w:rPr>
          <w:rFonts w:cs="Arial"/>
          <w:sz w:val="20"/>
          <w:szCs w:val="20"/>
        </w:rPr>
        <w:t xml:space="preserve">had torn his clothes. The message also </w:t>
      </w:r>
      <w:r w:rsidRPr="00B559B5">
        <w:rPr>
          <w:rFonts w:cs="Arial"/>
          <w:sz w:val="20"/>
          <w:szCs w:val="20"/>
        </w:rPr>
        <w:t xml:space="preserve">told </w:t>
      </w:r>
      <w:r w:rsidR="00127848">
        <w:rPr>
          <w:rFonts w:cs="Arial"/>
          <w:sz w:val="20"/>
          <w:szCs w:val="20"/>
        </w:rPr>
        <w:t>the king</w:t>
      </w:r>
      <w:r w:rsidRPr="00B559B5">
        <w:rPr>
          <w:rFonts w:cs="Arial"/>
          <w:sz w:val="20"/>
          <w:szCs w:val="20"/>
        </w:rPr>
        <w:t xml:space="preserve"> to send Naaman to him</w:t>
      </w:r>
      <w:r w:rsidR="003A6FBF">
        <w:rPr>
          <w:rFonts w:cs="Arial"/>
          <w:sz w:val="20"/>
          <w:szCs w:val="20"/>
        </w:rPr>
        <w:t>, and then Naaman</w:t>
      </w:r>
      <w:r w:rsidR="00127848">
        <w:rPr>
          <w:rFonts w:cs="Arial"/>
          <w:sz w:val="20"/>
          <w:szCs w:val="20"/>
        </w:rPr>
        <w:t xml:space="preserve"> would know </w:t>
      </w:r>
      <w:r w:rsidR="003A6FBF">
        <w:rPr>
          <w:rFonts w:cs="Arial"/>
          <w:sz w:val="20"/>
          <w:szCs w:val="20"/>
        </w:rPr>
        <w:t xml:space="preserve">that </w:t>
      </w:r>
      <w:r w:rsidR="00127848">
        <w:rPr>
          <w:rFonts w:cs="Arial"/>
          <w:sz w:val="20"/>
          <w:szCs w:val="20"/>
        </w:rPr>
        <w:t>there was a prophet in Israel.</w:t>
      </w:r>
    </w:p>
    <w:p w14:paraId="0FFD018A" w14:textId="77777777" w:rsidR="009D33A2" w:rsidRPr="00B559B5" w:rsidRDefault="009D33A2">
      <w:pPr>
        <w:pBdr>
          <w:top w:val="nil"/>
          <w:left w:val="nil"/>
          <w:bottom w:val="nil"/>
          <w:right w:val="nil"/>
          <w:between w:val="nil"/>
        </w:pBdr>
        <w:ind w:left="720"/>
        <w:rPr>
          <w:rFonts w:cs="Arial"/>
          <w:sz w:val="20"/>
          <w:szCs w:val="20"/>
        </w:rPr>
      </w:pPr>
    </w:p>
    <w:p w14:paraId="2D594590" w14:textId="00421AA8" w:rsidR="00127848" w:rsidRDefault="00562776">
      <w:pPr>
        <w:numPr>
          <w:ilvl w:val="0"/>
          <w:numId w:val="6"/>
        </w:numPr>
        <w:pBdr>
          <w:top w:val="nil"/>
          <w:left w:val="nil"/>
          <w:bottom w:val="nil"/>
          <w:right w:val="nil"/>
          <w:between w:val="nil"/>
        </w:pBdr>
        <w:spacing w:after="0"/>
        <w:rPr>
          <w:rFonts w:cs="Arial"/>
          <w:sz w:val="20"/>
          <w:szCs w:val="20"/>
        </w:rPr>
      </w:pPr>
      <w:r w:rsidRPr="00B559B5">
        <w:rPr>
          <w:rFonts w:cs="Arial"/>
          <w:sz w:val="20"/>
          <w:szCs w:val="20"/>
        </w:rPr>
        <w:t>[5:9</w:t>
      </w:r>
      <w:r w:rsidR="00D64C5F">
        <w:rPr>
          <w:rFonts w:cs="Arial"/>
          <w:sz w:val="20"/>
          <w:szCs w:val="20"/>
        </w:rPr>
        <w:t xml:space="preserve">]   </w:t>
      </w:r>
      <w:r w:rsidR="00D97C21" w:rsidRPr="00B559B5">
        <w:rPr>
          <w:rFonts w:cs="Arial"/>
          <w:sz w:val="20"/>
          <w:szCs w:val="20"/>
        </w:rPr>
        <w:t>What did Naaman</w:t>
      </w:r>
      <w:r w:rsidR="00127848">
        <w:rPr>
          <w:rFonts w:cs="Arial"/>
          <w:sz w:val="20"/>
          <w:szCs w:val="20"/>
        </w:rPr>
        <w:t xml:space="preserve"> do</w:t>
      </w:r>
      <w:r w:rsidR="00D97C21" w:rsidRPr="00B559B5">
        <w:rPr>
          <w:rFonts w:cs="Arial"/>
          <w:sz w:val="20"/>
          <w:szCs w:val="20"/>
        </w:rPr>
        <w:t>?</w:t>
      </w:r>
      <w:r w:rsidR="00127848">
        <w:rPr>
          <w:rFonts w:cs="Arial"/>
          <w:sz w:val="20"/>
          <w:szCs w:val="20"/>
        </w:rPr>
        <w:t xml:space="preserve"> </w:t>
      </w:r>
    </w:p>
    <w:p w14:paraId="38BD8287" w14:textId="78726F32" w:rsidR="00127848" w:rsidRDefault="00127848" w:rsidP="00127848">
      <w:pPr>
        <w:pBdr>
          <w:top w:val="nil"/>
          <w:left w:val="nil"/>
          <w:bottom w:val="nil"/>
          <w:right w:val="nil"/>
          <w:between w:val="nil"/>
        </w:pBdr>
        <w:spacing w:after="0"/>
        <w:ind w:left="720"/>
        <w:rPr>
          <w:rFonts w:cs="Arial"/>
          <w:sz w:val="20"/>
          <w:szCs w:val="20"/>
        </w:rPr>
      </w:pPr>
      <w:r>
        <w:rPr>
          <w:rFonts w:cs="Arial"/>
          <w:sz w:val="20"/>
          <w:szCs w:val="20"/>
        </w:rPr>
        <w:t>He went with his horses and chariots to Elisha’s house.</w:t>
      </w:r>
    </w:p>
    <w:p w14:paraId="01207B23" w14:textId="77777777" w:rsidR="00127848" w:rsidRDefault="00127848" w:rsidP="00127848">
      <w:pPr>
        <w:pBdr>
          <w:top w:val="nil"/>
          <w:left w:val="nil"/>
          <w:bottom w:val="nil"/>
          <w:right w:val="nil"/>
          <w:between w:val="nil"/>
        </w:pBdr>
        <w:spacing w:after="0"/>
        <w:ind w:left="720"/>
        <w:rPr>
          <w:rFonts w:cs="Arial"/>
          <w:sz w:val="20"/>
          <w:szCs w:val="20"/>
        </w:rPr>
      </w:pPr>
    </w:p>
    <w:p w14:paraId="581E9693" w14:textId="77777777" w:rsidR="00127848" w:rsidRDefault="00127848" w:rsidP="00127848">
      <w:pPr>
        <w:pBdr>
          <w:top w:val="nil"/>
          <w:left w:val="nil"/>
          <w:bottom w:val="nil"/>
          <w:right w:val="nil"/>
          <w:between w:val="nil"/>
        </w:pBdr>
        <w:spacing w:after="0"/>
        <w:ind w:left="720"/>
        <w:rPr>
          <w:rFonts w:cs="Arial"/>
          <w:sz w:val="20"/>
          <w:szCs w:val="20"/>
        </w:rPr>
      </w:pPr>
    </w:p>
    <w:p w14:paraId="0FFD018B" w14:textId="5CEC2E94" w:rsidR="009D33A2" w:rsidRPr="00B559B5" w:rsidRDefault="00D97C21">
      <w:pPr>
        <w:numPr>
          <w:ilvl w:val="0"/>
          <w:numId w:val="6"/>
        </w:numPr>
        <w:pBdr>
          <w:top w:val="nil"/>
          <w:left w:val="nil"/>
          <w:bottom w:val="nil"/>
          <w:right w:val="nil"/>
          <w:between w:val="nil"/>
        </w:pBdr>
        <w:spacing w:after="0"/>
        <w:rPr>
          <w:rFonts w:cs="Arial"/>
          <w:sz w:val="20"/>
          <w:szCs w:val="20"/>
        </w:rPr>
      </w:pPr>
      <w:r w:rsidRPr="00B559B5">
        <w:rPr>
          <w:rFonts w:cs="Arial"/>
          <w:sz w:val="20"/>
          <w:szCs w:val="20"/>
        </w:rPr>
        <w:t xml:space="preserve"> </w:t>
      </w:r>
      <w:r w:rsidR="00127848">
        <w:rPr>
          <w:rFonts w:cs="Arial"/>
          <w:sz w:val="20"/>
          <w:szCs w:val="20"/>
        </w:rPr>
        <w:t>[5:10]   What did Elisha do when Naaman came</w:t>
      </w:r>
      <w:r w:rsidR="003A6FBF">
        <w:rPr>
          <w:rFonts w:cs="Arial"/>
          <w:sz w:val="20"/>
          <w:szCs w:val="20"/>
        </w:rPr>
        <w:t xml:space="preserve"> to his house</w:t>
      </w:r>
      <w:r w:rsidR="00127848">
        <w:rPr>
          <w:rFonts w:cs="Arial"/>
          <w:sz w:val="20"/>
          <w:szCs w:val="20"/>
        </w:rPr>
        <w:t>?</w:t>
      </w:r>
    </w:p>
    <w:p w14:paraId="0FFD018C" w14:textId="330A4559"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sent a messenger </w:t>
      </w:r>
      <w:r w:rsidR="003A6FBF">
        <w:rPr>
          <w:rFonts w:cs="Arial"/>
          <w:sz w:val="20"/>
          <w:szCs w:val="20"/>
        </w:rPr>
        <w:t xml:space="preserve">out </w:t>
      </w:r>
      <w:r w:rsidRPr="00B559B5">
        <w:rPr>
          <w:rFonts w:cs="Arial"/>
          <w:sz w:val="20"/>
          <w:szCs w:val="20"/>
        </w:rPr>
        <w:t xml:space="preserve">to tell </w:t>
      </w:r>
      <w:r w:rsidR="003A6FBF">
        <w:rPr>
          <w:rFonts w:cs="Arial"/>
          <w:sz w:val="20"/>
          <w:szCs w:val="20"/>
        </w:rPr>
        <w:t>Naaman</w:t>
      </w:r>
      <w:r w:rsidRPr="00B559B5">
        <w:rPr>
          <w:rFonts w:cs="Arial"/>
          <w:sz w:val="20"/>
          <w:szCs w:val="20"/>
        </w:rPr>
        <w:t xml:space="preserve"> to go and dip himself in the Jordan River seven times</w:t>
      </w:r>
      <w:r w:rsidR="00127848">
        <w:rPr>
          <w:rFonts w:cs="Arial"/>
          <w:sz w:val="20"/>
          <w:szCs w:val="20"/>
        </w:rPr>
        <w:t xml:space="preserve"> to become clean</w:t>
      </w:r>
      <w:r w:rsidRPr="00B559B5">
        <w:rPr>
          <w:rFonts w:cs="Arial"/>
          <w:sz w:val="20"/>
          <w:szCs w:val="20"/>
        </w:rPr>
        <w:t>.</w:t>
      </w:r>
    </w:p>
    <w:p w14:paraId="0FFD018D" w14:textId="4EC45046" w:rsidR="009D33A2" w:rsidRPr="00F17CF2" w:rsidRDefault="00F17CF2" w:rsidP="00F17CF2">
      <w:pPr>
        <w:pStyle w:val="Continuedline"/>
      </w:pPr>
      <w:r w:rsidRPr="00B559B5">
        <w:lastRenderedPageBreak/>
        <w:t>2 Kings 5:8-1</w:t>
      </w:r>
      <w:r>
        <w:t>8</w:t>
      </w:r>
      <w:r w:rsidRPr="00B559B5">
        <w:t xml:space="preserve"> continued</w:t>
      </w:r>
    </w:p>
    <w:p w14:paraId="0FFD018E" w14:textId="4F1760F3" w:rsidR="009D33A2" w:rsidRPr="00B559B5" w:rsidRDefault="00562776">
      <w:pPr>
        <w:numPr>
          <w:ilvl w:val="0"/>
          <w:numId w:val="6"/>
        </w:numPr>
        <w:pBdr>
          <w:top w:val="nil"/>
          <w:left w:val="nil"/>
          <w:bottom w:val="nil"/>
          <w:right w:val="nil"/>
          <w:between w:val="nil"/>
        </w:pBdr>
        <w:spacing w:after="0"/>
        <w:rPr>
          <w:rFonts w:cs="Arial"/>
          <w:sz w:val="20"/>
          <w:szCs w:val="20"/>
        </w:rPr>
      </w:pPr>
      <w:r w:rsidRPr="00B559B5">
        <w:rPr>
          <w:rFonts w:cs="Arial"/>
          <w:sz w:val="20"/>
          <w:szCs w:val="20"/>
        </w:rPr>
        <w:t>[5:11</w:t>
      </w:r>
      <w:r w:rsidR="00D64C5F">
        <w:rPr>
          <w:rFonts w:cs="Arial"/>
          <w:sz w:val="20"/>
          <w:szCs w:val="20"/>
        </w:rPr>
        <w:t xml:space="preserve">]   </w:t>
      </w:r>
      <w:r w:rsidR="00D97C21" w:rsidRPr="00B559B5">
        <w:rPr>
          <w:rFonts w:cs="Arial"/>
          <w:sz w:val="20"/>
          <w:szCs w:val="20"/>
        </w:rPr>
        <w:t xml:space="preserve">Why was Naaman angry? </w:t>
      </w:r>
    </w:p>
    <w:p w14:paraId="0FFD018F" w14:textId="59A578A1"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4415BE">
        <w:rPr>
          <w:rFonts w:cs="Arial"/>
          <w:sz w:val="20"/>
          <w:szCs w:val="20"/>
        </w:rPr>
        <w:t xml:space="preserve">was angry because Elisha did not do what he expected. Naaman had </w:t>
      </w:r>
      <w:r w:rsidRPr="00B559B5">
        <w:rPr>
          <w:rFonts w:cs="Arial"/>
          <w:sz w:val="20"/>
          <w:szCs w:val="20"/>
        </w:rPr>
        <w:t xml:space="preserve">thought </w:t>
      </w:r>
      <w:r w:rsidR="003A6FBF">
        <w:rPr>
          <w:rFonts w:cs="Arial"/>
          <w:sz w:val="20"/>
          <w:szCs w:val="20"/>
        </w:rPr>
        <w:t xml:space="preserve">that </w:t>
      </w:r>
      <w:r w:rsidRPr="00B559B5">
        <w:rPr>
          <w:rFonts w:cs="Arial"/>
          <w:sz w:val="20"/>
          <w:szCs w:val="20"/>
        </w:rPr>
        <w:t xml:space="preserve">Elisha </w:t>
      </w:r>
      <w:r w:rsidR="007E0C5F">
        <w:rPr>
          <w:rFonts w:cs="Arial"/>
          <w:sz w:val="20"/>
          <w:szCs w:val="20"/>
        </w:rPr>
        <w:t>w</w:t>
      </w:r>
      <w:r w:rsidRPr="00B559B5">
        <w:rPr>
          <w:rFonts w:cs="Arial"/>
          <w:sz w:val="20"/>
          <w:szCs w:val="20"/>
        </w:rPr>
        <w:t>ould come out and st</w:t>
      </w:r>
      <w:r w:rsidR="007E0C5F">
        <w:rPr>
          <w:rFonts w:cs="Arial"/>
          <w:sz w:val="20"/>
          <w:szCs w:val="20"/>
        </w:rPr>
        <w:t>an</w:t>
      </w:r>
      <w:r w:rsidRPr="00B559B5">
        <w:rPr>
          <w:rFonts w:cs="Arial"/>
          <w:sz w:val="20"/>
          <w:szCs w:val="20"/>
        </w:rPr>
        <w:t>d before him</w:t>
      </w:r>
      <w:r w:rsidR="003A6FBF">
        <w:rPr>
          <w:rFonts w:cs="Arial"/>
          <w:sz w:val="20"/>
          <w:szCs w:val="20"/>
        </w:rPr>
        <w:t xml:space="preserve">, </w:t>
      </w:r>
      <w:r w:rsidR="007E0C5F">
        <w:rPr>
          <w:rFonts w:cs="Arial"/>
          <w:sz w:val="20"/>
          <w:szCs w:val="20"/>
        </w:rPr>
        <w:t xml:space="preserve">call on Yahweh, and </w:t>
      </w:r>
      <w:r w:rsidR="003A6FBF">
        <w:rPr>
          <w:rFonts w:cs="Arial"/>
          <w:sz w:val="20"/>
          <w:szCs w:val="20"/>
        </w:rPr>
        <w:t xml:space="preserve">wave his hand over </w:t>
      </w:r>
      <w:r w:rsidR="007E0C5F">
        <w:rPr>
          <w:rFonts w:cs="Arial"/>
          <w:sz w:val="20"/>
          <w:szCs w:val="20"/>
        </w:rPr>
        <w:t>the</w:t>
      </w:r>
      <w:r w:rsidR="003A6FBF">
        <w:rPr>
          <w:rFonts w:cs="Arial"/>
          <w:sz w:val="20"/>
          <w:szCs w:val="20"/>
        </w:rPr>
        <w:t xml:space="preserve"> </w:t>
      </w:r>
      <w:r w:rsidR="007E0C5F">
        <w:rPr>
          <w:rFonts w:cs="Arial"/>
          <w:sz w:val="20"/>
          <w:szCs w:val="20"/>
        </w:rPr>
        <w:t>place</w:t>
      </w:r>
      <w:r w:rsidRPr="00B559B5">
        <w:rPr>
          <w:rFonts w:cs="Arial"/>
          <w:sz w:val="20"/>
          <w:szCs w:val="20"/>
        </w:rPr>
        <w:t xml:space="preserve"> to </w:t>
      </w:r>
      <w:r w:rsidR="007E0C5F">
        <w:rPr>
          <w:rFonts w:cs="Arial"/>
          <w:sz w:val="20"/>
          <w:szCs w:val="20"/>
        </w:rPr>
        <w:t>heal</w:t>
      </w:r>
      <w:r w:rsidR="003A6FBF">
        <w:rPr>
          <w:rFonts w:cs="Arial"/>
          <w:sz w:val="20"/>
          <w:szCs w:val="20"/>
        </w:rPr>
        <w:t xml:space="preserve"> Naaman</w:t>
      </w:r>
      <w:r w:rsidR="007E0C5F">
        <w:rPr>
          <w:rFonts w:cs="Arial"/>
          <w:sz w:val="20"/>
          <w:szCs w:val="20"/>
        </w:rPr>
        <w:t>’s leprosy</w:t>
      </w:r>
      <w:r w:rsidRPr="00B559B5">
        <w:rPr>
          <w:rFonts w:cs="Arial"/>
          <w:sz w:val="20"/>
          <w:szCs w:val="20"/>
        </w:rPr>
        <w:t>.</w:t>
      </w:r>
    </w:p>
    <w:p w14:paraId="640CECF0" w14:textId="77777777" w:rsidR="00F17CF2" w:rsidRPr="00B559B5" w:rsidRDefault="00F17CF2">
      <w:pPr>
        <w:pBdr>
          <w:top w:val="nil"/>
          <w:left w:val="nil"/>
          <w:bottom w:val="nil"/>
          <w:right w:val="nil"/>
          <w:between w:val="nil"/>
        </w:pBdr>
        <w:ind w:left="720"/>
        <w:rPr>
          <w:rFonts w:cs="Arial"/>
          <w:sz w:val="20"/>
          <w:szCs w:val="20"/>
        </w:rPr>
      </w:pPr>
    </w:p>
    <w:p w14:paraId="0FFD0191" w14:textId="6ECF4F3C" w:rsidR="009D33A2" w:rsidRPr="00B559B5" w:rsidRDefault="00562776">
      <w:pPr>
        <w:numPr>
          <w:ilvl w:val="0"/>
          <w:numId w:val="6"/>
        </w:numPr>
        <w:pBdr>
          <w:top w:val="nil"/>
          <w:left w:val="nil"/>
          <w:bottom w:val="nil"/>
          <w:right w:val="nil"/>
          <w:between w:val="nil"/>
        </w:pBdr>
        <w:spacing w:after="0"/>
        <w:rPr>
          <w:rFonts w:cs="Arial"/>
          <w:sz w:val="20"/>
          <w:szCs w:val="20"/>
        </w:rPr>
      </w:pPr>
      <w:r w:rsidRPr="00B559B5">
        <w:rPr>
          <w:rFonts w:cs="Arial"/>
          <w:sz w:val="20"/>
          <w:szCs w:val="20"/>
        </w:rPr>
        <w:t>[5:12</w:t>
      </w:r>
      <w:r w:rsidR="00D64C5F">
        <w:rPr>
          <w:rFonts w:cs="Arial"/>
          <w:sz w:val="20"/>
          <w:szCs w:val="20"/>
        </w:rPr>
        <w:t xml:space="preserve">]   </w:t>
      </w:r>
      <w:r w:rsidR="00D97C21" w:rsidRPr="00B559B5">
        <w:rPr>
          <w:rFonts w:cs="Arial"/>
          <w:sz w:val="20"/>
          <w:szCs w:val="20"/>
        </w:rPr>
        <w:t xml:space="preserve">Why did Naaman think </w:t>
      </w:r>
      <w:r w:rsidR="003759E1">
        <w:rPr>
          <w:rFonts w:cs="Arial"/>
          <w:sz w:val="20"/>
          <w:szCs w:val="20"/>
        </w:rPr>
        <w:t xml:space="preserve">that </w:t>
      </w:r>
      <w:r w:rsidR="00D97C21" w:rsidRPr="00B559B5">
        <w:rPr>
          <w:rFonts w:cs="Arial"/>
          <w:sz w:val="20"/>
          <w:szCs w:val="20"/>
        </w:rPr>
        <w:t xml:space="preserve">he should bathe in the </w:t>
      </w:r>
      <w:proofErr w:type="spellStart"/>
      <w:r w:rsidR="00D97C21" w:rsidRPr="00B559B5">
        <w:rPr>
          <w:rFonts w:cs="Arial"/>
          <w:sz w:val="20"/>
          <w:szCs w:val="20"/>
        </w:rPr>
        <w:t>Abanah</w:t>
      </w:r>
      <w:proofErr w:type="spellEnd"/>
      <w:r w:rsidR="00D97C21" w:rsidRPr="00B559B5">
        <w:rPr>
          <w:rFonts w:cs="Arial"/>
          <w:sz w:val="20"/>
          <w:szCs w:val="20"/>
        </w:rPr>
        <w:t xml:space="preserve"> or Pharpar rivers </w:t>
      </w:r>
      <w:r w:rsidR="003A6FBF">
        <w:rPr>
          <w:rFonts w:cs="Arial"/>
          <w:sz w:val="20"/>
          <w:szCs w:val="20"/>
        </w:rPr>
        <w:t xml:space="preserve">in Damascus, </w:t>
      </w:r>
      <w:r w:rsidR="00D97C21" w:rsidRPr="00B559B5">
        <w:rPr>
          <w:rFonts w:cs="Arial"/>
          <w:sz w:val="20"/>
          <w:szCs w:val="20"/>
        </w:rPr>
        <w:t xml:space="preserve">instead of the Jordan River? </w:t>
      </w:r>
    </w:p>
    <w:p w14:paraId="0FFD0192" w14:textId="61B713FA"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He thought </w:t>
      </w:r>
      <w:r w:rsidR="003A6FBF">
        <w:rPr>
          <w:rFonts w:cs="Arial"/>
          <w:sz w:val="20"/>
          <w:szCs w:val="20"/>
        </w:rPr>
        <w:t xml:space="preserve">that </w:t>
      </w:r>
      <w:r w:rsidRPr="00B559B5">
        <w:rPr>
          <w:rFonts w:cs="Arial"/>
          <w:sz w:val="20"/>
          <w:szCs w:val="20"/>
        </w:rPr>
        <w:t>th</w:t>
      </w:r>
      <w:r w:rsidR="003A6FBF">
        <w:rPr>
          <w:rFonts w:cs="Arial"/>
          <w:sz w:val="20"/>
          <w:szCs w:val="20"/>
        </w:rPr>
        <w:t xml:space="preserve">e </w:t>
      </w:r>
      <w:r w:rsidRPr="00B559B5">
        <w:rPr>
          <w:rFonts w:cs="Arial"/>
          <w:sz w:val="20"/>
          <w:szCs w:val="20"/>
        </w:rPr>
        <w:t xml:space="preserve">waters </w:t>
      </w:r>
      <w:r w:rsidR="003A6FBF">
        <w:rPr>
          <w:rFonts w:cs="Arial"/>
          <w:sz w:val="20"/>
          <w:szCs w:val="20"/>
        </w:rPr>
        <w:t xml:space="preserve">in those rivers </w:t>
      </w:r>
      <w:r w:rsidRPr="00B559B5">
        <w:rPr>
          <w:rFonts w:cs="Arial"/>
          <w:sz w:val="20"/>
          <w:szCs w:val="20"/>
        </w:rPr>
        <w:t xml:space="preserve">were better than the Jordan. </w:t>
      </w:r>
    </w:p>
    <w:p w14:paraId="36B5C779" w14:textId="77777777" w:rsidR="003759E1" w:rsidRPr="00B559B5" w:rsidRDefault="003759E1">
      <w:pPr>
        <w:pBdr>
          <w:top w:val="nil"/>
          <w:left w:val="nil"/>
          <w:bottom w:val="nil"/>
          <w:right w:val="nil"/>
          <w:between w:val="nil"/>
        </w:pBdr>
        <w:ind w:left="720"/>
        <w:rPr>
          <w:rFonts w:cs="Arial"/>
          <w:sz w:val="20"/>
          <w:szCs w:val="20"/>
        </w:rPr>
      </w:pPr>
    </w:p>
    <w:p w14:paraId="0FFD0194" w14:textId="175AD401" w:rsidR="009D33A2" w:rsidRPr="00B559B5" w:rsidRDefault="00562776">
      <w:pPr>
        <w:numPr>
          <w:ilvl w:val="0"/>
          <w:numId w:val="6"/>
        </w:numPr>
        <w:pBdr>
          <w:top w:val="nil"/>
          <w:left w:val="nil"/>
          <w:bottom w:val="nil"/>
          <w:right w:val="nil"/>
          <w:between w:val="nil"/>
        </w:pBdr>
        <w:spacing w:after="0"/>
        <w:rPr>
          <w:rFonts w:cs="Arial"/>
          <w:sz w:val="20"/>
          <w:szCs w:val="20"/>
        </w:rPr>
      </w:pPr>
      <w:r w:rsidRPr="00B559B5">
        <w:rPr>
          <w:rFonts w:cs="Arial"/>
          <w:sz w:val="20"/>
          <w:szCs w:val="20"/>
        </w:rPr>
        <w:t>[5:13</w:t>
      </w:r>
      <w:r w:rsidR="00D64C5F">
        <w:rPr>
          <w:rFonts w:cs="Arial"/>
          <w:sz w:val="20"/>
          <w:szCs w:val="20"/>
        </w:rPr>
        <w:t xml:space="preserve">]   </w:t>
      </w:r>
      <w:r w:rsidR="00D97C21" w:rsidRPr="00B559B5">
        <w:rPr>
          <w:rFonts w:cs="Arial"/>
          <w:sz w:val="20"/>
          <w:szCs w:val="20"/>
        </w:rPr>
        <w:t xml:space="preserve">What did Naaman’s servants ask him? </w:t>
      </w:r>
    </w:p>
    <w:p w14:paraId="0FFD0195" w14:textId="75884096" w:rsidR="009D33A2" w:rsidRPr="00B559B5" w:rsidRDefault="003A6FBF">
      <w:pPr>
        <w:pBdr>
          <w:top w:val="nil"/>
          <w:left w:val="nil"/>
          <w:bottom w:val="nil"/>
          <w:right w:val="nil"/>
          <w:between w:val="nil"/>
        </w:pBdr>
        <w:ind w:left="720"/>
        <w:rPr>
          <w:rFonts w:cs="Arial"/>
          <w:sz w:val="20"/>
          <w:szCs w:val="20"/>
        </w:rPr>
      </w:pPr>
      <w:r>
        <w:rPr>
          <w:rFonts w:cs="Arial"/>
          <w:sz w:val="20"/>
          <w:szCs w:val="20"/>
        </w:rPr>
        <w:t>They asked i</w:t>
      </w:r>
      <w:r w:rsidR="00D97C21" w:rsidRPr="00B559B5">
        <w:rPr>
          <w:rFonts w:cs="Arial"/>
          <w:sz w:val="20"/>
          <w:szCs w:val="20"/>
        </w:rPr>
        <w:t xml:space="preserve">f </w:t>
      </w:r>
      <w:r>
        <w:rPr>
          <w:rFonts w:cs="Arial"/>
          <w:sz w:val="20"/>
          <w:szCs w:val="20"/>
        </w:rPr>
        <w:t xml:space="preserve">Naaman would have done </w:t>
      </w:r>
      <w:r w:rsidR="00D97C21" w:rsidRPr="00B559B5">
        <w:rPr>
          <w:rFonts w:cs="Arial"/>
          <w:sz w:val="20"/>
          <w:szCs w:val="20"/>
        </w:rPr>
        <w:t xml:space="preserve">something difficult </w:t>
      </w:r>
      <w:r>
        <w:rPr>
          <w:rFonts w:cs="Arial"/>
          <w:sz w:val="20"/>
          <w:szCs w:val="20"/>
        </w:rPr>
        <w:t xml:space="preserve">in order </w:t>
      </w:r>
      <w:r w:rsidR="00D97C21" w:rsidRPr="00B559B5">
        <w:rPr>
          <w:rFonts w:cs="Arial"/>
          <w:sz w:val="20"/>
          <w:szCs w:val="20"/>
        </w:rPr>
        <w:t xml:space="preserve">to be cleansed, </w:t>
      </w:r>
      <w:r>
        <w:rPr>
          <w:rFonts w:cs="Arial"/>
          <w:sz w:val="20"/>
          <w:szCs w:val="20"/>
        </w:rPr>
        <w:t xml:space="preserve">if Elisha had asked him to. They asked whether, even more, he should </w:t>
      </w:r>
      <w:r w:rsidR="00B23471">
        <w:rPr>
          <w:rFonts w:cs="Arial"/>
          <w:sz w:val="20"/>
          <w:szCs w:val="20"/>
        </w:rPr>
        <w:t>go and dip to be clean.</w:t>
      </w:r>
    </w:p>
    <w:p w14:paraId="0FFD0196" w14:textId="77777777" w:rsidR="009D33A2" w:rsidRPr="00B559B5" w:rsidRDefault="009D33A2">
      <w:pPr>
        <w:pBdr>
          <w:top w:val="nil"/>
          <w:left w:val="nil"/>
          <w:bottom w:val="nil"/>
          <w:right w:val="nil"/>
          <w:between w:val="nil"/>
        </w:pBdr>
        <w:rPr>
          <w:rFonts w:cs="Arial"/>
          <w:sz w:val="20"/>
          <w:szCs w:val="20"/>
        </w:rPr>
      </w:pPr>
    </w:p>
    <w:p w14:paraId="0FFD0197" w14:textId="2DEB00D7" w:rsidR="009D33A2" w:rsidRPr="00B559B5" w:rsidRDefault="00562776">
      <w:pPr>
        <w:numPr>
          <w:ilvl w:val="0"/>
          <w:numId w:val="6"/>
        </w:numPr>
        <w:pBdr>
          <w:top w:val="nil"/>
          <w:left w:val="nil"/>
          <w:bottom w:val="nil"/>
          <w:right w:val="nil"/>
          <w:between w:val="nil"/>
        </w:pBdr>
        <w:spacing w:after="0"/>
        <w:rPr>
          <w:rFonts w:cs="Arial"/>
          <w:sz w:val="20"/>
          <w:szCs w:val="20"/>
        </w:rPr>
      </w:pPr>
      <w:r>
        <w:rPr>
          <w:rFonts w:cs="Arial"/>
          <w:sz w:val="20"/>
          <w:szCs w:val="20"/>
        </w:rPr>
        <w:t>[5:13</w:t>
      </w:r>
      <w:r w:rsidR="00D64C5F">
        <w:rPr>
          <w:rFonts w:cs="Arial"/>
          <w:sz w:val="20"/>
          <w:szCs w:val="20"/>
        </w:rPr>
        <w:t xml:space="preserve">]   </w:t>
      </w:r>
      <w:r w:rsidR="00D97C21" w:rsidRPr="00B559B5">
        <w:rPr>
          <w:rFonts w:cs="Arial"/>
          <w:sz w:val="20"/>
          <w:szCs w:val="20"/>
        </w:rPr>
        <w:t xml:space="preserve">What do you think </w:t>
      </w:r>
      <w:r w:rsidR="003A6FBF">
        <w:rPr>
          <w:rFonts w:cs="Arial"/>
          <w:sz w:val="20"/>
          <w:szCs w:val="20"/>
        </w:rPr>
        <w:t xml:space="preserve">that </w:t>
      </w:r>
      <w:r w:rsidR="00D97C21" w:rsidRPr="00B559B5">
        <w:rPr>
          <w:rFonts w:cs="Arial"/>
          <w:sz w:val="20"/>
          <w:szCs w:val="20"/>
        </w:rPr>
        <w:t xml:space="preserve">Naaman’s servants wanted him to do? </w:t>
      </w:r>
    </w:p>
    <w:p w14:paraId="0FFD0198" w14:textId="4255650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w:t>
      </w:r>
      <w:r w:rsidR="003A6FBF">
        <w:rPr>
          <w:rFonts w:cs="Arial"/>
          <w:sz w:val="20"/>
          <w:szCs w:val="20"/>
        </w:rPr>
        <w:t>he</w:t>
      </w:r>
      <w:r w:rsidR="00B23471">
        <w:rPr>
          <w:rFonts w:cs="Arial"/>
          <w:sz w:val="20"/>
          <w:szCs w:val="20"/>
        </w:rPr>
        <w:t xml:space="preserve">y </w:t>
      </w:r>
      <w:r w:rsidR="003759E1">
        <w:rPr>
          <w:rFonts w:cs="Arial"/>
          <w:sz w:val="20"/>
          <w:szCs w:val="20"/>
        </w:rPr>
        <w:t>probably</w:t>
      </w:r>
      <w:r w:rsidR="003A6FBF">
        <w:rPr>
          <w:rFonts w:cs="Arial"/>
          <w:sz w:val="20"/>
          <w:szCs w:val="20"/>
        </w:rPr>
        <w:t xml:space="preserve"> </w:t>
      </w:r>
      <w:r w:rsidRPr="00B559B5">
        <w:rPr>
          <w:rFonts w:cs="Arial"/>
          <w:sz w:val="20"/>
          <w:szCs w:val="20"/>
        </w:rPr>
        <w:t xml:space="preserve">wanted </w:t>
      </w:r>
      <w:r w:rsidR="00B23471">
        <w:rPr>
          <w:rFonts w:cs="Arial"/>
          <w:sz w:val="20"/>
          <w:szCs w:val="20"/>
        </w:rPr>
        <w:t>Naaman</w:t>
      </w:r>
      <w:r w:rsidRPr="00B559B5">
        <w:rPr>
          <w:rFonts w:cs="Arial"/>
          <w:sz w:val="20"/>
          <w:szCs w:val="20"/>
        </w:rPr>
        <w:t xml:space="preserve"> to go </w:t>
      </w:r>
      <w:r w:rsidR="003A6FBF">
        <w:rPr>
          <w:rFonts w:cs="Arial"/>
          <w:sz w:val="20"/>
          <w:szCs w:val="20"/>
        </w:rPr>
        <w:t xml:space="preserve">and do the simple task of </w:t>
      </w:r>
      <w:r w:rsidRPr="00B559B5">
        <w:rPr>
          <w:rFonts w:cs="Arial"/>
          <w:sz w:val="20"/>
          <w:szCs w:val="20"/>
        </w:rPr>
        <w:t>dip</w:t>
      </w:r>
      <w:r w:rsidR="003A6FBF">
        <w:rPr>
          <w:rFonts w:cs="Arial"/>
          <w:sz w:val="20"/>
          <w:szCs w:val="20"/>
        </w:rPr>
        <w:t>ping</w:t>
      </w:r>
      <w:r w:rsidRPr="00B559B5">
        <w:rPr>
          <w:rFonts w:cs="Arial"/>
          <w:sz w:val="20"/>
          <w:szCs w:val="20"/>
        </w:rPr>
        <w:t xml:space="preserve"> himself </w:t>
      </w:r>
      <w:r w:rsidR="003A6FBF">
        <w:rPr>
          <w:rFonts w:cs="Arial"/>
          <w:sz w:val="20"/>
          <w:szCs w:val="20"/>
        </w:rPr>
        <w:t xml:space="preserve">seven times </w:t>
      </w:r>
      <w:r w:rsidRPr="00B559B5">
        <w:rPr>
          <w:rFonts w:cs="Arial"/>
          <w:sz w:val="20"/>
          <w:szCs w:val="20"/>
        </w:rPr>
        <w:t>in the Jordan River</w:t>
      </w:r>
      <w:r w:rsidR="003A6FBF">
        <w:rPr>
          <w:rFonts w:cs="Arial"/>
          <w:sz w:val="20"/>
          <w:szCs w:val="20"/>
        </w:rPr>
        <w:t>,</w:t>
      </w:r>
      <w:r w:rsidRPr="00B559B5">
        <w:rPr>
          <w:rFonts w:cs="Arial"/>
          <w:sz w:val="20"/>
          <w:szCs w:val="20"/>
        </w:rPr>
        <w:t xml:space="preserve"> so </w:t>
      </w:r>
      <w:r w:rsidR="003A6FBF">
        <w:rPr>
          <w:rFonts w:cs="Arial"/>
          <w:sz w:val="20"/>
          <w:szCs w:val="20"/>
        </w:rPr>
        <w:t xml:space="preserve">that </w:t>
      </w:r>
      <w:r w:rsidRPr="00B559B5">
        <w:rPr>
          <w:rFonts w:cs="Arial"/>
          <w:sz w:val="20"/>
          <w:szCs w:val="20"/>
        </w:rPr>
        <w:t>he could be healed.</w:t>
      </w:r>
      <w:r w:rsidR="00B23471">
        <w:rPr>
          <w:rFonts w:cs="Arial"/>
          <w:sz w:val="20"/>
          <w:szCs w:val="20"/>
        </w:rPr>
        <w:t xml:space="preserve"> They </w:t>
      </w:r>
      <w:r w:rsidR="003759E1">
        <w:rPr>
          <w:rFonts w:cs="Arial"/>
          <w:sz w:val="20"/>
          <w:szCs w:val="20"/>
        </w:rPr>
        <w:t>probably</w:t>
      </w:r>
      <w:r w:rsidR="00B23471">
        <w:rPr>
          <w:rFonts w:cs="Arial"/>
          <w:sz w:val="20"/>
          <w:szCs w:val="20"/>
        </w:rPr>
        <w:t xml:space="preserve"> hoped that he would be healed.</w:t>
      </w:r>
    </w:p>
    <w:p w14:paraId="0FFD0199" w14:textId="77777777" w:rsidR="009D33A2" w:rsidRPr="00B559B5" w:rsidRDefault="009D33A2">
      <w:pPr>
        <w:pBdr>
          <w:top w:val="nil"/>
          <w:left w:val="nil"/>
          <w:bottom w:val="nil"/>
          <w:right w:val="nil"/>
          <w:between w:val="nil"/>
        </w:pBdr>
        <w:ind w:left="720"/>
        <w:rPr>
          <w:rFonts w:cs="Arial"/>
          <w:sz w:val="20"/>
          <w:szCs w:val="20"/>
        </w:rPr>
      </w:pPr>
    </w:p>
    <w:p w14:paraId="0FFD019A" w14:textId="3B30818E" w:rsidR="009D33A2" w:rsidRPr="00B559B5" w:rsidRDefault="00D97C21">
      <w:pPr>
        <w:numPr>
          <w:ilvl w:val="0"/>
          <w:numId w:val="6"/>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[5:14</w:t>
      </w:r>
      <w:r w:rsidR="00D64C5F">
        <w:rPr>
          <w:rFonts w:cs="Arial"/>
          <w:sz w:val="20"/>
          <w:szCs w:val="20"/>
        </w:rPr>
        <w:t xml:space="preserve">]   </w:t>
      </w:r>
      <w:r w:rsidRPr="00B559B5">
        <w:rPr>
          <w:rFonts w:cs="Arial"/>
          <w:sz w:val="20"/>
          <w:szCs w:val="20"/>
        </w:rPr>
        <w:t xml:space="preserve">What happened when Naaman obeyed Elisha’s instructions? </w:t>
      </w:r>
    </w:p>
    <w:p w14:paraId="0FFD019B" w14:textId="4678ADDF" w:rsidR="009D33A2" w:rsidRDefault="00D97C21">
      <w:pPr>
        <w:pBdr>
          <w:top w:val="nil"/>
          <w:left w:val="nil"/>
          <w:bottom w:val="nil"/>
          <w:right w:val="nil"/>
          <w:between w:val="nil"/>
        </w:pBdr>
        <w:ind w:left="720"/>
        <w:rPr>
          <w:rFonts w:cs="Arial"/>
          <w:sz w:val="20"/>
        </w:rPr>
      </w:pPr>
      <w:r w:rsidRPr="00B559B5">
        <w:rPr>
          <w:rFonts w:cs="Arial"/>
          <w:sz w:val="20"/>
          <w:szCs w:val="20"/>
        </w:rPr>
        <w:t>H</w:t>
      </w:r>
      <w:r w:rsidR="00B23471">
        <w:rPr>
          <w:rFonts w:cs="Arial"/>
          <w:sz w:val="20"/>
          <w:szCs w:val="20"/>
        </w:rPr>
        <w:t xml:space="preserve">is flesh was restored like the skin of a child, and he was </w:t>
      </w:r>
      <w:r w:rsidR="00154F72">
        <w:rPr>
          <w:rFonts w:cs="Arial"/>
          <w:sz w:val="20"/>
          <w:szCs w:val="20"/>
        </w:rPr>
        <w:t>healed</w:t>
      </w:r>
      <w:r w:rsidR="00B23471">
        <w:rPr>
          <w:rFonts w:cs="Arial"/>
          <w:sz w:val="20"/>
          <w:szCs w:val="20"/>
        </w:rPr>
        <w:t>.</w:t>
      </w:r>
    </w:p>
    <w:p w14:paraId="7FB901B6" w14:textId="77777777" w:rsidR="003A6FBF" w:rsidRPr="00B559B5" w:rsidRDefault="003A6FBF">
      <w:pPr>
        <w:pBdr>
          <w:top w:val="nil"/>
          <w:left w:val="nil"/>
          <w:bottom w:val="nil"/>
          <w:right w:val="nil"/>
          <w:between w:val="nil"/>
        </w:pBdr>
        <w:ind w:left="720"/>
        <w:rPr>
          <w:rFonts w:cs="Arial"/>
          <w:sz w:val="20"/>
          <w:szCs w:val="20"/>
        </w:rPr>
      </w:pPr>
    </w:p>
    <w:p w14:paraId="0FFD019E" w14:textId="021E9A66" w:rsidR="009D33A2" w:rsidRPr="00B559B5" w:rsidRDefault="00FC6919">
      <w:pPr>
        <w:numPr>
          <w:ilvl w:val="0"/>
          <w:numId w:val="6"/>
        </w:numPr>
        <w:pBdr>
          <w:top w:val="nil"/>
          <w:left w:val="nil"/>
          <w:bottom w:val="nil"/>
          <w:right w:val="nil"/>
          <w:between w:val="nil"/>
        </w:pBdr>
        <w:spacing w:after="0"/>
        <w:rPr>
          <w:rFonts w:cs="Arial"/>
          <w:sz w:val="20"/>
          <w:szCs w:val="20"/>
        </w:rPr>
      </w:pPr>
      <w:r w:rsidRPr="00B559B5">
        <w:rPr>
          <w:rFonts w:cs="Arial"/>
          <w:sz w:val="20"/>
          <w:szCs w:val="20"/>
        </w:rPr>
        <w:t>[5:15</w:t>
      </w:r>
      <w:r w:rsidR="00D64C5F">
        <w:rPr>
          <w:rFonts w:cs="Arial"/>
          <w:sz w:val="20"/>
          <w:szCs w:val="20"/>
        </w:rPr>
        <w:t xml:space="preserve">]   </w:t>
      </w:r>
      <w:r w:rsidR="00D97C21" w:rsidRPr="00B559B5">
        <w:rPr>
          <w:rFonts w:cs="Arial"/>
          <w:sz w:val="20"/>
          <w:szCs w:val="20"/>
        </w:rPr>
        <w:t xml:space="preserve">What did Naaman tell Elisha when he returned to him? </w:t>
      </w:r>
    </w:p>
    <w:p w14:paraId="0FFD019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knew there was no God in all the earth except in Israel.</w:t>
      </w:r>
    </w:p>
    <w:p w14:paraId="0FFD01A0" w14:textId="77777777" w:rsidR="009D33A2" w:rsidRPr="00B559B5" w:rsidRDefault="009D33A2">
      <w:pPr>
        <w:pBdr>
          <w:top w:val="nil"/>
          <w:left w:val="nil"/>
          <w:bottom w:val="nil"/>
          <w:right w:val="nil"/>
          <w:between w:val="nil"/>
        </w:pBdr>
        <w:ind w:left="720"/>
        <w:rPr>
          <w:rFonts w:cs="Arial"/>
          <w:sz w:val="20"/>
          <w:szCs w:val="20"/>
        </w:rPr>
      </w:pPr>
    </w:p>
    <w:p w14:paraId="0FFD01A1" w14:textId="4FD227F1" w:rsidR="009D33A2" w:rsidRPr="00B559B5" w:rsidRDefault="00D97C21">
      <w:pPr>
        <w:numPr>
          <w:ilvl w:val="0"/>
          <w:numId w:val="6"/>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[5:16</w:t>
      </w:r>
      <w:r w:rsidR="00D64C5F">
        <w:rPr>
          <w:rFonts w:cs="Arial"/>
          <w:sz w:val="20"/>
          <w:szCs w:val="20"/>
        </w:rPr>
        <w:t xml:space="preserve">]   </w:t>
      </w:r>
      <w:r w:rsidRPr="00B559B5">
        <w:rPr>
          <w:rFonts w:cs="Arial"/>
          <w:sz w:val="20"/>
          <w:szCs w:val="20"/>
        </w:rPr>
        <w:t xml:space="preserve">What did Elisha </w:t>
      </w:r>
      <w:r w:rsidR="003759E1">
        <w:rPr>
          <w:rFonts w:cs="Arial"/>
          <w:sz w:val="20"/>
          <w:szCs w:val="20"/>
        </w:rPr>
        <w:t>do when</w:t>
      </w:r>
      <w:r w:rsidRPr="00B559B5">
        <w:rPr>
          <w:rFonts w:cs="Arial"/>
          <w:sz w:val="20"/>
          <w:szCs w:val="20"/>
        </w:rPr>
        <w:t xml:space="preserve"> Naaman offered him </w:t>
      </w:r>
      <w:r w:rsidR="003759E1">
        <w:rPr>
          <w:rFonts w:cs="Arial"/>
          <w:sz w:val="20"/>
          <w:szCs w:val="20"/>
        </w:rPr>
        <w:t xml:space="preserve">a </w:t>
      </w:r>
      <w:r w:rsidRPr="00B559B5">
        <w:rPr>
          <w:rFonts w:cs="Arial"/>
          <w:sz w:val="20"/>
          <w:szCs w:val="20"/>
        </w:rPr>
        <w:t xml:space="preserve">gift? </w:t>
      </w:r>
    </w:p>
    <w:p w14:paraId="0FFD01A2" w14:textId="1FB0F48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Elisha </w:t>
      </w:r>
      <w:r w:rsidR="003759E1">
        <w:rPr>
          <w:rFonts w:cs="Arial"/>
          <w:sz w:val="20"/>
          <w:szCs w:val="20"/>
        </w:rPr>
        <w:t>said</w:t>
      </w:r>
      <w:r w:rsidRPr="00B559B5">
        <w:rPr>
          <w:rFonts w:cs="Arial"/>
          <w:sz w:val="20"/>
          <w:szCs w:val="20"/>
        </w:rPr>
        <w:t xml:space="preserve"> that he would not take any gift</w:t>
      </w:r>
      <w:r w:rsidR="003759E1">
        <w:rPr>
          <w:rFonts w:cs="Arial"/>
          <w:sz w:val="20"/>
          <w:szCs w:val="20"/>
        </w:rPr>
        <w:t xml:space="preserve"> from Naaman</w:t>
      </w:r>
      <w:r w:rsidRPr="00B559B5">
        <w:rPr>
          <w:rFonts w:cs="Arial"/>
          <w:sz w:val="20"/>
          <w:szCs w:val="20"/>
        </w:rPr>
        <w:t>.</w:t>
      </w:r>
    </w:p>
    <w:p w14:paraId="0FFD01A3" w14:textId="77777777" w:rsidR="009D33A2" w:rsidRPr="00B559B5" w:rsidRDefault="009D33A2">
      <w:pPr>
        <w:pBdr>
          <w:top w:val="nil"/>
          <w:left w:val="nil"/>
          <w:bottom w:val="nil"/>
          <w:right w:val="nil"/>
          <w:between w:val="nil"/>
        </w:pBdr>
        <w:ind w:left="720"/>
        <w:rPr>
          <w:rFonts w:cs="Arial"/>
          <w:sz w:val="20"/>
          <w:szCs w:val="20"/>
        </w:rPr>
      </w:pPr>
    </w:p>
    <w:p w14:paraId="0FFD01A4" w14:textId="7449DA36" w:rsidR="009D33A2" w:rsidRPr="00B559B5" w:rsidRDefault="00D97C21">
      <w:pPr>
        <w:numPr>
          <w:ilvl w:val="0"/>
          <w:numId w:val="6"/>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[5:17</w:t>
      </w:r>
      <w:r w:rsidR="00D64C5F">
        <w:rPr>
          <w:rFonts w:cs="Arial"/>
          <w:sz w:val="20"/>
          <w:szCs w:val="20"/>
        </w:rPr>
        <w:t xml:space="preserve">]   </w:t>
      </w:r>
      <w:r w:rsidRPr="00B559B5">
        <w:rPr>
          <w:rFonts w:cs="Arial"/>
          <w:sz w:val="20"/>
          <w:szCs w:val="20"/>
        </w:rPr>
        <w:t xml:space="preserve">What did Naaman ask to take back with him? </w:t>
      </w:r>
    </w:p>
    <w:p w14:paraId="0FFD01A5"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asked if he could take two mule loads of dirt with him.</w:t>
      </w:r>
    </w:p>
    <w:p w14:paraId="0FFD01A6" w14:textId="77777777" w:rsidR="009D33A2" w:rsidRPr="00B559B5" w:rsidRDefault="009D33A2">
      <w:pPr>
        <w:pBdr>
          <w:top w:val="nil"/>
          <w:left w:val="nil"/>
          <w:bottom w:val="nil"/>
          <w:right w:val="nil"/>
          <w:between w:val="nil"/>
        </w:pBdr>
        <w:ind w:left="720"/>
        <w:rPr>
          <w:rFonts w:cs="Arial"/>
          <w:sz w:val="20"/>
          <w:szCs w:val="20"/>
        </w:rPr>
      </w:pPr>
    </w:p>
    <w:p w14:paraId="0FFD01A7" w14:textId="0B988133" w:rsidR="009D33A2" w:rsidRDefault="00FC6919">
      <w:pPr>
        <w:numPr>
          <w:ilvl w:val="0"/>
          <w:numId w:val="6"/>
        </w:numPr>
        <w:pBdr>
          <w:top w:val="nil"/>
          <w:left w:val="nil"/>
          <w:bottom w:val="nil"/>
          <w:right w:val="nil"/>
          <w:between w:val="nil"/>
        </w:pBdr>
        <w:spacing w:after="0"/>
        <w:rPr>
          <w:rFonts w:cs="Arial"/>
          <w:sz w:val="20"/>
          <w:szCs w:val="20"/>
        </w:rPr>
      </w:pPr>
      <w:r w:rsidRPr="00B559B5">
        <w:rPr>
          <w:rFonts w:cs="Arial"/>
          <w:sz w:val="20"/>
          <w:szCs w:val="20"/>
        </w:rPr>
        <w:t>[5:17</w:t>
      </w:r>
      <w:r w:rsidR="00D64C5F">
        <w:rPr>
          <w:rFonts w:cs="Arial"/>
          <w:sz w:val="20"/>
          <w:szCs w:val="20"/>
        </w:rPr>
        <w:t xml:space="preserve">]   </w:t>
      </w:r>
      <w:r w:rsidR="00D97C21" w:rsidRPr="00B559B5">
        <w:rPr>
          <w:rFonts w:cs="Arial"/>
          <w:sz w:val="20"/>
          <w:szCs w:val="20"/>
        </w:rPr>
        <w:t xml:space="preserve">Who did Naaman say he would offer burnt offerings and sacrifices to? </w:t>
      </w:r>
    </w:p>
    <w:p w14:paraId="5AEFCE95" w14:textId="6AF32D3C" w:rsidR="00154F72" w:rsidRPr="00154F72" w:rsidRDefault="00154F72" w:rsidP="00154F72">
      <w:pPr>
        <w:pStyle w:val="ListParagraph"/>
        <w:pBdr>
          <w:top w:val="nil"/>
          <w:left w:val="nil"/>
          <w:bottom w:val="nil"/>
          <w:right w:val="nil"/>
          <w:between w:val="nil"/>
        </w:pBdr>
        <w:ind w:left="360" w:firstLine="360"/>
        <w:rPr>
          <w:rFonts w:cs="Arial"/>
          <w:sz w:val="20"/>
          <w:szCs w:val="20"/>
        </w:rPr>
      </w:pPr>
      <w:r w:rsidRPr="00154F72">
        <w:rPr>
          <w:rFonts w:cs="Arial"/>
          <w:sz w:val="20"/>
          <w:szCs w:val="20"/>
        </w:rPr>
        <w:t>Naaman would offer them only to Yahweh.</w:t>
      </w:r>
    </w:p>
    <w:p w14:paraId="532B7115" w14:textId="77777777" w:rsidR="00154F72" w:rsidRDefault="00154F72" w:rsidP="00154F72">
      <w:pPr>
        <w:pBdr>
          <w:top w:val="nil"/>
          <w:left w:val="nil"/>
          <w:bottom w:val="nil"/>
          <w:right w:val="nil"/>
          <w:between w:val="nil"/>
        </w:pBdr>
        <w:spacing w:after="0"/>
        <w:ind w:left="360"/>
        <w:rPr>
          <w:rFonts w:cs="Arial"/>
          <w:sz w:val="20"/>
          <w:szCs w:val="20"/>
        </w:rPr>
      </w:pPr>
    </w:p>
    <w:p w14:paraId="01B82215" w14:textId="77777777" w:rsidR="00154F72" w:rsidRDefault="00154F72" w:rsidP="00154F72">
      <w:pPr>
        <w:pBdr>
          <w:top w:val="nil"/>
          <w:left w:val="nil"/>
          <w:bottom w:val="nil"/>
          <w:right w:val="nil"/>
          <w:between w:val="nil"/>
        </w:pBdr>
        <w:spacing w:after="0"/>
        <w:ind w:left="360"/>
        <w:rPr>
          <w:rFonts w:cs="Arial"/>
          <w:sz w:val="20"/>
          <w:szCs w:val="20"/>
        </w:rPr>
      </w:pPr>
    </w:p>
    <w:p w14:paraId="5F42F514" w14:textId="39842F01" w:rsidR="00154F72" w:rsidRDefault="00154F72">
      <w:pPr>
        <w:numPr>
          <w:ilvl w:val="0"/>
          <w:numId w:val="6"/>
        </w:numPr>
        <w:pBdr>
          <w:top w:val="nil"/>
          <w:left w:val="nil"/>
          <w:bottom w:val="nil"/>
          <w:right w:val="nil"/>
          <w:between w:val="nil"/>
        </w:pBdr>
        <w:spacing w:after="0"/>
        <w:rPr>
          <w:rFonts w:cs="Arial"/>
          <w:sz w:val="20"/>
          <w:szCs w:val="20"/>
        </w:rPr>
      </w:pPr>
      <w:r>
        <w:rPr>
          <w:rFonts w:cs="Arial"/>
          <w:sz w:val="20"/>
          <w:szCs w:val="20"/>
        </w:rPr>
        <w:t xml:space="preserve">[5:17]   Why do you think </w:t>
      </w:r>
      <w:r w:rsidR="005D309E">
        <w:rPr>
          <w:rFonts w:cs="Arial"/>
          <w:sz w:val="20"/>
          <w:szCs w:val="20"/>
        </w:rPr>
        <w:t>Naaman</w:t>
      </w:r>
      <w:r>
        <w:rPr>
          <w:rFonts w:cs="Arial"/>
          <w:sz w:val="20"/>
          <w:szCs w:val="20"/>
        </w:rPr>
        <w:t xml:space="preserve"> asked for the dirt?</w:t>
      </w:r>
    </w:p>
    <w:p w14:paraId="6DA912F7" w14:textId="0FFD961A" w:rsidR="00154F72" w:rsidRPr="00B559B5" w:rsidRDefault="00154F72" w:rsidP="00154F72">
      <w:pPr>
        <w:pBdr>
          <w:top w:val="nil"/>
          <w:left w:val="nil"/>
          <w:bottom w:val="nil"/>
          <w:right w:val="nil"/>
          <w:between w:val="nil"/>
        </w:pBdr>
        <w:spacing w:after="0"/>
        <w:ind w:left="720"/>
        <w:rPr>
          <w:rFonts w:cs="Arial"/>
          <w:sz w:val="20"/>
          <w:szCs w:val="20"/>
        </w:rPr>
      </w:pPr>
      <w:r w:rsidRPr="00154F72">
        <w:rPr>
          <w:rFonts w:cs="Arial"/>
          <w:i/>
          <w:iCs/>
          <w:sz w:val="20"/>
          <w:szCs w:val="20"/>
        </w:rPr>
        <w:t>(Answer may vary.)</w:t>
      </w:r>
      <w:r>
        <w:rPr>
          <w:rFonts w:cs="Arial"/>
          <w:sz w:val="20"/>
          <w:szCs w:val="20"/>
        </w:rPr>
        <w:t xml:space="preserve"> Perhaps he wanted to sacrifice to Yahweh on a mound of dirt from Yahweh’s land.</w:t>
      </w:r>
    </w:p>
    <w:p w14:paraId="2F089F5F" w14:textId="77777777" w:rsidR="003759E1" w:rsidRDefault="003759E1" w:rsidP="003759E1">
      <w:pPr>
        <w:pBdr>
          <w:top w:val="nil"/>
          <w:left w:val="nil"/>
          <w:bottom w:val="nil"/>
          <w:right w:val="nil"/>
          <w:between w:val="nil"/>
        </w:pBdr>
        <w:spacing w:after="0"/>
        <w:rPr>
          <w:rFonts w:cs="Arial"/>
          <w:sz w:val="20"/>
          <w:szCs w:val="20"/>
        </w:rPr>
      </w:pPr>
    </w:p>
    <w:p w14:paraId="2C1A02F9" w14:textId="6099C3BA" w:rsidR="003759E1" w:rsidRPr="00F17CF2" w:rsidRDefault="00F17CF2" w:rsidP="00F17CF2">
      <w:pPr>
        <w:pStyle w:val="Continuedline"/>
      </w:pPr>
      <w:r w:rsidRPr="00B559B5">
        <w:lastRenderedPageBreak/>
        <w:t>2 Kings 5:8-1</w:t>
      </w:r>
      <w:r>
        <w:t>8</w:t>
      </w:r>
      <w:r w:rsidRPr="00B559B5">
        <w:t xml:space="preserve"> continued</w:t>
      </w:r>
    </w:p>
    <w:p w14:paraId="0FFD01AA" w14:textId="62A29432" w:rsidR="009D33A2" w:rsidRPr="00B559B5" w:rsidRDefault="00FC6919">
      <w:pPr>
        <w:numPr>
          <w:ilvl w:val="0"/>
          <w:numId w:val="6"/>
        </w:numPr>
        <w:pBdr>
          <w:top w:val="nil"/>
          <w:left w:val="nil"/>
          <w:bottom w:val="nil"/>
          <w:right w:val="nil"/>
          <w:between w:val="nil"/>
        </w:pBdr>
        <w:spacing w:after="0"/>
        <w:rPr>
          <w:rFonts w:cs="Arial"/>
          <w:sz w:val="20"/>
          <w:szCs w:val="20"/>
        </w:rPr>
      </w:pPr>
      <w:r w:rsidRPr="00B559B5">
        <w:rPr>
          <w:rFonts w:cs="Arial"/>
          <w:sz w:val="20"/>
          <w:szCs w:val="20"/>
        </w:rPr>
        <w:t>[5:18</w:t>
      </w:r>
      <w:r w:rsidR="00D64C5F">
        <w:rPr>
          <w:rFonts w:cs="Arial"/>
          <w:sz w:val="20"/>
          <w:szCs w:val="20"/>
        </w:rPr>
        <w:t xml:space="preserve">]   </w:t>
      </w:r>
      <w:r w:rsidR="00D97C21" w:rsidRPr="00B559B5">
        <w:rPr>
          <w:rFonts w:cs="Arial"/>
          <w:sz w:val="20"/>
          <w:szCs w:val="20"/>
        </w:rPr>
        <w:t xml:space="preserve">What did Naaman ask Yahweh’s pardon for? </w:t>
      </w:r>
    </w:p>
    <w:p w14:paraId="0FFD01AB" w14:textId="0C43B007" w:rsidR="009D33A2" w:rsidRDefault="00D97C21">
      <w:pPr>
        <w:pBdr>
          <w:top w:val="nil"/>
          <w:left w:val="nil"/>
          <w:bottom w:val="nil"/>
          <w:right w:val="nil"/>
          <w:between w:val="nil"/>
        </w:pBdr>
        <w:ind w:left="720"/>
        <w:rPr>
          <w:rFonts w:cs="Arial"/>
          <w:sz w:val="20"/>
          <w:szCs w:val="20"/>
        </w:rPr>
      </w:pPr>
      <w:r w:rsidRPr="00B559B5">
        <w:rPr>
          <w:rFonts w:cs="Arial"/>
          <w:sz w:val="20"/>
          <w:szCs w:val="20"/>
        </w:rPr>
        <w:t>He asked t</w:t>
      </w:r>
      <w:r w:rsidR="003759E1">
        <w:rPr>
          <w:rFonts w:cs="Arial"/>
          <w:sz w:val="20"/>
          <w:szCs w:val="20"/>
        </w:rPr>
        <w:t>o</w:t>
      </w:r>
      <w:r w:rsidRPr="00B559B5">
        <w:rPr>
          <w:rFonts w:cs="Arial"/>
          <w:sz w:val="20"/>
          <w:szCs w:val="20"/>
        </w:rPr>
        <w:t xml:space="preserve"> be pardoned for t</w:t>
      </w:r>
      <w:r w:rsidR="003759E1">
        <w:rPr>
          <w:rFonts w:cs="Arial"/>
          <w:sz w:val="20"/>
          <w:szCs w:val="20"/>
        </w:rPr>
        <w:t>h</w:t>
      </w:r>
      <w:r w:rsidRPr="00B559B5">
        <w:rPr>
          <w:rFonts w:cs="Arial"/>
          <w:sz w:val="20"/>
          <w:szCs w:val="20"/>
        </w:rPr>
        <w:t xml:space="preserve">e times </w:t>
      </w:r>
      <w:r w:rsidR="003759E1">
        <w:rPr>
          <w:rFonts w:cs="Arial"/>
          <w:sz w:val="20"/>
          <w:szCs w:val="20"/>
        </w:rPr>
        <w:t xml:space="preserve">that </w:t>
      </w:r>
      <w:r w:rsidRPr="00B559B5">
        <w:rPr>
          <w:rFonts w:cs="Arial"/>
          <w:sz w:val="20"/>
          <w:szCs w:val="20"/>
        </w:rPr>
        <w:t>he had to go with the king to worship Rimmon.</w:t>
      </w:r>
      <w:r w:rsidR="003759E1">
        <w:rPr>
          <w:rFonts w:cs="Arial"/>
          <w:sz w:val="20"/>
          <w:szCs w:val="20"/>
        </w:rPr>
        <w:t xml:space="preserve"> The king would lean on Naaman’s arm and Naaman would bow himself in the house of Rimmon.</w:t>
      </w:r>
    </w:p>
    <w:p w14:paraId="61FA3C31" w14:textId="77777777" w:rsidR="00F17CF2" w:rsidRPr="00B559B5" w:rsidRDefault="00F17CF2">
      <w:pPr>
        <w:pBdr>
          <w:top w:val="nil"/>
          <w:left w:val="nil"/>
          <w:bottom w:val="nil"/>
          <w:right w:val="nil"/>
          <w:between w:val="nil"/>
        </w:pBdr>
        <w:ind w:left="720"/>
        <w:rPr>
          <w:rFonts w:cs="Arial"/>
          <w:sz w:val="20"/>
          <w:szCs w:val="20"/>
        </w:rPr>
      </w:pPr>
    </w:p>
    <w:p w14:paraId="0FFD01AD" w14:textId="68AB98AB" w:rsidR="009D33A2" w:rsidRPr="00B559B5" w:rsidRDefault="00FC6919">
      <w:pPr>
        <w:numPr>
          <w:ilvl w:val="0"/>
          <w:numId w:val="6"/>
        </w:numPr>
        <w:pBdr>
          <w:top w:val="nil"/>
          <w:left w:val="nil"/>
          <w:bottom w:val="nil"/>
          <w:right w:val="nil"/>
          <w:between w:val="nil"/>
        </w:pBdr>
        <w:spacing w:after="0"/>
        <w:rPr>
          <w:rFonts w:cs="Arial"/>
          <w:sz w:val="20"/>
          <w:szCs w:val="20"/>
        </w:rPr>
      </w:pPr>
      <w:r w:rsidRPr="00B559B5">
        <w:rPr>
          <w:rFonts w:cs="Arial"/>
          <w:sz w:val="20"/>
          <w:szCs w:val="20"/>
        </w:rPr>
        <w:t>[5:18</w:t>
      </w:r>
      <w:r w:rsidR="00D64C5F">
        <w:rPr>
          <w:rFonts w:cs="Arial"/>
          <w:sz w:val="20"/>
          <w:szCs w:val="20"/>
        </w:rPr>
        <w:t xml:space="preserve">]   </w:t>
      </w:r>
      <w:r w:rsidR="00D97C21" w:rsidRPr="00B559B5">
        <w:rPr>
          <w:rFonts w:cs="Arial"/>
          <w:sz w:val="20"/>
          <w:szCs w:val="20"/>
        </w:rPr>
        <w:t xml:space="preserve">Who do you think </w:t>
      </w:r>
      <w:r w:rsidR="003759E1">
        <w:rPr>
          <w:rFonts w:cs="Arial"/>
          <w:sz w:val="20"/>
          <w:szCs w:val="20"/>
        </w:rPr>
        <w:t xml:space="preserve">that </w:t>
      </w:r>
      <w:r w:rsidR="00D97C21" w:rsidRPr="00B559B5">
        <w:rPr>
          <w:rFonts w:cs="Arial"/>
          <w:sz w:val="20"/>
          <w:szCs w:val="20"/>
        </w:rPr>
        <w:t xml:space="preserve">Rimmon was? </w:t>
      </w:r>
    </w:p>
    <w:p w14:paraId="1AA23CD7" w14:textId="7367BBBB" w:rsidR="00FC037C" w:rsidRPr="00B559B5" w:rsidRDefault="00D97C21" w:rsidP="00CA77D4">
      <w:pPr>
        <w:pBdr>
          <w:top w:val="nil"/>
          <w:left w:val="nil"/>
          <w:bottom w:val="nil"/>
          <w:right w:val="nil"/>
          <w:between w:val="nil"/>
        </w:pBdr>
        <w:ind w:left="720"/>
        <w:rPr>
          <w:rFonts w:cs="Arial"/>
          <w:sz w:val="20"/>
          <w:szCs w:val="20"/>
        </w:rPr>
      </w:pPr>
      <w:r w:rsidRPr="00B559B5">
        <w:rPr>
          <w:rFonts w:cs="Arial"/>
          <w:sz w:val="20"/>
          <w:szCs w:val="20"/>
        </w:rPr>
        <w:t xml:space="preserve">Rimmon was </w:t>
      </w:r>
      <w:r w:rsidR="003759E1">
        <w:rPr>
          <w:rFonts w:cs="Arial"/>
          <w:sz w:val="20"/>
          <w:szCs w:val="20"/>
        </w:rPr>
        <w:t xml:space="preserve">probably </w:t>
      </w:r>
      <w:r w:rsidRPr="00B559B5">
        <w:rPr>
          <w:rFonts w:cs="Arial"/>
          <w:sz w:val="20"/>
          <w:szCs w:val="20"/>
        </w:rPr>
        <w:t>a false god that the king of Aram worshiped.</w:t>
      </w:r>
    </w:p>
    <w:p w14:paraId="0FFD01B0" w14:textId="70A7F6BA" w:rsidR="009D33A2" w:rsidRDefault="00D97C21" w:rsidP="00F17CF2">
      <w:pPr>
        <w:pStyle w:val="CommentSection"/>
      </w:pPr>
      <w:r w:rsidRPr="00B559B5">
        <w:t>Comment Section:</w:t>
      </w:r>
      <w:r w:rsidRPr="00567D5F">
        <w:t xml:space="preserve"> </w:t>
      </w:r>
    </w:p>
    <w:p w14:paraId="4E6F8DA8" w14:textId="5DD2230E" w:rsidR="00364F77" w:rsidRDefault="00364F77">
      <w:pPr>
        <w:spacing w:line="259" w:lineRule="auto"/>
        <w:rPr>
          <w:rFonts w:cs="Arial"/>
          <w:sz w:val="20"/>
        </w:rPr>
      </w:pPr>
      <w:r>
        <w:rPr>
          <w:rFonts w:cs="Arial"/>
          <w:sz w:val="20"/>
        </w:rPr>
        <w:br w:type="page"/>
      </w:r>
    </w:p>
    <w:p w14:paraId="065420DC" w14:textId="607A71D0" w:rsidR="00802091" w:rsidRDefault="00D97C21" w:rsidP="005E5DBE">
      <w:pPr>
        <w:pStyle w:val="Heading1"/>
      </w:pPr>
      <w:bookmarkStart w:id="69" w:name="_heading=h.vdrhk0z8espm" w:colFirst="0" w:colLast="0"/>
      <w:bookmarkStart w:id="70" w:name="_Toc203574583"/>
      <w:bookmarkEnd w:id="69"/>
      <w:r w:rsidRPr="00B559B5">
        <w:lastRenderedPageBreak/>
        <w:t>2 Kings 17:</w:t>
      </w:r>
      <w:r w:rsidR="00C21745">
        <w:t>6</w:t>
      </w:r>
      <w:r w:rsidRPr="00B559B5">
        <w:t>-23</w:t>
      </w:r>
      <w:r w:rsidRPr="00B559B5">
        <w:tab/>
      </w:r>
      <w:r w:rsidRPr="00637F8A">
        <w:rPr>
          <w:rStyle w:val="Heading2Char"/>
        </w:rPr>
        <w:t>Israel goes into exile</w:t>
      </w:r>
      <w:bookmarkEnd w:id="70"/>
    </w:p>
    <w:p w14:paraId="667FEE32" w14:textId="66948838" w:rsidR="005C424D" w:rsidRDefault="005C424D" w:rsidP="005C424D">
      <w:pPr>
        <w:pStyle w:val="Background"/>
      </w:pPr>
      <w:r w:rsidRPr="005C424D">
        <w:rPr>
          <w:b/>
          <w:bCs w:val="0"/>
        </w:rPr>
        <w:t>Background:</w:t>
      </w:r>
      <w:r>
        <w:t xml:space="preserve"> The literal phrase “made your sons and daughters pass through the fire” that was used in </w:t>
      </w:r>
      <w:r w:rsidR="00DB2DDC">
        <w:t xml:space="preserve">verse 17 of </w:t>
      </w:r>
      <w:r>
        <w:t xml:space="preserve">this passage means the practice of human sacrifice, or killing and burning a human as an offering, that God forbid his people to do. This practice was done in </w:t>
      </w:r>
      <w:r w:rsidR="00DB2DDC">
        <w:t>many</w:t>
      </w:r>
      <w:r>
        <w:t xml:space="preserve"> nations that surrounded Israel at this time.</w:t>
      </w:r>
    </w:p>
    <w:p w14:paraId="36F5035B" w14:textId="675E6D97" w:rsidR="00DB2DDC" w:rsidRDefault="00DB2DDC" w:rsidP="005C424D">
      <w:pPr>
        <w:pStyle w:val="Background"/>
      </w:pPr>
      <w:r>
        <w:t>Although the tribe of Judah was separated from the rest of the nation of Israel, both are called the descendants of Israel in verse 20 of this passage.</w:t>
      </w:r>
    </w:p>
    <w:p w14:paraId="1D55E76F" w14:textId="77777777" w:rsidR="00B669DB" w:rsidRPr="00170DC8" w:rsidRDefault="00B669DB" w:rsidP="00B669DB">
      <w:pPr>
        <w:pStyle w:val="Background"/>
        <w:rPr>
          <w:b/>
          <w:bCs w:val="0"/>
          <w:i/>
          <w:iCs/>
        </w:rPr>
      </w:pPr>
      <w:r w:rsidRPr="00170DC8">
        <w:rPr>
          <w:b/>
          <w:bCs w:val="0"/>
          <w:i/>
          <w:iCs/>
        </w:rPr>
        <w:t>Read the passage.</w:t>
      </w:r>
    </w:p>
    <w:p w14:paraId="0FFD01B2" w14:textId="754EAE41" w:rsidR="009D33A2" w:rsidRPr="00B559B5" w:rsidRDefault="00D97C21" w:rsidP="00F94597">
      <w:pPr>
        <w:pStyle w:val="Part1"/>
      </w:pPr>
      <w:r w:rsidRPr="00B559B5">
        <w:t>Part 1</w:t>
      </w:r>
    </w:p>
    <w:p w14:paraId="0FFD01B3" w14:textId="77777777" w:rsidR="009D33A2" w:rsidRPr="00B559B5" w:rsidRDefault="00D97C21" w:rsidP="00CA77D4">
      <w:pPr>
        <w:pStyle w:val="Answerortell"/>
        <w:rPr>
          <w:b/>
          <w:sz w:val="32"/>
          <w:szCs w:val="32"/>
        </w:rPr>
      </w:pPr>
      <w:r w:rsidRPr="00B559B5">
        <w:t>Tell in your own words what you just read in these verses.</w:t>
      </w:r>
    </w:p>
    <w:p w14:paraId="3CC04D84" w14:textId="77777777" w:rsidR="00802091" w:rsidRDefault="00D97C21" w:rsidP="00CA77D4">
      <w:pPr>
        <w:pStyle w:val="Checklist2"/>
      </w:pPr>
      <w:r w:rsidRPr="00B559B5">
        <w:t>The people of Israel were taken captive to Assyria</w:t>
      </w:r>
      <w:r w:rsidR="00802091">
        <w:t>. [17:6]</w:t>
      </w:r>
    </w:p>
    <w:p w14:paraId="0FFD01B4" w14:textId="474D4226" w:rsidR="009D33A2" w:rsidRDefault="00802091" w:rsidP="00CA77D4">
      <w:pPr>
        <w:pStyle w:val="Checklist2"/>
      </w:pPr>
      <w:r>
        <w:t>This happened</w:t>
      </w:r>
      <w:r w:rsidR="00D97C21" w:rsidRPr="00B559B5">
        <w:t xml:space="preserve"> because they sinned against Yahweh</w:t>
      </w:r>
      <w:r w:rsidR="00A82346">
        <w:t>. They</w:t>
      </w:r>
      <w:r w:rsidR="00D97C21" w:rsidRPr="00B559B5">
        <w:t xml:space="preserve"> worship</w:t>
      </w:r>
      <w:r w:rsidR="00A82346">
        <w:t>ed</w:t>
      </w:r>
      <w:r w:rsidR="00D97C21" w:rsidRPr="00B559B5">
        <w:t xml:space="preserve"> other gods</w:t>
      </w:r>
      <w:r>
        <w:t xml:space="preserve"> and follow</w:t>
      </w:r>
      <w:r w:rsidR="00A82346">
        <w:t>ed</w:t>
      </w:r>
      <w:r>
        <w:t xml:space="preserve"> other nations’</w:t>
      </w:r>
      <w:r w:rsidR="00A82346">
        <w:t xml:space="preserve"> practices</w:t>
      </w:r>
      <w:r w:rsidR="00D97C21" w:rsidRPr="00B559B5">
        <w:t>. [17:</w:t>
      </w:r>
      <w:r>
        <w:t>7</w:t>
      </w:r>
      <w:r w:rsidR="00D97C21" w:rsidRPr="00B559B5">
        <w:t>-</w:t>
      </w:r>
      <w:r>
        <w:t>8</w:t>
      </w:r>
      <w:r w:rsidR="00D97C21" w:rsidRPr="00B559B5">
        <w:t>]</w:t>
      </w:r>
    </w:p>
    <w:p w14:paraId="775BB4E8" w14:textId="4FAAFF09" w:rsidR="00802091" w:rsidRDefault="00802091" w:rsidP="00CA77D4">
      <w:pPr>
        <w:pStyle w:val="Checklist2"/>
      </w:pPr>
      <w:r>
        <w:t>They secretly built high places, pillars, and Asher</w:t>
      </w:r>
      <w:r w:rsidR="00402D55">
        <w:t>a</w:t>
      </w:r>
      <w:r w:rsidR="00C21745">
        <w:t>h</w:t>
      </w:r>
      <w:r w:rsidR="00402D55">
        <w:t xml:space="preserve"> poles</w:t>
      </w:r>
      <w:r>
        <w:t>. [17:9-10]</w:t>
      </w:r>
    </w:p>
    <w:p w14:paraId="75586861" w14:textId="307333ED" w:rsidR="00802091" w:rsidRPr="00B559B5" w:rsidRDefault="00802091" w:rsidP="00CA77D4">
      <w:pPr>
        <w:pStyle w:val="Checklist2"/>
      </w:pPr>
      <w:r>
        <w:t xml:space="preserve">They made offerings on the high places, </w:t>
      </w:r>
      <w:r w:rsidR="005C424D">
        <w:t xml:space="preserve">which </w:t>
      </w:r>
      <w:r>
        <w:t>anger</w:t>
      </w:r>
      <w:r w:rsidR="005C424D">
        <w:t>ed</w:t>
      </w:r>
      <w:r>
        <w:t xml:space="preserve"> Yahweh, and </w:t>
      </w:r>
      <w:r w:rsidR="00C21745">
        <w:t xml:space="preserve">they </w:t>
      </w:r>
      <w:r>
        <w:t>served idols. [17:11-12]</w:t>
      </w:r>
    </w:p>
    <w:p w14:paraId="0FFD01B5" w14:textId="2CDA9B18" w:rsidR="009D33A2" w:rsidRPr="00B559B5" w:rsidRDefault="00802091" w:rsidP="00CA77D4">
      <w:pPr>
        <w:pStyle w:val="Checklist2"/>
      </w:pPr>
      <w:r>
        <w:t>Yahweh warned them through all the prophets, but t</w:t>
      </w:r>
      <w:r w:rsidR="00D97C21" w:rsidRPr="00B559B5">
        <w:t>he</w:t>
      </w:r>
      <w:r>
        <w:t xml:space="preserve"> Israelites</w:t>
      </w:r>
      <w:r w:rsidR="00D97C21" w:rsidRPr="00B559B5">
        <w:t xml:space="preserve"> refused to listen. [17:13-14]</w:t>
      </w:r>
    </w:p>
    <w:p w14:paraId="2E1460CB" w14:textId="4149FD51" w:rsidR="00A82346" w:rsidRDefault="00D97C21" w:rsidP="00CA77D4">
      <w:pPr>
        <w:pStyle w:val="Checklist2"/>
      </w:pPr>
      <w:r w:rsidRPr="00B559B5">
        <w:t>They rejected God's covenant with them</w:t>
      </w:r>
      <w:r w:rsidR="00802091">
        <w:t xml:space="preserve"> and abandoned his commandments</w:t>
      </w:r>
      <w:r w:rsidR="00A82346">
        <w:t>,</w:t>
      </w:r>
      <w:r w:rsidR="00802091">
        <w:t xml:space="preserve"> worship</w:t>
      </w:r>
      <w:r w:rsidR="00A82346">
        <w:t>ing many false gods. [17:15-16]</w:t>
      </w:r>
    </w:p>
    <w:p w14:paraId="6F7B5DF6" w14:textId="6452886A" w:rsidR="00A82346" w:rsidRDefault="00A82346" w:rsidP="00CA77D4">
      <w:pPr>
        <w:pStyle w:val="Checklist2"/>
      </w:pPr>
      <w:r>
        <w:t>They burned their sons and daughters as offerings and used divination</w:t>
      </w:r>
      <w:r w:rsidR="00402D55">
        <w:t>. All this</w:t>
      </w:r>
      <w:r>
        <w:t xml:space="preserve"> provoked Yahweh’s anger. [17:17]</w:t>
      </w:r>
    </w:p>
    <w:p w14:paraId="0FFD01B6" w14:textId="21922B1A" w:rsidR="009D33A2" w:rsidRPr="00B559B5" w:rsidRDefault="00A82346" w:rsidP="00CA77D4">
      <w:pPr>
        <w:pStyle w:val="Checklist2"/>
      </w:pPr>
      <w:proofErr w:type="gramStart"/>
      <w:r>
        <w:t>So</w:t>
      </w:r>
      <w:proofErr w:type="gramEnd"/>
      <w:r>
        <w:t xml:space="preserve"> Yahweh</w:t>
      </w:r>
      <w:r w:rsidR="00D97C21" w:rsidRPr="00B559B5">
        <w:t xml:space="preserve"> removed them from his sight</w:t>
      </w:r>
      <w:r>
        <w:t>. Only the tribe of Judah was left</w:t>
      </w:r>
      <w:r w:rsidR="00D97C21" w:rsidRPr="00B559B5">
        <w:t>. [17:1</w:t>
      </w:r>
      <w:r>
        <w:t>8</w:t>
      </w:r>
      <w:r w:rsidR="00D97C21" w:rsidRPr="00B559B5">
        <w:t>]</w:t>
      </w:r>
    </w:p>
    <w:p w14:paraId="23A3A236" w14:textId="1E58D4B3" w:rsidR="00A82346" w:rsidRDefault="00D97C21" w:rsidP="00CA77D4">
      <w:pPr>
        <w:pStyle w:val="Checklist2"/>
      </w:pPr>
      <w:r w:rsidRPr="00B559B5">
        <w:t>Even Judah did these things</w:t>
      </w:r>
      <w:r w:rsidR="00A82346">
        <w:t>, s</w:t>
      </w:r>
      <w:r w:rsidRPr="00B559B5">
        <w:t>o Yahweh rejected all the descendants of Israel</w:t>
      </w:r>
      <w:r w:rsidR="00A82346">
        <w:t>. He gave them to plunderers until they were out of his sight. [17:19-20]</w:t>
      </w:r>
    </w:p>
    <w:p w14:paraId="2C65A59F" w14:textId="35A6F117" w:rsidR="00A82346" w:rsidRDefault="00A82346" w:rsidP="00CA77D4">
      <w:pPr>
        <w:pStyle w:val="Checklist2"/>
      </w:pPr>
      <w:r>
        <w:t>After Israel was torn from the house of David, King Jer</w:t>
      </w:r>
      <w:r w:rsidR="00402D55">
        <w:t>o</w:t>
      </w:r>
      <w:r>
        <w:t xml:space="preserve">boam </w:t>
      </w:r>
      <w:r w:rsidR="00402D55">
        <w:t>led</w:t>
      </w:r>
      <w:r>
        <w:t xml:space="preserve"> them </w:t>
      </w:r>
      <w:r w:rsidR="00402D55">
        <w:t>in</w:t>
      </w:r>
      <w:r>
        <w:t xml:space="preserve">to </w:t>
      </w:r>
      <w:r w:rsidR="00402D55">
        <w:t xml:space="preserve">great </w:t>
      </w:r>
      <w:r>
        <w:t>sin. [17:21]</w:t>
      </w:r>
    </w:p>
    <w:p w14:paraId="0FFD01B7" w14:textId="6613ADF0" w:rsidR="009D33A2" w:rsidRPr="00B559B5" w:rsidRDefault="00A82346" w:rsidP="00CA77D4">
      <w:pPr>
        <w:pStyle w:val="Checklist2"/>
      </w:pPr>
      <w:r>
        <w:t xml:space="preserve">The people of Israel continued </w:t>
      </w:r>
      <w:r w:rsidR="00402D55">
        <w:t xml:space="preserve">all of </w:t>
      </w:r>
      <w:r>
        <w:t>Jeroboam’s sins until</w:t>
      </w:r>
      <w:r w:rsidR="00D97C21" w:rsidRPr="00B559B5">
        <w:t xml:space="preserve"> they were carried away to Assyria. [17:</w:t>
      </w:r>
      <w:r>
        <w:t>22</w:t>
      </w:r>
      <w:r w:rsidR="00D97C21" w:rsidRPr="00B559B5">
        <w:t>-23]</w:t>
      </w:r>
    </w:p>
    <w:p w14:paraId="0FFD01B8" w14:textId="77777777" w:rsidR="009D33A2" w:rsidRPr="00B559B5" w:rsidRDefault="00D97C21" w:rsidP="00F94597">
      <w:pPr>
        <w:pStyle w:val="Part2"/>
      </w:pPr>
      <w:r w:rsidRPr="00B559B5">
        <w:t>Part 2</w:t>
      </w:r>
    </w:p>
    <w:p w14:paraId="0FFD01B9" w14:textId="77777777" w:rsidR="009D33A2" w:rsidRPr="00B559B5" w:rsidRDefault="00D97C21" w:rsidP="00CA77D4">
      <w:pPr>
        <w:pStyle w:val="Answerortell"/>
      </w:pPr>
      <w:r w:rsidRPr="00B559B5">
        <w:t>Answer the following questions.</w:t>
      </w:r>
    </w:p>
    <w:p w14:paraId="6B4F9DFE" w14:textId="2D9D2AAB" w:rsidR="00C21745" w:rsidRDefault="00C21745">
      <w:pPr>
        <w:numPr>
          <w:ilvl w:val="0"/>
          <w:numId w:val="7"/>
        </w:numPr>
        <w:pBdr>
          <w:top w:val="nil"/>
          <w:left w:val="nil"/>
          <w:bottom w:val="nil"/>
          <w:right w:val="nil"/>
          <w:between w:val="nil"/>
        </w:pBdr>
        <w:spacing w:before="200" w:after="0"/>
        <w:rPr>
          <w:rFonts w:cs="Arial"/>
          <w:sz w:val="20"/>
          <w:szCs w:val="20"/>
        </w:rPr>
      </w:pPr>
      <w:r>
        <w:rPr>
          <w:rFonts w:cs="Arial"/>
          <w:sz w:val="20"/>
          <w:szCs w:val="20"/>
        </w:rPr>
        <w:t>[17:6]   What happened in the ninth year of Hoshea?</w:t>
      </w:r>
    </w:p>
    <w:p w14:paraId="53F22E22" w14:textId="725C7487" w:rsidR="00C21745" w:rsidRDefault="00C21745" w:rsidP="00C21745">
      <w:pPr>
        <w:pBdr>
          <w:top w:val="nil"/>
          <w:left w:val="nil"/>
          <w:bottom w:val="nil"/>
          <w:right w:val="nil"/>
          <w:between w:val="nil"/>
        </w:pBdr>
        <w:spacing w:after="0"/>
        <w:ind w:left="720"/>
        <w:rPr>
          <w:rFonts w:cs="Arial"/>
          <w:sz w:val="20"/>
          <w:szCs w:val="20"/>
        </w:rPr>
      </w:pPr>
      <w:r>
        <w:rPr>
          <w:rFonts w:cs="Arial"/>
          <w:sz w:val="20"/>
          <w:szCs w:val="20"/>
        </w:rPr>
        <w:t xml:space="preserve">The king of Assyria captured Samaria and carried away the Israelites to Assyria. He settled them in various </w:t>
      </w:r>
      <w:r w:rsidR="0083196C">
        <w:rPr>
          <w:rFonts w:cs="Arial"/>
          <w:sz w:val="20"/>
          <w:szCs w:val="20"/>
        </w:rPr>
        <w:t>places</w:t>
      </w:r>
      <w:r>
        <w:rPr>
          <w:rFonts w:cs="Arial"/>
          <w:sz w:val="20"/>
          <w:szCs w:val="20"/>
        </w:rPr>
        <w:t xml:space="preserve"> there. </w:t>
      </w:r>
    </w:p>
    <w:p w14:paraId="797908D5" w14:textId="77777777" w:rsidR="00C21745" w:rsidRDefault="00C21745" w:rsidP="00C21745">
      <w:pPr>
        <w:pBdr>
          <w:top w:val="nil"/>
          <w:left w:val="nil"/>
          <w:bottom w:val="nil"/>
          <w:right w:val="nil"/>
          <w:between w:val="nil"/>
        </w:pBdr>
        <w:spacing w:after="0"/>
        <w:ind w:left="720"/>
        <w:rPr>
          <w:rFonts w:cs="Arial"/>
          <w:sz w:val="20"/>
          <w:szCs w:val="20"/>
        </w:rPr>
      </w:pPr>
    </w:p>
    <w:p w14:paraId="0FFD01BA" w14:textId="37A26028" w:rsidR="009D33A2" w:rsidRPr="00B559B5" w:rsidRDefault="00FC6919">
      <w:pPr>
        <w:numPr>
          <w:ilvl w:val="0"/>
          <w:numId w:val="7"/>
        </w:numPr>
        <w:pBdr>
          <w:top w:val="nil"/>
          <w:left w:val="nil"/>
          <w:bottom w:val="nil"/>
          <w:right w:val="nil"/>
          <w:between w:val="nil"/>
        </w:pBdr>
        <w:spacing w:before="200" w:after="0"/>
        <w:rPr>
          <w:rFonts w:cs="Arial"/>
          <w:sz w:val="20"/>
          <w:szCs w:val="20"/>
        </w:rPr>
      </w:pPr>
      <w:r w:rsidRPr="00B559B5">
        <w:rPr>
          <w:rFonts w:cs="Arial"/>
          <w:sz w:val="20"/>
          <w:szCs w:val="20"/>
        </w:rPr>
        <w:t>[17:7</w:t>
      </w:r>
      <w:r w:rsidR="00402D55">
        <w:rPr>
          <w:rFonts w:cs="Arial"/>
          <w:sz w:val="20"/>
          <w:szCs w:val="20"/>
        </w:rPr>
        <w:t>-8</w:t>
      </w:r>
      <w:r w:rsidR="00D64C5F">
        <w:rPr>
          <w:rFonts w:cs="Arial"/>
          <w:sz w:val="20"/>
          <w:szCs w:val="20"/>
        </w:rPr>
        <w:t xml:space="preserve">]   </w:t>
      </w:r>
      <w:r w:rsidR="00D97C21" w:rsidRPr="00B559B5">
        <w:rPr>
          <w:rFonts w:cs="Arial"/>
          <w:sz w:val="20"/>
          <w:szCs w:val="20"/>
        </w:rPr>
        <w:t xml:space="preserve">Why were the people of Israel taken as captives? </w:t>
      </w:r>
    </w:p>
    <w:p w14:paraId="0FFD01BB" w14:textId="5331990B"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people of Israel </w:t>
      </w:r>
      <w:r w:rsidR="00C21745">
        <w:rPr>
          <w:rFonts w:cs="Arial"/>
          <w:sz w:val="20"/>
          <w:szCs w:val="20"/>
        </w:rPr>
        <w:t xml:space="preserve">had </w:t>
      </w:r>
      <w:r w:rsidRPr="00B559B5">
        <w:rPr>
          <w:rFonts w:cs="Arial"/>
          <w:sz w:val="20"/>
          <w:szCs w:val="20"/>
        </w:rPr>
        <w:t>sinned against Yahweh by worshiping other gods</w:t>
      </w:r>
      <w:r w:rsidR="00402D55">
        <w:rPr>
          <w:rFonts w:cs="Arial"/>
          <w:sz w:val="20"/>
          <w:szCs w:val="20"/>
        </w:rPr>
        <w:t xml:space="preserve"> and living according to the customs of the nations that Yahweh had driven out.</w:t>
      </w:r>
    </w:p>
    <w:p w14:paraId="0FFD01BC" w14:textId="77777777" w:rsidR="009D33A2" w:rsidRPr="00B559B5" w:rsidRDefault="009D33A2">
      <w:pPr>
        <w:pBdr>
          <w:top w:val="nil"/>
          <w:left w:val="nil"/>
          <w:bottom w:val="nil"/>
          <w:right w:val="nil"/>
          <w:between w:val="nil"/>
        </w:pBdr>
        <w:ind w:left="720"/>
        <w:rPr>
          <w:rFonts w:cs="Arial"/>
          <w:sz w:val="20"/>
          <w:szCs w:val="20"/>
        </w:rPr>
      </w:pPr>
    </w:p>
    <w:p w14:paraId="0FFD01BD" w14:textId="115A6BD7" w:rsidR="009D33A2" w:rsidRPr="00402D55" w:rsidRDefault="00FC6919" w:rsidP="00402D55">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w:t>
      </w:r>
      <w:r w:rsidR="00402D55">
        <w:rPr>
          <w:rFonts w:cs="Arial"/>
          <w:sz w:val="20"/>
          <w:szCs w:val="20"/>
        </w:rPr>
        <w:t>9-10</w:t>
      </w:r>
      <w:r w:rsidR="00D64C5F">
        <w:rPr>
          <w:rFonts w:cs="Arial"/>
          <w:sz w:val="20"/>
          <w:szCs w:val="20"/>
        </w:rPr>
        <w:t>]</w:t>
      </w:r>
      <w:r w:rsidR="00402D55">
        <w:rPr>
          <w:rFonts w:cs="Arial"/>
          <w:sz w:val="20"/>
          <w:szCs w:val="20"/>
        </w:rPr>
        <w:t xml:space="preserve">   What did the people do against Yahweh</w:t>
      </w:r>
      <w:r w:rsidR="00D64C5F">
        <w:rPr>
          <w:rFonts w:cs="Arial"/>
          <w:sz w:val="20"/>
          <w:szCs w:val="20"/>
        </w:rPr>
        <w:t xml:space="preserve"> </w:t>
      </w:r>
      <w:r w:rsidR="00402D55">
        <w:rPr>
          <w:rFonts w:cs="Arial"/>
          <w:sz w:val="20"/>
          <w:szCs w:val="20"/>
        </w:rPr>
        <w:t>according to verses 9 and 10?</w:t>
      </w:r>
    </w:p>
    <w:p w14:paraId="0FFD01BE" w14:textId="7AA9659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w:t>
      </w:r>
      <w:r w:rsidR="00402D55">
        <w:rPr>
          <w:rFonts w:cs="Arial"/>
          <w:sz w:val="20"/>
          <w:szCs w:val="20"/>
        </w:rPr>
        <w:t>secretly did things that were not right.</w:t>
      </w:r>
      <w:r w:rsidRPr="00B559B5">
        <w:rPr>
          <w:rFonts w:cs="Arial"/>
          <w:sz w:val="20"/>
          <w:szCs w:val="20"/>
        </w:rPr>
        <w:t xml:space="preserve"> They built high places in all their cities. They set up stone pillars and Asherah poles. </w:t>
      </w:r>
    </w:p>
    <w:p w14:paraId="0FFD01BF" w14:textId="699EE7F7" w:rsidR="009D33A2" w:rsidRPr="0083196C" w:rsidRDefault="0083196C" w:rsidP="0083196C">
      <w:pPr>
        <w:pStyle w:val="Continuedline"/>
      </w:pPr>
      <w:r w:rsidRPr="005E5DBE">
        <w:lastRenderedPageBreak/>
        <w:t>2 Kings 17:</w:t>
      </w:r>
      <w:r w:rsidR="00E93B55">
        <w:t>6</w:t>
      </w:r>
      <w:r w:rsidRPr="005E5DBE">
        <w:t>-23 continued</w:t>
      </w:r>
    </w:p>
    <w:p w14:paraId="0FFD01C0" w14:textId="0B54284D"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[17:11</w:t>
      </w:r>
      <w:r w:rsidR="005E5DBE">
        <w:rPr>
          <w:rFonts w:cs="Arial"/>
          <w:sz w:val="20"/>
          <w:szCs w:val="20"/>
        </w:rPr>
        <w:t>-12</w:t>
      </w:r>
      <w:r w:rsidR="00D64C5F">
        <w:rPr>
          <w:rFonts w:cs="Arial"/>
          <w:sz w:val="20"/>
          <w:szCs w:val="20"/>
        </w:rPr>
        <w:t xml:space="preserve">]   </w:t>
      </w:r>
      <w:r w:rsidR="00D97C21" w:rsidRPr="00B559B5">
        <w:rPr>
          <w:rFonts w:cs="Arial"/>
          <w:sz w:val="20"/>
          <w:szCs w:val="20"/>
        </w:rPr>
        <w:t xml:space="preserve">Why do you think God was angry about their high places, stone pillars, and Asherah poles? </w:t>
      </w:r>
    </w:p>
    <w:p w14:paraId="0FFD01C1" w14:textId="691EF879" w:rsidR="009D33A2" w:rsidRDefault="00402D55">
      <w:pPr>
        <w:pBdr>
          <w:top w:val="nil"/>
          <w:left w:val="nil"/>
          <w:bottom w:val="nil"/>
          <w:right w:val="nil"/>
          <w:between w:val="nil"/>
        </w:pBdr>
        <w:ind w:left="720"/>
        <w:rPr>
          <w:rFonts w:cs="Arial"/>
          <w:sz w:val="20"/>
          <w:szCs w:val="20"/>
        </w:rPr>
      </w:pPr>
      <w:r>
        <w:rPr>
          <w:rFonts w:cs="Arial"/>
          <w:sz w:val="20"/>
          <w:szCs w:val="20"/>
        </w:rPr>
        <w:t>This passage indicates that t</w:t>
      </w:r>
      <w:r w:rsidR="00D97C21" w:rsidRPr="00B559B5">
        <w:rPr>
          <w:rFonts w:cs="Arial"/>
          <w:sz w:val="20"/>
          <w:szCs w:val="20"/>
        </w:rPr>
        <w:t xml:space="preserve">hese were ways </w:t>
      </w:r>
      <w:r w:rsidR="005E5DBE">
        <w:rPr>
          <w:rFonts w:cs="Arial"/>
          <w:sz w:val="20"/>
          <w:szCs w:val="20"/>
        </w:rPr>
        <w:t xml:space="preserve">that </w:t>
      </w:r>
      <w:r w:rsidR="00D97C21" w:rsidRPr="00B559B5">
        <w:rPr>
          <w:rFonts w:cs="Arial"/>
          <w:sz w:val="20"/>
          <w:szCs w:val="20"/>
        </w:rPr>
        <w:t xml:space="preserve">people </w:t>
      </w:r>
      <w:r w:rsidR="005E5DBE">
        <w:rPr>
          <w:rFonts w:cs="Arial"/>
          <w:sz w:val="20"/>
          <w:szCs w:val="20"/>
        </w:rPr>
        <w:t>serv</w:t>
      </w:r>
      <w:r w:rsidR="00D97C21" w:rsidRPr="00B559B5">
        <w:rPr>
          <w:rFonts w:cs="Arial"/>
          <w:sz w:val="20"/>
          <w:szCs w:val="20"/>
        </w:rPr>
        <w:t xml:space="preserve">ed </w:t>
      </w:r>
      <w:r w:rsidR="005E5DBE">
        <w:rPr>
          <w:rFonts w:cs="Arial"/>
          <w:sz w:val="20"/>
          <w:szCs w:val="20"/>
        </w:rPr>
        <w:t>false gods (idols) and made offerings to them</w:t>
      </w:r>
      <w:r w:rsidR="00D97C21" w:rsidRPr="00B559B5">
        <w:rPr>
          <w:rFonts w:cs="Arial"/>
          <w:sz w:val="20"/>
          <w:szCs w:val="20"/>
        </w:rPr>
        <w:t>.</w:t>
      </w:r>
    </w:p>
    <w:p w14:paraId="5E5AE6EB" w14:textId="77777777" w:rsidR="0083196C" w:rsidRPr="00B559B5" w:rsidRDefault="0083196C">
      <w:pPr>
        <w:pBdr>
          <w:top w:val="nil"/>
          <w:left w:val="nil"/>
          <w:bottom w:val="nil"/>
          <w:right w:val="nil"/>
          <w:between w:val="nil"/>
        </w:pBdr>
        <w:ind w:left="720"/>
        <w:rPr>
          <w:rFonts w:cs="Arial"/>
          <w:sz w:val="20"/>
          <w:szCs w:val="20"/>
        </w:rPr>
      </w:pPr>
    </w:p>
    <w:p w14:paraId="0FFD01C3" w14:textId="2AAC76DD"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[17:13</w:t>
      </w:r>
      <w:r w:rsidR="00D64C5F">
        <w:rPr>
          <w:rFonts w:cs="Arial"/>
          <w:sz w:val="20"/>
          <w:szCs w:val="20"/>
        </w:rPr>
        <w:t xml:space="preserve">]   </w:t>
      </w:r>
      <w:r w:rsidR="00D97C21" w:rsidRPr="00B559B5">
        <w:rPr>
          <w:rFonts w:cs="Arial"/>
          <w:sz w:val="20"/>
          <w:szCs w:val="20"/>
        </w:rPr>
        <w:t xml:space="preserve">What did Yahweh do to warn Israel and Judah? </w:t>
      </w:r>
    </w:p>
    <w:p w14:paraId="0FFD01C4" w14:textId="776E8317"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5E5DBE">
        <w:rPr>
          <w:rFonts w:cs="Arial"/>
          <w:sz w:val="20"/>
          <w:szCs w:val="20"/>
        </w:rPr>
        <w:t>told</w:t>
      </w:r>
      <w:r w:rsidRPr="00B559B5">
        <w:rPr>
          <w:rFonts w:cs="Arial"/>
          <w:sz w:val="20"/>
          <w:szCs w:val="20"/>
        </w:rPr>
        <w:t xml:space="preserve"> through the prophets to turn from their evil ways and </w:t>
      </w:r>
      <w:r w:rsidR="00DB2DDC">
        <w:rPr>
          <w:rFonts w:cs="Arial"/>
          <w:sz w:val="20"/>
          <w:szCs w:val="20"/>
        </w:rPr>
        <w:t xml:space="preserve">to </w:t>
      </w:r>
      <w:r w:rsidRPr="00B559B5">
        <w:rPr>
          <w:rFonts w:cs="Arial"/>
          <w:sz w:val="20"/>
          <w:szCs w:val="20"/>
        </w:rPr>
        <w:t>keep his commandments.</w:t>
      </w:r>
    </w:p>
    <w:p w14:paraId="4A37097E" w14:textId="77777777" w:rsidR="005E5DBE" w:rsidRPr="00B559B5" w:rsidRDefault="005E5DBE">
      <w:pPr>
        <w:pBdr>
          <w:top w:val="nil"/>
          <w:left w:val="nil"/>
          <w:bottom w:val="nil"/>
          <w:right w:val="nil"/>
          <w:between w:val="nil"/>
        </w:pBdr>
        <w:ind w:left="720"/>
        <w:rPr>
          <w:rFonts w:cs="Arial"/>
          <w:sz w:val="20"/>
          <w:szCs w:val="20"/>
        </w:rPr>
      </w:pPr>
    </w:p>
    <w:p w14:paraId="0FFD01C6" w14:textId="2A6C2EB3"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[17:14-15</w:t>
      </w:r>
      <w:r w:rsidR="00D64C5F">
        <w:rPr>
          <w:rFonts w:cs="Arial"/>
          <w:sz w:val="20"/>
          <w:szCs w:val="20"/>
        </w:rPr>
        <w:t xml:space="preserve">]   </w:t>
      </w:r>
      <w:r w:rsidR="00D97C21" w:rsidRPr="00B559B5">
        <w:rPr>
          <w:rFonts w:cs="Arial"/>
          <w:sz w:val="20"/>
          <w:szCs w:val="20"/>
        </w:rPr>
        <w:t xml:space="preserve">How did Israel respond to the message of the prophets? </w:t>
      </w:r>
    </w:p>
    <w:p w14:paraId="0FFD01C7" w14:textId="4042EC61" w:rsidR="009D33A2" w:rsidRDefault="00D97C21">
      <w:pPr>
        <w:pBdr>
          <w:top w:val="nil"/>
          <w:left w:val="nil"/>
          <w:bottom w:val="nil"/>
          <w:right w:val="nil"/>
          <w:between w:val="nil"/>
        </w:pBdr>
        <w:ind w:left="720"/>
        <w:rPr>
          <w:rFonts w:cs="Arial"/>
          <w:sz w:val="20"/>
          <w:szCs w:val="20"/>
        </w:rPr>
      </w:pPr>
      <w:r w:rsidRPr="00B559B5">
        <w:rPr>
          <w:rFonts w:cs="Arial"/>
          <w:sz w:val="20"/>
          <w:szCs w:val="20"/>
        </w:rPr>
        <w:t>They refused to listen. They rejected Yahweh’s statu</w:t>
      </w:r>
      <w:r w:rsidR="00DB2DDC">
        <w:rPr>
          <w:rFonts w:cs="Arial"/>
          <w:sz w:val="20"/>
          <w:szCs w:val="20"/>
        </w:rPr>
        <w:t>t</w:t>
      </w:r>
      <w:r w:rsidRPr="00B559B5">
        <w:rPr>
          <w:rFonts w:cs="Arial"/>
          <w:sz w:val="20"/>
          <w:szCs w:val="20"/>
        </w:rPr>
        <w:t xml:space="preserve">es and the covenant he had made with their ancestors. They followed the practices of the pagan nations around them. </w:t>
      </w:r>
    </w:p>
    <w:p w14:paraId="3E0472C5" w14:textId="77777777" w:rsidR="00DB2DDC" w:rsidRPr="00B559B5" w:rsidRDefault="00DB2DDC">
      <w:pPr>
        <w:pBdr>
          <w:top w:val="nil"/>
          <w:left w:val="nil"/>
          <w:bottom w:val="nil"/>
          <w:right w:val="nil"/>
          <w:between w:val="nil"/>
        </w:pBdr>
        <w:ind w:left="720"/>
        <w:rPr>
          <w:rFonts w:cs="Arial"/>
          <w:sz w:val="20"/>
          <w:szCs w:val="20"/>
        </w:rPr>
      </w:pPr>
    </w:p>
    <w:p w14:paraId="0FFD01C9" w14:textId="0955F8E4"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[17:16</w:t>
      </w:r>
      <w:r w:rsidR="00D64C5F">
        <w:rPr>
          <w:rFonts w:cs="Arial"/>
          <w:sz w:val="20"/>
          <w:szCs w:val="20"/>
        </w:rPr>
        <w:t xml:space="preserve">]   </w:t>
      </w:r>
      <w:r w:rsidR="00D97C21" w:rsidRPr="00B559B5">
        <w:rPr>
          <w:rFonts w:cs="Arial"/>
          <w:sz w:val="20"/>
          <w:szCs w:val="20"/>
        </w:rPr>
        <w:t>What else did Israel do</w:t>
      </w:r>
      <w:r w:rsidR="00DB2DDC">
        <w:rPr>
          <w:rFonts w:cs="Arial"/>
          <w:sz w:val="20"/>
          <w:szCs w:val="20"/>
        </w:rPr>
        <w:t>, according to verse 16</w:t>
      </w:r>
      <w:r w:rsidR="00D97C21" w:rsidRPr="00B559B5">
        <w:rPr>
          <w:rFonts w:cs="Arial"/>
          <w:sz w:val="20"/>
          <w:szCs w:val="20"/>
        </w:rPr>
        <w:t xml:space="preserve">? </w:t>
      </w:r>
    </w:p>
    <w:p w14:paraId="0FFD01CA" w14:textId="7D143B92" w:rsidR="009D33A2" w:rsidRPr="00B559B5" w:rsidRDefault="00D97C21">
      <w:pPr>
        <w:pBdr>
          <w:top w:val="nil"/>
          <w:left w:val="nil"/>
          <w:bottom w:val="nil"/>
          <w:right w:val="nil"/>
          <w:between w:val="nil"/>
        </w:pBdr>
        <w:ind w:left="720"/>
        <w:rPr>
          <w:rFonts w:cs="Arial"/>
          <w:b/>
          <w:sz w:val="20"/>
          <w:szCs w:val="20"/>
        </w:rPr>
      </w:pPr>
      <w:r w:rsidRPr="00B559B5">
        <w:rPr>
          <w:rFonts w:cs="Arial"/>
          <w:sz w:val="20"/>
          <w:szCs w:val="20"/>
        </w:rPr>
        <w:t xml:space="preserve">They ignored all of Yahweh’s commandments, and they made and worshiped </w:t>
      </w:r>
      <w:r w:rsidR="00DB2DDC">
        <w:rPr>
          <w:rFonts w:cs="Arial"/>
          <w:sz w:val="20"/>
          <w:szCs w:val="20"/>
        </w:rPr>
        <w:t>many false</w:t>
      </w:r>
      <w:r w:rsidRPr="00B559B5">
        <w:rPr>
          <w:rFonts w:cs="Arial"/>
          <w:sz w:val="20"/>
          <w:szCs w:val="20"/>
        </w:rPr>
        <w:t xml:space="preserve"> gods.</w:t>
      </w:r>
    </w:p>
    <w:p w14:paraId="0FFD01CB" w14:textId="77777777" w:rsidR="009D33A2" w:rsidRPr="00B559B5" w:rsidRDefault="009D33A2">
      <w:pPr>
        <w:pBdr>
          <w:top w:val="nil"/>
          <w:left w:val="nil"/>
          <w:bottom w:val="nil"/>
          <w:right w:val="nil"/>
          <w:between w:val="nil"/>
        </w:pBdr>
        <w:ind w:left="720"/>
        <w:rPr>
          <w:rFonts w:cs="Arial"/>
          <w:sz w:val="20"/>
          <w:szCs w:val="20"/>
        </w:rPr>
      </w:pPr>
    </w:p>
    <w:p w14:paraId="0FFD01CC" w14:textId="7F1F33DD"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[17:17</w:t>
      </w:r>
      <w:r w:rsidR="00D64C5F">
        <w:rPr>
          <w:rFonts w:cs="Arial"/>
          <w:sz w:val="20"/>
          <w:szCs w:val="20"/>
        </w:rPr>
        <w:t xml:space="preserve">]   </w:t>
      </w:r>
      <w:r w:rsidR="00D97C21" w:rsidRPr="00B559B5">
        <w:rPr>
          <w:rFonts w:cs="Arial"/>
          <w:sz w:val="20"/>
          <w:szCs w:val="20"/>
        </w:rPr>
        <w:t xml:space="preserve">What </w:t>
      </w:r>
      <w:r w:rsidR="00A1020C">
        <w:rPr>
          <w:rFonts w:cs="Arial"/>
          <w:sz w:val="20"/>
          <w:szCs w:val="20"/>
        </w:rPr>
        <w:t xml:space="preserve">did they do in verse 17 that </w:t>
      </w:r>
      <w:r w:rsidR="00DB2DDC">
        <w:rPr>
          <w:rFonts w:cs="Arial"/>
          <w:sz w:val="20"/>
          <w:szCs w:val="20"/>
        </w:rPr>
        <w:t>provoked Yahweh to anger</w:t>
      </w:r>
      <w:r w:rsidR="00D97C21" w:rsidRPr="00B559B5">
        <w:rPr>
          <w:rFonts w:cs="Arial"/>
          <w:sz w:val="20"/>
          <w:szCs w:val="20"/>
        </w:rPr>
        <w:t xml:space="preserve">? </w:t>
      </w:r>
    </w:p>
    <w:p w14:paraId="0FFD01CD" w14:textId="3CE3E0B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w:t>
      </w:r>
      <w:r w:rsidR="00DB2DDC">
        <w:rPr>
          <w:rFonts w:cs="Arial"/>
          <w:sz w:val="20"/>
          <w:szCs w:val="20"/>
        </w:rPr>
        <w:t>offered their sons and daughters as burnt offerings and used divination</w:t>
      </w:r>
      <w:r w:rsidRPr="00B559B5">
        <w:rPr>
          <w:rFonts w:cs="Arial"/>
          <w:sz w:val="20"/>
          <w:szCs w:val="20"/>
        </w:rPr>
        <w:t>.</w:t>
      </w:r>
      <w:r w:rsidR="00DB2DDC">
        <w:rPr>
          <w:rFonts w:cs="Arial"/>
          <w:sz w:val="20"/>
          <w:szCs w:val="20"/>
        </w:rPr>
        <w:t xml:space="preserve"> They sold themselves to do evil.</w:t>
      </w:r>
    </w:p>
    <w:p w14:paraId="0FFD01CE" w14:textId="23D832E9" w:rsidR="009D33A2" w:rsidRPr="00B559B5" w:rsidRDefault="009D33A2">
      <w:pPr>
        <w:rPr>
          <w:rFonts w:cs="Arial"/>
          <w:b/>
          <w:sz w:val="20"/>
          <w:szCs w:val="20"/>
        </w:rPr>
      </w:pPr>
    </w:p>
    <w:p w14:paraId="0FFD01D0" w14:textId="6A12A53F"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[17:18</w:t>
      </w:r>
      <w:r w:rsidR="00D64C5F">
        <w:rPr>
          <w:rFonts w:cs="Arial"/>
          <w:sz w:val="20"/>
          <w:szCs w:val="20"/>
        </w:rPr>
        <w:t xml:space="preserve">]   </w:t>
      </w:r>
      <w:r w:rsidR="00D97C21" w:rsidRPr="00B559B5">
        <w:rPr>
          <w:rFonts w:cs="Arial"/>
          <w:sz w:val="20"/>
          <w:szCs w:val="20"/>
        </w:rPr>
        <w:t>What did Yahweh do because of his anger</w:t>
      </w:r>
      <w:r w:rsidR="00DB2DDC">
        <w:rPr>
          <w:rFonts w:cs="Arial"/>
          <w:sz w:val="20"/>
          <w:szCs w:val="20"/>
        </w:rPr>
        <w:t xml:space="preserve"> against Israel</w:t>
      </w:r>
      <w:r w:rsidR="00D97C21" w:rsidRPr="00B559B5">
        <w:rPr>
          <w:rFonts w:cs="Arial"/>
          <w:sz w:val="20"/>
          <w:szCs w:val="20"/>
        </w:rPr>
        <w:t xml:space="preserve">? </w:t>
      </w:r>
    </w:p>
    <w:p w14:paraId="0FFD01D1" w14:textId="588E9DA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removed them from his sight.</w:t>
      </w:r>
      <w:r w:rsidR="00DB2DDC">
        <w:rPr>
          <w:rFonts w:cs="Arial"/>
          <w:sz w:val="20"/>
          <w:szCs w:val="20"/>
        </w:rPr>
        <w:t xml:space="preserve"> Only the tribe of Judah was left.</w:t>
      </w:r>
    </w:p>
    <w:p w14:paraId="0FFD01D2" w14:textId="77777777" w:rsidR="009D33A2" w:rsidRPr="00B559B5" w:rsidRDefault="009D33A2">
      <w:pPr>
        <w:pBdr>
          <w:top w:val="nil"/>
          <w:left w:val="nil"/>
          <w:bottom w:val="nil"/>
          <w:right w:val="nil"/>
          <w:between w:val="nil"/>
        </w:pBdr>
        <w:ind w:left="720"/>
        <w:rPr>
          <w:rFonts w:cs="Arial"/>
          <w:sz w:val="20"/>
          <w:szCs w:val="20"/>
        </w:rPr>
      </w:pPr>
    </w:p>
    <w:p w14:paraId="0FFD01D3" w14:textId="623812FD"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[17:19</w:t>
      </w:r>
      <w:r w:rsidR="00D64C5F">
        <w:rPr>
          <w:rFonts w:cs="Arial"/>
          <w:sz w:val="20"/>
          <w:szCs w:val="20"/>
        </w:rPr>
        <w:t xml:space="preserve">]   </w:t>
      </w:r>
      <w:r w:rsidR="00D97C21" w:rsidRPr="00B559B5">
        <w:rPr>
          <w:rFonts w:cs="Arial"/>
          <w:sz w:val="20"/>
          <w:szCs w:val="20"/>
        </w:rPr>
        <w:t xml:space="preserve">What did Judah do? </w:t>
      </w:r>
    </w:p>
    <w:p w14:paraId="0FFD01D4"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did not keep Yahweh’s commandments, and they followed the customs that Israel did.</w:t>
      </w:r>
    </w:p>
    <w:p w14:paraId="0FFD01D5" w14:textId="77777777" w:rsidR="009D33A2" w:rsidRPr="00B559B5" w:rsidRDefault="009D33A2">
      <w:pPr>
        <w:pBdr>
          <w:top w:val="nil"/>
          <w:left w:val="nil"/>
          <w:bottom w:val="nil"/>
          <w:right w:val="nil"/>
          <w:between w:val="nil"/>
        </w:pBdr>
        <w:ind w:left="720"/>
        <w:rPr>
          <w:rFonts w:cs="Arial"/>
          <w:sz w:val="20"/>
          <w:szCs w:val="20"/>
        </w:rPr>
      </w:pPr>
    </w:p>
    <w:p w14:paraId="0FFD01D6" w14:textId="78410062"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[17:20</w:t>
      </w:r>
      <w:r w:rsidR="00D64C5F">
        <w:rPr>
          <w:rFonts w:cs="Arial"/>
          <w:sz w:val="20"/>
          <w:szCs w:val="20"/>
        </w:rPr>
        <w:t xml:space="preserve">]   </w:t>
      </w:r>
      <w:r w:rsidR="00D97C21" w:rsidRPr="00B559B5">
        <w:rPr>
          <w:rFonts w:cs="Arial"/>
          <w:sz w:val="20"/>
          <w:szCs w:val="20"/>
        </w:rPr>
        <w:t xml:space="preserve">What did Yahweh do to all the descendants of Israel? </w:t>
      </w:r>
    </w:p>
    <w:p w14:paraId="0FFD01D7" w14:textId="13EC839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rejected them, gave them into the hands of others, and cast them out of his sight.</w:t>
      </w:r>
    </w:p>
    <w:p w14:paraId="0FFD01D8" w14:textId="77777777" w:rsidR="009D33A2" w:rsidRPr="00B559B5" w:rsidRDefault="009D33A2">
      <w:pPr>
        <w:pBdr>
          <w:top w:val="nil"/>
          <w:left w:val="nil"/>
          <w:bottom w:val="nil"/>
          <w:right w:val="nil"/>
          <w:between w:val="nil"/>
        </w:pBdr>
        <w:ind w:left="720"/>
        <w:rPr>
          <w:rFonts w:cs="Arial"/>
          <w:sz w:val="20"/>
          <w:szCs w:val="20"/>
        </w:rPr>
      </w:pPr>
    </w:p>
    <w:p w14:paraId="6218CF93" w14:textId="40FF5EE6" w:rsidR="0083196C" w:rsidRDefault="0083196C">
      <w:pPr>
        <w:numPr>
          <w:ilvl w:val="0"/>
          <w:numId w:val="7"/>
        </w:numPr>
        <w:pBdr>
          <w:top w:val="nil"/>
          <w:left w:val="nil"/>
          <w:bottom w:val="nil"/>
          <w:right w:val="nil"/>
          <w:between w:val="nil"/>
        </w:pBdr>
        <w:spacing w:after="0"/>
        <w:rPr>
          <w:rFonts w:cs="Arial"/>
          <w:sz w:val="20"/>
          <w:szCs w:val="20"/>
        </w:rPr>
      </w:pPr>
      <w:r>
        <w:rPr>
          <w:rFonts w:cs="Arial"/>
          <w:sz w:val="20"/>
          <w:szCs w:val="20"/>
        </w:rPr>
        <w:t xml:space="preserve">[17:21]   What </w:t>
      </w:r>
      <w:r w:rsidR="00A1020C">
        <w:rPr>
          <w:rFonts w:cs="Arial"/>
          <w:sz w:val="20"/>
          <w:szCs w:val="20"/>
        </w:rPr>
        <w:t>was torn apart,</w:t>
      </w:r>
      <w:r>
        <w:rPr>
          <w:rFonts w:cs="Arial"/>
          <w:sz w:val="20"/>
          <w:szCs w:val="20"/>
        </w:rPr>
        <w:t xml:space="preserve"> according to verse 21?</w:t>
      </w:r>
    </w:p>
    <w:p w14:paraId="7AC6A684" w14:textId="06D4D81F" w:rsidR="0083196C" w:rsidRDefault="00A1020C" w:rsidP="0083196C">
      <w:pPr>
        <w:pBdr>
          <w:top w:val="nil"/>
          <w:left w:val="nil"/>
          <w:bottom w:val="nil"/>
          <w:right w:val="nil"/>
          <w:between w:val="nil"/>
        </w:pBdr>
        <w:spacing w:after="0"/>
        <w:ind w:left="720"/>
        <w:rPr>
          <w:rFonts w:cs="Arial"/>
          <w:sz w:val="20"/>
          <w:szCs w:val="20"/>
        </w:rPr>
      </w:pPr>
      <w:r>
        <w:rPr>
          <w:rFonts w:cs="Arial"/>
          <w:sz w:val="20"/>
          <w:szCs w:val="20"/>
        </w:rPr>
        <w:t>The house of David</w:t>
      </w:r>
      <w:r w:rsidR="0083196C">
        <w:rPr>
          <w:rFonts w:cs="Arial"/>
          <w:sz w:val="20"/>
          <w:szCs w:val="20"/>
        </w:rPr>
        <w:t xml:space="preserve"> was torn from Israel.</w:t>
      </w:r>
    </w:p>
    <w:p w14:paraId="141C3037" w14:textId="77777777" w:rsidR="0083196C" w:rsidRDefault="0083196C" w:rsidP="0083196C">
      <w:pPr>
        <w:pBdr>
          <w:top w:val="nil"/>
          <w:left w:val="nil"/>
          <w:bottom w:val="nil"/>
          <w:right w:val="nil"/>
          <w:between w:val="nil"/>
        </w:pBdr>
        <w:spacing w:after="0"/>
        <w:ind w:left="720"/>
        <w:rPr>
          <w:rFonts w:cs="Arial"/>
          <w:sz w:val="20"/>
          <w:szCs w:val="20"/>
        </w:rPr>
      </w:pPr>
    </w:p>
    <w:p w14:paraId="7A5BD148" w14:textId="77777777" w:rsidR="0083196C" w:rsidRDefault="0083196C" w:rsidP="0083196C">
      <w:pPr>
        <w:pBdr>
          <w:top w:val="nil"/>
          <w:left w:val="nil"/>
          <w:bottom w:val="nil"/>
          <w:right w:val="nil"/>
          <w:between w:val="nil"/>
        </w:pBdr>
        <w:spacing w:after="0"/>
        <w:ind w:left="720"/>
        <w:rPr>
          <w:rFonts w:cs="Arial"/>
          <w:sz w:val="20"/>
          <w:szCs w:val="20"/>
        </w:rPr>
      </w:pPr>
    </w:p>
    <w:p w14:paraId="0FFD01D9" w14:textId="793785E6"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[17:21</w:t>
      </w:r>
      <w:r w:rsidR="00D64C5F">
        <w:rPr>
          <w:rFonts w:cs="Arial"/>
          <w:sz w:val="20"/>
          <w:szCs w:val="20"/>
        </w:rPr>
        <w:t xml:space="preserve">]   </w:t>
      </w:r>
      <w:r w:rsidR="0083196C">
        <w:rPr>
          <w:rFonts w:cs="Arial"/>
          <w:sz w:val="20"/>
          <w:szCs w:val="20"/>
        </w:rPr>
        <w:t>What did Jeroboam</w:t>
      </w:r>
      <w:r w:rsidR="00D97C21" w:rsidRPr="00B559B5">
        <w:rPr>
          <w:rFonts w:cs="Arial"/>
          <w:sz w:val="20"/>
          <w:szCs w:val="20"/>
        </w:rPr>
        <w:t xml:space="preserve"> do when he was king of Israel? </w:t>
      </w:r>
    </w:p>
    <w:p w14:paraId="0FFD01DA" w14:textId="5196209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Jeroboam drove Israel away from following Yahweh and </w:t>
      </w:r>
      <w:r w:rsidR="0083196C">
        <w:rPr>
          <w:rFonts w:cs="Arial"/>
          <w:sz w:val="20"/>
          <w:szCs w:val="20"/>
        </w:rPr>
        <w:t>led</w:t>
      </w:r>
      <w:r w:rsidRPr="00B559B5">
        <w:rPr>
          <w:rFonts w:cs="Arial"/>
          <w:sz w:val="20"/>
          <w:szCs w:val="20"/>
        </w:rPr>
        <w:t xml:space="preserve"> th</w:t>
      </w:r>
      <w:r w:rsidR="0083196C">
        <w:rPr>
          <w:rFonts w:cs="Arial"/>
          <w:sz w:val="20"/>
          <w:szCs w:val="20"/>
        </w:rPr>
        <w:t>em to commit</w:t>
      </w:r>
      <w:r w:rsidRPr="00B559B5">
        <w:rPr>
          <w:rFonts w:cs="Arial"/>
          <w:sz w:val="20"/>
          <w:szCs w:val="20"/>
        </w:rPr>
        <w:t xml:space="preserve"> great sin.</w:t>
      </w:r>
    </w:p>
    <w:p w14:paraId="0FFD01DB" w14:textId="77777777" w:rsidR="009D33A2" w:rsidRPr="00B559B5" w:rsidRDefault="009D33A2">
      <w:pPr>
        <w:pBdr>
          <w:top w:val="nil"/>
          <w:left w:val="nil"/>
          <w:bottom w:val="nil"/>
          <w:right w:val="nil"/>
          <w:between w:val="nil"/>
        </w:pBdr>
        <w:ind w:left="720"/>
        <w:rPr>
          <w:rFonts w:cs="Arial"/>
          <w:sz w:val="20"/>
          <w:szCs w:val="20"/>
        </w:rPr>
      </w:pPr>
    </w:p>
    <w:p w14:paraId="0FFD01DC" w14:textId="1F87A1FE" w:rsidR="009D33A2" w:rsidRPr="00B559B5" w:rsidRDefault="00D97C21">
      <w:pPr>
        <w:numPr>
          <w:ilvl w:val="0"/>
          <w:numId w:val="7"/>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[17:22</w:t>
      </w:r>
      <w:r w:rsidR="00D64C5F">
        <w:rPr>
          <w:rFonts w:cs="Arial"/>
          <w:sz w:val="20"/>
          <w:szCs w:val="20"/>
        </w:rPr>
        <w:t xml:space="preserve">]   </w:t>
      </w:r>
      <w:r w:rsidRPr="00B559B5">
        <w:rPr>
          <w:rFonts w:cs="Arial"/>
          <w:sz w:val="20"/>
          <w:szCs w:val="20"/>
        </w:rPr>
        <w:t xml:space="preserve">What did Israel do? </w:t>
      </w:r>
    </w:p>
    <w:p w14:paraId="0FFD01DD"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followed all the sins of Jeroboam and did not depart from them.</w:t>
      </w:r>
    </w:p>
    <w:p w14:paraId="0FFD01DE" w14:textId="7FFF59C9" w:rsidR="009D33A2" w:rsidRPr="0083196C" w:rsidRDefault="0083196C" w:rsidP="0083196C">
      <w:pPr>
        <w:pStyle w:val="Continuedline"/>
      </w:pPr>
      <w:r w:rsidRPr="005E5DBE">
        <w:lastRenderedPageBreak/>
        <w:t>2 Kings 17:</w:t>
      </w:r>
      <w:r w:rsidR="00E93B55">
        <w:t>6</w:t>
      </w:r>
      <w:r w:rsidRPr="005E5DBE">
        <w:t>-23 continued</w:t>
      </w:r>
    </w:p>
    <w:p w14:paraId="0FFD01DF" w14:textId="09C12216" w:rsidR="009D33A2" w:rsidRPr="00B559B5" w:rsidRDefault="00D97C21">
      <w:pPr>
        <w:numPr>
          <w:ilvl w:val="0"/>
          <w:numId w:val="7"/>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[17:23</w:t>
      </w:r>
      <w:r w:rsidR="00D64C5F">
        <w:rPr>
          <w:rFonts w:cs="Arial"/>
          <w:sz w:val="20"/>
          <w:szCs w:val="20"/>
        </w:rPr>
        <w:t xml:space="preserve">]   </w:t>
      </w:r>
      <w:r w:rsidRPr="00B559B5">
        <w:rPr>
          <w:rFonts w:cs="Arial"/>
          <w:sz w:val="20"/>
          <w:szCs w:val="20"/>
        </w:rPr>
        <w:t xml:space="preserve">What did Yahweh say through the prophets that he would do? </w:t>
      </w:r>
    </w:p>
    <w:p w14:paraId="0FFD01E0" w14:textId="75E7B361"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He said </w:t>
      </w:r>
      <w:r w:rsidR="0083196C">
        <w:rPr>
          <w:rFonts w:cs="Arial"/>
          <w:sz w:val="20"/>
          <w:szCs w:val="20"/>
        </w:rPr>
        <w:t xml:space="preserve">that </w:t>
      </w:r>
      <w:r w:rsidRPr="00B559B5">
        <w:rPr>
          <w:rFonts w:cs="Arial"/>
          <w:sz w:val="20"/>
          <w:szCs w:val="20"/>
        </w:rPr>
        <w:t xml:space="preserve">he would remove Israel from his sight. </w:t>
      </w:r>
    </w:p>
    <w:p w14:paraId="5031433C" w14:textId="77777777" w:rsidR="0083196C" w:rsidRPr="00B559B5" w:rsidRDefault="0083196C">
      <w:pPr>
        <w:pBdr>
          <w:top w:val="nil"/>
          <w:left w:val="nil"/>
          <w:bottom w:val="nil"/>
          <w:right w:val="nil"/>
          <w:between w:val="nil"/>
        </w:pBdr>
        <w:ind w:left="720"/>
        <w:rPr>
          <w:rFonts w:cs="Arial"/>
          <w:sz w:val="20"/>
          <w:szCs w:val="20"/>
        </w:rPr>
      </w:pPr>
    </w:p>
    <w:p w14:paraId="0FFD01E2" w14:textId="6E0A30CE" w:rsidR="009D33A2" w:rsidRPr="00B559B5" w:rsidRDefault="00FC6919">
      <w:pPr>
        <w:numPr>
          <w:ilvl w:val="0"/>
          <w:numId w:val="7"/>
        </w:numPr>
        <w:pBdr>
          <w:top w:val="nil"/>
          <w:left w:val="nil"/>
          <w:bottom w:val="nil"/>
          <w:right w:val="nil"/>
          <w:between w:val="nil"/>
        </w:pBdr>
        <w:spacing w:after="0"/>
        <w:rPr>
          <w:rFonts w:cs="Arial"/>
          <w:sz w:val="20"/>
          <w:szCs w:val="20"/>
        </w:rPr>
      </w:pPr>
      <w:r w:rsidRPr="00B559B5">
        <w:rPr>
          <w:rFonts w:cs="Arial"/>
          <w:sz w:val="20"/>
          <w:szCs w:val="20"/>
        </w:rPr>
        <w:t>[17:23</w:t>
      </w:r>
      <w:r w:rsidR="00D64C5F">
        <w:rPr>
          <w:rFonts w:cs="Arial"/>
          <w:sz w:val="20"/>
          <w:szCs w:val="20"/>
        </w:rPr>
        <w:t xml:space="preserve">]   </w:t>
      </w:r>
      <w:r w:rsidR="00D97C21" w:rsidRPr="00B559B5">
        <w:rPr>
          <w:rFonts w:cs="Arial"/>
          <w:sz w:val="20"/>
          <w:szCs w:val="20"/>
        </w:rPr>
        <w:t xml:space="preserve">How was Israel removed from Yahweh’s sight? </w:t>
      </w:r>
    </w:p>
    <w:p w14:paraId="14768881" w14:textId="6BE257D5" w:rsidR="00637F8A" w:rsidRPr="00B559B5" w:rsidRDefault="00D97C21" w:rsidP="00CA77D4">
      <w:pPr>
        <w:pBdr>
          <w:top w:val="nil"/>
          <w:left w:val="nil"/>
          <w:bottom w:val="nil"/>
          <w:right w:val="nil"/>
          <w:between w:val="nil"/>
        </w:pBdr>
        <w:ind w:left="720"/>
        <w:rPr>
          <w:rFonts w:cs="Arial"/>
          <w:sz w:val="20"/>
          <w:szCs w:val="20"/>
        </w:rPr>
      </w:pPr>
      <w:r w:rsidRPr="00B559B5">
        <w:rPr>
          <w:rFonts w:cs="Arial"/>
          <w:sz w:val="20"/>
          <w:szCs w:val="20"/>
        </w:rPr>
        <w:t xml:space="preserve">They were taken </w:t>
      </w:r>
      <w:r w:rsidR="00A1020C">
        <w:rPr>
          <w:rFonts w:cs="Arial"/>
          <w:sz w:val="20"/>
          <w:szCs w:val="20"/>
        </w:rPr>
        <w:t xml:space="preserve">away from their own land. They were taken </w:t>
      </w:r>
      <w:r w:rsidRPr="00B559B5">
        <w:rPr>
          <w:rFonts w:cs="Arial"/>
          <w:sz w:val="20"/>
          <w:szCs w:val="20"/>
        </w:rPr>
        <w:t>to the land of Assyria.</w:t>
      </w:r>
    </w:p>
    <w:p w14:paraId="0FFD01E4" w14:textId="77777777" w:rsidR="009D33A2" w:rsidRPr="00B559B5" w:rsidRDefault="00D97C21" w:rsidP="00F17CF2">
      <w:pPr>
        <w:pStyle w:val="CommentSection"/>
      </w:pPr>
      <w:r w:rsidRPr="00B559B5">
        <w:t>Comment Section:</w:t>
      </w:r>
    </w:p>
    <w:p w14:paraId="0FFD01E7" w14:textId="77777777" w:rsidR="009D33A2" w:rsidRPr="00B559B5" w:rsidRDefault="00D97C21" w:rsidP="008508BC">
      <w:pPr>
        <w:pStyle w:val="Heading1"/>
      </w:pPr>
      <w:bookmarkStart w:id="71" w:name="_heading=h.3z7bk57" w:colFirst="0" w:colLast="0"/>
      <w:bookmarkStart w:id="72" w:name="_heading=h.thw4kt" w:colFirst="0" w:colLast="0"/>
      <w:bookmarkEnd w:id="71"/>
      <w:bookmarkEnd w:id="72"/>
      <w:r w:rsidRPr="00B559B5">
        <w:br w:type="page"/>
      </w:r>
    </w:p>
    <w:p w14:paraId="0FFD01E8" w14:textId="671B3F2B" w:rsidR="009D33A2" w:rsidRPr="00B559B5" w:rsidRDefault="00D97C21" w:rsidP="008508BC">
      <w:pPr>
        <w:pStyle w:val="Heading1"/>
      </w:pPr>
      <w:bookmarkStart w:id="73" w:name="_Toc203574584"/>
      <w:r w:rsidRPr="00B559B5">
        <w:lastRenderedPageBreak/>
        <w:t>2 Kings 19:14-</w:t>
      </w:r>
      <w:proofErr w:type="gramStart"/>
      <w:r w:rsidRPr="00B559B5">
        <w:t>19</w:t>
      </w:r>
      <w:r w:rsidR="00840404">
        <w:t xml:space="preserve">  </w:t>
      </w:r>
      <w:r w:rsidR="00840404">
        <w:tab/>
      </w:r>
      <w:proofErr w:type="gramEnd"/>
      <w:r w:rsidRPr="00840404">
        <w:rPr>
          <w:rStyle w:val="Heading2Char"/>
        </w:rPr>
        <w:t>Hezekiah’s prayer</w:t>
      </w:r>
      <w:bookmarkEnd w:id="73"/>
    </w:p>
    <w:p w14:paraId="0FFD01E9" w14:textId="7ED7E648" w:rsidR="009D33A2" w:rsidRPr="00B559B5" w:rsidRDefault="00D97C21" w:rsidP="00CA77D4">
      <w:pPr>
        <w:pStyle w:val="Background"/>
      </w:pPr>
      <w:r w:rsidRPr="00B559B5">
        <w:rPr>
          <w:b/>
        </w:rPr>
        <w:t xml:space="preserve">Background: </w:t>
      </w:r>
      <w:r w:rsidR="00DF5357">
        <w:t xml:space="preserve">King Hezekiah of Judah trusted in Yahweh and </w:t>
      </w:r>
      <w:r w:rsidR="00665DF4">
        <w:t xml:space="preserve">led his people to </w:t>
      </w:r>
      <w:r w:rsidR="00DF5357">
        <w:t xml:space="preserve">follow </w:t>
      </w:r>
      <w:r w:rsidR="00665DF4">
        <w:t>Yahweh’s</w:t>
      </w:r>
      <w:r w:rsidR="00DF5357">
        <w:t xml:space="preserve"> ways. But S</w:t>
      </w:r>
      <w:r w:rsidRPr="00B559B5">
        <w:t xml:space="preserve">ennacherib, the king of Assyria, sent a letter to </w:t>
      </w:r>
      <w:r w:rsidR="00A1020C">
        <w:t>Hezekiah</w:t>
      </w:r>
      <w:r w:rsidR="00DF5357">
        <w:t>. Th</w:t>
      </w:r>
      <w:r w:rsidR="00665DF4">
        <w:t>is</w:t>
      </w:r>
      <w:r w:rsidR="00DF5357">
        <w:t xml:space="preserve"> letter</w:t>
      </w:r>
      <w:r w:rsidR="00665DF4">
        <w:t xml:space="preserve"> mocked the idea </w:t>
      </w:r>
      <w:r w:rsidRPr="00B559B5">
        <w:t xml:space="preserve">that Yahweh </w:t>
      </w:r>
      <w:r w:rsidR="00665DF4">
        <w:t>c</w:t>
      </w:r>
      <w:r w:rsidRPr="00B559B5">
        <w:t xml:space="preserve">ould rescue </w:t>
      </w:r>
      <w:r w:rsidR="00665DF4">
        <w:t>Judah</w:t>
      </w:r>
      <w:r w:rsidRPr="00B559B5">
        <w:t xml:space="preserve"> from Assyria</w:t>
      </w:r>
      <w:r w:rsidR="00665DF4">
        <w:t>, boasting that King Sennacherib had already destroyed many other nations, many other kings, and many other (false) gods.</w:t>
      </w:r>
    </w:p>
    <w:p w14:paraId="00CFA4F7" w14:textId="77777777" w:rsidR="00B669DB" w:rsidRPr="00170DC8" w:rsidRDefault="00B669DB" w:rsidP="00B669DB">
      <w:pPr>
        <w:pStyle w:val="Background"/>
        <w:rPr>
          <w:b/>
          <w:bCs w:val="0"/>
          <w:i/>
          <w:iCs/>
        </w:rPr>
      </w:pPr>
      <w:r w:rsidRPr="00170DC8">
        <w:rPr>
          <w:b/>
          <w:bCs w:val="0"/>
          <w:i/>
          <w:iCs/>
        </w:rPr>
        <w:t>Read the passage.</w:t>
      </w:r>
    </w:p>
    <w:p w14:paraId="0FFD01EA" w14:textId="77777777" w:rsidR="009D33A2" w:rsidRPr="00B559B5" w:rsidRDefault="00D97C21" w:rsidP="00F94597">
      <w:pPr>
        <w:pStyle w:val="Part1"/>
      </w:pPr>
      <w:r w:rsidRPr="00B559B5">
        <w:t>Part 1</w:t>
      </w:r>
    </w:p>
    <w:p w14:paraId="0FFD01EB" w14:textId="77777777" w:rsidR="009D33A2" w:rsidRPr="00B559B5" w:rsidRDefault="00D97C21" w:rsidP="00CA77D4">
      <w:pPr>
        <w:pStyle w:val="Answerortell"/>
        <w:rPr>
          <w:b/>
          <w:sz w:val="32"/>
          <w:szCs w:val="32"/>
        </w:rPr>
      </w:pPr>
      <w:r w:rsidRPr="00B559B5">
        <w:t>Tell in your own words what you just read in these verses.</w:t>
      </w:r>
    </w:p>
    <w:p w14:paraId="0FFD01ED" w14:textId="6925FE7B" w:rsidR="009D33A2" w:rsidRDefault="00D97C21" w:rsidP="00A1020C">
      <w:pPr>
        <w:pStyle w:val="Checklist2"/>
      </w:pPr>
      <w:r w:rsidRPr="00B559B5">
        <w:t xml:space="preserve">Hezekiah read the letter from Sennacherib. </w:t>
      </w:r>
      <w:r w:rsidR="00A1020C">
        <w:t xml:space="preserve">Then </w:t>
      </w:r>
      <w:r w:rsidRPr="00B559B5">
        <w:t>Hezekiah went to Yahweh's house to pray</w:t>
      </w:r>
      <w:r w:rsidR="00A1020C">
        <w:t xml:space="preserve"> about it</w:t>
      </w:r>
      <w:r w:rsidRPr="00B559B5">
        <w:t>. [19:14]</w:t>
      </w:r>
    </w:p>
    <w:p w14:paraId="67063842" w14:textId="37F9D160" w:rsidR="00A1020C" w:rsidRPr="00567D5F" w:rsidRDefault="00A1020C" w:rsidP="00CA77D4">
      <w:pPr>
        <w:pStyle w:val="Checklist2"/>
      </w:pPr>
      <w:r>
        <w:t>Hezekiah praised Yahweh as the only God</w:t>
      </w:r>
      <w:r w:rsidR="00665DF4">
        <w:t>. Hezekiah praised him</w:t>
      </w:r>
      <w:r>
        <w:t xml:space="preserve"> </w:t>
      </w:r>
      <w:r w:rsidR="00665DF4">
        <w:t>for all that Yahweh created</w:t>
      </w:r>
      <w:r>
        <w:t>. [19:15]</w:t>
      </w:r>
    </w:p>
    <w:p w14:paraId="0FFD01EE" w14:textId="4FFD63FE" w:rsidR="009D33A2" w:rsidRDefault="00D97C21" w:rsidP="00CA77D4">
      <w:pPr>
        <w:pStyle w:val="Checklist2"/>
      </w:pPr>
      <w:r w:rsidRPr="00B559B5">
        <w:t>He</w:t>
      </w:r>
      <w:r w:rsidR="00DF5357">
        <w:t>zekiah</w:t>
      </w:r>
      <w:r w:rsidR="00A1020C">
        <w:t xml:space="preserve"> asked </w:t>
      </w:r>
      <w:r w:rsidR="00DF5357">
        <w:t>him</w:t>
      </w:r>
      <w:r w:rsidR="00A1020C">
        <w:t xml:space="preserve"> to listen and</w:t>
      </w:r>
      <w:r w:rsidRPr="00B559B5">
        <w:t xml:space="preserve"> </w:t>
      </w:r>
      <w:r w:rsidR="00A1020C">
        <w:t>see the words</w:t>
      </w:r>
      <w:r w:rsidRPr="00B559B5">
        <w:t xml:space="preserve"> </w:t>
      </w:r>
      <w:r w:rsidR="00DF5357">
        <w:t xml:space="preserve">that </w:t>
      </w:r>
      <w:r w:rsidRPr="00B559B5">
        <w:t xml:space="preserve">Sennacherib </w:t>
      </w:r>
      <w:r w:rsidR="00A1020C">
        <w:t xml:space="preserve">used to </w:t>
      </w:r>
      <w:r w:rsidRPr="00B559B5">
        <w:t xml:space="preserve">mock </w:t>
      </w:r>
      <w:r w:rsidR="00DF5357">
        <w:t xml:space="preserve">the living </w:t>
      </w:r>
      <w:r w:rsidRPr="00B559B5">
        <w:t>God. [19:16]</w:t>
      </w:r>
    </w:p>
    <w:p w14:paraId="0EFC5F89" w14:textId="7A6AD98A" w:rsidR="00DF5357" w:rsidRPr="00567D5F" w:rsidRDefault="00DF5357" w:rsidP="00CA77D4">
      <w:pPr>
        <w:pStyle w:val="Checklist2"/>
      </w:pPr>
      <w:r>
        <w:t>Hezekiah recalled that Sennacherib had destroyed other nations and burned their false gods. [19:17-18]</w:t>
      </w:r>
    </w:p>
    <w:p w14:paraId="0FFD01F0" w14:textId="76E967A2" w:rsidR="009D33A2" w:rsidRPr="00CA77D4" w:rsidRDefault="00D97C21" w:rsidP="00CA77D4">
      <w:pPr>
        <w:pStyle w:val="Checklist2"/>
        <w:rPr>
          <w:szCs w:val="22"/>
        </w:rPr>
      </w:pPr>
      <w:r w:rsidRPr="00B559B5">
        <w:t xml:space="preserve">He asked Yahweh to save Judah and </w:t>
      </w:r>
      <w:r w:rsidR="00DF5357">
        <w:t xml:space="preserve">to </w:t>
      </w:r>
      <w:r w:rsidRPr="00B559B5">
        <w:t>show all the world that he alone is God. [19:19]</w:t>
      </w:r>
      <w:r w:rsidRPr="00CA77D4">
        <w:t xml:space="preserve"> </w:t>
      </w:r>
    </w:p>
    <w:p w14:paraId="0FFD01F1" w14:textId="77777777" w:rsidR="009D33A2" w:rsidRPr="00F94597" w:rsidRDefault="00D97C21" w:rsidP="00F94597">
      <w:pPr>
        <w:pStyle w:val="Part2"/>
      </w:pPr>
      <w:r w:rsidRPr="00F94597">
        <w:t>Part 2</w:t>
      </w:r>
    </w:p>
    <w:p w14:paraId="0FFD01F2" w14:textId="77777777" w:rsidR="009D33A2" w:rsidRPr="00B559B5" w:rsidRDefault="00D97C21" w:rsidP="00CA77D4">
      <w:pPr>
        <w:pStyle w:val="Answerortell"/>
      </w:pPr>
      <w:r w:rsidRPr="00B559B5">
        <w:t>Answer the following questions.</w:t>
      </w:r>
    </w:p>
    <w:p w14:paraId="0FFD01F3" w14:textId="480A45F5" w:rsidR="009D33A2" w:rsidRPr="00B559B5" w:rsidRDefault="00FC6919">
      <w:pPr>
        <w:numPr>
          <w:ilvl w:val="0"/>
          <w:numId w:val="17"/>
        </w:numPr>
        <w:pBdr>
          <w:top w:val="nil"/>
          <w:left w:val="nil"/>
          <w:bottom w:val="nil"/>
          <w:right w:val="nil"/>
          <w:between w:val="nil"/>
        </w:pBdr>
        <w:spacing w:before="200" w:after="0"/>
        <w:rPr>
          <w:rFonts w:cs="Arial"/>
          <w:sz w:val="20"/>
          <w:szCs w:val="20"/>
        </w:rPr>
      </w:pPr>
      <w:r w:rsidRPr="00B559B5">
        <w:rPr>
          <w:rFonts w:cs="Arial"/>
          <w:sz w:val="20"/>
          <w:szCs w:val="20"/>
        </w:rPr>
        <w:t>[19:14</w:t>
      </w:r>
      <w:r w:rsidR="00D64C5F">
        <w:rPr>
          <w:rFonts w:cs="Arial"/>
          <w:sz w:val="20"/>
          <w:szCs w:val="20"/>
        </w:rPr>
        <w:t xml:space="preserve">]   </w:t>
      </w:r>
      <w:r w:rsidR="00D97C21" w:rsidRPr="00B559B5">
        <w:rPr>
          <w:rFonts w:cs="Arial"/>
          <w:sz w:val="20"/>
          <w:szCs w:val="20"/>
        </w:rPr>
        <w:t xml:space="preserve">What did Hezekiah do with the letter </w:t>
      </w:r>
      <w:r w:rsidR="00665DF4">
        <w:rPr>
          <w:rFonts w:cs="Arial"/>
          <w:sz w:val="20"/>
          <w:szCs w:val="20"/>
        </w:rPr>
        <w:t xml:space="preserve">that </w:t>
      </w:r>
      <w:r w:rsidR="00D97C21" w:rsidRPr="00B559B5">
        <w:rPr>
          <w:rFonts w:cs="Arial"/>
          <w:sz w:val="20"/>
          <w:szCs w:val="20"/>
        </w:rPr>
        <w:t xml:space="preserve">he received from the messengers? </w:t>
      </w:r>
    </w:p>
    <w:p w14:paraId="0FFD01F4" w14:textId="550D0328"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read it</w:t>
      </w:r>
      <w:r w:rsidR="00A1020C">
        <w:rPr>
          <w:rFonts w:cs="Arial"/>
          <w:sz w:val="20"/>
          <w:szCs w:val="20"/>
        </w:rPr>
        <w:t>. Then he</w:t>
      </w:r>
      <w:r w:rsidRPr="00B559B5">
        <w:rPr>
          <w:rFonts w:cs="Arial"/>
          <w:sz w:val="20"/>
          <w:szCs w:val="20"/>
        </w:rPr>
        <w:t xml:space="preserve"> went up to the house of Yahweh and spread the letter before </w:t>
      </w:r>
      <w:r w:rsidR="00665DF4">
        <w:rPr>
          <w:rFonts w:cs="Arial"/>
          <w:sz w:val="20"/>
          <w:szCs w:val="20"/>
        </w:rPr>
        <w:t>Yahweh</w:t>
      </w:r>
      <w:r w:rsidRPr="00B559B5">
        <w:rPr>
          <w:rFonts w:cs="Arial"/>
          <w:sz w:val="20"/>
          <w:szCs w:val="20"/>
        </w:rPr>
        <w:t>.</w:t>
      </w:r>
    </w:p>
    <w:p w14:paraId="0FFD01F5" w14:textId="77777777" w:rsidR="009D33A2" w:rsidRPr="00B559B5" w:rsidRDefault="009D33A2">
      <w:pPr>
        <w:pBdr>
          <w:top w:val="nil"/>
          <w:left w:val="nil"/>
          <w:bottom w:val="nil"/>
          <w:right w:val="nil"/>
          <w:between w:val="nil"/>
        </w:pBdr>
        <w:ind w:left="720"/>
        <w:rPr>
          <w:rFonts w:cs="Arial"/>
          <w:sz w:val="20"/>
          <w:szCs w:val="20"/>
        </w:rPr>
      </w:pPr>
    </w:p>
    <w:p w14:paraId="0FFD01F6" w14:textId="7DC13177" w:rsidR="009D33A2" w:rsidRPr="00B559B5" w:rsidRDefault="00FC6919">
      <w:pPr>
        <w:numPr>
          <w:ilvl w:val="0"/>
          <w:numId w:val="17"/>
        </w:numPr>
        <w:pBdr>
          <w:top w:val="nil"/>
          <w:left w:val="nil"/>
          <w:bottom w:val="nil"/>
          <w:right w:val="nil"/>
          <w:between w:val="nil"/>
        </w:pBdr>
        <w:spacing w:after="0"/>
        <w:rPr>
          <w:rFonts w:cs="Arial"/>
          <w:sz w:val="20"/>
          <w:szCs w:val="20"/>
        </w:rPr>
      </w:pPr>
      <w:r w:rsidRPr="00B559B5">
        <w:rPr>
          <w:rFonts w:cs="Arial"/>
          <w:sz w:val="20"/>
          <w:szCs w:val="20"/>
        </w:rPr>
        <w:t>[19:15</w:t>
      </w:r>
      <w:r w:rsidR="00D64C5F">
        <w:rPr>
          <w:rFonts w:cs="Arial"/>
          <w:sz w:val="20"/>
          <w:szCs w:val="20"/>
        </w:rPr>
        <w:t xml:space="preserve">]   </w:t>
      </w:r>
      <w:r w:rsidR="00D97C21" w:rsidRPr="00B559B5">
        <w:rPr>
          <w:rFonts w:cs="Arial"/>
          <w:sz w:val="20"/>
          <w:szCs w:val="20"/>
        </w:rPr>
        <w:t xml:space="preserve">What did Hezekiah say about who Yahweh is? </w:t>
      </w:r>
    </w:p>
    <w:p w14:paraId="0FFD01F7" w14:textId="29A73548" w:rsidR="009D33A2" w:rsidRPr="00B559B5" w:rsidRDefault="00665DF4">
      <w:pPr>
        <w:pBdr>
          <w:top w:val="nil"/>
          <w:left w:val="nil"/>
          <w:bottom w:val="nil"/>
          <w:right w:val="nil"/>
          <w:between w:val="nil"/>
        </w:pBdr>
        <w:ind w:left="720"/>
        <w:rPr>
          <w:rFonts w:cs="Arial"/>
          <w:sz w:val="20"/>
          <w:szCs w:val="20"/>
        </w:rPr>
      </w:pPr>
      <w:r>
        <w:rPr>
          <w:rFonts w:cs="Arial"/>
          <w:sz w:val="20"/>
          <w:szCs w:val="20"/>
        </w:rPr>
        <w:t>He</w:t>
      </w:r>
      <w:r w:rsidR="00346180">
        <w:rPr>
          <w:rFonts w:cs="Arial"/>
          <w:sz w:val="20"/>
          <w:szCs w:val="20"/>
        </w:rPr>
        <w:t>zekiah</w:t>
      </w:r>
      <w:r>
        <w:rPr>
          <w:rFonts w:cs="Arial"/>
          <w:sz w:val="20"/>
          <w:szCs w:val="20"/>
        </w:rPr>
        <w:t xml:space="preserve"> said that </w:t>
      </w:r>
      <w:r w:rsidR="00D97C21" w:rsidRPr="00B559B5">
        <w:rPr>
          <w:rFonts w:cs="Arial"/>
          <w:sz w:val="20"/>
          <w:szCs w:val="20"/>
        </w:rPr>
        <w:t>Yahweh is the God of Israel</w:t>
      </w:r>
      <w:r>
        <w:rPr>
          <w:rFonts w:cs="Arial"/>
          <w:sz w:val="20"/>
          <w:szCs w:val="20"/>
        </w:rPr>
        <w:t xml:space="preserve">, </w:t>
      </w:r>
      <w:r w:rsidR="00346180">
        <w:rPr>
          <w:rFonts w:cs="Arial"/>
          <w:sz w:val="20"/>
          <w:szCs w:val="20"/>
        </w:rPr>
        <w:t xml:space="preserve">that he sits above the cherubim, </w:t>
      </w:r>
      <w:r>
        <w:rPr>
          <w:rFonts w:cs="Arial"/>
          <w:sz w:val="20"/>
          <w:szCs w:val="20"/>
        </w:rPr>
        <w:t>and that</w:t>
      </w:r>
      <w:r w:rsidR="00D97C21" w:rsidRPr="00B559B5">
        <w:rPr>
          <w:rFonts w:cs="Arial"/>
          <w:sz w:val="20"/>
          <w:szCs w:val="20"/>
        </w:rPr>
        <w:t xml:space="preserve"> </w:t>
      </w:r>
      <w:r w:rsidR="00346180">
        <w:rPr>
          <w:rFonts w:cs="Arial"/>
          <w:sz w:val="20"/>
          <w:szCs w:val="20"/>
        </w:rPr>
        <w:t>he</w:t>
      </w:r>
      <w:r w:rsidR="00D97C21" w:rsidRPr="00B559B5">
        <w:rPr>
          <w:rFonts w:cs="Arial"/>
          <w:sz w:val="20"/>
          <w:szCs w:val="20"/>
        </w:rPr>
        <w:t xml:space="preserve"> is </w:t>
      </w:r>
      <w:r>
        <w:rPr>
          <w:rFonts w:cs="Arial"/>
          <w:sz w:val="20"/>
          <w:szCs w:val="20"/>
        </w:rPr>
        <w:t xml:space="preserve">the only </w:t>
      </w:r>
      <w:r w:rsidR="00D97C21" w:rsidRPr="00B559B5">
        <w:rPr>
          <w:rFonts w:cs="Arial"/>
          <w:sz w:val="20"/>
          <w:szCs w:val="20"/>
        </w:rPr>
        <w:t>God over all the kingdoms of the earth.</w:t>
      </w:r>
    </w:p>
    <w:p w14:paraId="0FFD01F8" w14:textId="77777777" w:rsidR="009D33A2" w:rsidRPr="00B559B5" w:rsidRDefault="009D33A2">
      <w:pPr>
        <w:pBdr>
          <w:top w:val="nil"/>
          <w:left w:val="nil"/>
          <w:bottom w:val="nil"/>
          <w:right w:val="nil"/>
          <w:between w:val="nil"/>
        </w:pBdr>
        <w:ind w:left="720"/>
        <w:rPr>
          <w:rFonts w:cs="Arial"/>
          <w:sz w:val="20"/>
          <w:szCs w:val="20"/>
        </w:rPr>
      </w:pPr>
    </w:p>
    <w:p w14:paraId="0FFD01F9" w14:textId="36EA7CAE" w:rsidR="009D33A2" w:rsidRPr="00B559B5" w:rsidRDefault="00FC6919">
      <w:pPr>
        <w:numPr>
          <w:ilvl w:val="0"/>
          <w:numId w:val="17"/>
        </w:numPr>
        <w:pBdr>
          <w:top w:val="nil"/>
          <w:left w:val="nil"/>
          <w:bottom w:val="nil"/>
          <w:right w:val="nil"/>
          <w:between w:val="nil"/>
        </w:pBdr>
        <w:spacing w:after="0"/>
        <w:rPr>
          <w:rFonts w:cs="Arial"/>
          <w:sz w:val="20"/>
          <w:szCs w:val="20"/>
        </w:rPr>
      </w:pPr>
      <w:r w:rsidRPr="00B559B5">
        <w:rPr>
          <w:rFonts w:cs="Arial"/>
          <w:sz w:val="20"/>
          <w:szCs w:val="20"/>
        </w:rPr>
        <w:t>[19:15</w:t>
      </w:r>
      <w:r w:rsidR="00D64C5F">
        <w:rPr>
          <w:rFonts w:cs="Arial"/>
          <w:sz w:val="20"/>
          <w:szCs w:val="20"/>
        </w:rPr>
        <w:t xml:space="preserve">]   </w:t>
      </w:r>
      <w:r w:rsidR="00D97C21" w:rsidRPr="00B559B5">
        <w:rPr>
          <w:rFonts w:cs="Arial"/>
          <w:sz w:val="20"/>
          <w:szCs w:val="20"/>
        </w:rPr>
        <w:t xml:space="preserve">What did Hezekiah say </w:t>
      </w:r>
      <w:r w:rsidR="00665DF4">
        <w:rPr>
          <w:rFonts w:cs="Arial"/>
          <w:sz w:val="20"/>
          <w:szCs w:val="20"/>
        </w:rPr>
        <w:t xml:space="preserve">that </w:t>
      </w:r>
      <w:r w:rsidR="00D97C21" w:rsidRPr="00B559B5">
        <w:rPr>
          <w:rFonts w:cs="Arial"/>
          <w:sz w:val="20"/>
          <w:szCs w:val="20"/>
        </w:rPr>
        <w:t xml:space="preserve">Yahweh did? </w:t>
      </w:r>
    </w:p>
    <w:p w14:paraId="0FFD01FA" w14:textId="04EFB148" w:rsidR="009D33A2" w:rsidRPr="00B559B5" w:rsidRDefault="00665DF4">
      <w:pPr>
        <w:pBdr>
          <w:top w:val="nil"/>
          <w:left w:val="nil"/>
          <w:bottom w:val="nil"/>
          <w:right w:val="nil"/>
          <w:between w:val="nil"/>
        </w:pBdr>
        <w:ind w:left="720"/>
        <w:rPr>
          <w:rFonts w:cs="Arial"/>
          <w:sz w:val="20"/>
          <w:szCs w:val="20"/>
        </w:rPr>
      </w:pPr>
      <w:r>
        <w:rPr>
          <w:rFonts w:cs="Arial"/>
          <w:sz w:val="20"/>
          <w:szCs w:val="20"/>
        </w:rPr>
        <w:t xml:space="preserve">He said that </w:t>
      </w:r>
      <w:r w:rsidR="00D97C21" w:rsidRPr="00B559B5">
        <w:rPr>
          <w:rFonts w:cs="Arial"/>
          <w:sz w:val="20"/>
          <w:szCs w:val="20"/>
        </w:rPr>
        <w:t>Yahweh made the heavens and the earth.</w:t>
      </w:r>
    </w:p>
    <w:p w14:paraId="0FFD01FB" w14:textId="77777777" w:rsidR="009D33A2" w:rsidRPr="00B559B5" w:rsidRDefault="009D33A2">
      <w:pPr>
        <w:pBdr>
          <w:top w:val="nil"/>
          <w:left w:val="nil"/>
          <w:bottom w:val="nil"/>
          <w:right w:val="nil"/>
          <w:between w:val="nil"/>
        </w:pBdr>
        <w:ind w:left="720"/>
        <w:rPr>
          <w:rFonts w:cs="Arial"/>
          <w:sz w:val="20"/>
          <w:szCs w:val="20"/>
        </w:rPr>
      </w:pPr>
    </w:p>
    <w:p w14:paraId="0FFD01FC" w14:textId="1D2DF866" w:rsidR="009D33A2" w:rsidRPr="00B559B5" w:rsidRDefault="00FC6919">
      <w:pPr>
        <w:numPr>
          <w:ilvl w:val="0"/>
          <w:numId w:val="17"/>
        </w:numPr>
        <w:pBdr>
          <w:top w:val="nil"/>
          <w:left w:val="nil"/>
          <w:bottom w:val="nil"/>
          <w:right w:val="nil"/>
          <w:between w:val="nil"/>
        </w:pBdr>
        <w:spacing w:after="0"/>
        <w:rPr>
          <w:rFonts w:cs="Arial"/>
          <w:sz w:val="20"/>
          <w:szCs w:val="20"/>
        </w:rPr>
      </w:pPr>
      <w:r w:rsidRPr="00B559B5">
        <w:rPr>
          <w:rFonts w:cs="Arial"/>
          <w:sz w:val="20"/>
          <w:szCs w:val="20"/>
        </w:rPr>
        <w:t>[19:16</w:t>
      </w:r>
      <w:r w:rsidR="00D64C5F">
        <w:rPr>
          <w:rFonts w:cs="Arial"/>
          <w:sz w:val="20"/>
          <w:szCs w:val="20"/>
        </w:rPr>
        <w:t xml:space="preserve">]   </w:t>
      </w:r>
      <w:r w:rsidR="00D97C21" w:rsidRPr="00B559B5">
        <w:rPr>
          <w:rFonts w:cs="Arial"/>
          <w:sz w:val="20"/>
          <w:szCs w:val="20"/>
        </w:rPr>
        <w:t xml:space="preserve">What did Hezekiah ask Yahweh to do? </w:t>
      </w:r>
    </w:p>
    <w:p w14:paraId="0FFD01FD" w14:textId="537C61A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asked Yahweh to hear and to see the words of Sennacherib.</w:t>
      </w:r>
    </w:p>
    <w:p w14:paraId="0FFD01FE" w14:textId="77777777" w:rsidR="009D33A2" w:rsidRPr="00B559B5" w:rsidRDefault="009D33A2">
      <w:pPr>
        <w:pBdr>
          <w:top w:val="nil"/>
          <w:left w:val="nil"/>
          <w:bottom w:val="nil"/>
          <w:right w:val="nil"/>
          <w:between w:val="nil"/>
        </w:pBdr>
        <w:ind w:left="720"/>
        <w:rPr>
          <w:rFonts w:cs="Arial"/>
          <w:sz w:val="20"/>
          <w:szCs w:val="20"/>
        </w:rPr>
      </w:pPr>
    </w:p>
    <w:p w14:paraId="0FFD01FF" w14:textId="7E67859E" w:rsidR="009D33A2" w:rsidRPr="00B559B5" w:rsidRDefault="00FC6919">
      <w:pPr>
        <w:numPr>
          <w:ilvl w:val="0"/>
          <w:numId w:val="17"/>
        </w:numPr>
        <w:pBdr>
          <w:top w:val="nil"/>
          <w:left w:val="nil"/>
          <w:bottom w:val="nil"/>
          <w:right w:val="nil"/>
          <w:between w:val="nil"/>
        </w:pBdr>
        <w:spacing w:after="0"/>
        <w:rPr>
          <w:rFonts w:cs="Arial"/>
          <w:sz w:val="20"/>
          <w:szCs w:val="20"/>
        </w:rPr>
      </w:pPr>
      <w:r w:rsidRPr="00B559B5">
        <w:rPr>
          <w:rFonts w:cs="Arial"/>
          <w:sz w:val="20"/>
          <w:szCs w:val="20"/>
        </w:rPr>
        <w:t>[19:16</w:t>
      </w:r>
      <w:r w:rsidR="00D64C5F">
        <w:rPr>
          <w:rFonts w:cs="Arial"/>
          <w:sz w:val="20"/>
          <w:szCs w:val="20"/>
        </w:rPr>
        <w:t xml:space="preserve">]   </w:t>
      </w:r>
      <w:r w:rsidR="00D97C21" w:rsidRPr="00B559B5">
        <w:rPr>
          <w:rFonts w:cs="Arial"/>
          <w:sz w:val="20"/>
          <w:szCs w:val="20"/>
        </w:rPr>
        <w:t xml:space="preserve">What did Hezekiah say was the purpose of Sennacherib’s message? </w:t>
      </w:r>
    </w:p>
    <w:p w14:paraId="0FFD0200" w14:textId="40C9DB4F" w:rsidR="009D33A2" w:rsidRPr="00B559B5" w:rsidRDefault="00665DF4">
      <w:pPr>
        <w:pBdr>
          <w:top w:val="nil"/>
          <w:left w:val="nil"/>
          <w:bottom w:val="nil"/>
          <w:right w:val="nil"/>
          <w:between w:val="nil"/>
        </w:pBdr>
        <w:ind w:left="720"/>
        <w:rPr>
          <w:rFonts w:cs="Arial"/>
          <w:sz w:val="20"/>
          <w:szCs w:val="20"/>
        </w:rPr>
      </w:pPr>
      <w:r>
        <w:rPr>
          <w:rFonts w:cs="Arial"/>
          <w:sz w:val="20"/>
          <w:szCs w:val="20"/>
        </w:rPr>
        <w:t>He said that t</w:t>
      </w:r>
      <w:r w:rsidR="00D97C21" w:rsidRPr="00B559B5">
        <w:rPr>
          <w:rFonts w:cs="Arial"/>
          <w:sz w:val="20"/>
          <w:szCs w:val="20"/>
        </w:rPr>
        <w:t>he purpose of Sennacherib’s message was to mock the living God.</w:t>
      </w:r>
    </w:p>
    <w:p w14:paraId="0FFD0201" w14:textId="77777777" w:rsidR="009D33A2" w:rsidRPr="00B559B5" w:rsidRDefault="009D33A2">
      <w:pPr>
        <w:pBdr>
          <w:top w:val="nil"/>
          <w:left w:val="nil"/>
          <w:bottom w:val="nil"/>
          <w:right w:val="nil"/>
          <w:between w:val="nil"/>
        </w:pBdr>
        <w:ind w:left="720"/>
        <w:rPr>
          <w:rFonts w:cs="Arial"/>
          <w:sz w:val="20"/>
          <w:szCs w:val="20"/>
        </w:rPr>
      </w:pPr>
    </w:p>
    <w:p w14:paraId="0FFD0202" w14:textId="4DA92DA1" w:rsidR="009D33A2" w:rsidRPr="00B559B5" w:rsidRDefault="00FC6919">
      <w:pPr>
        <w:numPr>
          <w:ilvl w:val="0"/>
          <w:numId w:val="17"/>
        </w:numPr>
        <w:pBdr>
          <w:top w:val="nil"/>
          <w:left w:val="nil"/>
          <w:bottom w:val="nil"/>
          <w:right w:val="nil"/>
          <w:between w:val="nil"/>
        </w:pBdr>
        <w:spacing w:after="0"/>
        <w:rPr>
          <w:rFonts w:cs="Arial"/>
          <w:sz w:val="20"/>
          <w:szCs w:val="20"/>
        </w:rPr>
      </w:pPr>
      <w:r w:rsidRPr="00B559B5">
        <w:rPr>
          <w:rFonts w:cs="Arial"/>
          <w:sz w:val="20"/>
          <w:szCs w:val="20"/>
        </w:rPr>
        <w:t>[19:17</w:t>
      </w:r>
      <w:r w:rsidR="00D64C5F">
        <w:rPr>
          <w:rFonts w:cs="Arial"/>
          <w:sz w:val="20"/>
          <w:szCs w:val="20"/>
        </w:rPr>
        <w:t xml:space="preserve">]   </w:t>
      </w:r>
      <w:r w:rsidR="00D97C21" w:rsidRPr="00B559B5">
        <w:rPr>
          <w:rFonts w:cs="Arial"/>
          <w:sz w:val="20"/>
          <w:szCs w:val="20"/>
        </w:rPr>
        <w:t xml:space="preserve">What had the kings of Assyria done to other nations? </w:t>
      </w:r>
    </w:p>
    <w:p w14:paraId="0FFD0203" w14:textId="77777777" w:rsidR="009D33A2" w:rsidRPr="00B559B5" w:rsidRDefault="00D97C21">
      <w:pPr>
        <w:pBdr>
          <w:top w:val="nil"/>
          <w:left w:val="nil"/>
          <w:bottom w:val="nil"/>
          <w:right w:val="nil"/>
          <w:between w:val="nil"/>
        </w:pBdr>
        <w:ind w:left="720"/>
        <w:rPr>
          <w:rFonts w:cs="Arial"/>
          <w:b/>
          <w:sz w:val="20"/>
          <w:szCs w:val="20"/>
        </w:rPr>
      </w:pPr>
      <w:r w:rsidRPr="00B559B5">
        <w:rPr>
          <w:rFonts w:cs="Arial"/>
          <w:sz w:val="20"/>
          <w:szCs w:val="20"/>
        </w:rPr>
        <w:t>They had destroyed them and their lands.</w:t>
      </w:r>
    </w:p>
    <w:p w14:paraId="0FFD0204" w14:textId="72193453" w:rsidR="009D33A2" w:rsidRPr="00346180" w:rsidRDefault="00346180" w:rsidP="00346180">
      <w:pPr>
        <w:pStyle w:val="Continuedline"/>
      </w:pPr>
      <w:r w:rsidRPr="00B559B5">
        <w:lastRenderedPageBreak/>
        <w:t>2 Kings 19:14-19 continued</w:t>
      </w:r>
    </w:p>
    <w:p w14:paraId="0FFD0205" w14:textId="69131F47" w:rsidR="009D33A2" w:rsidRPr="00B559B5" w:rsidRDefault="00D97C21">
      <w:pPr>
        <w:numPr>
          <w:ilvl w:val="0"/>
          <w:numId w:val="17"/>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[19:18</w:t>
      </w:r>
      <w:r w:rsidR="00D64C5F">
        <w:rPr>
          <w:rFonts w:cs="Arial"/>
          <w:sz w:val="20"/>
          <w:szCs w:val="20"/>
        </w:rPr>
        <w:t xml:space="preserve">]   </w:t>
      </w:r>
      <w:r w:rsidRPr="00B559B5">
        <w:rPr>
          <w:rFonts w:cs="Arial"/>
          <w:sz w:val="20"/>
          <w:szCs w:val="20"/>
        </w:rPr>
        <w:t xml:space="preserve">Why were the Assyrians able to destroy the gods of the other nations? </w:t>
      </w:r>
    </w:p>
    <w:p w14:paraId="372F7F7E" w14:textId="77777777" w:rsidR="00346180" w:rsidRDefault="00D97C21" w:rsidP="00346180">
      <w:pPr>
        <w:pBdr>
          <w:top w:val="nil"/>
          <w:left w:val="nil"/>
          <w:bottom w:val="nil"/>
          <w:right w:val="nil"/>
          <w:between w:val="nil"/>
        </w:pBdr>
        <w:ind w:left="720"/>
        <w:rPr>
          <w:rFonts w:cs="Arial"/>
          <w:sz w:val="20"/>
          <w:szCs w:val="20"/>
        </w:rPr>
      </w:pPr>
      <w:r w:rsidRPr="00B559B5">
        <w:rPr>
          <w:rFonts w:cs="Arial"/>
          <w:sz w:val="20"/>
          <w:szCs w:val="20"/>
        </w:rPr>
        <w:t>Those gods were not real gods; they were just things that people had made out of wood and stone.</w:t>
      </w:r>
    </w:p>
    <w:p w14:paraId="5C781F43" w14:textId="77777777" w:rsidR="00346180" w:rsidRDefault="00346180" w:rsidP="00346180">
      <w:pPr>
        <w:pBdr>
          <w:top w:val="nil"/>
          <w:left w:val="nil"/>
          <w:bottom w:val="nil"/>
          <w:right w:val="nil"/>
          <w:between w:val="nil"/>
        </w:pBdr>
        <w:ind w:left="720"/>
        <w:rPr>
          <w:rFonts w:cs="Arial"/>
          <w:sz w:val="20"/>
          <w:szCs w:val="20"/>
        </w:rPr>
      </w:pPr>
    </w:p>
    <w:p w14:paraId="0FFD020A" w14:textId="4C7366C4" w:rsidR="009D33A2" w:rsidRPr="00346180" w:rsidRDefault="00FC6919" w:rsidP="00346180">
      <w:pPr>
        <w:pStyle w:val="ListParagraph"/>
        <w:numPr>
          <w:ilvl w:val="0"/>
          <w:numId w:val="17"/>
        </w:numPr>
        <w:pBdr>
          <w:top w:val="nil"/>
          <w:left w:val="nil"/>
          <w:bottom w:val="nil"/>
          <w:right w:val="nil"/>
          <w:between w:val="nil"/>
        </w:pBdr>
        <w:spacing w:after="0"/>
        <w:rPr>
          <w:rFonts w:cs="Arial"/>
          <w:sz w:val="20"/>
          <w:szCs w:val="20"/>
        </w:rPr>
      </w:pPr>
      <w:r w:rsidRPr="00346180">
        <w:rPr>
          <w:rFonts w:cs="Arial"/>
          <w:sz w:val="20"/>
          <w:szCs w:val="20"/>
        </w:rPr>
        <w:t>[19:19</w:t>
      </w:r>
      <w:r w:rsidR="00D64C5F" w:rsidRPr="00346180">
        <w:rPr>
          <w:rFonts w:cs="Arial"/>
          <w:sz w:val="20"/>
          <w:szCs w:val="20"/>
        </w:rPr>
        <w:t xml:space="preserve">]   </w:t>
      </w:r>
      <w:r w:rsidR="00D97C21" w:rsidRPr="00346180">
        <w:rPr>
          <w:rFonts w:cs="Arial"/>
          <w:sz w:val="20"/>
          <w:szCs w:val="20"/>
        </w:rPr>
        <w:t xml:space="preserve">How would all the kingdoms on earth know that Yahweh was God alone? </w:t>
      </w:r>
    </w:p>
    <w:p w14:paraId="49902500" w14:textId="78B7D3D6" w:rsidR="00761D52" w:rsidRPr="00B559B5" w:rsidRDefault="00D97C21" w:rsidP="00CA77D4">
      <w:pPr>
        <w:pBdr>
          <w:top w:val="nil"/>
          <w:left w:val="nil"/>
          <w:bottom w:val="nil"/>
          <w:right w:val="nil"/>
          <w:between w:val="nil"/>
        </w:pBdr>
        <w:ind w:left="720"/>
        <w:rPr>
          <w:rFonts w:cs="Arial"/>
          <w:sz w:val="20"/>
          <w:szCs w:val="20"/>
        </w:rPr>
      </w:pPr>
      <w:r w:rsidRPr="00B559B5">
        <w:rPr>
          <w:rFonts w:cs="Arial"/>
          <w:sz w:val="20"/>
          <w:szCs w:val="20"/>
        </w:rPr>
        <w:t xml:space="preserve">They would know </w:t>
      </w:r>
      <w:r w:rsidR="00346180">
        <w:rPr>
          <w:rFonts w:cs="Arial"/>
          <w:sz w:val="20"/>
          <w:szCs w:val="20"/>
        </w:rPr>
        <w:t>this</w:t>
      </w:r>
      <w:r w:rsidRPr="00B559B5">
        <w:rPr>
          <w:rFonts w:cs="Arial"/>
          <w:sz w:val="20"/>
          <w:szCs w:val="20"/>
        </w:rPr>
        <w:t xml:space="preserve"> when Yahweh saved Judah from the power of Sennacherib.</w:t>
      </w:r>
    </w:p>
    <w:p w14:paraId="0FFD020C" w14:textId="77777777" w:rsidR="009D33A2" w:rsidRPr="00567D5F" w:rsidRDefault="00D97C21" w:rsidP="00F17CF2">
      <w:pPr>
        <w:pStyle w:val="CommentSection"/>
      </w:pPr>
      <w:r w:rsidRPr="00B559B5">
        <w:t>Comment Section:</w:t>
      </w:r>
      <w:r w:rsidRPr="00567D5F">
        <w:t xml:space="preserve"> </w:t>
      </w:r>
    </w:p>
    <w:p w14:paraId="0FFD020D" w14:textId="77777777" w:rsidR="009D33A2" w:rsidRPr="00B559B5" w:rsidRDefault="00D97C21">
      <w:pPr>
        <w:spacing w:before="240" w:after="240"/>
        <w:rPr>
          <w:rFonts w:cs="Arial"/>
          <w:b/>
          <w:sz w:val="44"/>
          <w:szCs w:val="44"/>
        </w:rPr>
      </w:pPr>
      <w:r w:rsidRPr="00567D5F">
        <w:rPr>
          <w:rFonts w:cs="Arial"/>
          <w:sz w:val="20"/>
        </w:rPr>
        <w:br w:type="page"/>
      </w:r>
    </w:p>
    <w:p w14:paraId="0FFD020E" w14:textId="77777777" w:rsidR="009D33A2" w:rsidRPr="007929A2" w:rsidRDefault="00D97C21" w:rsidP="008508BC">
      <w:pPr>
        <w:pStyle w:val="Heading1"/>
        <w:rPr>
          <w:rStyle w:val="Heading2Char"/>
        </w:rPr>
      </w:pPr>
      <w:bookmarkStart w:id="74" w:name="_heading=h.6754wis35wd" w:colFirst="0" w:colLast="0"/>
      <w:bookmarkStart w:id="75" w:name="_Toc203574585"/>
      <w:bookmarkEnd w:id="74"/>
      <w:r w:rsidRPr="00B559B5">
        <w:lastRenderedPageBreak/>
        <w:t>2 Kings 22:8-20</w:t>
      </w:r>
      <w:r w:rsidRPr="00B559B5">
        <w:tab/>
      </w:r>
      <w:r w:rsidRPr="007929A2">
        <w:rPr>
          <w:rStyle w:val="Heading2Char"/>
        </w:rPr>
        <w:t>The book of the law is read to Josiah</w:t>
      </w:r>
      <w:bookmarkEnd w:id="75"/>
    </w:p>
    <w:p w14:paraId="0FFD020F" w14:textId="1B69C08F" w:rsidR="009D33A2" w:rsidRPr="00B559B5" w:rsidRDefault="00D97C21" w:rsidP="00CA77D4">
      <w:pPr>
        <w:pStyle w:val="Background"/>
      </w:pPr>
      <w:r w:rsidRPr="00B559B5">
        <w:rPr>
          <w:b/>
        </w:rPr>
        <w:t>Background:</w:t>
      </w:r>
      <w:r w:rsidRPr="00B559B5">
        <w:t xml:space="preserve"> Josiah</w:t>
      </w:r>
      <w:r w:rsidR="004C554A">
        <w:t>,</w:t>
      </w:r>
      <w:r w:rsidRPr="00B559B5">
        <w:t xml:space="preserve"> </w:t>
      </w:r>
      <w:r w:rsidR="004C554A">
        <w:t xml:space="preserve">the </w:t>
      </w:r>
      <w:r w:rsidRPr="00B559B5">
        <w:t>king of Judah</w:t>
      </w:r>
      <w:r w:rsidR="00346180">
        <w:t xml:space="preserve">, </w:t>
      </w:r>
      <w:r w:rsidR="004C554A">
        <w:t>is the king that is mentioned throughout this passage. King Josiah</w:t>
      </w:r>
      <w:r w:rsidR="00346180">
        <w:t xml:space="preserve"> did what was right in the sight of Yahweh</w:t>
      </w:r>
      <w:r w:rsidRPr="00B559B5">
        <w:t>.</w:t>
      </w:r>
      <w:r w:rsidR="00346180">
        <w:t xml:space="preserve"> </w:t>
      </w:r>
      <w:r w:rsidR="00F62415">
        <w:t>Just before this passage, h</w:t>
      </w:r>
      <w:r w:rsidR="00346180">
        <w:t>e commanded his people to repair the temple, which had been neglected and damaged during the reigns of previous kings who did not follow Yahweh.</w:t>
      </w:r>
      <w:r w:rsidR="004C554A">
        <w:t xml:space="preserve"> </w:t>
      </w:r>
      <w:r w:rsidR="00F62415">
        <w:t>He sent his scribe, Shaphan, to go get the money for the repairs that had been collected from the people.</w:t>
      </w:r>
    </w:p>
    <w:p w14:paraId="0A064BEA" w14:textId="77777777" w:rsidR="00B669DB" w:rsidRPr="00170DC8" w:rsidRDefault="00B669DB" w:rsidP="00B669DB">
      <w:pPr>
        <w:pStyle w:val="Background"/>
        <w:rPr>
          <w:b/>
          <w:bCs w:val="0"/>
          <w:i/>
          <w:iCs/>
        </w:rPr>
      </w:pPr>
      <w:r w:rsidRPr="00170DC8">
        <w:rPr>
          <w:b/>
          <w:bCs w:val="0"/>
          <w:i/>
          <w:iCs/>
        </w:rPr>
        <w:t>Read the passage.</w:t>
      </w:r>
    </w:p>
    <w:p w14:paraId="0FFD0210" w14:textId="77777777" w:rsidR="009D33A2" w:rsidRPr="00B559B5" w:rsidRDefault="00D97C21" w:rsidP="00F94597">
      <w:pPr>
        <w:pStyle w:val="Part1"/>
      </w:pPr>
      <w:r w:rsidRPr="00B559B5">
        <w:t>Part 1</w:t>
      </w:r>
    </w:p>
    <w:p w14:paraId="0FFD0211" w14:textId="77777777" w:rsidR="009D33A2" w:rsidRPr="00B559B5" w:rsidRDefault="00D97C21" w:rsidP="00CA77D4">
      <w:pPr>
        <w:pStyle w:val="Answerortell"/>
        <w:rPr>
          <w:b/>
          <w:sz w:val="32"/>
          <w:szCs w:val="32"/>
        </w:rPr>
      </w:pPr>
      <w:r w:rsidRPr="00B559B5">
        <w:t>Tell in your own words what you just read in these verses.</w:t>
      </w:r>
    </w:p>
    <w:p w14:paraId="4C63057D" w14:textId="54FDE5A6" w:rsidR="000B268B" w:rsidRDefault="00D97C21" w:rsidP="00CA77D4">
      <w:pPr>
        <w:pStyle w:val="Checklist2"/>
      </w:pPr>
      <w:r w:rsidRPr="00B559B5">
        <w:t xml:space="preserve">The high priest </w:t>
      </w:r>
      <w:r w:rsidR="000B268B">
        <w:t xml:space="preserve">Hilkiah </w:t>
      </w:r>
      <w:r w:rsidRPr="00B559B5">
        <w:t xml:space="preserve">found the book of the law in the temple, and </w:t>
      </w:r>
      <w:r w:rsidR="000B268B">
        <w:t>he gave it to Shaphan the scribe, who read it. [22:8]</w:t>
      </w:r>
      <w:r w:rsidR="000B268B">
        <w:tab/>
      </w:r>
    </w:p>
    <w:p w14:paraId="0FFD0212" w14:textId="3538ED2E" w:rsidR="009D33A2" w:rsidRPr="00B559B5" w:rsidRDefault="000B268B" w:rsidP="000B268B">
      <w:pPr>
        <w:pStyle w:val="Checklist2"/>
      </w:pPr>
      <w:r>
        <w:t>Then Shaphan</w:t>
      </w:r>
      <w:r w:rsidR="00D97C21" w:rsidRPr="00B559B5">
        <w:t xml:space="preserve"> </w:t>
      </w:r>
      <w:r>
        <w:t xml:space="preserve">went and reported to the king. He showed the book of the law to the king and read it to him. </w:t>
      </w:r>
      <w:r w:rsidR="00D97C21" w:rsidRPr="00B559B5">
        <w:t>[22:</w:t>
      </w:r>
      <w:r>
        <w:t>9-10</w:t>
      </w:r>
      <w:r w:rsidR="00D97C21" w:rsidRPr="00B559B5">
        <w:t>]</w:t>
      </w:r>
    </w:p>
    <w:p w14:paraId="65D5A26D" w14:textId="7380597E" w:rsidR="000B268B" w:rsidRDefault="000B268B" w:rsidP="00CA77D4">
      <w:pPr>
        <w:pStyle w:val="Checklist2"/>
      </w:pPr>
      <w:r>
        <w:t>When the king heard its words, he</w:t>
      </w:r>
      <w:r w:rsidR="00D97C21" w:rsidRPr="00B559B5">
        <w:t xml:space="preserve"> tore his clothes</w:t>
      </w:r>
      <w:r>
        <w:t>. [22:11]</w:t>
      </w:r>
    </w:p>
    <w:p w14:paraId="0FFD0213" w14:textId="32AC5C2D" w:rsidR="009D33A2" w:rsidRPr="00B559B5" w:rsidRDefault="000B268B" w:rsidP="00CA77D4">
      <w:pPr>
        <w:pStyle w:val="Checklist2"/>
      </w:pPr>
      <w:r>
        <w:t>Then he</w:t>
      </w:r>
      <w:r w:rsidR="00D97C21" w:rsidRPr="00B559B5">
        <w:t xml:space="preserve"> told </w:t>
      </w:r>
      <w:r>
        <w:t>Hilkiah, Shaphan, and others</w:t>
      </w:r>
      <w:r w:rsidR="00D97C21" w:rsidRPr="00B559B5">
        <w:t xml:space="preserve"> to consult with Yahweh</w:t>
      </w:r>
      <w:r w:rsidR="004F64BE">
        <w:t xml:space="preserve"> about its words. He said that Yahweh must be very angry</w:t>
      </w:r>
      <w:r>
        <w:t xml:space="preserve"> because </w:t>
      </w:r>
      <w:r w:rsidR="004F64BE">
        <w:t>his people</w:t>
      </w:r>
      <w:r w:rsidR="00D97C21" w:rsidRPr="00B559B5">
        <w:t xml:space="preserve"> had not</w:t>
      </w:r>
      <w:r w:rsidR="004F64BE">
        <w:t xml:space="preserve"> obeyed</w:t>
      </w:r>
      <w:r w:rsidR="00D97C21" w:rsidRPr="00B559B5">
        <w:t xml:space="preserve"> the words </w:t>
      </w:r>
      <w:r w:rsidR="004F64BE">
        <w:t>of</w:t>
      </w:r>
      <w:r w:rsidR="00D97C21" w:rsidRPr="00B559B5">
        <w:t xml:space="preserve"> the law. [22:1</w:t>
      </w:r>
      <w:r>
        <w:t>2</w:t>
      </w:r>
      <w:r w:rsidR="00D97C21" w:rsidRPr="00B559B5">
        <w:t>-13]</w:t>
      </w:r>
    </w:p>
    <w:p w14:paraId="0FFD0214" w14:textId="35643F1E" w:rsidR="009D33A2" w:rsidRPr="00B559B5" w:rsidRDefault="00D97C21" w:rsidP="00CA77D4">
      <w:pPr>
        <w:pStyle w:val="Checklist2"/>
      </w:pPr>
      <w:r w:rsidRPr="00B559B5">
        <w:t xml:space="preserve">Huldah the prophetess </w:t>
      </w:r>
      <w:r w:rsidR="004F64BE">
        <w:t xml:space="preserve">told them the words of </w:t>
      </w:r>
      <w:r w:rsidRPr="00B559B5">
        <w:t>Yahweh</w:t>
      </w:r>
      <w:r w:rsidR="004F64BE">
        <w:t>, who said he</w:t>
      </w:r>
      <w:r w:rsidRPr="00B559B5">
        <w:t xml:space="preserve"> would bring disaster to Judah because the people had left Yahweh and followed other gods. [22:14-17]</w:t>
      </w:r>
    </w:p>
    <w:p w14:paraId="46230C6C" w14:textId="459B321A" w:rsidR="004F64BE" w:rsidRDefault="00D97C21" w:rsidP="00CA77D4">
      <w:pPr>
        <w:pStyle w:val="Checklist2"/>
      </w:pPr>
      <w:r w:rsidRPr="00B559B5">
        <w:t xml:space="preserve">Yahweh said that </w:t>
      </w:r>
      <w:r w:rsidR="004F64BE">
        <w:t>King Josiah was repentant</w:t>
      </w:r>
      <w:r w:rsidR="00BC07F9">
        <w:t>.</w:t>
      </w:r>
      <w:r w:rsidR="004F64BE">
        <w:t xml:space="preserve"> Yahweh had seen how he humbled himself and tor</w:t>
      </w:r>
      <w:r w:rsidR="00BC07F9">
        <w:t>e</w:t>
      </w:r>
      <w:r w:rsidR="004F64BE">
        <w:t xml:space="preserve"> his clothes and wept. Yahweh had heard him.</w:t>
      </w:r>
      <w:r w:rsidR="00BC07F9">
        <w:t xml:space="preserve"> [22:18-19]</w:t>
      </w:r>
    </w:p>
    <w:p w14:paraId="0FFD0215" w14:textId="50C2C38E" w:rsidR="009D33A2" w:rsidRPr="00B559B5" w:rsidRDefault="004F64BE" w:rsidP="004F64BE">
      <w:pPr>
        <w:pStyle w:val="Checklist2"/>
      </w:pPr>
      <w:r>
        <w:t xml:space="preserve">Because the king had done these things, Yahweh would wait to bring disaster upon Judah until </w:t>
      </w:r>
      <w:r w:rsidR="00D97C21" w:rsidRPr="00B559B5">
        <w:t xml:space="preserve">after </w:t>
      </w:r>
      <w:r w:rsidR="00BC07F9">
        <w:t xml:space="preserve">King </w:t>
      </w:r>
      <w:r w:rsidR="00D97C21" w:rsidRPr="00B559B5">
        <w:t>Josiah died. [22:20]</w:t>
      </w:r>
    </w:p>
    <w:p w14:paraId="0FFD0216" w14:textId="77777777" w:rsidR="009D33A2" w:rsidRPr="00B559B5" w:rsidRDefault="00D97C21" w:rsidP="00F94597">
      <w:pPr>
        <w:pStyle w:val="Part2"/>
      </w:pPr>
      <w:r w:rsidRPr="00B559B5">
        <w:t>Part 2</w:t>
      </w:r>
    </w:p>
    <w:p w14:paraId="0FFD0217" w14:textId="77777777" w:rsidR="009D33A2" w:rsidRPr="00567D5F" w:rsidRDefault="00D97C21" w:rsidP="00CA77D4">
      <w:pPr>
        <w:pStyle w:val="Answerortell"/>
      </w:pPr>
      <w:r w:rsidRPr="00B559B5">
        <w:t>Answer the following questions.</w:t>
      </w:r>
    </w:p>
    <w:p w14:paraId="0FFD0218" w14:textId="57AC2B9D" w:rsidR="009D33A2" w:rsidRPr="00B559B5" w:rsidRDefault="00FC6919">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[22:8</w:t>
      </w:r>
      <w:r w:rsidR="00D64C5F">
        <w:rPr>
          <w:rFonts w:cs="Arial"/>
          <w:sz w:val="20"/>
          <w:szCs w:val="20"/>
        </w:rPr>
        <w:t xml:space="preserve">]   </w:t>
      </w:r>
      <w:r w:rsidR="00D97C21" w:rsidRPr="00B559B5">
        <w:rPr>
          <w:rFonts w:cs="Arial"/>
          <w:sz w:val="20"/>
          <w:szCs w:val="20"/>
        </w:rPr>
        <w:t>What did Hilkiah</w:t>
      </w:r>
      <w:r w:rsidR="00BC07F9">
        <w:rPr>
          <w:rFonts w:cs="Arial"/>
          <w:sz w:val="20"/>
          <w:szCs w:val="20"/>
        </w:rPr>
        <w:t>, the high priest,</w:t>
      </w:r>
      <w:r w:rsidR="00D97C21" w:rsidRPr="00B559B5">
        <w:rPr>
          <w:rFonts w:cs="Arial"/>
          <w:sz w:val="20"/>
          <w:szCs w:val="20"/>
        </w:rPr>
        <w:t xml:space="preserve"> find </w:t>
      </w:r>
      <w:r w:rsidR="00F62415">
        <w:rPr>
          <w:rFonts w:cs="Arial"/>
          <w:sz w:val="20"/>
          <w:szCs w:val="20"/>
        </w:rPr>
        <w:t>in the house of Yahweh</w:t>
      </w:r>
      <w:r w:rsidR="00D97C21" w:rsidRPr="00B559B5">
        <w:rPr>
          <w:rFonts w:cs="Arial"/>
          <w:sz w:val="20"/>
          <w:szCs w:val="20"/>
        </w:rPr>
        <w:t xml:space="preserve">? </w:t>
      </w:r>
    </w:p>
    <w:p w14:paraId="0FFD021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found the book of the law.</w:t>
      </w:r>
    </w:p>
    <w:p w14:paraId="0FFD021A" w14:textId="77777777" w:rsidR="009D33A2" w:rsidRPr="00B559B5" w:rsidRDefault="009D33A2">
      <w:pPr>
        <w:pBdr>
          <w:top w:val="nil"/>
          <w:left w:val="nil"/>
          <w:bottom w:val="nil"/>
          <w:right w:val="nil"/>
          <w:between w:val="nil"/>
        </w:pBdr>
        <w:ind w:left="720"/>
        <w:rPr>
          <w:rFonts w:cs="Arial"/>
          <w:sz w:val="20"/>
          <w:szCs w:val="20"/>
        </w:rPr>
      </w:pPr>
    </w:p>
    <w:p w14:paraId="0C5289A1" w14:textId="3013861C" w:rsidR="00B26C9A" w:rsidRDefault="00B26C9A">
      <w:pPr>
        <w:numPr>
          <w:ilvl w:val="0"/>
          <w:numId w:val="104"/>
        </w:numPr>
        <w:pBdr>
          <w:top w:val="nil"/>
          <w:left w:val="nil"/>
          <w:bottom w:val="nil"/>
          <w:right w:val="nil"/>
          <w:between w:val="nil"/>
        </w:pBdr>
        <w:spacing w:after="0"/>
        <w:rPr>
          <w:rFonts w:cs="Arial"/>
          <w:sz w:val="20"/>
          <w:szCs w:val="20"/>
        </w:rPr>
      </w:pPr>
      <w:r>
        <w:rPr>
          <w:rFonts w:cs="Arial"/>
          <w:sz w:val="20"/>
          <w:szCs w:val="20"/>
        </w:rPr>
        <w:t>[22:8]   What happened to the book of the law that he found?</w:t>
      </w:r>
    </w:p>
    <w:p w14:paraId="2CBA029E" w14:textId="749C0C62" w:rsidR="00B26C9A" w:rsidRDefault="00B26C9A" w:rsidP="00B26C9A">
      <w:pPr>
        <w:pBdr>
          <w:top w:val="nil"/>
          <w:left w:val="nil"/>
          <w:bottom w:val="nil"/>
          <w:right w:val="nil"/>
          <w:between w:val="nil"/>
        </w:pBdr>
        <w:spacing w:after="0"/>
        <w:ind w:left="720"/>
        <w:rPr>
          <w:rFonts w:cs="Arial"/>
          <w:sz w:val="20"/>
          <w:szCs w:val="20"/>
        </w:rPr>
      </w:pPr>
      <w:r>
        <w:rPr>
          <w:rFonts w:cs="Arial"/>
          <w:sz w:val="20"/>
          <w:szCs w:val="20"/>
        </w:rPr>
        <w:t>Hilkiah gave it to Shaphan the s</w:t>
      </w:r>
      <w:r w:rsidR="00F62415">
        <w:rPr>
          <w:rFonts w:cs="Arial"/>
          <w:sz w:val="20"/>
          <w:szCs w:val="20"/>
        </w:rPr>
        <w:t>cribe</w:t>
      </w:r>
      <w:r>
        <w:rPr>
          <w:rFonts w:cs="Arial"/>
          <w:sz w:val="20"/>
          <w:szCs w:val="20"/>
        </w:rPr>
        <w:t>, who read it.</w:t>
      </w:r>
    </w:p>
    <w:p w14:paraId="1884124E" w14:textId="77777777" w:rsidR="00B26C9A" w:rsidRDefault="00B26C9A" w:rsidP="00B26C9A">
      <w:pPr>
        <w:pBdr>
          <w:top w:val="nil"/>
          <w:left w:val="nil"/>
          <w:bottom w:val="nil"/>
          <w:right w:val="nil"/>
          <w:between w:val="nil"/>
        </w:pBdr>
        <w:spacing w:after="0"/>
        <w:ind w:left="720"/>
        <w:rPr>
          <w:rFonts w:cs="Arial"/>
          <w:sz w:val="20"/>
          <w:szCs w:val="20"/>
        </w:rPr>
      </w:pPr>
    </w:p>
    <w:p w14:paraId="4539A23F" w14:textId="77777777" w:rsidR="00B26C9A" w:rsidRDefault="00B26C9A" w:rsidP="00B26C9A">
      <w:pPr>
        <w:pBdr>
          <w:top w:val="nil"/>
          <w:left w:val="nil"/>
          <w:bottom w:val="nil"/>
          <w:right w:val="nil"/>
          <w:between w:val="nil"/>
        </w:pBdr>
        <w:spacing w:after="0"/>
        <w:ind w:left="720"/>
        <w:rPr>
          <w:rFonts w:cs="Arial"/>
          <w:sz w:val="20"/>
          <w:szCs w:val="20"/>
        </w:rPr>
      </w:pPr>
    </w:p>
    <w:p w14:paraId="04F8522E" w14:textId="1BD8BAA2" w:rsidR="00B26C9A" w:rsidRDefault="00B26C9A">
      <w:pPr>
        <w:numPr>
          <w:ilvl w:val="0"/>
          <w:numId w:val="104"/>
        </w:numPr>
        <w:pBdr>
          <w:top w:val="nil"/>
          <w:left w:val="nil"/>
          <w:bottom w:val="nil"/>
          <w:right w:val="nil"/>
          <w:between w:val="nil"/>
        </w:pBdr>
        <w:spacing w:after="0"/>
        <w:rPr>
          <w:rFonts w:cs="Arial"/>
          <w:sz w:val="20"/>
          <w:szCs w:val="20"/>
        </w:rPr>
      </w:pPr>
      <w:r>
        <w:rPr>
          <w:rFonts w:cs="Arial"/>
          <w:sz w:val="20"/>
          <w:szCs w:val="20"/>
        </w:rPr>
        <w:t>[22:9]   What did Shaphan do next?</w:t>
      </w:r>
    </w:p>
    <w:p w14:paraId="1C0BB991" w14:textId="1CF1D94C" w:rsidR="00B26C9A" w:rsidRDefault="00B26C9A" w:rsidP="00B26C9A">
      <w:pPr>
        <w:pBdr>
          <w:top w:val="nil"/>
          <w:left w:val="nil"/>
          <w:bottom w:val="nil"/>
          <w:right w:val="nil"/>
          <w:between w:val="nil"/>
        </w:pBdr>
        <w:spacing w:after="0"/>
        <w:ind w:left="720"/>
        <w:rPr>
          <w:rFonts w:cs="Arial"/>
          <w:sz w:val="20"/>
          <w:szCs w:val="20"/>
        </w:rPr>
      </w:pPr>
      <w:r>
        <w:rPr>
          <w:rFonts w:cs="Arial"/>
          <w:sz w:val="20"/>
          <w:szCs w:val="20"/>
        </w:rPr>
        <w:t xml:space="preserve">Shaphan reported to the king, telling him that the money in the temple had been entrusted to the workmen </w:t>
      </w:r>
      <w:r w:rsidR="00F62415">
        <w:rPr>
          <w:rFonts w:cs="Arial"/>
          <w:sz w:val="20"/>
          <w:szCs w:val="20"/>
        </w:rPr>
        <w:t>oversee</w:t>
      </w:r>
      <w:r>
        <w:rPr>
          <w:rFonts w:cs="Arial"/>
          <w:sz w:val="20"/>
          <w:szCs w:val="20"/>
        </w:rPr>
        <w:t xml:space="preserve">ing </w:t>
      </w:r>
      <w:r w:rsidR="00F62415">
        <w:rPr>
          <w:rFonts w:cs="Arial"/>
          <w:sz w:val="20"/>
          <w:szCs w:val="20"/>
        </w:rPr>
        <w:t xml:space="preserve">repair of </w:t>
      </w:r>
      <w:r>
        <w:rPr>
          <w:rFonts w:cs="Arial"/>
          <w:sz w:val="20"/>
          <w:szCs w:val="20"/>
        </w:rPr>
        <w:t>the temple.</w:t>
      </w:r>
    </w:p>
    <w:p w14:paraId="79C2DEC4" w14:textId="77777777" w:rsidR="00B26C9A" w:rsidRDefault="00B26C9A" w:rsidP="00B26C9A">
      <w:pPr>
        <w:pBdr>
          <w:top w:val="nil"/>
          <w:left w:val="nil"/>
          <w:bottom w:val="nil"/>
          <w:right w:val="nil"/>
          <w:between w:val="nil"/>
        </w:pBdr>
        <w:spacing w:after="0"/>
        <w:ind w:left="720"/>
        <w:rPr>
          <w:rFonts w:cs="Arial"/>
          <w:sz w:val="20"/>
          <w:szCs w:val="20"/>
        </w:rPr>
      </w:pPr>
    </w:p>
    <w:p w14:paraId="59A744D0" w14:textId="77777777" w:rsidR="00B26C9A" w:rsidRDefault="00B26C9A" w:rsidP="00B26C9A">
      <w:pPr>
        <w:pBdr>
          <w:top w:val="nil"/>
          <w:left w:val="nil"/>
          <w:bottom w:val="nil"/>
          <w:right w:val="nil"/>
          <w:between w:val="nil"/>
        </w:pBdr>
        <w:spacing w:after="0"/>
        <w:ind w:left="720"/>
        <w:rPr>
          <w:rFonts w:cs="Arial"/>
          <w:sz w:val="20"/>
          <w:szCs w:val="20"/>
        </w:rPr>
      </w:pPr>
    </w:p>
    <w:p w14:paraId="0FFD021B" w14:textId="06E4AF15" w:rsidR="009D33A2" w:rsidRPr="00B559B5" w:rsidRDefault="00FC6919">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[22:10</w:t>
      </w:r>
      <w:r w:rsidR="00D64C5F">
        <w:rPr>
          <w:rFonts w:cs="Arial"/>
          <w:sz w:val="20"/>
          <w:szCs w:val="20"/>
        </w:rPr>
        <w:t xml:space="preserve">]   </w:t>
      </w:r>
      <w:r w:rsidR="00D97C21" w:rsidRPr="00B559B5">
        <w:rPr>
          <w:rFonts w:cs="Arial"/>
          <w:sz w:val="20"/>
          <w:szCs w:val="20"/>
        </w:rPr>
        <w:t xml:space="preserve">What did Shaphan do </w:t>
      </w:r>
      <w:proofErr w:type="gramStart"/>
      <w:r w:rsidR="00B26C9A">
        <w:rPr>
          <w:rFonts w:cs="Arial"/>
          <w:sz w:val="20"/>
          <w:szCs w:val="20"/>
        </w:rPr>
        <w:t>concerning</w:t>
      </w:r>
      <w:proofErr w:type="gramEnd"/>
      <w:r w:rsidR="00D97C21" w:rsidRPr="00B559B5">
        <w:rPr>
          <w:rFonts w:cs="Arial"/>
          <w:sz w:val="20"/>
          <w:szCs w:val="20"/>
        </w:rPr>
        <w:t xml:space="preserve"> the book of the law? </w:t>
      </w:r>
    </w:p>
    <w:p w14:paraId="0FFD021C" w14:textId="456BDA6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B26C9A">
        <w:rPr>
          <w:rFonts w:cs="Arial"/>
          <w:sz w:val="20"/>
          <w:szCs w:val="20"/>
        </w:rPr>
        <w:t>told</w:t>
      </w:r>
      <w:r w:rsidRPr="00B559B5">
        <w:rPr>
          <w:rFonts w:cs="Arial"/>
          <w:sz w:val="20"/>
          <w:szCs w:val="20"/>
        </w:rPr>
        <w:t xml:space="preserve"> the king </w:t>
      </w:r>
      <w:r w:rsidR="00B26C9A">
        <w:rPr>
          <w:rFonts w:cs="Arial"/>
          <w:sz w:val="20"/>
          <w:szCs w:val="20"/>
        </w:rPr>
        <w:t xml:space="preserve">about it </w:t>
      </w:r>
      <w:r w:rsidRPr="00B559B5">
        <w:rPr>
          <w:rFonts w:cs="Arial"/>
          <w:sz w:val="20"/>
          <w:szCs w:val="20"/>
        </w:rPr>
        <w:t>and read it to him.</w:t>
      </w:r>
    </w:p>
    <w:p w14:paraId="0FFD021D" w14:textId="31FF824D" w:rsidR="009D33A2" w:rsidRPr="00F17CF2" w:rsidRDefault="00F17CF2" w:rsidP="00F17CF2">
      <w:pPr>
        <w:pStyle w:val="Continuedline"/>
      </w:pPr>
      <w:r w:rsidRPr="00B26C9A">
        <w:lastRenderedPageBreak/>
        <w:t>2 Kings 22:8-20 continued</w:t>
      </w:r>
    </w:p>
    <w:p w14:paraId="0FFD021E" w14:textId="3876F030" w:rsidR="009D33A2" w:rsidRPr="00B559B5" w:rsidRDefault="00FC6919">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[22:11</w:t>
      </w:r>
      <w:r w:rsidR="00D64C5F">
        <w:rPr>
          <w:rFonts w:cs="Arial"/>
          <w:sz w:val="20"/>
          <w:szCs w:val="20"/>
        </w:rPr>
        <w:t xml:space="preserve">]   </w:t>
      </w:r>
      <w:r w:rsidR="00D97C21" w:rsidRPr="00B559B5">
        <w:rPr>
          <w:rFonts w:cs="Arial"/>
          <w:sz w:val="20"/>
          <w:szCs w:val="20"/>
        </w:rPr>
        <w:t xml:space="preserve">What did the king do when he heard the </w:t>
      </w:r>
      <w:r w:rsidR="004C554A">
        <w:rPr>
          <w:rFonts w:cs="Arial"/>
          <w:sz w:val="20"/>
          <w:szCs w:val="20"/>
        </w:rPr>
        <w:t>words in</w:t>
      </w:r>
      <w:r w:rsidR="00D97C21" w:rsidRPr="00B559B5">
        <w:rPr>
          <w:rFonts w:cs="Arial"/>
          <w:sz w:val="20"/>
          <w:szCs w:val="20"/>
        </w:rPr>
        <w:t xml:space="preserve"> the book of the law?</w:t>
      </w:r>
    </w:p>
    <w:p w14:paraId="0FFD021F"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He tore his clothes.</w:t>
      </w:r>
    </w:p>
    <w:p w14:paraId="72E116C9" w14:textId="77777777" w:rsidR="00F17CF2" w:rsidRPr="00B559B5" w:rsidRDefault="00F17CF2">
      <w:pPr>
        <w:pBdr>
          <w:top w:val="nil"/>
          <w:left w:val="nil"/>
          <w:bottom w:val="nil"/>
          <w:right w:val="nil"/>
          <w:between w:val="nil"/>
        </w:pBdr>
        <w:ind w:left="720"/>
        <w:rPr>
          <w:rFonts w:cs="Arial"/>
          <w:sz w:val="20"/>
          <w:szCs w:val="20"/>
        </w:rPr>
      </w:pPr>
    </w:p>
    <w:p w14:paraId="0FFD0221" w14:textId="55A7372D" w:rsidR="009D33A2" w:rsidRPr="00B559B5" w:rsidRDefault="00FC6919">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[22:12-13</w:t>
      </w:r>
      <w:r w:rsidR="00D64C5F">
        <w:rPr>
          <w:rFonts w:cs="Arial"/>
          <w:sz w:val="20"/>
          <w:szCs w:val="20"/>
        </w:rPr>
        <w:t xml:space="preserve">]   </w:t>
      </w:r>
      <w:r w:rsidR="00D97C21" w:rsidRPr="00B559B5">
        <w:rPr>
          <w:rFonts w:cs="Arial"/>
          <w:sz w:val="20"/>
          <w:szCs w:val="20"/>
        </w:rPr>
        <w:t>What did the king command Hilkiah, Ahikam, Akbor, Shaphan</w:t>
      </w:r>
      <w:r w:rsidR="00B26C9A">
        <w:rPr>
          <w:rFonts w:cs="Arial"/>
          <w:sz w:val="20"/>
          <w:szCs w:val="20"/>
        </w:rPr>
        <w:t>,</w:t>
      </w:r>
      <w:r w:rsidR="00D97C21" w:rsidRPr="00B559B5">
        <w:rPr>
          <w:rFonts w:cs="Arial"/>
          <w:sz w:val="20"/>
          <w:szCs w:val="20"/>
        </w:rPr>
        <w:t xml:space="preserve"> and Asaiah to do? </w:t>
      </w:r>
    </w:p>
    <w:p w14:paraId="0FFD022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told them to go and consult with Yahweh for him, for the people, and for all of Judah.</w:t>
      </w:r>
    </w:p>
    <w:p w14:paraId="0FFD0223" w14:textId="77777777" w:rsidR="009D33A2" w:rsidRPr="00B559B5" w:rsidRDefault="009D33A2">
      <w:pPr>
        <w:pBdr>
          <w:top w:val="nil"/>
          <w:left w:val="nil"/>
          <w:bottom w:val="nil"/>
          <w:right w:val="nil"/>
          <w:between w:val="nil"/>
        </w:pBdr>
        <w:ind w:left="720"/>
        <w:rPr>
          <w:rFonts w:cs="Arial"/>
          <w:sz w:val="20"/>
          <w:szCs w:val="20"/>
        </w:rPr>
      </w:pPr>
    </w:p>
    <w:p w14:paraId="0FFD0224" w14:textId="6C2B9E74" w:rsidR="009D33A2" w:rsidRPr="00B559B5" w:rsidRDefault="00FC6919">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[22:13</w:t>
      </w:r>
      <w:r w:rsidR="00D64C5F">
        <w:rPr>
          <w:rFonts w:cs="Arial"/>
          <w:sz w:val="20"/>
          <w:szCs w:val="20"/>
        </w:rPr>
        <w:t xml:space="preserve">]   </w:t>
      </w:r>
      <w:r w:rsidR="00D97C21" w:rsidRPr="00B559B5">
        <w:rPr>
          <w:rFonts w:cs="Arial"/>
          <w:sz w:val="20"/>
          <w:szCs w:val="20"/>
        </w:rPr>
        <w:t>Wh</w:t>
      </w:r>
      <w:r w:rsidR="00B26C9A">
        <w:rPr>
          <w:rFonts w:cs="Arial"/>
          <w:sz w:val="20"/>
          <w:szCs w:val="20"/>
        </w:rPr>
        <w:t>y</w:t>
      </w:r>
      <w:r w:rsidR="00D97C21" w:rsidRPr="00B559B5">
        <w:rPr>
          <w:rFonts w:cs="Arial"/>
          <w:sz w:val="20"/>
          <w:szCs w:val="20"/>
        </w:rPr>
        <w:t xml:space="preserve"> </w:t>
      </w:r>
      <w:r w:rsidR="00B26C9A">
        <w:rPr>
          <w:rFonts w:cs="Arial"/>
          <w:sz w:val="20"/>
          <w:szCs w:val="20"/>
        </w:rPr>
        <w:t>did the king think that</w:t>
      </w:r>
      <w:r w:rsidR="00D97C21" w:rsidRPr="00B559B5">
        <w:rPr>
          <w:rFonts w:cs="Arial"/>
          <w:sz w:val="20"/>
          <w:szCs w:val="20"/>
        </w:rPr>
        <w:t xml:space="preserve"> </w:t>
      </w:r>
      <w:r w:rsidR="00B26C9A">
        <w:rPr>
          <w:rFonts w:cs="Arial"/>
          <w:sz w:val="20"/>
          <w:szCs w:val="20"/>
        </w:rPr>
        <w:t>Yahweh</w:t>
      </w:r>
      <w:r w:rsidR="00D97C21" w:rsidRPr="00B559B5">
        <w:rPr>
          <w:rFonts w:cs="Arial"/>
          <w:sz w:val="20"/>
          <w:szCs w:val="20"/>
        </w:rPr>
        <w:t xml:space="preserve"> </w:t>
      </w:r>
      <w:r w:rsidR="00B26C9A">
        <w:rPr>
          <w:rFonts w:cs="Arial"/>
          <w:sz w:val="20"/>
          <w:szCs w:val="20"/>
        </w:rPr>
        <w:t xml:space="preserve">must be </w:t>
      </w:r>
      <w:r w:rsidR="00D97C21" w:rsidRPr="00B559B5">
        <w:rPr>
          <w:rFonts w:cs="Arial"/>
          <w:sz w:val="20"/>
          <w:szCs w:val="20"/>
        </w:rPr>
        <w:t>angry with the</w:t>
      </w:r>
      <w:r w:rsidR="00B26C9A">
        <w:rPr>
          <w:rFonts w:cs="Arial"/>
          <w:sz w:val="20"/>
          <w:szCs w:val="20"/>
        </w:rPr>
        <w:t>m all</w:t>
      </w:r>
      <w:r w:rsidR="00D97C21" w:rsidRPr="00B559B5">
        <w:rPr>
          <w:rFonts w:cs="Arial"/>
          <w:sz w:val="20"/>
          <w:szCs w:val="20"/>
        </w:rPr>
        <w:t xml:space="preserve">? </w:t>
      </w:r>
    </w:p>
    <w:p w14:paraId="0FFD0225" w14:textId="41151F4C" w:rsidR="009D33A2" w:rsidRDefault="00B26C9A">
      <w:pPr>
        <w:pBdr>
          <w:top w:val="nil"/>
          <w:left w:val="nil"/>
          <w:bottom w:val="nil"/>
          <w:right w:val="nil"/>
          <w:between w:val="nil"/>
        </w:pBdr>
        <w:ind w:left="720"/>
        <w:rPr>
          <w:rFonts w:cs="Arial"/>
          <w:sz w:val="20"/>
          <w:szCs w:val="20"/>
        </w:rPr>
      </w:pPr>
      <w:r>
        <w:rPr>
          <w:rFonts w:cs="Arial"/>
          <w:sz w:val="20"/>
          <w:szCs w:val="20"/>
        </w:rPr>
        <w:t xml:space="preserve">Their </w:t>
      </w:r>
      <w:r w:rsidR="00D97C21" w:rsidRPr="00B559B5">
        <w:rPr>
          <w:rFonts w:cs="Arial"/>
          <w:sz w:val="20"/>
          <w:szCs w:val="20"/>
        </w:rPr>
        <w:t>ancestors had not listened to and obeyed the book of the law.</w:t>
      </w:r>
    </w:p>
    <w:p w14:paraId="5B7A1986" w14:textId="77777777" w:rsidR="00B26C9A" w:rsidRPr="00B559B5" w:rsidRDefault="00B26C9A">
      <w:pPr>
        <w:pBdr>
          <w:top w:val="nil"/>
          <w:left w:val="nil"/>
          <w:bottom w:val="nil"/>
          <w:right w:val="nil"/>
          <w:between w:val="nil"/>
        </w:pBdr>
        <w:ind w:left="720"/>
        <w:rPr>
          <w:rFonts w:cs="Arial"/>
          <w:sz w:val="20"/>
          <w:szCs w:val="20"/>
        </w:rPr>
      </w:pPr>
    </w:p>
    <w:p w14:paraId="0FFD0227" w14:textId="5C2827D5" w:rsidR="009D33A2" w:rsidRPr="00B559B5" w:rsidRDefault="00FC6919">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[22:14</w:t>
      </w:r>
      <w:r w:rsidR="00D64C5F">
        <w:rPr>
          <w:rFonts w:cs="Arial"/>
          <w:sz w:val="20"/>
          <w:szCs w:val="20"/>
        </w:rPr>
        <w:t xml:space="preserve">]   </w:t>
      </w:r>
      <w:r w:rsidR="00D97C21" w:rsidRPr="00B559B5">
        <w:rPr>
          <w:rFonts w:cs="Arial"/>
          <w:sz w:val="20"/>
          <w:szCs w:val="20"/>
        </w:rPr>
        <w:t xml:space="preserve">Who did the men go to speak to? </w:t>
      </w:r>
    </w:p>
    <w:p w14:paraId="0FFD0228" w14:textId="77777777" w:rsidR="009D33A2" w:rsidRPr="00B559B5" w:rsidRDefault="00D97C21">
      <w:pPr>
        <w:pBdr>
          <w:top w:val="nil"/>
          <w:left w:val="nil"/>
          <w:bottom w:val="nil"/>
          <w:right w:val="nil"/>
          <w:between w:val="nil"/>
        </w:pBdr>
        <w:ind w:left="720"/>
        <w:rPr>
          <w:rFonts w:cs="Arial"/>
          <w:b/>
          <w:sz w:val="20"/>
          <w:szCs w:val="20"/>
        </w:rPr>
      </w:pPr>
      <w:r w:rsidRPr="00B559B5">
        <w:rPr>
          <w:rFonts w:cs="Arial"/>
          <w:sz w:val="20"/>
          <w:szCs w:val="20"/>
        </w:rPr>
        <w:t>They went and spoke to Huldah the prophetess.</w:t>
      </w:r>
    </w:p>
    <w:p w14:paraId="0FFD0229" w14:textId="77777777" w:rsidR="009D33A2" w:rsidRPr="00B559B5" w:rsidRDefault="009D33A2">
      <w:pPr>
        <w:pBdr>
          <w:top w:val="nil"/>
          <w:left w:val="nil"/>
          <w:bottom w:val="nil"/>
          <w:right w:val="nil"/>
          <w:between w:val="nil"/>
        </w:pBdr>
        <w:ind w:left="720"/>
        <w:rPr>
          <w:rFonts w:cs="Arial"/>
          <w:sz w:val="20"/>
          <w:szCs w:val="20"/>
        </w:rPr>
      </w:pPr>
    </w:p>
    <w:p w14:paraId="0FFD022A" w14:textId="7A555F2E" w:rsidR="009D33A2" w:rsidRPr="00B559B5" w:rsidRDefault="00D97C21">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[22:15-16</w:t>
      </w:r>
      <w:r w:rsidR="00D64C5F">
        <w:rPr>
          <w:rFonts w:cs="Arial"/>
          <w:sz w:val="20"/>
          <w:szCs w:val="20"/>
        </w:rPr>
        <w:t xml:space="preserve">]   </w:t>
      </w:r>
      <w:r w:rsidRPr="00B559B5">
        <w:rPr>
          <w:rFonts w:cs="Arial"/>
          <w:sz w:val="20"/>
          <w:szCs w:val="20"/>
        </w:rPr>
        <w:t xml:space="preserve">What did she tell them to do? </w:t>
      </w:r>
    </w:p>
    <w:p w14:paraId="5AE57F29" w14:textId="59C2B09D" w:rsidR="00BC07F9" w:rsidRDefault="00D97C21" w:rsidP="00BC07F9">
      <w:pPr>
        <w:pBdr>
          <w:top w:val="nil"/>
          <w:left w:val="nil"/>
          <w:bottom w:val="nil"/>
          <w:right w:val="nil"/>
          <w:between w:val="nil"/>
        </w:pBdr>
        <w:ind w:left="720"/>
        <w:rPr>
          <w:rFonts w:cs="Arial"/>
          <w:sz w:val="20"/>
          <w:szCs w:val="20"/>
        </w:rPr>
      </w:pPr>
      <w:r w:rsidRPr="00B559B5">
        <w:rPr>
          <w:rFonts w:cs="Arial"/>
          <w:sz w:val="20"/>
          <w:szCs w:val="20"/>
        </w:rPr>
        <w:t xml:space="preserve">She told them to tell the king that Yahweh was going to bring disaster on Judah and </w:t>
      </w:r>
      <w:r w:rsidR="00B26C9A">
        <w:rPr>
          <w:rFonts w:cs="Arial"/>
          <w:sz w:val="20"/>
          <w:szCs w:val="20"/>
        </w:rPr>
        <w:t>its</w:t>
      </w:r>
      <w:r w:rsidRPr="00B559B5">
        <w:rPr>
          <w:rFonts w:cs="Arial"/>
          <w:sz w:val="20"/>
          <w:szCs w:val="20"/>
        </w:rPr>
        <w:t xml:space="preserve"> people</w:t>
      </w:r>
      <w:r w:rsidR="00B26C9A">
        <w:rPr>
          <w:rFonts w:cs="Arial"/>
          <w:sz w:val="20"/>
          <w:szCs w:val="20"/>
        </w:rPr>
        <w:t xml:space="preserve">, as </w:t>
      </w:r>
      <w:r w:rsidR="00AA025D">
        <w:rPr>
          <w:rFonts w:cs="Arial"/>
          <w:sz w:val="20"/>
          <w:szCs w:val="20"/>
        </w:rPr>
        <w:t>written</w:t>
      </w:r>
      <w:r w:rsidR="00B26C9A">
        <w:rPr>
          <w:rFonts w:cs="Arial"/>
          <w:sz w:val="20"/>
          <w:szCs w:val="20"/>
        </w:rPr>
        <w:t xml:space="preserve"> in the book of the law</w:t>
      </w:r>
      <w:r w:rsidRPr="00B559B5">
        <w:rPr>
          <w:rFonts w:cs="Arial"/>
          <w:sz w:val="20"/>
          <w:szCs w:val="20"/>
        </w:rPr>
        <w:t>.</w:t>
      </w:r>
    </w:p>
    <w:p w14:paraId="2725AB40" w14:textId="77777777" w:rsidR="00BC07F9" w:rsidRDefault="00BC07F9" w:rsidP="00BC07F9">
      <w:pPr>
        <w:pBdr>
          <w:top w:val="nil"/>
          <w:left w:val="nil"/>
          <w:bottom w:val="nil"/>
          <w:right w:val="nil"/>
          <w:between w:val="nil"/>
        </w:pBdr>
        <w:ind w:left="720"/>
        <w:rPr>
          <w:rFonts w:cs="Arial"/>
          <w:sz w:val="20"/>
          <w:szCs w:val="20"/>
        </w:rPr>
      </w:pPr>
    </w:p>
    <w:p w14:paraId="0FFD022E" w14:textId="2EC8188D" w:rsidR="009D33A2" w:rsidRPr="00BC07F9" w:rsidRDefault="00FC6919" w:rsidP="00BC07F9">
      <w:pPr>
        <w:pStyle w:val="ListParagraph"/>
        <w:numPr>
          <w:ilvl w:val="0"/>
          <w:numId w:val="104"/>
        </w:numPr>
        <w:pBdr>
          <w:top w:val="nil"/>
          <w:left w:val="nil"/>
          <w:bottom w:val="nil"/>
          <w:right w:val="nil"/>
          <w:between w:val="nil"/>
        </w:pBdr>
        <w:spacing w:after="0"/>
        <w:rPr>
          <w:rFonts w:cs="Arial"/>
          <w:sz w:val="20"/>
          <w:szCs w:val="20"/>
        </w:rPr>
      </w:pPr>
      <w:r w:rsidRPr="00BC07F9">
        <w:rPr>
          <w:rFonts w:cs="Arial"/>
          <w:sz w:val="20"/>
          <w:szCs w:val="20"/>
        </w:rPr>
        <w:t>[22:17</w:t>
      </w:r>
      <w:r w:rsidR="00D64C5F" w:rsidRPr="00BC07F9">
        <w:rPr>
          <w:rFonts w:cs="Arial"/>
          <w:sz w:val="20"/>
          <w:szCs w:val="20"/>
        </w:rPr>
        <w:t xml:space="preserve">]   </w:t>
      </w:r>
      <w:r w:rsidR="00D97C21" w:rsidRPr="00BC07F9">
        <w:rPr>
          <w:rFonts w:cs="Arial"/>
          <w:sz w:val="20"/>
          <w:szCs w:val="20"/>
        </w:rPr>
        <w:t xml:space="preserve">Why was Yahweh angry? </w:t>
      </w:r>
    </w:p>
    <w:p w14:paraId="0FFD022F" w14:textId="653E4A68" w:rsidR="009D33A2" w:rsidRPr="00B559B5" w:rsidRDefault="00BC07F9">
      <w:pPr>
        <w:pBdr>
          <w:top w:val="nil"/>
          <w:left w:val="nil"/>
          <w:bottom w:val="nil"/>
          <w:right w:val="nil"/>
          <w:between w:val="nil"/>
        </w:pBdr>
        <w:ind w:left="720"/>
        <w:rPr>
          <w:rFonts w:cs="Arial"/>
          <w:sz w:val="20"/>
          <w:szCs w:val="20"/>
        </w:rPr>
      </w:pPr>
      <w:r>
        <w:rPr>
          <w:rFonts w:cs="Arial"/>
          <w:sz w:val="20"/>
          <w:szCs w:val="20"/>
        </w:rPr>
        <w:t>Yahweh was angry b</w:t>
      </w:r>
      <w:r w:rsidR="00D97C21" w:rsidRPr="00B559B5">
        <w:rPr>
          <w:rFonts w:cs="Arial"/>
          <w:sz w:val="20"/>
          <w:szCs w:val="20"/>
        </w:rPr>
        <w:t>ecause the people had abandoned him and burned incense to other gods.</w:t>
      </w:r>
    </w:p>
    <w:p w14:paraId="0FFD0230" w14:textId="77777777" w:rsidR="009D33A2" w:rsidRPr="00B559B5" w:rsidRDefault="009D33A2">
      <w:pPr>
        <w:pBdr>
          <w:top w:val="nil"/>
          <w:left w:val="nil"/>
          <w:bottom w:val="nil"/>
          <w:right w:val="nil"/>
          <w:between w:val="nil"/>
        </w:pBdr>
        <w:ind w:left="720"/>
        <w:rPr>
          <w:rFonts w:cs="Arial"/>
          <w:sz w:val="20"/>
          <w:szCs w:val="20"/>
        </w:rPr>
      </w:pPr>
    </w:p>
    <w:p w14:paraId="0FFD0231" w14:textId="33D1EA23" w:rsidR="009D33A2" w:rsidRPr="00B559B5" w:rsidRDefault="00D97C21">
      <w:pPr>
        <w:numPr>
          <w:ilvl w:val="0"/>
          <w:numId w:val="104"/>
        </w:numPr>
        <w:pBdr>
          <w:top w:val="nil"/>
          <w:left w:val="nil"/>
          <w:bottom w:val="nil"/>
          <w:right w:val="nil"/>
          <w:between w:val="nil"/>
        </w:pBdr>
        <w:spacing w:after="0"/>
        <w:rPr>
          <w:rFonts w:cs="Arial"/>
          <w:sz w:val="20"/>
          <w:szCs w:val="20"/>
        </w:rPr>
      </w:pPr>
      <w:r w:rsidRPr="00B559B5">
        <w:rPr>
          <w:rFonts w:cs="Arial"/>
          <w:sz w:val="20"/>
          <w:szCs w:val="20"/>
        </w:rPr>
        <w:t xml:space="preserve"> </w:t>
      </w:r>
      <w:r w:rsidR="00FC6919" w:rsidRPr="00B559B5">
        <w:rPr>
          <w:rFonts w:cs="Arial"/>
          <w:sz w:val="20"/>
          <w:szCs w:val="20"/>
        </w:rPr>
        <w:t>[22:18-19</w:t>
      </w:r>
      <w:r w:rsidR="00D64C5F">
        <w:rPr>
          <w:rFonts w:cs="Arial"/>
          <w:sz w:val="20"/>
          <w:szCs w:val="20"/>
        </w:rPr>
        <w:t xml:space="preserve">]   </w:t>
      </w:r>
      <w:r w:rsidRPr="00B559B5">
        <w:rPr>
          <w:rFonts w:cs="Arial"/>
          <w:sz w:val="20"/>
          <w:szCs w:val="20"/>
        </w:rPr>
        <w:t xml:space="preserve">What </w:t>
      </w:r>
      <w:r w:rsidR="004C554A">
        <w:rPr>
          <w:rFonts w:cs="Arial"/>
          <w:sz w:val="20"/>
          <w:szCs w:val="20"/>
        </w:rPr>
        <w:t xml:space="preserve">did Huldah say that </w:t>
      </w:r>
      <w:r w:rsidRPr="00B559B5">
        <w:rPr>
          <w:rFonts w:cs="Arial"/>
          <w:sz w:val="20"/>
          <w:szCs w:val="20"/>
        </w:rPr>
        <w:t xml:space="preserve">the men </w:t>
      </w:r>
      <w:r w:rsidR="004C554A">
        <w:rPr>
          <w:rFonts w:cs="Arial"/>
          <w:sz w:val="20"/>
          <w:szCs w:val="20"/>
        </w:rPr>
        <w:t>should</w:t>
      </w:r>
      <w:r w:rsidRPr="00B559B5">
        <w:rPr>
          <w:rFonts w:cs="Arial"/>
          <w:sz w:val="20"/>
          <w:szCs w:val="20"/>
        </w:rPr>
        <w:t xml:space="preserve"> tell the king of Judah? </w:t>
      </w:r>
    </w:p>
    <w:p w14:paraId="0FFD0232" w14:textId="2D185F8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Because the king had a tender heart, had humbled himself, had torn his clothes</w:t>
      </w:r>
      <w:r w:rsidR="004415BE">
        <w:rPr>
          <w:rFonts w:cs="Arial"/>
          <w:sz w:val="20"/>
          <w:szCs w:val="20"/>
        </w:rPr>
        <w:t>,</w:t>
      </w:r>
      <w:r w:rsidRPr="00B559B5">
        <w:rPr>
          <w:rFonts w:cs="Arial"/>
          <w:sz w:val="20"/>
          <w:szCs w:val="20"/>
        </w:rPr>
        <w:t xml:space="preserve"> and </w:t>
      </w:r>
      <w:r w:rsidR="004415BE">
        <w:rPr>
          <w:rFonts w:cs="Arial"/>
          <w:sz w:val="20"/>
          <w:szCs w:val="20"/>
        </w:rPr>
        <w:t xml:space="preserve">had </w:t>
      </w:r>
      <w:r w:rsidRPr="00B559B5">
        <w:rPr>
          <w:rFonts w:cs="Arial"/>
          <w:sz w:val="20"/>
          <w:szCs w:val="20"/>
        </w:rPr>
        <w:t>wept before Yahweh, Yahweh had listened to him.</w:t>
      </w:r>
    </w:p>
    <w:p w14:paraId="0FFD0239" w14:textId="77777777" w:rsidR="009D33A2" w:rsidRPr="00B559B5" w:rsidRDefault="009D33A2">
      <w:pPr>
        <w:pBdr>
          <w:top w:val="nil"/>
          <w:left w:val="nil"/>
          <w:bottom w:val="nil"/>
          <w:right w:val="nil"/>
          <w:between w:val="nil"/>
        </w:pBdr>
        <w:ind w:left="720"/>
        <w:rPr>
          <w:rFonts w:cs="Arial"/>
          <w:sz w:val="20"/>
          <w:szCs w:val="20"/>
        </w:rPr>
      </w:pPr>
    </w:p>
    <w:p w14:paraId="0FFD023A" w14:textId="6275660E" w:rsidR="009D33A2" w:rsidRPr="00B559B5" w:rsidRDefault="00FC6919">
      <w:pPr>
        <w:numPr>
          <w:ilvl w:val="0"/>
          <w:numId w:val="104"/>
        </w:numPr>
        <w:spacing w:after="0"/>
        <w:rPr>
          <w:rFonts w:cs="Arial"/>
          <w:sz w:val="20"/>
          <w:szCs w:val="20"/>
        </w:rPr>
      </w:pPr>
      <w:r w:rsidRPr="00B559B5">
        <w:rPr>
          <w:rFonts w:cs="Arial"/>
          <w:sz w:val="20"/>
          <w:szCs w:val="20"/>
        </w:rPr>
        <w:t>[22:20</w:t>
      </w:r>
      <w:r w:rsidR="00D64C5F">
        <w:rPr>
          <w:rFonts w:cs="Arial"/>
          <w:sz w:val="20"/>
          <w:szCs w:val="20"/>
        </w:rPr>
        <w:t xml:space="preserve">]   </w:t>
      </w:r>
      <w:r w:rsidR="00D97C21" w:rsidRPr="00B559B5">
        <w:rPr>
          <w:rFonts w:cs="Arial"/>
          <w:sz w:val="20"/>
          <w:szCs w:val="20"/>
        </w:rPr>
        <w:t>Why would the king of Judah not see the disaster</w:t>
      </w:r>
      <w:r w:rsidR="004C554A">
        <w:rPr>
          <w:rFonts w:cs="Arial"/>
          <w:sz w:val="20"/>
          <w:szCs w:val="20"/>
        </w:rPr>
        <w:t xml:space="preserve"> that would come</w:t>
      </w:r>
      <w:r w:rsidR="00D97C21" w:rsidRPr="00B559B5">
        <w:rPr>
          <w:rFonts w:cs="Arial"/>
          <w:sz w:val="20"/>
          <w:szCs w:val="20"/>
        </w:rPr>
        <w:t xml:space="preserve">? </w:t>
      </w:r>
    </w:p>
    <w:p w14:paraId="6347B1B3" w14:textId="1E10A6A0" w:rsidR="007929A2" w:rsidRDefault="00D97C21" w:rsidP="00CA77D4">
      <w:pPr>
        <w:ind w:left="720"/>
        <w:rPr>
          <w:rFonts w:cs="Arial"/>
          <w:sz w:val="20"/>
          <w:szCs w:val="20"/>
        </w:rPr>
      </w:pPr>
      <w:r w:rsidRPr="00B559B5">
        <w:rPr>
          <w:rFonts w:cs="Arial"/>
          <w:sz w:val="20"/>
          <w:szCs w:val="20"/>
        </w:rPr>
        <w:t>He would not see it because he would die in peace first. The disaster would come after he died.</w:t>
      </w:r>
    </w:p>
    <w:p w14:paraId="40358588" w14:textId="77777777" w:rsidR="004C554A" w:rsidRDefault="004C554A" w:rsidP="00CA77D4">
      <w:pPr>
        <w:ind w:left="720"/>
        <w:rPr>
          <w:rFonts w:cs="Arial"/>
          <w:sz w:val="20"/>
          <w:szCs w:val="20"/>
        </w:rPr>
      </w:pPr>
    </w:p>
    <w:p w14:paraId="0CAB43DD" w14:textId="7EB7E2AE" w:rsidR="004C554A" w:rsidRDefault="004C554A" w:rsidP="004C554A">
      <w:pPr>
        <w:pStyle w:val="ListParagraph"/>
        <w:numPr>
          <w:ilvl w:val="0"/>
          <w:numId w:val="104"/>
        </w:numPr>
        <w:rPr>
          <w:rFonts w:cs="Arial"/>
          <w:sz w:val="20"/>
          <w:szCs w:val="20"/>
        </w:rPr>
      </w:pPr>
      <w:r>
        <w:rPr>
          <w:rFonts w:cs="Arial"/>
          <w:sz w:val="20"/>
          <w:szCs w:val="20"/>
        </w:rPr>
        <w:t xml:space="preserve">[22:20]   What did the men do </w:t>
      </w:r>
      <w:r w:rsidR="00F62415">
        <w:rPr>
          <w:rFonts w:cs="Arial"/>
          <w:sz w:val="20"/>
          <w:szCs w:val="20"/>
        </w:rPr>
        <w:t>after</w:t>
      </w:r>
      <w:r>
        <w:rPr>
          <w:rFonts w:cs="Arial"/>
          <w:sz w:val="20"/>
          <w:szCs w:val="20"/>
        </w:rPr>
        <w:t xml:space="preserve"> Huldah finished speaking to them?</w:t>
      </w:r>
    </w:p>
    <w:p w14:paraId="7E04C89E" w14:textId="760D4229" w:rsidR="004C554A" w:rsidRPr="004C554A" w:rsidRDefault="004C554A" w:rsidP="004C554A">
      <w:pPr>
        <w:pStyle w:val="ListParagraph"/>
        <w:rPr>
          <w:rFonts w:cs="Arial"/>
          <w:sz w:val="20"/>
          <w:szCs w:val="20"/>
        </w:rPr>
      </w:pPr>
      <w:r>
        <w:rPr>
          <w:rFonts w:cs="Arial"/>
          <w:sz w:val="20"/>
          <w:szCs w:val="20"/>
        </w:rPr>
        <w:t xml:space="preserve">They brought back </w:t>
      </w:r>
      <w:r w:rsidR="00AA025D">
        <w:rPr>
          <w:rFonts w:cs="Arial"/>
          <w:sz w:val="20"/>
          <w:szCs w:val="20"/>
        </w:rPr>
        <w:t>what she said</w:t>
      </w:r>
      <w:r>
        <w:rPr>
          <w:rFonts w:cs="Arial"/>
          <w:sz w:val="20"/>
          <w:szCs w:val="20"/>
        </w:rPr>
        <w:t xml:space="preserve"> to the king.</w:t>
      </w:r>
    </w:p>
    <w:p w14:paraId="0FFD023C" w14:textId="77777777" w:rsidR="009D33A2" w:rsidRPr="00567D5F" w:rsidRDefault="00D97C21" w:rsidP="00F32DFA">
      <w:pPr>
        <w:pStyle w:val="CommentSection"/>
      </w:pPr>
      <w:r w:rsidRPr="00B559B5">
        <w:t>Comment Section:</w:t>
      </w:r>
      <w:r w:rsidRPr="00567D5F">
        <w:t xml:space="preserve"> </w:t>
      </w:r>
    </w:p>
    <w:p w14:paraId="0FFD023F" w14:textId="77777777" w:rsidR="009D33A2" w:rsidRPr="00B559B5" w:rsidRDefault="00D97C21">
      <w:pPr>
        <w:rPr>
          <w:rFonts w:cs="Arial"/>
          <w:b/>
          <w:sz w:val="44"/>
          <w:szCs w:val="44"/>
        </w:rPr>
      </w:pPr>
      <w:bookmarkStart w:id="76" w:name="_heading=h.4cmhg48" w:colFirst="0" w:colLast="0"/>
      <w:bookmarkEnd w:id="76"/>
      <w:r w:rsidRPr="00567D5F">
        <w:rPr>
          <w:rFonts w:cs="Arial"/>
          <w:sz w:val="20"/>
        </w:rPr>
        <w:br w:type="page"/>
      </w:r>
    </w:p>
    <w:p w14:paraId="0FFD0240" w14:textId="4109D30D" w:rsidR="009D33A2" w:rsidRPr="007929A2" w:rsidRDefault="00D97C21" w:rsidP="008508BC">
      <w:pPr>
        <w:pStyle w:val="Heading1"/>
        <w:rPr>
          <w:rStyle w:val="Heading2Char"/>
        </w:rPr>
      </w:pPr>
      <w:bookmarkStart w:id="77" w:name="_Toc203574586"/>
      <w:r w:rsidRPr="00B559B5">
        <w:lastRenderedPageBreak/>
        <w:t>1 Chronicles 10:1-10</w:t>
      </w:r>
      <w:r w:rsidR="007929A2">
        <w:t xml:space="preserve"> </w:t>
      </w:r>
      <w:r w:rsidR="007929A2">
        <w:tab/>
      </w:r>
      <w:r w:rsidRPr="007929A2">
        <w:rPr>
          <w:rStyle w:val="Heading2Char"/>
        </w:rPr>
        <w:t>The death of King Saul</w:t>
      </w:r>
      <w:bookmarkEnd w:id="77"/>
    </w:p>
    <w:p w14:paraId="0FFD0242" w14:textId="40CDEB57" w:rsidR="009D33A2" w:rsidRPr="00CA77D4" w:rsidRDefault="00D97C21" w:rsidP="00CA77D4">
      <w:pPr>
        <w:pStyle w:val="Background"/>
      </w:pPr>
      <w:r w:rsidRPr="00B559B5">
        <w:rPr>
          <w:b/>
        </w:rPr>
        <w:t>Background</w:t>
      </w:r>
      <w:r w:rsidRPr="00B559B5">
        <w:t xml:space="preserve">: The books of Chronicles and the books of Kings tell much of the same history, but they are not exactly the same. The writers of Chronicles wrote mostly about the kings of Judah who were faithful to Yahweh and his covenant. The writers wanted to encourage the Jews and their leaders to obey the law and to honor God’s covenant with them. </w:t>
      </w:r>
    </w:p>
    <w:p w14:paraId="7B78D43D" w14:textId="77777777" w:rsidR="00B669DB" w:rsidRPr="00170DC8" w:rsidRDefault="00B669DB" w:rsidP="00B669DB">
      <w:pPr>
        <w:pStyle w:val="Background"/>
        <w:rPr>
          <w:b/>
          <w:bCs w:val="0"/>
          <w:i/>
          <w:iCs/>
        </w:rPr>
      </w:pPr>
      <w:r w:rsidRPr="00170DC8">
        <w:rPr>
          <w:b/>
          <w:bCs w:val="0"/>
          <w:i/>
          <w:iCs/>
        </w:rPr>
        <w:t>Read the passage.</w:t>
      </w:r>
    </w:p>
    <w:p w14:paraId="0FFD0243" w14:textId="77777777" w:rsidR="009D33A2" w:rsidRPr="00B559B5" w:rsidRDefault="00D97C21" w:rsidP="00F94597">
      <w:pPr>
        <w:pStyle w:val="Part1"/>
      </w:pPr>
      <w:r w:rsidRPr="00B559B5">
        <w:t>Part 1</w:t>
      </w:r>
    </w:p>
    <w:p w14:paraId="0FFD0244" w14:textId="77777777" w:rsidR="009D33A2" w:rsidRPr="00B559B5" w:rsidRDefault="00D97C21" w:rsidP="00CA77D4">
      <w:pPr>
        <w:pStyle w:val="Answerortell"/>
        <w:rPr>
          <w:b/>
          <w:sz w:val="32"/>
          <w:szCs w:val="32"/>
        </w:rPr>
      </w:pPr>
      <w:r w:rsidRPr="00B559B5">
        <w:t>Tell in your own words what you just read in these verses.</w:t>
      </w:r>
    </w:p>
    <w:p w14:paraId="0E163C17" w14:textId="71BB19CF" w:rsidR="00EC7F54" w:rsidRDefault="00D97C21" w:rsidP="00CA77D4">
      <w:pPr>
        <w:pStyle w:val="Checklist2"/>
      </w:pPr>
      <w:r w:rsidRPr="00B559B5">
        <w:t xml:space="preserve">The Philistines fought against </w:t>
      </w:r>
      <w:r w:rsidR="00080251">
        <w:t xml:space="preserve">the men of </w:t>
      </w:r>
      <w:r w:rsidRPr="00B559B5">
        <w:t>Israel</w:t>
      </w:r>
      <w:r w:rsidR="00EC7F54">
        <w:t xml:space="preserve"> and killed them on Mount Gilboa. </w:t>
      </w:r>
      <w:r w:rsidR="006B0F19">
        <w:t>[10:1]</w:t>
      </w:r>
    </w:p>
    <w:p w14:paraId="03367EC1" w14:textId="0BF451D6" w:rsidR="00C867C3" w:rsidRDefault="00C867C3" w:rsidP="00CA77D4">
      <w:pPr>
        <w:pStyle w:val="Checklist2"/>
      </w:pPr>
      <w:r>
        <w:t xml:space="preserve">The Philistines </w:t>
      </w:r>
      <w:r w:rsidR="006B0F19">
        <w:t>pursued and killed Saul’s three sons. [10:2, 6]</w:t>
      </w:r>
    </w:p>
    <w:p w14:paraId="0FFD0245" w14:textId="5BA67B16" w:rsidR="009D33A2" w:rsidRDefault="006B0F19" w:rsidP="00CA77D4">
      <w:pPr>
        <w:pStyle w:val="Checklist2"/>
      </w:pPr>
      <w:r>
        <w:t>The Philistines pursued Saul, and their archers wounded him. [10:2-3</w:t>
      </w:r>
      <w:r w:rsidR="00D97C21" w:rsidRPr="00B559B5">
        <w:t>]</w:t>
      </w:r>
    </w:p>
    <w:p w14:paraId="00D837EA" w14:textId="29681071" w:rsidR="006B0F19" w:rsidRDefault="006B0F19" w:rsidP="00CA77D4">
      <w:pPr>
        <w:pStyle w:val="Checklist2"/>
      </w:pPr>
      <w:r>
        <w:t>Saul wanted his armor</w:t>
      </w:r>
      <w:r w:rsidR="00A15C03">
        <w:t xml:space="preserve"> </w:t>
      </w:r>
      <w:r>
        <w:t>bearer to kill him before the Philistines found him. When his armor-bearer refused, Saul fell on his own sword. [10:4, 6]</w:t>
      </w:r>
    </w:p>
    <w:p w14:paraId="11FBA69E" w14:textId="2210AFBC" w:rsidR="006B0F19" w:rsidRPr="00B559B5" w:rsidRDefault="006B0F19" w:rsidP="00CA77D4">
      <w:pPr>
        <w:pStyle w:val="Checklist2"/>
      </w:pPr>
      <w:r>
        <w:t>When Saul’s armor</w:t>
      </w:r>
      <w:r w:rsidR="00A15C03">
        <w:t xml:space="preserve"> </w:t>
      </w:r>
      <w:r>
        <w:t>bearer saw</w:t>
      </w:r>
      <w:r w:rsidR="00A15C03">
        <w:t xml:space="preserve"> that</w:t>
      </w:r>
      <w:r>
        <w:t xml:space="preserve"> Saul was dead, he too fell on his own sword and died. [10:5]</w:t>
      </w:r>
    </w:p>
    <w:p w14:paraId="0FFD0246" w14:textId="33E86C97" w:rsidR="009D33A2" w:rsidRPr="00B559B5" w:rsidRDefault="00D97C21" w:rsidP="00CA77D4">
      <w:pPr>
        <w:pStyle w:val="Checklist2"/>
      </w:pPr>
      <w:r w:rsidRPr="00B559B5">
        <w:t>The men of Israel abandoned their cities in the region</w:t>
      </w:r>
      <w:r w:rsidR="00A15C03">
        <w:t>,</w:t>
      </w:r>
      <w:r w:rsidRPr="00B559B5">
        <w:t xml:space="preserve"> and the Philistines came and lived in them. [10:7]</w:t>
      </w:r>
    </w:p>
    <w:p w14:paraId="0B54CA52" w14:textId="77777777" w:rsidR="00012265" w:rsidRDefault="00012265" w:rsidP="00CA77D4">
      <w:pPr>
        <w:pStyle w:val="Checklist2"/>
      </w:pPr>
      <w:r>
        <w:t>T</w:t>
      </w:r>
      <w:r w:rsidR="00D97C21" w:rsidRPr="00B559B5">
        <w:t>he Philistines found the bodies of Saul and his sons</w:t>
      </w:r>
      <w:r>
        <w:t>. [10:8]</w:t>
      </w:r>
      <w:r w:rsidR="00D97C21" w:rsidRPr="00B559B5">
        <w:t xml:space="preserve"> </w:t>
      </w:r>
    </w:p>
    <w:p w14:paraId="0FFD0248" w14:textId="5C336E5F" w:rsidR="009D33A2" w:rsidRPr="00CA77D4" w:rsidRDefault="00012265" w:rsidP="00CA77D4">
      <w:pPr>
        <w:pStyle w:val="Checklist2"/>
      </w:pPr>
      <w:r>
        <w:t>T</w:t>
      </w:r>
      <w:r w:rsidR="00D97C21" w:rsidRPr="00B559B5">
        <w:t xml:space="preserve">hey put </w:t>
      </w:r>
      <w:r w:rsidR="00080251">
        <w:t>Saul’s</w:t>
      </w:r>
      <w:r w:rsidR="00D97C21" w:rsidRPr="00B559B5">
        <w:t xml:space="preserve"> armor in the temple of their gods</w:t>
      </w:r>
      <w:r w:rsidR="00080251">
        <w:t>,</w:t>
      </w:r>
      <w:r w:rsidR="00D97C21" w:rsidRPr="00B559B5">
        <w:t xml:space="preserve"> and they fastened Saul’s skull to the temple of Dagon. [10:</w:t>
      </w:r>
      <w:r>
        <w:t>9</w:t>
      </w:r>
      <w:r w:rsidR="00D97C21" w:rsidRPr="00B559B5">
        <w:t>-1</w:t>
      </w:r>
      <w:r w:rsidR="00A15C03">
        <w:t>0</w:t>
      </w:r>
      <w:r w:rsidR="00D97C21" w:rsidRPr="00B559B5">
        <w:t>]</w:t>
      </w:r>
    </w:p>
    <w:p w14:paraId="0FFD0249" w14:textId="77777777" w:rsidR="009D33A2" w:rsidRPr="00B559B5" w:rsidRDefault="00D97C21" w:rsidP="00F94597">
      <w:pPr>
        <w:pStyle w:val="Part2"/>
      </w:pPr>
      <w:r w:rsidRPr="00B559B5">
        <w:t>Part 2</w:t>
      </w:r>
    </w:p>
    <w:p w14:paraId="0FFD024A" w14:textId="77777777" w:rsidR="009D33A2" w:rsidRPr="00B559B5" w:rsidRDefault="00D97C21" w:rsidP="00CA77D4">
      <w:pPr>
        <w:pStyle w:val="Answerortell"/>
      </w:pPr>
      <w:r w:rsidRPr="00B559B5">
        <w:t>Answer the following questions.</w:t>
      </w:r>
    </w:p>
    <w:p w14:paraId="0FFD024B" w14:textId="1BD87D46" w:rsidR="009D33A2" w:rsidRPr="00B559B5" w:rsidRDefault="00FC6919">
      <w:pPr>
        <w:numPr>
          <w:ilvl w:val="0"/>
          <w:numId w:val="94"/>
        </w:numPr>
        <w:spacing w:before="200" w:after="0"/>
        <w:rPr>
          <w:rFonts w:cs="Arial"/>
          <w:sz w:val="20"/>
          <w:szCs w:val="20"/>
        </w:rPr>
      </w:pPr>
      <w:r w:rsidRPr="00B559B5">
        <w:rPr>
          <w:rFonts w:cs="Arial"/>
          <w:sz w:val="20"/>
          <w:szCs w:val="20"/>
        </w:rPr>
        <w:t>[10:1</w:t>
      </w:r>
      <w:r w:rsidR="00D64C5F">
        <w:rPr>
          <w:rFonts w:cs="Arial"/>
          <w:sz w:val="20"/>
          <w:szCs w:val="20"/>
        </w:rPr>
        <w:t xml:space="preserve">]   </w:t>
      </w:r>
      <w:r w:rsidR="00D97C21" w:rsidRPr="00B559B5">
        <w:rPr>
          <w:rFonts w:cs="Arial"/>
          <w:sz w:val="20"/>
          <w:szCs w:val="20"/>
        </w:rPr>
        <w:t xml:space="preserve">What happened when the Philistines fought against Israel? </w:t>
      </w:r>
    </w:p>
    <w:p w14:paraId="0FFD024C" w14:textId="617C20FC" w:rsidR="009D33A2" w:rsidRPr="00B559B5" w:rsidRDefault="00EC7F54">
      <w:pPr>
        <w:ind w:left="720"/>
        <w:rPr>
          <w:rFonts w:cs="Arial"/>
          <w:sz w:val="20"/>
          <w:szCs w:val="20"/>
        </w:rPr>
      </w:pPr>
      <w:r>
        <w:rPr>
          <w:rFonts w:cs="Arial"/>
          <w:sz w:val="20"/>
          <w:szCs w:val="20"/>
        </w:rPr>
        <w:t>The men</w:t>
      </w:r>
      <w:r w:rsidR="00D97C21" w:rsidRPr="00B559B5">
        <w:rPr>
          <w:rFonts w:cs="Arial"/>
          <w:sz w:val="20"/>
          <w:szCs w:val="20"/>
        </w:rPr>
        <w:t xml:space="preserve"> of Israel fled from before the Philistines and </w:t>
      </w:r>
      <w:r w:rsidR="00080251">
        <w:rPr>
          <w:rFonts w:cs="Arial"/>
          <w:sz w:val="20"/>
          <w:szCs w:val="20"/>
        </w:rPr>
        <w:t>were killed</w:t>
      </w:r>
      <w:r w:rsidR="00D97C21" w:rsidRPr="00B559B5">
        <w:rPr>
          <w:rFonts w:cs="Arial"/>
          <w:sz w:val="20"/>
          <w:szCs w:val="20"/>
        </w:rPr>
        <w:t xml:space="preserve"> on Mount Gilboa.</w:t>
      </w:r>
    </w:p>
    <w:p w14:paraId="0FFD024D" w14:textId="77777777" w:rsidR="009D33A2" w:rsidRPr="00B559B5" w:rsidRDefault="009D33A2">
      <w:pPr>
        <w:ind w:left="720"/>
        <w:rPr>
          <w:rFonts w:cs="Arial"/>
          <w:sz w:val="20"/>
          <w:szCs w:val="20"/>
        </w:rPr>
      </w:pPr>
    </w:p>
    <w:p w14:paraId="0FFD024E" w14:textId="3C3554D4" w:rsidR="009D33A2" w:rsidRPr="00B559B5" w:rsidRDefault="00FC6919">
      <w:pPr>
        <w:numPr>
          <w:ilvl w:val="0"/>
          <w:numId w:val="94"/>
        </w:numPr>
        <w:spacing w:after="0"/>
        <w:rPr>
          <w:rFonts w:cs="Arial"/>
          <w:sz w:val="20"/>
          <w:szCs w:val="20"/>
        </w:rPr>
      </w:pPr>
      <w:r w:rsidRPr="00B559B5">
        <w:rPr>
          <w:rFonts w:cs="Arial"/>
          <w:sz w:val="20"/>
          <w:szCs w:val="20"/>
        </w:rPr>
        <w:t>[10:2</w:t>
      </w:r>
      <w:r w:rsidR="00D64C5F">
        <w:rPr>
          <w:rFonts w:cs="Arial"/>
          <w:sz w:val="20"/>
          <w:szCs w:val="20"/>
        </w:rPr>
        <w:t xml:space="preserve">]   </w:t>
      </w:r>
      <w:r w:rsidR="00D97C21" w:rsidRPr="00B559B5">
        <w:rPr>
          <w:rFonts w:cs="Arial"/>
          <w:sz w:val="20"/>
          <w:szCs w:val="20"/>
        </w:rPr>
        <w:t xml:space="preserve">What happened to </w:t>
      </w:r>
      <w:r w:rsidR="00BC4A9A">
        <w:rPr>
          <w:rFonts w:cs="Arial"/>
          <w:sz w:val="20"/>
          <w:szCs w:val="20"/>
        </w:rPr>
        <w:t xml:space="preserve">Jonathan, Abinadab, and Malki-Shua, the </w:t>
      </w:r>
      <w:r w:rsidR="00D97C21" w:rsidRPr="00B559B5">
        <w:rPr>
          <w:rFonts w:cs="Arial"/>
          <w:sz w:val="20"/>
          <w:szCs w:val="20"/>
        </w:rPr>
        <w:t xml:space="preserve">sons of Saul? </w:t>
      </w:r>
    </w:p>
    <w:p w14:paraId="0FFD024F" w14:textId="0E4F0BBA" w:rsidR="009D33A2" w:rsidRPr="00B559B5" w:rsidRDefault="00D97C21">
      <w:pPr>
        <w:ind w:left="720"/>
        <w:rPr>
          <w:rFonts w:cs="Arial"/>
          <w:sz w:val="20"/>
          <w:szCs w:val="20"/>
        </w:rPr>
      </w:pPr>
      <w:r w:rsidRPr="00B559B5">
        <w:rPr>
          <w:rFonts w:cs="Arial"/>
          <w:sz w:val="20"/>
          <w:szCs w:val="20"/>
        </w:rPr>
        <w:t>The Philistines pursued the</w:t>
      </w:r>
      <w:r w:rsidR="00080251">
        <w:rPr>
          <w:rFonts w:cs="Arial"/>
          <w:sz w:val="20"/>
          <w:szCs w:val="20"/>
        </w:rPr>
        <w:t>se</w:t>
      </w:r>
      <w:r w:rsidRPr="00B559B5">
        <w:rPr>
          <w:rFonts w:cs="Arial"/>
          <w:sz w:val="20"/>
          <w:szCs w:val="20"/>
        </w:rPr>
        <w:t xml:space="preserve"> sons of Saul and killed them.</w:t>
      </w:r>
    </w:p>
    <w:p w14:paraId="0FFD0250" w14:textId="77777777" w:rsidR="009D33A2" w:rsidRPr="00B559B5" w:rsidRDefault="009D33A2">
      <w:pPr>
        <w:pBdr>
          <w:top w:val="nil"/>
          <w:left w:val="nil"/>
          <w:bottom w:val="nil"/>
          <w:right w:val="nil"/>
          <w:between w:val="nil"/>
        </w:pBdr>
        <w:ind w:left="720"/>
        <w:rPr>
          <w:rFonts w:cs="Arial"/>
          <w:sz w:val="20"/>
          <w:szCs w:val="20"/>
        </w:rPr>
      </w:pPr>
    </w:p>
    <w:p w14:paraId="0FFD0251" w14:textId="2A19361C" w:rsidR="009D33A2" w:rsidRPr="00B559B5" w:rsidRDefault="00FC6919">
      <w:pPr>
        <w:numPr>
          <w:ilvl w:val="0"/>
          <w:numId w:val="94"/>
        </w:numPr>
        <w:pBdr>
          <w:top w:val="nil"/>
          <w:left w:val="nil"/>
          <w:bottom w:val="nil"/>
          <w:right w:val="nil"/>
          <w:between w:val="nil"/>
        </w:pBdr>
        <w:spacing w:after="0"/>
        <w:rPr>
          <w:rFonts w:cs="Arial"/>
          <w:sz w:val="20"/>
          <w:szCs w:val="20"/>
        </w:rPr>
      </w:pPr>
      <w:r w:rsidRPr="00B559B5">
        <w:rPr>
          <w:rFonts w:cs="Arial"/>
          <w:sz w:val="20"/>
          <w:szCs w:val="20"/>
        </w:rPr>
        <w:t>[10:3</w:t>
      </w:r>
      <w:r w:rsidR="00D64C5F">
        <w:rPr>
          <w:rFonts w:cs="Arial"/>
          <w:sz w:val="20"/>
          <w:szCs w:val="20"/>
        </w:rPr>
        <w:t xml:space="preserve">]   </w:t>
      </w:r>
      <w:r w:rsidR="00D97C21" w:rsidRPr="00B559B5">
        <w:rPr>
          <w:rFonts w:cs="Arial"/>
          <w:sz w:val="20"/>
          <w:szCs w:val="20"/>
        </w:rPr>
        <w:t>What happened to Saul</w:t>
      </w:r>
      <w:r w:rsidR="00BC4A9A">
        <w:rPr>
          <w:rFonts w:cs="Arial"/>
          <w:sz w:val="20"/>
          <w:szCs w:val="20"/>
        </w:rPr>
        <w:t xml:space="preserve"> as the battle continued</w:t>
      </w:r>
      <w:r w:rsidR="00D97C21" w:rsidRPr="00B559B5">
        <w:rPr>
          <w:rFonts w:cs="Arial"/>
          <w:sz w:val="20"/>
          <w:szCs w:val="20"/>
        </w:rPr>
        <w:t xml:space="preserve">? </w:t>
      </w:r>
    </w:p>
    <w:p w14:paraId="0FFD025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archers overtook Saul and wounded him.</w:t>
      </w:r>
    </w:p>
    <w:p w14:paraId="0FFD0253" w14:textId="77777777" w:rsidR="009D33A2" w:rsidRPr="00B559B5" w:rsidRDefault="009D33A2">
      <w:pPr>
        <w:pBdr>
          <w:top w:val="nil"/>
          <w:left w:val="nil"/>
          <w:bottom w:val="nil"/>
          <w:right w:val="nil"/>
          <w:between w:val="nil"/>
        </w:pBdr>
        <w:ind w:left="720"/>
        <w:rPr>
          <w:rFonts w:cs="Arial"/>
          <w:sz w:val="20"/>
          <w:szCs w:val="20"/>
        </w:rPr>
      </w:pPr>
    </w:p>
    <w:p w14:paraId="0FFD0254" w14:textId="60A4C890" w:rsidR="009D33A2" w:rsidRPr="00B559B5" w:rsidRDefault="00FC6919">
      <w:pPr>
        <w:numPr>
          <w:ilvl w:val="0"/>
          <w:numId w:val="94"/>
        </w:numPr>
        <w:pBdr>
          <w:top w:val="nil"/>
          <w:left w:val="nil"/>
          <w:bottom w:val="nil"/>
          <w:right w:val="nil"/>
          <w:between w:val="nil"/>
        </w:pBdr>
        <w:spacing w:after="0"/>
        <w:rPr>
          <w:rFonts w:cs="Arial"/>
          <w:sz w:val="20"/>
          <w:szCs w:val="20"/>
        </w:rPr>
      </w:pPr>
      <w:r w:rsidRPr="00B559B5">
        <w:rPr>
          <w:rFonts w:cs="Arial"/>
          <w:sz w:val="20"/>
          <w:szCs w:val="20"/>
        </w:rPr>
        <w:t>[10:4</w:t>
      </w:r>
      <w:r w:rsidR="00D64C5F">
        <w:rPr>
          <w:rFonts w:cs="Arial"/>
          <w:sz w:val="20"/>
          <w:szCs w:val="20"/>
        </w:rPr>
        <w:t xml:space="preserve">]   </w:t>
      </w:r>
      <w:r w:rsidR="00D97C21" w:rsidRPr="00B559B5">
        <w:rPr>
          <w:rFonts w:cs="Arial"/>
          <w:sz w:val="20"/>
          <w:szCs w:val="20"/>
        </w:rPr>
        <w:t>W</w:t>
      </w:r>
      <w:r w:rsidR="00BC4A9A">
        <w:rPr>
          <w:rFonts w:cs="Arial"/>
          <w:sz w:val="20"/>
          <w:szCs w:val="20"/>
        </w:rPr>
        <w:t xml:space="preserve">hat did the wounded Saul do because he </w:t>
      </w:r>
      <w:r w:rsidR="00012265">
        <w:rPr>
          <w:rFonts w:cs="Arial"/>
          <w:sz w:val="20"/>
          <w:szCs w:val="20"/>
        </w:rPr>
        <w:t>was afraid that the</w:t>
      </w:r>
      <w:r w:rsidR="00BC4A9A">
        <w:rPr>
          <w:rFonts w:cs="Arial"/>
          <w:sz w:val="20"/>
          <w:szCs w:val="20"/>
        </w:rPr>
        <w:t xml:space="preserve"> Philistines w</w:t>
      </w:r>
      <w:r w:rsidR="00012265">
        <w:rPr>
          <w:rFonts w:cs="Arial"/>
          <w:sz w:val="20"/>
          <w:szCs w:val="20"/>
        </w:rPr>
        <w:t xml:space="preserve">ho pursued him would </w:t>
      </w:r>
      <w:r w:rsidR="00BC4A9A">
        <w:rPr>
          <w:rFonts w:cs="Arial"/>
          <w:sz w:val="20"/>
          <w:szCs w:val="20"/>
        </w:rPr>
        <w:t>abuse him</w:t>
      </w:r>
      <w:r w:rsidR="00D97C21" w:rsidRPr="00B559B5">
        <w:rPr>
          <w:rFonts w:cs="Arial"/>
          <w:sz w:val="20"/>
          <w:szCs w:val="20"/>
        </w:rPr>
        <w:t xml:space="preserve">? </w:t>
      </w:r>
    </w:p>
    <w:p w14:paraId="0FFD0255" w14:textId="12E883F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Saul </w:t>
      </w:r>
      <w:r w:rsidR="00BC4A9A">
        <w:rPr>
          <w:rFonts w:cs="Arial"/>
          <w:sz w:val="20"/>
          <w:szCs w:val="20"/>
        </w:rPr>
        <w:t xml:space="preserve">told his armor bearer to draw his sword and thrust it through him. </w:t>
      </w:r>
    </w:p>
    <w:p w14:paraId="0FFD0256" w14:textId="77777777" w:rsidR="009D33A2" w:rsidRPr="00B559B5" w:rsidRDefault="009D33A2">
      <w:pPr>
        <w:pBdr>
          <w:top w:val="nil"/>
          <w:left w:val="nil"/>
          <w:bottom w:val="nil"/>
          <w:right w:val="nil"/>
          <w:between w:val="nil"/>
        </w:pBdr>
        <w:ind w:left="720"/>
        <w:rPr>
          <w:rFonts w:cs="Arial"/>
          <w:sz w:val="20"/>
          <w:szCs w:val="20"/>
        </w:rPr>
      </w:pPr>
    </w:p>
    <w:p w14:paraId="0FFD0257" w14:textId="747D7028" w:rsidR="009D33A2" w:rsidRPr="00B559B5" w:rsidRDefault="00FC6919">
      <w:pPr>
        <w:numPr>
          <w:ilvl w:val="0"/>
          <w:numId w:val="94"/>
        </w:numPr>
        <w:pBdr>
          <w:top w:val="nil"/>
          <w:left w:val="nil"/>
          <w:bottom w:val="nil"/>
          <w:right w:val="nil"/>
          <w:between w:val="nil"/>
        </w:pBdr>
        <w:spacing w:after="0"/>
        <w:rPr>
          <w:rFonts w:cs="Arial"/>
          <w:sz w:val="20"/>
          <w:szCs w:val="20"/>
        </w:rPr>
      </w:pPr>
      <w:r w:rsidRPr="00B559B5">
        <w:rPr>
          <w:rFonts w:cs="Arial"/>
          <w:sz w:val="20"/>
          <w:szCs w:val="20"/>
        </w:rPr>
        <w:t>[10:4</w:t>
      </w:r>
      <w:r w:rsidR="00D64C5F">
        <w:rPr>
          <w:rFonts w:cs="Arial"/>
          <w:sz w:val="20"/>
          <w:szCs w:val="20"/>
        </w:rPr>
        <w:t xml:space="preserve">]   </w:t>
      </w:r>
      <w:r w:rsidR="00D97C21" w:rsidRPr="00B559B5">
        <w:rPr>
          <w:rFonts w:cs="Arial"/>
          <w:sz w:val="20"/>
          <w:szCs w:val="20"/>
        </w:rPr>
        <w:t xml:space="preserve">What did Saul do when his armor bearer would not </w:t>
      </w:r>
      <w:r w:rsidR="00A15C03">
        <w:rPr>
          <w:rFonts w:cs="Arial"/>
          <w:sz w:val="20"/>
          <w:szCs w:val="20"/>
        </w:rPr>
        <w:t>kill him</w:t>
      </w:r>
      <w:r w:rsidR="00D97C21" w:rsidRPr="00B559B5">
        <w:rPr>
          <w:rFonts w:cs="Arial"/>
          <w:sz w:val="20"/>
          <w:szCs w:val="20"/>
        </w:rPr>
        <w:t xml:space="preserve">? </w:t>
      </w:r>
    </w:p>
    <w:p w14:paraId="0FFD0258"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Saul took his own sword and fell on it.</w:t>
      </w:r>
    </w:p>
    <w:p w14:paraId="0FFD0259" w14:textId="4BE2BB99" w:rsidR="009D33A2" w:rsidRPr="00F32DFA" w:rsidRDefault="00F32DFA" w:rsidP="00F32DFA">
      <w:pPr>
        <w:pStyle w:val="Continuedline"/>
      </w:pPr>
      <w:r w:rsidRPr="00B559B5">
        <w:lastRenderedPageBreak/>
        <w:t>1 Chronicles 10:1-10 continued</w:t>
      </w:r>
    </w:p>
    <w:p w14:paraId="0FFD025A" w14:textId="692E3427" w:rsidR="009D33A2" w:rsidRPr="00B559B5" w:rsidRDefault="00FC6919">
      <w:pPr>
        <w:numPr>
          <w:ilvl w:val="0"/>
          <w:numId w:val="94"/>
        </w:numPr>
        <w:pBdr>
          <w:top w:val="nil"/>
          <w:left w:val="nil"/>
          <w:bottom w:val="nil"/>
          <w:right w:val="nil"/>
          <w:between w:val="nil"/>
        </w:pBdr>
        <w:spacing w:after="0"/>
        <w:rPr>
          <w:rFonts w:cs="Arial"/>
          <w:sz w:val="20"/>
          <w:szCs w:val="20"/>
        </w:rPr>
      </w:pPr>
      <w:r w:rsidRPr="00B559B5">
        <w:rPr>
          <w:rFonts w:cs="Arial"/>
          <w:sz w:val="20"/>
          <w:szCs w:val="20"/>
        </w:rPr>
        <w:t>[10:5</w:t>
      </w:r>
      <w:r w:rsidR="00D64C5F">
        <w:rPr>
          <w:rFonts w:cs="Arial"/>
          <w:sz w:val="20"/>
          <w:szCs w:val="20"/>
        </w:rPr>
        <w:t xml:space="preserve">]   </w:t>
      </w:r>
      <w:r w:rsidR="00A15C03">
        <w:rPr>
          <w:rFonts w:cs="Arial"/>
          <w:sz w:val="20"/>
          <w:szCs w:val="20"/>
        </w:rPr>
        <w:t>What</w:t>
      </w:r>
      <w:r w:rsidR="00D97C21" w:rsidRPr="00B559B5">
        <w:rPr>
          <w:rFonts w:cs="Arial"/>
          <w:sz w:val="20"/>
          <w:szCs w:val="20"/>
        </w:rPr>
        <w:t xml:space="preserve"> did Saul's armor bearer </w:t>
      </w:r>
      <w:r w:rsidR="00A15C03">
        <w:rPr>
          <w:rFonts w:cs="Arial"/>
          <w:sz w:val="20"/>
          <w:szCs w:val="20"/>
        </w:rPr>
        <w:t>do when he saw that Saul was dead</w:t>
      </w:r>
      <w:r w:rsidR="00D97C21" w:rsidRPr="00B559B5">
        <w:rPr>
          <w:rFonts w:cs="Arial"/>
          <w:sz w:val="20"/>
          <w:szCs w:val="20"/>
        </w:rPr>
        <w:t xml:space="preserve">? </w:t>
      </w:r>
    </w:p>
    <w:p w14:paraId="0FFD025B" w14:textId="387D7271" w:rsidR="009D33A2" w:rsidRDefault="00A15C03">
      <w:pPr>
        <w:pBdr>
          <w:top w:val="nil"/>
          <w:left w:val="nil"/>
          <w:bottom w:val="nil"/>
          <w:right w:val="nil"/>
          <w:between w:val="nil"/>
        </w:pBdr>
        <w:ind w:left="720"/>
        <w:rPr>
          <w:rFonts w:cs="Arial"/>
          <w:sz w:val="20"/>
          <w:szCs w:val="20"/>
        </w:rPr>
      </w:pPr>
      <w:r>
        <w:rPr>
          <w:rFonts w:cs="Arial"/>
          <w:sz w:val="20"/>
          <w:szCs w:val="20"/>
        </w:rPr>
        <w:t>He</w:t>
      </w:r>
      <w:r w:rsidR="00D97C21" w:rsidRPr="00B559B5">
        <w:rPr>
          <w:rFonts w:cs="Arial"/>
          <w:sz w:val="20"/>
          <w:szCs w:val="20"/>
        </w:rPr>
        <w:t xml:space="preserve"> also fell on his sword and died.</w:t>
      </w:r>
    </w:p>
    <w:p w14:paraId="278F7457" w14:textId="77777777" w:rsidR="00F32DFA" w:rsidRPr="00B559B5" w:rsidRDefault="00F32DFA">
      <w:pPr>
        <w:pBdr>
          <w:top w:val="nil"/>
          <w:left w:val="nil"/>
          <w:bottom w:val="nil"/>
          <w:right w:val="nil"/>
          <w:between w:val="nil"/>
        </w:pBdr>
        <w:ind w:left="720"/>
        <w:rPr>
          <w:rFonts w:cs="Arial"/>
          <w:sz w:val="20"/>
          <w:szCs w:val="20"/>
        </w:rPr>
      </w:pPr>
    </w:p>
    <w:p w14:paraId="64D23816" w14:textId="670F8F2C" w:rsidR="00A15C03" w:rsidRDefault="00A15C03">
      <w:pPr>
        <w:numPr>
          <w:ilvl w:val="0"/>
          <w:numId w:val="94"/>
        </w:numPr>
        <w:pBdr>
          <w:top w:val="nil"/>
          <w:left w:val="nil"/>
          <w:bottom w:val="nil"/>
          <w:right w:val="nil"/>
          <w:between w:val="nil"/>
        </w:pBdr>
        <w:spacing w:after="0"/>
        <w:rPr>
          <w:rFonts w:cs="Arial"/>
          <w:sz w:val="20"/>
          <w:szCs w:val="20"/>
        </w:rPr>
      </w:pPr>
      <w:r>
        <w:rPr>
          <w:rFonts w:cs="Arial"/>
          <w:sz w:val="20"/>
          <w:szCs w:val="20"/>
        </w:rPr>
        <w:t>[10:6]   What happened to all</w:t>
      </w:r>
      <w:r w:rsidR="00012265">
        <w:rPr>
          <w:rFonts w:cs="Arial"/>
          <w:sz w:val="20"/>
          <w:szCs w:val="20"/>
        </w:rPr>
        <w:t xml:space="preserve"> those of </w:t>
      </w:r>
      <w:r>
        <w:rPr>
          <w:rFonts w:cs="Arial"/>
          <w:sz w:val="20"/>
          <w:szCs w:val="20"/>
        </w:rPr>
        <w:t>Saul’s house</w:t>
      </w:r>
      <w:r w:rsidR="00012265">
        <w:rPr>
          <w:rFonts w:cs="Arial"/>
          <w:sz w:val="20"/>
          <w:szCs w:val="20"/>
        </w:rPr>
        <w:t>hold who</w:t>
      </w:r>
      <w:r>
        <w:rPr>
          <w:rFonts w:cs="Arial"/>
          <w:sz w:val="20"/>
          <w:szCs w:val="20"/>
        </w:rPr>
        <w:t xml:space="preserve"> were in the battle?</w:t>
      </w:r>
    </w:p>
    <w:p w14:paraId="2EC981E4" w14:textId="7DFC4296" w:rsidR="00A15C03" w:rsidRDefault="00A15C03" w:rsidP="00A15C03">
      <w:pPr>
        <w:pBdr>
          <w:top w:val="nil"/>
          <w:left w:val="nil"/>
          <w:bottom w:val="nil"/>
          <w:right w:val="nil"/>
          <w:between w:val="nil"/>
        </w:pBdr>
        <w:spacing w:after="0"/>
        <w:ind w:left="720"/>
        <w:rPr>
          <w:rFonts w:cs="Arial"/>
          <w:sz w:val="20"/>
          <w:szCs w:val="20"/>
        </w:rPr>
      </w:pPr>
      <w:r>
        <w:rPr>
          <w:rFonts w:cs="Arial"/>
          <w:sz w:val="20"/>
          <w:szCs w:val="20"/>
        </w:rPr>
        <w:t>They all died.</w:t>
      </w:r>
    </w:p>
    <w:p w14:paraId="1F5874C7" w14:textId="77777777" w:rsidR="00A15C03" w:rsidRDefault="00A15C03" w:rsidP="00A15C03">
      <w:pPr>
        <w:pBdr>
          <w:top w:val="nil"/>
          <w:left w:val="nil"/>
          <w:bottom w:val="nil"/>
          <w:right w:val="nil"/>
          <w:between w:val="nil"/>
        </w:pBdr>
        <w:spacing w:after="0"/>
        <w:ind w:left="720"/>
        <w:rPr>
          <w:rFonts w:cs="Arial"/>
          <w:sz w:val="20"/>
          <w:szCs w:val="20"/>
        </w:rPr>
      </w:pPr>
    </w:p>
    <w:p w14:paraId="41E1802D" w14:textId="77777777" w:rsidR="00A15C03" w:rsidRDefault="00A15C03" w:rsidP="00A15C03">
      <w:pPr>
        <w:pBdr>
          <w:top w:val="nil"/>
          <w:left w:val="nil"/>
          <w:bottom w:val="nil"/>
          <w:right w:val="nil"/>
          <w:between w:val="nil"/>
        </w:pBdr>
        <w:spacing w:after="0"/>
        <w:ind w:left="720"/>
        <w:rPr>
          <w:rFonts w:cs="Arial"/>
          <w:sz w:val="20"/>
          <w:szCs w:val="20"/>
        </w:rPr>
      </w:pPr>
    </w:p>
    <w:p w14:paraId="0FFD025E" w14:textId="0093A97F" w:rsidR="009D33A2" w:rsidRPr="00B559B5" w:rsidRDefault="00FC6919">
      <w:pPr>
        <w:numPr>
          <w:ilvl w:val="0"/>
          <w:numId w:val="94"/>
        </w:numPr>
        <w:pBdr>
          <w:top w:val="nil"/>
          <w:left w:val="nil"/>
          <w:bottom w:val="nil"/>
          <w:right w:val="nil"/>
          <w:between w:val="nil"/>
        </w:pBdr>
        <w:spacing w:after="0"/>
        <w:rPr>
          <w:rFonts w:cs="Arial"/>
          <w:sz w:val="20"/>
          <w:szCs w:val="20"/>
        </w:rPr>
      </w:pPr>
      <w:r w:rsidRPr="00B559B5">
        <w:rPr>
          <w:rFonts w:cs="Arial"/>
          <w:sz w:val="20"/>
          <w:szCs w:val="20"/>
        </w:rPr>
        <w:t>[10:7</w:t>
      </w:r>
      <w:r w:rsidR="00D64C5F">
        <w:rPr>
          <w:rFonts w:cs="Arial"/>
          <w:sz w:val="20"/>
          <w:szCs w:val="20"/>
        </w:rPr>
        <w:t xml:space="preserve">]   </w:t>
      </w:r>
      <w:r w:rsidR="00D97C21" w:rsidRPr="00B559B5">
        <w:rPr>
          <w:rFonts w:cs="Arial"/>
          <w:sz w:val="20"/>
          <w:szCs w:val="20"/>
        </w:rPr>
        <w:t xml:space="preserve">What </w:t>
      </w:r>
      <w:r w:rsidR="00A15C03">
        <w:rPr>
          <w:rFonts w:cs="Arial"/>
          <w:sz w:val="20"/>
          <w:szCs w:val="20"/>
        </w:rPr>
        <w:t>happened when</w:t>
      </w:r>
      <w:r w:rsidR="00D97C21" w:rsidRPr="00B559B5">
        <w:rPr>
          <w:rFonts w:cs="Arial"/>
          <w:sz w:val="20"/>
          <w:szCs w:val="20"/>
        </w:rPr>
        <w:t xml:space="preserve"> the men of Israel saw that </w:t>
      </w:r>
      <w:r w:rsidR="00080251">
        <w:rPr>
          <w:rFonts w:cs="Arial"/>
          <w:sz w:val="20"/>
          <w:szCs w:val="20"/>
        </w:rPr>
        <w:t>Israel’s</w:t>
      </w:r>
      <w:r w:rsidR="00D97C21" w:rsidRPr="00B559B5">
        <w:rPr>
          <w:rFonts w:cs="Arial"/>
          <w:sz w:val="20"/>
          <w:szCs w:val="20"/>
        </w:rPr>
        <w:t xml:space="preserve"> army had fled and that Saul and his sons were dead? </w:t>
      </w:r>
    </w:p>
    <w:p w14:paraId="0FFD025F" w14:textId="51F0A7C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fled and abandoned their cities</w:t>
      </w:r>
      <w:r w:rsidR="00A15C03">
        <w:rPr>
          <w:rFonts w:cs="Arial"/>
          <w:sz w:val="20"/>
          <w:szCs w:val="20"/>
        </w:rPr>
        <w:t>. Then</w:t>
      </w:r>
      <w:r w:rsidRPr="00B559B5">
        <w:rPr>
          <w:rFonts w:cs="Arial"/>
          <w:sz w:val="20"/>
          <w:szCs w:val="20"/>
        </w:rPr>
        <w:t xml:space="preserve"> the Philistines </w:t>
      </w:r>
      <w:r w:rsidR="00A15C03">
        <w:rPr>
          <w:rFonts w:cs="Arial"/>
          <w:sz w:val="20"/>
          <w:szCs w:val="20"/>
        </w:rPr>
        <w:t>came</w:t>
      </w:r>
      <w:r w:rsidRPr="00B559B5">
        <w:rPr>
          <w:rFonts w:cs="Arial"/>
          <w:sz w:val="20"/>
          <w:szCs w:val="20"/>
        </w:rPr>
        <w:t xml:space="preserve"> and live</w:t>
      </w:r>
      <w:r w:rsidR="00A15C03">
        <w:rPr>
          <w:rFonts w:cs="Arial"/>
          <w:sz w:val="20"/>
          <w:szCs w:val="20"/>
        </w:rPr>
        <w:t>d</w:t>
      </w:r>
      <w:r w:rsidRPr="00B559B5">
        <w:rPr>
          <w:rFonts w:cs="Arial"/>
          <w:sz w:val="20"/>
          <w:szCs w:val="20"/>
        </w:rPr>
        <w:t xml:space="preserve"> in the</w:t>
      </w:r>
      <w:r w:rsidR="00080251">
        <w:rPr>
          <w:rFonts w:cs="Arial"/>
          <w:sz w:val="20"/>
          <w:szCs w:val="20"/>
        </w:rPr>
        <w:t xml:space="preserve"> cities</w:t>
      </w:r>
      <w:r w:rsidRPr="00B559B5">
        <w:rPr>
          <w:rFonts w:cs="Arial"/>
          <w:sz w:val="20"/>
          <w:szCs w:val="20"/>
        </w:rPr>
        <w:t>.</w:t>
      </w:r>
    </w:p>
    <w:p w14:paraId="0FFD0260" w14:textId="77777777" w:rsidR="009D33A2" w:rsidRPr="00B559B5" w:rsidRDefault="009D33A2">
      <w:pPr>
        <w:pBdr>
          <w:top w:val="nil"/>
          <w:left w:val="nil"/>
          <w:bottom w:val="nil"/>
          <w:right w:val="nil"/>
          <w:between w:val="nil"/>
        </w:pBdr>
        <w:ind w:left="720"/>
        <w:rPr>
          <w:rFonts w:cs="Arial"/>
          <w:sz w:val="20"/>
          <w:szCs w:val="20"/>
        </w:rPr>
      </w:pPr>
    </w:p>
    <w:p w14:paraId="0FFD0261" w14:textId="1D726C3A" w:rsidR="009D33A2" w:rsidRPr="00B559B5" w:rsidRDefault="00FC6919">
      <w:pPr>
        <w:numPr>
          <w:ilvl w:val="0"/>
          <w:numId w:val="94"/>
        </w:numPr>
        <w:pBdr>
          <w:top w:val="nil"/>
          <w:left w:val="nil"/>
          <w:bottom w:val="nil"/>
          <w:right w:val="nil"/>
          <w:between w:val="nil"/>
        </w:pBdr>
        <w:spacing w:after="0"/>
        <w:rPr>
          <w:rFonts w:cs="Arial"/>
          <w:sz w:val="20"/>
          <w:szCs w:val="20"/>
        </w:rPr>
      </w:pPr>
      <w:r w:rsidRPr="00B559B5">
        <w:rPr>
          <w:rFonts w:cs="Arial"/>
          <w:sz w:val="20"/>
          <w:szCs w:val="20"/>
        </w:rPr>
        <w:t>[10:</w:t>
      </w:r>
      <w:r w:rsidR="00A15C03">
        <w:rPr>
          <w:rFonts w:cs="Arial"/>
          <w:sz w:val="20"/>
          <w:szCs w:val="20"/>
        </w:rPr>
        <w:t>8</w:t>
      </w:r>
      <w:r w:rsidR="00D64C5F">
        <w:rPr>
          <w:rFonts w:cs="Arial"/>
          <w:sz w:val="20"/>
          <w:szCs w:val="20"/>
        </w:rPr>
        <w:t xml:space="preserve">]   </w:t>
      </w:r>
      <w:r w:rsidR="00D97C21" w:rsidRPr="00B559B5">
        <w:rPr>
          <w:rFonts w:cs="Arial"/>
          <w:sz w:val="20"/>
          <w:szCs w:val="20"/>
        </w:rPr>
        <w:t xml:space="preserve">What </w:t>
      </w:r>
      <w:r w:rsidR="00A15C03">
        <w:rPr>
          <w:rFonts w:cs="Arial"/>
          <w:sz w:val="20"/>
          <w:szCs w:val="20"/>
        </w:rPr>
        <w:t>happened the next day when the</w:t>
      </w:r>
      <w:r w:rsidR="00D97C21" w:rsidRPr="00B559B5">
        <w:rPr>
          <w:rFonts w:cs="Arial"/>
          <w:sz w:val="20"/>
          <w:szCs w:val="20"/>
        </w:rPr>
        <w:t xml:space="preserve"> Philistines </w:t>
      </w:r>
      <w:r w:rsidR="00A15C03">
        <w:rPr>
          <w:rFonts w:cs="Arial"/>
          <w:sz w:val="20"/>
          <w:szCs w:val="20"/>
        </w:rPr>
        <w:t xml:space="preserve">came to strip the </w:t>
      </w:r>
      <w:r w:rsidR="00012265">
        <w:rPr>
          <w:rFonts w:cs="Arial"/>
          <w:sz w:val="20"/>
          <w:szCs w:val="20"/>
        </w:rPr>
        <w:t>dead</w:t>
      </w:r>
      <w:r w:rsidR="00A15C03">
        <w:rPr>
          <w:rFonts w:cs="Arial"/>
          <w:sz w:val="20"/>
          <w:szCs w:val="20"/>
        </w:rPr>
        <w:t xml:space="preserve"> bodies? </w:t>
      </w:r>
    </w:p>
    <w:p w14:paraId="547614EC" w14:textId="37A76E1A" w:rsidR="00A15C03" w:rsidRDefault="00D97C21" w:rsidP="00CA77D4">
      <w:pPr>
        <w:pBdr>
          <w:top w:val="nil"/>
          <w:left w:val="nil"/>
          <w:bottom w:val="nil"/>
          <w:right w:val="nil"/>
          <w:between w:val="nil"/>
        </w:pBdr>
        <w:ind w:left="720"/>
        <w:rPr>
          <w:rFonts w:cs="Arial"/>
          <w:sz w:val="20"/>
          <w:szCs w:val="20"/>
        </w:rPr>
      </w:pPr>
      <w:r w:rsidRPr="00B559B5">
        <w:rPr>
          <w:rFonts w:cs="Arial"/>
          <w:sz w:val="20"/>
          <w:szCs w:val="20"/>
        </w:rPr>
        <w:t>The</w:t>
      </w:r>
      <w:r w:rsidR="00A15C03">
        <w:rPr>
          <w:rFonts w:cs="Arial"/>
          <w:sz w:val="20"/>
          <w:szCs w:val="20"/>
        </w:rPr>
        <w:t xml:space="preserve">y found </w:t>
      </w:r>
      <w:r w:rsidR="00080251">
        <w:rPr>
          <w:rFonts w:cs="Arial"/>
          <w:sz w:val="20"/>
          <w:szCs w:val="20"/>
        </w:rPr>
        <w:t xml:space="preserve">that </w:t>
      </w:r>
      <w:r w:rsidR="00A15C03">
        <w:rPr>
          <w:rFonts w:cs="Arial"/>
          <w:sz w:val="20"/>
          <w:szCs w:val="20"/>
        </w:rPr>
        <w:t xml:space="preserve">Saul and his sons </w:t>
      </w:r>
      <w:r w:rsidR="00080251">
        <w:rPr>
          <w:rFonts w:cs="Arial"/>
          <w:sz w:val="20"/>
          <w:szCs w:val="20"/>
        </w:rPr>
        <w:t xml:space="preserve">were </w:t>
      </w:r>
      <w:r w:rsidR="00A15C03">
        <w:rPr>
          <w:rFonts w:cs="Arial"/>
          <w:sz w:val="20"/>
          <w:szCs w:val="20"/>
        </w:rPr>
        <w:t>dead.</w:t>
      </w:r>
    </w:p>
    <w:p w14:paraId="7BC1F7D6" w14:textId="77777777" w:rsidR="00A15C03" w:rsidRDefault="00A15C03" w:rsidP="00CA77D4">
      <w:pPr>
        <w:pBdr>
          <w:top w:val="nil"/>
          <w:left w:val="nil"/>
          <w:bottom w:val="nil"/>
          <w:right w:val="nil"/>
          <w:between w:val="nil"/>
        </w:pBdr>
        <w:ind w:left="720"/>
        <w:rPr>
          <w:rFonts w:cs="Arial"/>
          <w:sz w:val="20"/>
          <w:szCs w:val="20"/>
        </w:rPr>
      </w:pPr>
    </w:p>
    <w:p w14:paraId="59536AF2" w14:textId="2FFB04E7" w:rsidR="00A15C03" w:rsidRDefault="00A15C03" w:rsidP="00A15C03">
      <w:pPr>
        <w:pStyle w:val="ListParagraph"/>
        <w:numPr>
          <w:ilvl w:val="0"/>
          <w:numId w:val="94"/>
        </w:numPr>
        <w:pBdr>
          <w:top w:val="nil"/>
          <w:left w:val="nil"/>
          <w:bottom w:val="nil"/>
          <w:right w:val="nil"/>
          <w:between w:val="nil"/>
        </w:pBdr>
        <w:rPr>
          <w:rFonts w:cs="Arial"/>
          <w:sz w:val="20"/>
          <w:szCs w:val="20"/>
        </w:rPr>
      </w:pPr>
      <w:r>
        <w:rPr>
          <w:rFonts w:cs="Arial"/>
          <w:sz w:val="20"/>
          <w:szCs w:val="20"/>
        </w:rPr>
        <w:t xml:space="preserve">[10:9]   What did they take </w:t>
      </w:r>
      <w:r w:rsidR="00BC4A9A">
        <w:rPr>
          <w:rFonts w:cs="Arial"/>
          <w:sz w:val="20"/>
          <w:szCs w:val="20"/>
        </w:rPr>
        <w:t>when they stripped</w:t>
      </w:r>
      <w:r>
        <w:rPr>
          <w:rFonts w:cs="Arial"/>
          <w:sz w:val="20"/>
          <w:szCs w:val="20"/>
        </w:rPr>
        <w:t xml:space="preserve"> Saul’s body?</w:t>
      </w:r>
    </w:p>
    <w:p w14:paraId="1A57A220" w14:textId="00770AEC" w:rsidR="00BC4A9A" w:rsidRDefault="00BC4A9A" w:rsidP="00BC4A9A">
      <w:pPr>
        <w:pStyle w:val="ListParagraph"/>
        <w:pBdr>
          <w:top w:val="nil"/>
          <w:left w:val="nil"/>
          <w:bottom w:val="nil"/>
          <w:right w:val="nil"/>
          <w:between w:val="nil"/>
        </w:pBdr>
        <w:rPr>
          <w:rFonts w:cs="Arial"/>
          <w:sz w:val="20"/>
          <w:szCs w:val="20"/>
        </w:rPr>
      </w:pPr>
      <w:r>
        <w:rPr>
          <w:rFonts w:cs="Arial"/>
          <w:sz w:val="20"/>
          <w:szCs w:val="20"/>
        </w:rPr>
        <w:t>They took his head and his armor.</w:t>
      </w:r>
    </w:p>
    <w:p w14:paraId="7283B2DC" w14:textId="77777777" w:rsidR="00BC4A9A" w:rsidRDefault="00BC4A9A" w:rsidP="00BC4A9A">
      <w:pPr>
        <w:pStyle w:val="ListParagraph"/>
        <w:pBdr>
          <w:top w:val="nil"/>
          <w:left w:val="nil"/>
          <w:bottom w:val="nil"/>
          <w:right w:val="nil"/>
          <w:between w:val="nil"/>
        </w:pBdr>
        <w:rPr>
          <w:rFonts w:cs="Arial"/>
          <w:sz w:val="20"/>
          <w:szCs w:val="20"/>
        </w:rPr>
      </w:pPr>
    </w:p>
    <w:p w14:paraId="3DFB47AB" w14:textId="77777777" w:rsidR="00BC4A9A" w:rsidRDefault="00BC4A9A" w:rsidP="00BC4A9A">
      <w:pPr>
        <w:pStyle w:val="ListParagraph"/>
        <w:pBdr>
          <w:top w:val="nil"/>
          <w:left w:val="nil"/>
          <w:bottom w:val="nil"/>
          <w:right w:val="nil"/>
          <w:between w:val="nil"/>
        </w:pBdr>
        <w:rPr>
          <w:rFonts w:cs="Arial"/>
          <w:sz w:val="20"/>
          <w:szCs w:val="20"/>
        </w:rPr>
      </w:pPr>
    </w:p>
    <w:p w14:paraId="754B6BDA" w14:textId="622BF5D9" w:rsidR="00A15C03" w:rsidRDefault="00A15C03" w:rsidP="00A15C03">
      <w:pPr>
        <w:pStyle w:val="ListParagraph"/>
        <w:numPr>
          <w:ilvl w:val="0"/>
          <w:numId w:val="94"/>
        </w:numPr>
        <w:pBdr>
          <w:top w:val="nil"/>
          <w:left w:val="nil"/>
          <w:bottom w:val="nil"/>
          <w:right w:val="nil"/>
          <w:between w:val="nil"/>
        </w:pBdr>
        <w:rPr>
          <w:rFonts w:cs="Arial"/>
          <w:sz w:val="20"/>
          <w:szCs w:val="20"/>
        </w:rPr>
      </w:pPr>
      <w:r>
        <w:rPr>
          <w:rFonts w:cs="Arial"/>
          <w:sz w:val="20"/>
          <w:szCs w:val="20"/>
        </w:rPr>
        <w:t>[10:9]   Why did the Philistines send mess</w:t>
      </w:r>
      <w:r w:rsidR="00BC4A9A">
        <w:rPr>
          <w:rFonts w:cs="Arial"/>
          <w:sz w:val="20"/>
          <w:szCs w:val="20"/>
        </w:rPr>
        <w:t>en</w:t>
      </w:r>
      <w:r>
        <w:rPr>
          <w:rFonts w:cs="Arial"/>
          <w:sz w:val="20"/>
          <w:szCs w:val="20"/>
        </w:rPr>
        <w:t>ge</w:t>
      </w:r>
      <w:r w:rsidR="00BC4A9A">
        <w:rPr>
          <w:rFonts w:cs="Arial"/>
          <w:sz w:val="20"/>
          <w:szCs w:val="20"/>
        </w:rPr>
        <w:t>r</w:t>
      </w:r>
      <w:r>
        <w:rPr>
          <w:rFonts w:cs="Arial"/>
          <w:sz w:val="20"/>
          <w:szCs w:val="20"/>
        </w:rPr>
        <w:t xml:space="preserve">s </w:t>
      </w:r>
      <w:r w:rsidR="00BC4A9A">
        <w:rPr>
          <w:rFonts w:cs="Arial"/>
          <w:sz w:val="20"/>
          <w:szCs w:val="20"/>
        </w:rPr>
        <w:t>through their land?</w:t>
      </w:r>
    </w:p>
    <w:p w14:paraId="0D7AF2CF" w14:textId="59513DC9" w:rsidR="00BC4A9A" w:rsidRDefault="00BC4A9A" w:rsidP="00BC4A9A">
      <w:pPr>
        <w:pStyle w:val="ListParagraph"/>
        <w:pBdr>
          <w:top w:val="nil"/>
          <w:left w:val="nil"/>
          <w:bottom w:val="nil"/>
          <w:right w:val="nil"/>
          <w:between w:val="nil"/>
        </w:pBdr>
        <w:rPr>
          <w:rFonts w:cs="Arial"/>
          <w:sz w:val="20"/>
          <w:szCs w:val="20"/>
        </w:rPr>
      </w:pPr>
      <w:r>
        <w:rPr>
          <w:rFonts w:cs="Arial"/>
          <w:sz w:val="20"/>
          <w:szCs w:val="20"/>
        </w:rPr>
        <w:t>They wanted to t</w:t>
      </w:r>
      <w:r w:rsidR="00012265">
        <w:rPr>
          <w:rFonts w:cs="Arial"/>
          <w:sz w:val="20"/>
          <w:szCs w:val="20"/>
        </w:rPr>
        <w:t>ake the</w:t>
      </w:r>
      <w:r>
        <w:rPr>
          <w:rFonts w:cs="Arial"/>
          <w:sz w:val="20"/>
          <w:szCs w:val="20"/>
        </w:rPr>
        <w:t xml:space="preserve"> news</w:t>
      </w:r>
      <w:r w:rsidR="00012265">
        <w:rPr>
          <w:rFonts w:cs="Arial"/>
          <w:sz w:val="20"/>
          <w:szCs w:val="20"/>
        </w:rPr>
        <w:t xml:space="preserve"> to</w:t>
      </w:r>
      <w:r>
        <w:rPr>
          <w:rFonts w:cs="Arial"/>
          <w:sz w:val="20"/>
          <w:szCs w:val="20"/>
        </w:rPr>
        <w:t xml:space="preserve"> their idols and to their people.</w:t>
      </w:r>
    </w:p>
    <w:p w14:paraId="3511B154" w14:textId="77777777" w:rsidR="00BC4A9A" w:rsidRDefault="00BC4A9A" w:rsidP="00BC4A9A">
      <w:pPr>
        <w:pStyle w:val="ListParagraph"/>
        <w:pBdr>
          <w:top w:val="nil"/>
          <w:left w:val="nil"/>
          <w:bottom w:val="nil"/>
          <w:right w:val="nil"/>
          <w:between w:val="nil"/>
        </w:pBdr>
        <w:rPr>
          <w:rFonts w:cs="Arial"/>
          <w:sz w:val="20"/>
          <w:szCs w:val="20"/>
        </w:rPr>
      </w:pPr>
    </w:p>
    <w:p w14:paraId="65956F6E" w14:textId="36AFC706" w:rsidR="00BC4A9A" w:rsidRDefault="00BC4A9A" w:rsidP="00BC4A9A">
      <w:pPr>
        <w:pStyle w:val="ListParagraph"/>
        <w:pBdr>
          <w:top w:val="nil"/>
          <w:left w:val="nil"/>
          <w:bottom w:val="nil"/>
          <w:right w:val="nil"/>
          <w:between w:val="nil"/>
        </w:pBdr>
        <w:rPr>
          <w:rFonts w:cs="Arial"/>
          <w:sz w:val="20"/>
          <w:szCs w:val="20"/>
        </w:rPr>
      </w:pPr>
    </w:p>
    <w:p w14:paraId="5396EDF9" w14:textId="12D4D319" w:rsidR="00BC4A9A" w:rsidRPr="00BC4A9A" w:rsidRDefault="00BC4A9A" w:rsidP="00BC4A9A">
      <w:pPr>
        <w:pStyle w:val="ListParagraph"/>
        <w:numPr>
          <w:ilvl w:val="0"/>
          <w:numId w:val="94"/>
        </w:numPr>
        <w:pBdr>
          <w:top w:val="nil"/>
          <w:left w:val="nil"/>
          <w:bottom w:val="nil"/>
          <w:right w:val="nil"/>
          <w:between w:val="nil"/>
        </w:pBdr>
        <w:spacing w:after="0"/>
        <w:rPr>
          <w:rFonts w:cs="Arial"/>
          <w:sz w:val="20"/>
          <w:szCs w:val="20"/>
        </w:rPr>
      </w:pPr>
      <w:r>
        <w:rPr>
          <w:rFonts w:cs="Arial"/>
          <w:sz w:val="20"/>
          <w:szCs w:val="20"/>
        </w:rPr>
        <w:t xml:space="preserve">[10:10]   What did they do with Saul’s armor and his </w:t>
      </w:r>
      <w:r w:rsidR="00012265">
        <w:rPr>
          <w:rFonts w:cs="Arial"/>
          <w:sz w:val="20"/>
          <w:szCs w:val="20"/>
        </w:rPr>
        <w:t>skull</w:t>
      </w:r>
      <w:r>
        <w:rPr>
          <w:rFonts w:cs="Arial"/>
          <w:sz w:val="20"/>
          <w:szCs w:val="20"/>
        </w:rPr>
        <w:t>?</w:t>
      </w:r>
    </w:p>
    <w:p w14:paraId="0FFD0263" w14:textId="01B3452B" w:rsidR="009D33A2" w:rsidRPr="00B559B5" w:rsidRDefault="00D97C21" w:rsidP="00CA77D4">
      <w:pPr>
        <w:pBdr>
          <w:top w:val="nil"/>
          <w:left w:val="nil"/>
          <w:bottom w:val="nil"/>
          <w:right w:val="nil"/>
          <w:between w:val="nil"/>
        </w:pBdr>
        <w:ind w:left="720"/>
        <w:rPr>
          <w:rFonts w:cs="Arial"/>
          <w:sz w:val="20"/>
          <w:szCs w:val="20"/>
        </w:rPr>
      </w:pPr>
      <w:r w:rsidRPr="00B559B5">
        <w:rPr>
          <w:rFonts w:cs="Arial"/>
          <w:sz w:val="20"/>
          <w:szCs w:val="20"/>
        </w:rPr>
        <w:t xml:space="preserve"> </w:t>
      </w:r>
      <w:r w:rsidR="00BC4A9A">
        <w:rPr>
          <w:rFonts w:cs="Arial"/>
          <w:sz w:val="20"/>
          <w:szCs w:val="20"/>
        </w:rPr>
        <w:t xml:space="preserve">They </w:t>
      </w:r>
      <w:r w:rsidRPr="00B559B5">
        <w:rPr>
          <w:rFonts w:cs="Arial"/>
          <w:sz w:val="20"/>
          <w:szCs w:val="20"/>
        </w:rPr>
        <w:t xml:space="preserve">put </w:t>
      </w:r>
      <w:r w:rsidR="00BC4A9A">
        <w:rPr>
          <w:rFonts w:cs="Arial"/>
          <w:sz w:val="20"/>
          <w:szCs w:val="20"/>
        </w:rPr>
        <w:t>Saul’s</w:t>
      </w:r>
      <w:r w:rsidRPr="00B559B5">
        <w:rPr>
          <w:rFonts w:cs="Arial"/>
          <w:sz w:val="20"/>
          <w:szCs w:val="20"/>
        </w:rPr>
        <w:t xml:space="preserve"> armor in the temple of their gods and fastened his </w:t>
      </w:r>
      <w:r w:rsidR="00012265">
        <w:rPr>
          <w:rFonts w:cs="Arial"/>
          <w:sz w:val="20"/>
          <w:szCs w:val="20"/>
        </w:rPr>
        <w:t>skull</w:t>
      </w:r>
      <w:r w:rsidRPr="00B559B5">
        <w:rPr>
          <w:rFonts w:cs="Arial"/>
          <w:sz w:val="20"/>
          <w:szCs w:val="20"/>
        </w:rPr>
        <w:t xml:space="preserve"> to the temple of Dagon.</w:t>
      </w:r>
    </w:p>
    <w:p w14:paraId="0FFD0264" w14:textId="77777777" w:rsidR="009D33A2" w:rsidRPr="00567D5F" w:rsidRDefault="00D97C21" w:rsidP="00F32DFA">
      <w:pPr>
        <w:pStyle w:val="CommentSection"/>
      </w:pPr>
      <w:r w:rsidRPr="00B559B5">
        <w:t>Comment Section:</w:t>
      </w:r>
    </w:p>
    <w:p w14:paraId="0FFD0266" w14:textId="47C7797D" w:rsidR="009D33A2" w:rsidRPr="00B559B5" w:rsidRDefault="00D97C21" w:rsidP="001F3557">
      <w:pPr>
        <w:pStyle w:val="Heading1"/>
        <w:rPr>
          <w:sz w:val="34"/>
          <w:szCs w:val="34"/>
        </w:rPr>
      </w:pPr>
      <w:r w:rsidRPr="00567D5F">
        <w:rPr>
          <w:sz w:val="20"/>
        </w:rPr>
        <w:br w:type="page"/>
      </w:r>
      <w:bookmarkStart w:id="78" w:name="_Toc203574587"/>
      <w:r w:rsidRPr="00B559B5">
        <w:lastRenderedPageBreak/>
        <w:t>1 Chronicles 11:4-9</w:t>
      </w:r>
      <w:r w:rsidRPr="00B559B5">
        <w:tab/>
      </w:r>
      <w:r w:rsidRPr="001F3557">
        <w:rPr>
          <w:rStyle w:val="Heading2Char"/>
        </w:rPr>
        <w:t>David captures Jerusalem</w:t>
      </w:r>
      <w:bookmarkEnd w:id="78"/>
    </w:p>
    <w:p w14:paraId="72E6615A" w14:textId="77777777" w:rsidR="00B669DB" w:rsidRPr="00170DC8" w:rsidRDefault="00B669DB" w:rsidP="00B669DB">
      <w:pPr>
        <w:pStyle w:val="Background"/>
        <w:rPr>
          <w:b/>
          <w:bCs w:val="0"/>
          <w:i/>
          <w:iCs/>
        </w:rPr>
      </w:pPr>
      <w:r w:rsidRPr="00170DC8">
        <w:rPr>
          <w:b/>
          <w:bCs w:val="0"/>
          <w:i/>
          <w:iCs/>
        </w:rPr>
        <w:t>Read the passage.</w:t>
      </w:r>
    </w:p>
    <w:p w14:paraId="0FFD0267" w14:textId="77777777" w:rsidR="009D33A2" w:rsidRPr="00B559B5" w:rsidRDefault="00D97C21" w:rsidP="00F94597">
      <w:pPr>
        <w:pStyle w:val="Part1"/>
      </w:pPr>
      <w:r w:rsidRPr="00B559B5">
        <w:t>Part 1</w:t>
      </w:r>
    </w:p>
    <w:p w14:paraId="0FFD0268" w14:textId="77777777" w:rsidR="009D33A2" w:rsidRPr="00B559B5" w:rsidRDefault="00D97C21" w:rsidP="00CA77D4">
      <w:pPr>
        <w:pStyle w:val="Answerortell"/>
        <w:rPr>
          <w:b/>
          <w:sz w:val="32"/>
          <w:szCs w:val="32"/>
        </w:rPr>
      </w:pPr>
      <w:r w:rsidRPr="00B559B5">
        <w:t>Tell in your own words what you just read in these verses.</w:t>
      </w:r>
    </w:p>
    <w:p w14:paraId="0FFD0269" w14:textId="75396D2B" w:rsidR="009D33A2" w:rsidRDefault="00D97C21" w:rsidP="00CA77D4">
      <w:pPr>
        <w:pStyle w:val="Checklist2"/>
      </w:pPr>
      <w:r w:rsidRPr="00B559B5">
        <w:t xml:space="preserve">David and </w:t>
      </w:r>
      <w:r w:rsidR="00080251">
        <w:t xml:space="preserve">all of </w:t>
      </w:r>
      <w:r w:rsidRPr="00B559B5">
        <w:t>Israel came to Jerusalem, but it was occupied by the Jebusites. [11:4]</w:t>
      </w:r>
    </w:p>
    <w:p w14:paraId="12424410" w14:textId="6B966D57" w:rsidR="00080251" w:rsidRPr="00B559B5" w:rsidRDefault="00080251" w:rsidP="00CA77D4">
      <w:pPr>
        <w:pStyle w:val="Checklist2"/>
      </w:pPr>
      <w:r>
        <w:t xml:space="preserve">The </w:t>
      </w:r>
      <w:r w:rsidR="00171510">
        <w:t>inhabitants</w:t>
      </w:r>
      <w:r>
        <w:t xml:space="preserve"> told David </w:t>
      </w:r>
      <w:r w:rsidR="00171510">
        <w:t xml:space="preserve">that </w:t>
      </w:r>
      <w:r>
        <w:t xml:space="preserve">he would not come into their city, but </w:t>
      </w:r>
      <w:r w:rsidR="00171510">
        <w:t xml:space="preserve">David </w:t>
      </w:r>
      <w:r>
        <w:t xml:space="preserve">captured </w:t>
      </w:r>
      <w:r w:rsidR="00171510">
        <w:t>the stronghold of Zion</w:t>
      </w:r>
      <w:r>
        <w:t>. [11:5]</w:t>
      </w:r>
    </w:p>
    <w:p w14:paraId="0FFD026A" w14:textId="7C9F4D8D" w:rsidR="009D33A2" w:rsidRPr="00B559B5" w:rsidRDefault="00080251" w:rsidP="00CA77D4">
      <w:pPr>
        <w:pStyle w:val="Checklist2"/>
      </w:pPr>
      <w:r>
        <w:t>David</w:t>
      </w:r>
      <w:r w:rsidR="00171510">
        <w:t xml:space="preserve"> had</w:t>
      </w:r>
      <w:r>
        <w:t xml:space="preserve"> said that whoever struck Jerusalem first would </w:t>
      </w:r>
      <w:r w:rsidR="00171510">
        <w:t>be</w:t>
      </w:r>
      <w:r w:rsidR="00157626">
        <w:t xml:space="preserve"> the</w:t>
      </w:r>
      <w:r w:rsidR="00171510">
        <w:t xml:space="preserve"> </w:t>
      </w:r>
      <w:r w:rsidR="00157626">
        <w:t>commander</w:t>
      </w:r>
      <w:r w:rsidR="00171510">
        <w:t xml:space="preserve">. </w:t>
      </w:r>
      <w:r w:rsidR="00D97C21" w:rsidRPr="00B559B5">
        <w:t>Joab attack</w:t>
      </w:r>
      <w:r w:rsidR="00171510">
        <w:t>ed first</w:t>
      </w:r>
      <w:r w:rsidR="00D97C21" w:rsidRPr="00B559B5">
        <w:t>. [11:6]</w:t>
      </w:r>
    </w:p>
    <w:p w14:paraId="0FFD026B" w14:textId="2DBF3FE7" w:rsidR="009D33A2" w:rsidRDefault="00171510" w:rsidP="00CA77D4">
      <w:pPr>
        <w:pStyle w:val="Checklist2"/>
      </w:pPr>
      <w:r>
        <w:t>David lived there, so it</w:t>
      </w:r>
      <w:r w:rsidR="00D97C21" w:rsidRPr="00B559B5">
        <w:t xml:space="preserve"> was called the city of David. [11:7]</w:t>
      </w:r>
    </w:p>
    <w:p w14:paraId="3E4FB98A" w14:textId="5FAF9BE1" w:rsidR="00171510" w:rsidRDefault="00171510" w:rsidP="00CA77D4">
      <w:pPr>
        <w:pStyle w:val="Checklist2"/>
      </w:pPr>
      <w:r>
        <w:t>David built up part of the city, and Joab restored the rest. [11:8]</w:t>
      </w:r>
    </w:p>
    <w:p w14:paraId="23967CB6" w14:textId="6EFBE55F" w:rsidR="00171510" w:rsidRPr="00B559B5" w:rsidRDefault="00171510" w:rsidP="00CA77D4">
      <w:pPr>
        <w:pStyle w:val="Checklist2"/>
      </w:pPr>
      <w:r>
        <w:t>David became greater and greater because Yahweh was with him. [11:9]</w:t>
      </w:r>
    </w:p>
    <w:p w14:paraId="0FFD026C" w14:textId="77777777" w:rsidR="009D33A2" w:rsidRPr="00B559B5" w:rsidRDefault="00D97C21" w:rsidP="00F94597">
      <w:pPr>
        <w:pStyle w:val="Part2"/>
      </w:pPr>
      <w:r w:rsidRPr="00B559B5">
        <w:t>Part 2</w:t>
      </w:r>
    </w:p>
    <w:p w14:paraId="0FFD026D" w14:textId="77777777" w:rsidR="009D33A2" w:rsidRPr="00B559B5" w:rsidRDefault="00D97C21" w:rsidP="00CA77D4">
      <w:pPr>
        <w:pStyle w:val="Answerortell"/>
      </w:pPr>
      <w:r w:rsidRPr="00B559B5">
        <w:t>Answer the following questions.</w:t>
      </w:r>
    </w:p>
    <w:p w14:paraId="726B9E14" w14:textId="34422689" w:rsidR="00171510" w:rsidRDefault="00171510">
      <w:pPr>
        <w:numPr>
          <w:ilvl w:val="0"/>
          <w:numId w:val="2"/>
        </w:numPr>
        <w:pBdr>
          <w:top w:val="nil"/>
          <w:left w:val="nil"/>
          <w:bottom w:val="nil"/>
          <w:right w:val="nil"/>
          <w:between w:val="nil"/>
        </w:pBdr>
        <w:spacing w:before="200" w:after="0"/>
        <w:ind w:left="360"/>
        <w:rPr>
          <w:rFonts w:cs="Arial"/>
          <w:sz w:val="20"/>
          <w:szCs w:val="20"/>
        </w:rPr>
      </w:pPr>
      <w:r>
        <w:rPr>
          <w:rFonts w:cs="Arial"/>
          <w:sz w:val="20"/>
          <w:szCs w:val="20"/>
        </w:rPr>
        <w:t>[11:4]   What people were in Jerusalem when David and all of Israel came to it?</w:t>
      </w:r>
    </w:p>
    <w:p w14:paraId="20E4F9A6" w14:textId="0888CDD7" w:rsidR="00171510" w:rsidRDefault="00171510" w:rsidP="00171510">
      <w:pPr>
        <w:pBdr>
          <w:top w:val="nil"/>
          <w:left w:val="nil"/>
          <w:bottom w:val="nil"/>
          <w:right w:val="nil"/>
          <w:between w:val="nil"/>
        </w:pBdr>
        <w:spacing w:after="0"/>
        <w:ind w:left="720"/>
        <w:rPr>
          <w:rFonts w:cs="Arial"/>
          <w:sz w:val="20"/>
          <w:szCs w:val="20"/>
        </w:rPr>
      </w:pPr>
      <w:r>
        <w:rPr>
          <w:rFonts w:cs="Arial"/>
          <w:sz w:val="20"/>
          <w:szCs w:val="20"/>
        </w:rPr>
        <w:t>The Jebusites, the inhabitants of the land, were there.</w:t>
      </w:r>
    </w:p>
    <w:p w14:paraId="4C042F32" w14:textId="65A2A18E" w:rsidR="00171510" w:rsidRDefault="00171510" w:rsidP="00171510">
      <w:pPr>
        <w:pBdr>
          <w:top w:val="nil"/>
          <w:left w:val="nil"/>
          <w:bottom w:val="nil"/>
          <w:right w:val="nil"/>
          <w:between w:val="nil"/>
        </w:pBdr>
        <w:spacing w:after="0"/>
        <w:ind w:left="720"/>
        <w:rPr>
          <w:rFonts w:cs="Arial"/>
          <w:sz w:val="20"/>
          <w:szCs w:val="20"/>
        </w:rPr>
      </w:pPr>
      <w:r>
        <w:rPr>
          <w:rFonts w:cs="Arial"/>
          <w:sz w:val="20"/>
          <w:szCs w:val="20"/>
        </w:rPr>
        <w:tab/>
      </w:r>
    </w:p>
    <w:p w14:paraId="0FFD026E" w14:textId="483A7319" w:rsidR="009D33A2" w:rsidRPr="00B559B5" w:rsidRDefault="00FC6919">
      <w:pPr>
        <w:numPr>
          <w:ilvl w:val="0"/>
          <w:numId w:val="2"/>
        </w:numPr>
        <w:pBdr>
          <w:top w:val="nil"/>
          <w:left w:val="nil"/>
          <w:bottom w:val="nil"/>
          <w:right w:val="nil"/>
          <w:between w:val="nil"/>
        </w:pBdr>
        <w:spacing w:before="200" w:after="0"/>
        <w:ind w:left="360"/>
        <w:rPr>
          <w:rFonts w:cs="Arial"/>
          <w:sz w:val="20"/>
          <w:szCs w:val="20"/>
        </w:rPr>
      </w:pPr>
      <w:r w:rsidRPr="00B559B5">
        <w:rPr>
          <w:rFonts w:cs="Arial"/>
          <w:sz w:val="20"/>
          <w:szCs w:val="20"/>
        </w:rPr>
        <w:t>[11:5</w:t>
      </w:r>
      <w:r w:rsidR="00D64C5F">
        <w:rPr>
          <w:rFonts w:cs="Arial"/>
          <w:sz w:val="20"/>
          <w:szCs w:val="20"/>
        </w:rPr>
        <w:t xml:space="preserve">]   </w:t>
      </w:r>
      <w:r w:rsidR="00D97C21" w:rsidRPr="00B559B5">
        <w:rPr>
          <w:rFonts w:cs="Arial"/>
          <w:sz w:val="20"/>
          <w:szCs w:val="20"/>
        </w:rPr>
        <w:t>What did the inhabitants</w:t>
      </w:r>
      <w:r w:rsidR="00171510">
        <w:rPr>
          <w:rFonts w:cs="Arial"/>
          <w:sz w:val="20"/>
          <w:szCs w:val="20"/>
        </w:rPr>
        <w:t xml:space="preserve"> of Jerusalem</w:t>
      </w:r>
      <w:r w:rsidR="00D97C21" w:rsidRPr="00B559B5">
        <w:rPr>
          <w:rFonts w:cs="Arial"/>
          <w:sz w:val="20"/>
          <w:szCs w:val="20"/>
        </w:rPr>
        <w:t xml:space="preserve"> tell David as he came to the city? </w:t>
      </w:r>
    </w:p>
    <w:p w14:paraId="0FFD026F" w14:textId="418F4008"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w:t>
      </w:r>
      <w:r w:rsidR="00171510">
        <w:rPr>
          <w:rFonts w:cs="Arial"/>
          <w:sz w:val="20"/>
          <w:szCs w:val="20"/>
        </w:rPr>
        <w:t>y</w:t>
      </w:r>
      <w:r w:rsidRPr="00B559B5">
        <w:rPr>
          <w:rFonts w:cs="Arial"/>
          <w:sz w:val="20"/>
          <w:szCs w:val="20"/>
        </w:rPr>
        <w:t xml:space="preserve"> told David that he would not come into the city.</w:t>
      </w:r>
    </w:p>
    <w:p w14:paraId="0FFD0270" w14:textId="77777777" w:rsidR="009D33A2" w:rsidRPr="00B559B5" w:rsidRDefault="009D33A2">
      <w:pPr>
        <w:pBdr>
          <w:top w:val="nil"/>
          <w:left w:val="nil"/>
          <w:bottom w:val="nil"/>
          <w:right w:val="nil"/>
          <w:between w:val="nil"/>
        </w:pBdr>
        <w:ind w:left="720"/>
        <w:rPr>
          <w:rFonts w:cs="Arial"/>
          <w:sz w:val="20"/>
          <w:szCs w:val="20"/>
        </w:rPr>
      </w:pPr>
    </w:p>
    <w:p w14:paraId="10753EEB" w14:textId="708BFE3A" w:rsidR="00157626" w:rsidRDefault="00157626">
      <w:pPr>
        <w:numPr>
          <w:ilvl w:val="0"/>
          <w:numId w:val="2"/>
        </w:numPr>
        <w:pBdr>
          <w:top w:val="nil"/>
          <w:left w:val="nil"/>
          <w:bottom w:val="nil"/>
          <w:right w:val="nil"/>
          <w:between w:val="nil"/>
        </w:pBdr>
        <w:spacing w:after="0"/>
        <w:ind w:left="360"/>
        <w:rPr>
          <w:rFonts w:cs="Arial"/>
          <w:sz w:val="20"/>
          <w:szCs w:val="20"/>
        </w:rPr>
      </w:pPr>
      <w:r>
        <w:rPr>
          <w:rFonts w:cs="Arial"/>
          <w:sz w:val="20"/>
          <w:szCs w:val="20"/>
        </w:rPr>
        <w:t>[11:5]   What did David do?</w:t>
      </w:r>
    </w:p>
    <w:p w14:paraId="646FCD05" w14:textId="4C00555A" w:rsidR="00157626" w:rsidRDefault="00157626" w:rsidP="00157626">
      <w:pPr>
        <w:pBdr>
          <w:top w:val="nil"/>
          <w:left w:val="nil"/>
          <w:bottom w:val="nil"/>
          <w:right w:val="nil"/>
          <w:between w:val="nil"/>
        </w:pBdr>
        <w:spacing w:after="0"/>
        <w:ind w:left="720"/>
        <w:rPr>
          <w:rFonts w:cs="Arial"/>
          <w:sz w:val="20"/>
          <w:szCs w:val="20"/>
        </w:rPr>
      </w:pPr>
      <w:r>
        <w:rPr>
          <w:rFonts w:cs="Arial"/>
          <w:sz w:val="20"/>
          <w:szCs w:val="20"/>
        </w:rPr>
        <w:t>He captured the stronghold of Zion.</w:t>
      </w:r>
    </w:p>
    <w:p w14:paraId="315AE160" w14:textId="77777777" w:rsidR="00157626" w:rsidRDefault="00157626" w:rsidP="00157626">
      <w:pPr>
        <w:pBdr>
          <w:top w:val="nil"/>
          <w:left w:val="nil"/>
          <w:bottom w:val="nil"/>
          <w:right w:val="nil"/>
          <w:between w:val="nil"/>
        </w:pBdr>
        <w:spacing w:after="0"/>
        <w:ind w:left="720"/>
        <w:rPr>
          <w:rFonts w:cs="Arial"/>
          <w:sz w:val="20"/>
          <w:szCs w:val="20"/>
        </w:rPr>
      </w:pPr>
    </w:p>
    <w:p w14:paraId="5738CE94" w14:textId="4843CD38" w:rsidR="00157626" w:rsidRDefault="00157626" w:rsidP="00157626">
      <w:pPr>
        <w:pBdr>
          <w:top w:val="nil"/>
          <w:left w:val="nil"/>
          <w:bottom w:val="nil"/>
          <w:right w:val="nil"/>
          <w:between w:val="nil"/>
        </w:pBdr>
        <w:spacing w:after="0"/>
        <w:ind w:left="360"/>
        <w:rPr>
          <w:rFonts w:cs="Arial"/>
          <w:sz w:val="20"/>
          <w:szCs w:val="20"/>
        </w:rPr>
      </w:pPr>
    </w:p>
    <w:p w14:paraId="0FFD0271" w14:textId="7CFB7EB5" w:rsidR="009D33A2" w:rsidRPr="00B559B5" w:rsidRDefault="00FC6919">
      <w:pPr>
        <w:numPr>
          <w:ilvl w:val="0"/>
          <w:numId w:val="2"/>
        </w:numPr>
        <w:pBdr>
          <w:top w:val="nil"/>
          <w:left w:val="nil"/>
          <w:bottom w:val="nil"/>
          <w:right w:val="nil"/>
          <w:between w:val="nil"/>
        </w:pBdr>
        <w:spacing w:after="0"/>
        <w:ind w:left="360"/>
        <w:rPr>
          <w:rFonts w:cs="Arial"/>
          <w:sz w:val="20"/>
          <w:szCs w:val="20"/>
        </w:rPr>
      </w:pPr>
      <w:r w:rsidRPr="00B559B5">
        <w:rPr>
          <w:rFonts w:cs="Arial"/>
          <w:sz w:val="20"/>
          <w:szCs w:val="20"/>
        </w:rPr>
        <w:t>[11:5-6</w:t>
      </w:r>
      <w:r w:rsidR="00D64C5F">
        <w:rPr>
          <w:rFonts w:cs="Arial"/>
          <w:sz w:val="20"/>
          <w:szCs w:val="20"/>
        </w:rPr>
        <w:t xml:space="preserve">]   </w:t>
      </w:r>
      <w:r w:rsidR="00D97C21" w:rsidRPr="00B559B5">
        <w:rPr>
          <w:rFonts w:cs="Arial"/>
          <w:sz w:val="20"/>
          <w:szCs w:val="20"/>
        </w:rPr>
        <w:t xml:space="preserve">How did Joab become a commander in the army of Israel? </w:t>
      </w:r>
    </w:p>
    <w:p w14:paraId="0FFD027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had said that whoever attacked the Jebusites first would become a commander, and Joab was the first to attack them.</w:t>
      </w:r>
    </w:p>
    <w:p w14:paraId="0FFD0273" w14:textId="77777777" w:rsidR="009D33A2" w:rsidRPr="00B559B5" w:rsidRDefault="009D33A2">
      <w:pPr>
        <w:pBdr>
          <w:top w:val="nil"/>
          <w:left w:val="nil"/>
          <w:bottom w:val="nil"/>
          <w:right w:val="nil"/>
          <w:between w:val="nil"/>
        </w:pBdr>
        <w:ind w:left="720"/>
        <w:rPr>
          <w:rFonts w:cs="Arial"/>
          <w:sz w:val="20"/>
          <w:szCs w:val="20"/>
        </w:rPr>
      </w:pPr>
    </w:p>
    <w:p w14:paraId="0FFD0274" w14:textId="06161DF3" w:rsidR="009D33A2" w:rsidRPr="00B559B5" w:rsidRDefault="00FC6919">
      <w:pPr>
        <w:numPr>
          <w:ilvl w:val="0"/>
          <w:numId w:val="2"/>
        </w:numPr>
        <w:pBdr>
          <w:top w:val="nil"/>
          <w:left w:val="nil"/>
          <w:bottom w:val="nil"/>
          <w:right w:val="nil"/>
          <w:between w:val="nil"/>
        </w:pBdr>
        <w:spacing w:after="0"/>
        <w:ind w:left="360"/>
        <w:rPr>
          <w:rFonts w:cs="Arial"/>
          <w:sz w:val="20"/>
          <w:szCs w:val="20"/>
        </w:rPr>
      </w:pPr>
      <w:r w:rsidRPr="00B559B5">
        <w:rPr>
          <w:rFonts w:cs="Arial"/>
          <w:sz w:val="20"/>
          <w:szCs w:val="20"/>
        </w:rPr>
        <w:t>[11:7</w:t>
      </w:r>
      <w:r w:rsidR="00D64C5F">
        <w:rPr>
          <w:rFonts w:cs="Arial"/>
          <w:sz w:val="20"/>
          <w:szCs w:val="20"/>
        </w:rPr>
        <w:t xml:space="preserve">]   </w:t>
      </w:r>
      <w:r w:rsidR="00D97C21" w:rsidRPr="00B559B5">
        <w:rPr>
          <w:rFonts w:cs="Arial"/>
          <w:sz w:val="20"/>
          <w:szCs w:val="20"/>
        </w:rPr>
        <w:t xml:space="preserve">What was Jerusalem called after David </w:t>
      </w:r>
      <w:r w:rsidR="00157626">
        <w:rPr>
          <w:rFonts w:cs="Arial"/>
          <w:sz w:val="20"/>
          <w:szCs w:val="20"/>
        </w:rPr>
        <w:t>began to live in its stronghold</w:t>
      </w:r>
      <w:r w:rsidR="00D97C21" w:rsidRPr="00B559B5">
        <w:rPr>
          <w:rFonts w:cs="Arial"/>
          <w:sz w:val="20"/>
          <w:szCs w:val="20"/>
        </w:rPr>
        <w:t xml:space="preserve">? </w:t>
      </w:r>
    </w:p>
    <w:p w14:paraId="0FFD0275" w14:textId="2E05C539" w:rsidR="009D33A2" w:rsidRPr="00B559B5" w:rsidRDefault="00157626">
      <w:pPr>
        <w:pBdr>
          <w:top w:val="nil"/>
          <w:left w:val="nil"/>
          <w:bottom w:val="nil"/>
          <w:right w:val="nil"/>
          <w:between w:val="nil"/>
        </w:pBdr>
        <w:ind w:left="720"/>
        <w:rPr>
          <w:rFonts w:cs="Arial"/>
          <w:sz w:val="20"/>
          <w:szCs w:val="20"/>
        </w:rPr>
      </w:pPr>
      <w:r>
        <w:rPr>
          <w:rFonts w:cs="Arial"/>
          <w:sz w:val="20"/>
          <w:szCs w:val="20"/>
        </w:rPr>
        <w:t>It was called t</w:t>
      </w:r>
      <w:r w:rsidR="00D97C21" w:rsidRPr="00B559B5">
        <w:rPr>
          <w:rFonts w:cs="Arial"/>
          <w:sz w:val="20"/>
          <w:szCs w:val="20"/>
        </w:rPr>
        <w:t>he city of David.</w:t>
      </w:r>
    </w:p>
    <w:p w14:paraId="0FFD0276" w14:textId="77777777" w:rsidR="009D33A2" w:rsidRPr="00B559B5" w:rsidRDefault="009D33A2">
      <w:pPr>
        <w:pBdr>
          <w:top w:val="nil"/>
          <w:left w:val="nil"/>
          <w:bottom w:val="nil"/>
          <w:right w:val="nil"/>
          <w:between w:val="nil"/>
        </w:pBdr>
        <w:ind w:left="720"/>
        <w:rPr>
          <w:rFonts w:cs="Arial"/>
          <w:sz w:val="20"/>
          <w:szCs w:val="20"/>
        </w:rPr>
      </w:pPr>
    </w:p>
    <w:p w14:paraId="0FFD0277" w14:textId="1324EA78" w:rsidR="009D33A2" w:rsidRPr="00B559B5" w:rsidRDefault="00FC6919">
      <w:pPr>
        <w:numPr>
          <w:ilvl w:val="0"/>
          <w:numId w:val="2"/>
        </w:numPr>
        <w:pBdr>
          <w:top w:val="nil"/>
          <w:left w:val="nil"/>
          <w:bottom w:val="nil"/>
          <w:right w:val="nil"/>
          <w:between w:val="nil"/>
        </w:pBdr>
        <w:spacing w:after="0"/>
        <w:ind w:left="360"/>
        <w:rPr>
          <w:rFonts w:cs="Arial"/>
          <w:sz w:val="20"/>
          <w:szCs w:val="20"/>
        </w:rPr>
      </w:pPr>
      <w:r w:rsidRPr="00B559B5">
        <w:rPr>
          <w:rFonts w:cs="Arial"/>
          <w:sz w:val="20"/>
          <w:szCs w:val="20"/>
        </w:rPr>
        <w:t>[11:8</w:t>
      </w:r>
      <w:r w:rsidR="00D64C5F">
        <w:rPr>
          <w:rFonts w:cs="Arial"/>
          <w:sz w:val="20"/>
          <w:szCs w:val="20"/>
        </w:rPr>
        <w:t xml:space="preserve">]   </w:t>
      </w:r>
      <w:r w:rsidR="00D97C21" w:rsidRPr="00B559B5">
        <w:rPr>
          <w:rFonts w:cs="Arial"/>
          <w:sz w:val="20"/>
          <w:szCs w:val="20"/>
        </w:rPr>
        <w:t xml:space="preserve">What did David </w:t>
      </w:r>
      <w:r w:rsidR="00157626">
        <w:rPr>
          <w:rFonts w:cs="Arial"/>
          <w:sz w:val="20"/>
          <w:szCs w:val="20"/>
        </w:rPr>
        <w:t xml:space="preserve">and Joab </w:t>
      </w:r>
      <w:r w:rsidR="00D97C21" w:rsidRPr="00B559B5">
        <w:rPr>
          <w:rFonts w:cs="Arial"/>
          <w:sz w:val="20"/>
          <w:szCs w:val="20"/>
        </w:rPr>
        <w:t xml:space="preserve">do </w:t>
      </w:r>
      <w:r w:rsidR="00157626">
        <w:rPr>
          <w:rFonts w:cs="Arial"/>
          <w:sz w:val="20"/>
          <w:szCs w:val="20"/>
        </w:rPr>
        <w:t>to the city of</w:t>
      </w:r>
      <w:r w:rsidR="00D97C21" w:rsidRPr="00B559B5">
        <w:rPr>
          <w:rFonts w:cs="Arial"/>
          <w:sz w:val="20"/>
          <w:szCs w:val="20"/>
        </w:rPr>
        <w:t xml:space="preserve"> Jerusalem? </w:t>
      </w:r>
    </w:p>
    <w:p w14:paraId="0FFD0278" w14:textId="3E597797" w:rsidR="009D33A2" w:rsidRPr="00B559B5" w:rsidRDefault="00157626">
      <w:pPr>
        <w:pBdr>
          <w:top w:val="nil"/>
          <w:left w:val="nil"/>
          <w:bottom w:val="nil"/>
          <w:right w:val="nil"/>
          <w:between w:val="nil"/>
        </w:pBdr>
        <w:ind w:left="720"/>
        <w:rPr>
          <w:rFonts w:cs="Arial"/>
          <w:sz w:val="20"/>
          <w:szCs w:val="20"/>
        </w:rPr>
      </w:pPr>
      <w:r>
        <w:rPr>
          <w:rFonts w:cs="Arial"/>
          <w:sz w:val="20"/>
          <w:szCs w:val="20"/>
        </w:rPr>
        <w:t>David</w:t>
      </w:r>
      <w:r w:rsidR="00D97C21" w:rsidRPr="00B559B5">
        <w:rPr>
          <w:rFonts w:cs="Arial"/>
          <w:sz w:val="20"/>
          <w:szCs w:val="20"/>
        </w:rPr>
        <w:t xml:space="preserve"> built the city all around from the Millo </w:t>
      </w:r>
      <w:r>
        <w:rPr>
          <w:rFonts w:cs="Arial"/>
          <w:sz w:val="20"/>
          <w:szCs w:val="20"/>
        </w:rPr>
        <w:t xml:space="preserve">back </w:t>
      </w:r>
      <w:r w:rsidR="00D97C21" w:rsidRPr="00B559B5">
        <w:rPr>
          <w:rFonts w:cs="Arial"/>
          <w:sz w:val="20"/>
          <w:szCs w:val="20"/>
        </w:rPr>
        <w:t>to the surrounding wall.</w:t>
      </w:r>
      <w:r>
        <w:rPr>
          <w:rFonts w:cs="Arial"/>
          <w:sz w:val="20"/>
          <w:szCs w:val="20"/>
        </w:rPr>
        <w:t xml:space="preserve"> Joab restored the rest of the city.</w:t>
      </w:r>
    </w:p>
    <w:p w14:paraId="3AB93C35" w14:textId="6F477F6A" w:rsidR="00F32DFA" w:rsidRPr="00B559B5" w:rsidRDefault="00F32DFA" w:rsidP="00F32DFA">
      <w:pPr>
        <w:pStyle w:val="Continuedline"/>
      </w:pPr>
      <w:r>
        <w:lastRenderedPageBreak/>
        <w:t>1 Chronicles 11:4-9 continued</w:t>
      </w:r>
    </w:p>
    <w:p w14:paraId="0FFD027A" w14:textId="160C584D" w:rsidR="009D33A2" w:rsidRPr="00B559B5" w:rsidRDefault="00FC6919">
      <w:pPr>
        <w:numPr>
          <w:ilvl w:val="0"/>
          <w:numId w:val="2"/>
        </w:numPr>
        <w:pBdr>
          <w:top w:val="nil"/>
          <w:left w:val="nil"/>
          <w:bottom w:val="nil"/>
          <w:right w:val="nil"/>
          <w:between w:val="nil"/>
        </w:pBdr>
        <w:spacing w:after="0"/>
        <w:ind w:left="360"/>
        <w:rPr>
          <w:rFonts w:cs="Arial"/>
          <w:sz w:val="20"/>
          <w:szCs w:val="20"/>
        </w:rPr>
      </w:pPr>
      <w:r w:rsidRPr="00B559B5">
        <w:rPr>
          <w:rFonts w:cs="Arial"/>
          <w:sz w:val="20"/>
          <w:szCs w:val="20"/>
        </w:rPr>
        <w:t>[11:9</w:t>
      </w:r>
      <w:r w:rsidR="00D64C5F">
        <w:rPr>
          <w:rFonts w:cs="Arial"/>
          <w:sz w:val="20"/>
          <w:szCs w:val="20"/>
        </w:rPr>
        <w:t xml:space="preserve">]   </w:t>
      </w:r>
      <w:r w:rsidR="00D97C21" w:rsidRPr="00B559B5">
        <w:rPr>
          <w:rFonts w:cs="Arial"/>
          <w:sz w:val="20"/>
          <w:szCs w:val="20"/>
        </w:rPr>
        <w:t xml:space="preserve">Why </w:t>
      </w:r>
      <w:r w:rsidR="00157626">
        <w:rPr>
          <w:rFonts w:cs="Arial"/>
          <w:sz w:val="20"/>
          <w:szCs w:val="20"/>
        </w:rPr>
        <w:t>did</w:t>
      </w:r>
      <w:r w:rsidR="00D97C21" w:rsidRPr="00B559B5">
        <w:rPr>
          <w:rFonts w:cs="Arial"/>
          <w:sz w:val="20"/>
          <w:szCs w:val="20"/>
        </w:rPr>
        <w:t xml:space="preserve"> David become greater and greater? </w:t>
      </w:r>
    </w:p>
    <w:p w14:paraId="0FFD027C" w14:textId="4F82C7FA" w:rsidR="009D33A2" w:rsidRPr="00CA77D4" w:rsidRDefault="00157626" w:rsidP="00CA77D4">
      <w:pPr>
        <w:pBdr>
          <w:top w:val="nil"/>
          <w:left w:val="nil"/>
          <w:bottom w:val="nil"/>
          <w:right w:val="nil"/>
          <w:between w:val="nil"/>
        </w:pBdr>
        <w:ind w:left="720"/>
        <w:rPr>
          <w:rFonts w:cs="Arial"/>
          <w:sz w:val="20"/>
          <w:szCs w:val="20"/>
        </w:rPr>
      </w:pPr>
      <w:r>
        <w:rPr>
          <w:rFonts w:cs="Arial"/>
          <w:sz w:val="20"/>
          <w:szCs w:val="20"/>
        </w:rPr>
        <w:t>He became greater and greater</w:t>
      </w:r>
      <w:r w:rsidR="00D97C21" w:rsidRPr="00B559B5">
        <w:rPr>
          <w:rFonts w:cs="Arial"/>
          <w:sz w:val="20"/>
          <w:szCs w:val="20"/>
        </w:rPr>
        <w:t xml:space="preserve"> because Yahweh was with him.</w:t>
      </w:r>
    </w:p>
    <w:p w14:paraId="0FFD027F" w14:textId="72A437C5" w:rsidR="009D33A2" w:rsidRPr="00B559B5" w:rsidRDefault="00D97C21" w:rsidP="00F32DFA">
      <w:pPr>
        <w:pStyle w:val="CommentSection"/>
      </w:pPr>
      <w:r w:rsidRPr="00B559B5">
        <w:t>Comment Section:</w:t>
      </w:r>
    </w:p>
    <w:p w14:paraId="4A4E8443" w14:textId="77777777" w:rsidR="00F32DFA" w:rsidRDefault="00F32DFA">
      <w:pPr>
        <w:spacing w:line="259" w:lineRule="auto"/>
        <w:rPr>
          <w:rFonts w:cs="Arial"/>
          <w:b/>
          <w:sz w:val="40"/>
          <w:szCs w:val="44"/>
        </w:rPr>
      </w:pPr>
      <w:r>
        <w:br w:type="page"/>
      </w:r>
    </w:p>
    <w:p w14:paraId="0FFD0280" w14:textId="6131B08A" w:rsidR="009D33A2" w:rsidRPr="00B559B5" w:rsidRDefault="00D97C21" w:rsidP="008508BC">
      <w:pPr>
        <w:pStyle w:val="Heading1"/>
      </w:pPr>
      <w:bookmarkStart w:id="79" w:name="_Toc203574588"/>
      <w:r w:rsidRPr="00B559B5">
        <w:lastRenderedPageBreak/>
        <w:t>1 Chronicles 13:5-14</w:t>
      </w:r>
      <w:r w:rsidR="001234FF">
        <w:t xml:space="preserve"> </w:t>
      </w:r>
      <w:r w:rsidR="001234FF">
        <w:tab/>
      </w:r>
      <w:r w:rsidRPr="001234FF">
        <w:rPr>
          <w:rStyle w:val="Heading2Char"/>
        </w:rPr>
        <w:t>The ark of God and the death of Uzzah</w:t>
      </w:r>
      <w:bookmarkEnd w:id="79"/>
    </w:p>
    <w:p w14:paraId="0E8C3DDB" w14:textId="4F628D51" w:rsidR="00157626" w:rsidRDefault="00157626" w:rsidP="00157626">
      <w:pPr>
        <w:pStyle w:val="Background"/>
      </w:pPr>
      <w:r w:rsidRPr="00157626">
        <w:rPr>
          <w:b/>
          <w:bCs w:val="0"/>
        </w:rPr>
        <w:t>Background:</w:t>
      </w:r>
      <w:r>
        <w:t xml:space="preserve"> </w:t>
      </w:r>
      <w:r w:rsidR="00FB383D">
        <w:t>The ark of the covenant</w:t>
      </w:r>
      <w:r w:rsidR="00675A98">
        <w:t xml:space="preserve">, </w:t>
      </w:r>
      <w:r w:rsidR="000001C9">
        <w:t>also called</w:t>
      </w:r>
      <w:r w:rsidR="00675A98">
        <w:t xml:space="preserve"> the ark of God,</w:t>
      </w:r>
      <w:r w:rsidR="00FB383D">
        <w:t xml:space="preserve"> was </w:t>
      </w:r>
      <w:r w:rsidR="0058580C">
        <w:t xml:space="preserve">the holy object by </w:t>
      </w:r>
      <w:r w:rsidR="00FB383D">
        <w:t>wh</w:t>
      </w:r>
      <w:r w:rsidR="0058580C">
        <w:t>ich</w:t>
      </w:r>
      <w:r w:rsidR="00FB383D">
        <w:t xml:space="preserve"> </w:t>
      </w:r>
      <w:r w:rsidR="0058580C">
        <w:t xml:space="preserve">God had shown his </w:t>
      </w:r>
      <w:r w:rsidR="00FB383D">
        <w:t>presence</w:t>
      </w:r>
      <w:r w:rsidR="0058580C">
        <w:t xml:space="preserve"> in the tabernacle. God had commanded Israel to treat it with respect. </w:t>
      </w:r>
      <w:r w:rsidR="00675A98">
        <w:t>The ark</w:t>
      </w:r>
      <w:r w:rsidR="0058580C">
        <w:t xml:space="preserve"> must never be looked into or touched. Only </w:t>
      </w:r>
      <w:r w:rsidR="00E363D3">
        <w:t>the Levites</w:t>
      </w:r>
      <w:r w:rsidR="0058580C">
        <w:t xml:space="preserve"> must transport it, and only by carrying it with its poles.</w:t>
      </w:r>
      <w:r w:rsidR="00FB383D">
        <w:t xml:space="preserve"> </w:t>
      </w:r>
      <w:r>
        <w:t xml:space="preserve">Twenty years earlier, </w:t>
      </w:r>
      <w:r w:rsidR="00FB383D">
        <w:t xml:space="preserve">some men had looked into </w:t>
      </w:r>
      <w:r>
        <w:t>the ark</w:t>
      </w:r>
      <w:r w:rsidR="0058580C">
        <w:t xml:space="preserve"> and many </w:t>
      </w:r>
      <w:r w:rsidR="00FB383D">
        <w:t xml:space="preserve">people died as a result of God’s punishment. </w:t>
      </w:r>
      <w:r w:rsidR="0058580C">
        <w:t>Then</w:t>
      </w:r>
      <w:r w:rsidR="00FB383D">
        <w:t xml:space="preserve"> </w:t>
      </w:r>
      <w:r w:rsidR="00675A98">
        <w:t>the ark was taken to Kiriath</w:t>
      </w:r>
      <w:r w:rsidR="002648A9">
        <w:t xml:space="preserve"> </w:t>
      </w:r>
      <w:r w:rsidR="00675A98">
        <w:t>Jearim, and a priest watched over it</w:t>
      </w:r>
      <w:r>
        <w:t xml:space="preserve"> </w:t>
      </w:r>
      <w:r w:rsidR="0058580C">
        <w:t xml:space="preserve">in </w:t>
      </w:r>
      <w:r w:rsidR="00675A98">
        <w:t>the house of Abinadab</w:t>
      </w:r>
      <w:r w:rsidR="0058580C">
        <w:t xml:space="preserve"> </w:t>
      </w:r>
      <w:r w:rsidR="00FB383D">
        <w:t xml:space="preserve">for many years. Just before this passage, David </w:t>
      </w:r>
      <w:r w:rsidR="00BD370F">
        <w:t xml:space="preserve">and the assembly of Israel </w:t>
      </w:r>
      <w:r w:rsidR="00FB383D">
        <w:t xml:space="preserve">decided it was time to bring the ark of </w:t>
      </w:r>
      <w:r w:rsidR="00675A98">
        <w:t>God</w:t>
      </w:r>
      <w:r w:rsidR="00FB383D">
        <w:t xml:space="preserve"> back to the tabernacle</w:t>
      </w:r>
      <w:r w:rsidR="000001C9">
        <w:t xml:space="preserve"> in Jerusalem</w:t>
      </w:r>
      <w:r w:rsidR="00FB383D">
        <w:t xml:space="preserve">. </w:t>
      </w:r>
    </w:p>
    <w:p w14:paraId="3498F9F0" w14:textId="77777777" w:rsidR="00B669DB" w:rsidRPr="00170DC8" w:rsidRDefault="00B669DB" w:rsidP="00B669DB">
      <w:pPr>
        <w:pStyle w:val="Background"/>
        <w:rPr>
          <w:b/>
          <w:bCs w:val="0"/>
          <w:i/>
          <w:iCs/>
        </w:rPr>
      </w:pPr>
      <w:r w:rsidRPr="00170DC8">
        <w:rPr>
          <w:b/>
          <w:bCs w:val="0"/>
          <w:i/>
          <w:iCs/>
        </w:rPr>
        <w:t>Read the passage.</w:t>
      </w:r>
    </w:p>
    <w:p w14:paraId="0FFD0281" w14:textId="20FC6A71" w:rsidR="009D33A2" w:rsidRPr="00B559B5" w:rsidRDefault="00D97C21" w:rsidP="00F94597">
      <w:pPr>
        <w:pStyle w:val="Part1"/>
      </w:pPr>
      <w:r w:rsidRPr="00B559B5">
        <w:t>Part 1</w:t>
      </w:r>
    </w:p>
    <w:p w14:paraId="0FFD0282" w14:textId="77777777" w:rsidR="009D33A2" w:rsidRPr="00B559B5" w:rsidRDefault="00D97C21" w:rsidP="00CA77D4">
      <w:pPr>
        <w:pStyle w:val="Answerortell"/>
        <w:rPr>
          <w:b/>
          <w:sz w:val="32"/>
          <w:szCs w:val="32"/>
        </w:rPr>
      </w:pPr>
      <w:r w:rsidRPr="00B559B5">
        <w:t>Tell in your own words what you just read in these verses.</w:t>
      </w:r>
    </w:p>
    <w:p w14:paraId="63575056" w14:textId="4D0E2AFD" w:rsidR="00675A98" w:rsidRDefault="00D97C21" w:rsidP="00CA77D4">
      <w:pPr>
        <w:pStyle w:val="Checklist2"/>
      </w:pPr>
      <w:r w:rsidRPr="00B559B5">
        <w:t>David a</w:t>
      </w:r>
      <w:r w:rsidR="0058580C">
        <w:t>ssembled</w:t>
      </w:r>
      <w:r w:rsidRPr="00B559B5">
        <w:t xml:space="preserve"> all </w:t>
      </w:r>
      <w:r w:rsidR="0058580C">
        <w:t xml:space="preserve">of </w:t>
      </w:r>
      <w:r w:rsidRPr="00B559B5">
        <w:t xml:space="preserve">Israel </w:t>
      </w:r>
      <w:r w:rsidR="00675A98">
        <w:t>and went to Kiriath</w:t>
      </w:r>
      <w:r w:rsidR="002648A9">
        <w:t xml:space="preserve"> </w:t>
      </w:r>
      <w:r w:rsidR="00675A98">
        <w:t xml:space="preserve">Jearim </w:t>
      </w:r>
      <w:r w:rsidR="0058580C">
        <w:t xml:space="preserve">to bring the </w:t>
      </w:r>
      <w:r w:rsidR="00675A98">
        <w:t>ark of God from there. [13:5-6]</w:t>
      </w:r>
    </w:p>
    <w:p w14:paraId="6455444C" w14:textId="5D4908E8" w:rsidR="00675A98" w:rsidRDefault="00675A98" w:rsidP="00675A98">
      <w:pPr>
        <w:pStyle w:val="Checklist2"/>
      </w:pPr>
      <w:r>
        <w:t xml:space="preserve">They </w:t>
      </w:r>
      <w:r w:rsidR="00D97C21" w:rsidRPr="00B559B5">
        <w:t xml:space="preserve">set the ark of God on a </w:t>
      </w:r>
      <w:r>
        <w:t xml:space="preserve">new </w:t>
      </w:r>
      <w:r w:rsidR="00D97C21" w:rsidRPr="00B559B5">
        <w:t xml:space="preserve">cart, </w:t>
      </w:r>
      <w:r>
        <w:t>driven by Uzzah and Ahio. [13:7]</w:t>
      </w:r>
    </w:p>
    <w:p w14:paraId="0FFD0283" w14:textId="6DE84BCB" w:rsidR="009D33A2" w:rsidRPr="00B559B5" w:rsidRDefault="00675A98" w:rsidP="00675A98">
      <w:pPr>
        <w:pStyle w:val="Checklist2"/>
      </w:pPr>
      <w:r>
        <w:t>David and all of Israel</w:t>
      </w:r>
      <w:r w:rsidR="00D97C21" w:rsidRPr="00B559B5">
        <w:t xml:space="preserve"> celebrated </w:t>
      </w:r>
      <w:r>
        <w:t xml:space="preserve">with all their might and </w:t>
      </w:r>
      <w:r w:rsidR="00D97C21" w:rsidRPr="00B559B5">
        <w:t xml:space="preserve">with </w:t>
      </w:r>
      <w:r>
        <w:t>music</w:t>
      </w:r>
      <w:r w:rsidR="00D97C21" w:rsidRPr="00B559B5">
        <w:t>. [13:8]</w:t>
      </w:r>
    </w:p>
    <w:p w14:paraId="0FFD0284" w14:textId="0346957E" w:rsidR="009D33A2" w:rsidRDefault="00D97C21" w:rsidP="00CA77D4">
      <w:pPr>
        <w:pStyle w:val="Checklist2"/>
      </w:pPr>
      <w:r w:rsidRPr="00B559B5">
        <w:t>Uzzah touched the ark of God</w:t>
      </w:r>
      <w:r w:rsidR="00675A98">
        <w:t xml:space="preserve"> to steady it when the oxen stumbled</w:t>
      </w:r>
      <w:r w:rsidRPr="00B559B5">
        <w:t>. [13:9]</w:t>
      </w:r>
    </w:p>
    <w:p w14:paraId="014FCD73" w14:textId="613B5477" w:rsidR="00675A98" w:rsidRPr="00B559B5" w:rsidRDefault="00675A98" w:rsidP="00CA77D4">
      <w:pPr>
        <w:pStyle w:val="Checklist2"/>
      </w:pPr>
      <w:r>
        <w:t>God was angry and struck Uzzah down and killed him. [13:10]</w:t>
      </w:r>
    </w:p>
    <w:p w14:paraId="41C4D3BA" w14:textId="671E60BF" w:rsidR="002648A9" w:rsidRDefault="00D97C21" w:rsidP="00CA77D4">
      <w:pPr>
        <w:pStyle w:val="Checklist2"/>
      </w:pPr>
      <w:r w:rsidRPr="00B559B5">
        <w:t xml:space="preserve">David became angry. </w:t>
      </w:r>
      <w:r w:rsidR="002648A9">
        <w:t>[13:11]</w:t>
      </w:r>
    </w:p>
    <w:p w14:paraId="0FFD0285" w14:textId="56614CE5" w:rsidR="009D33A2" w:rsidRPr="00B559B5" w:rsidRDefault="00675A98" w:rsidP="00CA77D4">
      <w:pPr>
        <w:pStyle w:val="Checklist2"/>
      </w:pPr>
      <w:r>
        <w:t xml:space="preserve">He </w:t>
      </w:r>
      <w:r w:rsidR="002648A9">
        <w:t xml:space="preserve">was afraid of God and </w:t>
      </w:r>
      <w:r>
        <w:t xml:space="preserve">wondered how he could </w:t>
      </w:r>
      <w:r w:rsidR="002648A9">
        <w:t xml:space="preserve">bring the ark home with him. </w:t>
      </w:r>
      <w:r w:rsidR="00D97C21" w:rsidRPr="00B559B5">
        <w:t>[13:12]</w:t>
      </w:r>
    </w:p>
    <w:p w14:paraId="0FFD0286" w14:textId="77777777" w:rsidR="009D33A2" w:rsidRDefault="00D97C21" w:rsidP="00CA77D4">
      <w:pPr>
        <w:pStyle w:val="Checklist2"/>
      </w:pPr>
      <w:r w:rsidRPr="00B559B5">
        <w:t>The ark of God was moved to the house of Obed-Edom the Gittite. [13:13]</w:t>
      </w:r>
    </w:p>
    <w:p w14:paraId="5A382B5E" w14:textId="460BA89D" w:rsidR="002648A9" w:rsidRPr="00B559B5" w:rsidRDefault="002648A9" w:rsidP="00CA77D4">
      <w:pPr>
        <w:pStyle w:val="Checklist2"/>
      </w:pPr>
      <w:r>
        <w:t>The ark was there for 3 months, and God blessed the family of Obed-Edom. [13:1</w:t>
      </w:r>
      <w:r w:rsidRPr="00E363D3">
        <w:t>4]</w:t>
      </w:r>
    </w:p>
    <w:p w14:paraId="0FFD0287" w14:textId="77777777" w:rsidR="009D33A2" w:rsidRPr="00B559B5" w:rsidRDefault="00D97C21" w:rsidP="00F94597">
      <w:pPr>
        <w:pStyle w:val="Part2"/>
      </w:pPr>
      <w:r w:rsidRPr="00B559B5">
        <w:t>Part 2</w:t>
      </w:r>
    </w:p>
    <w:p w14:paraId="0FFD0288" w14:textId="77777777" w:rsidR="009D33A2" w:rsidRPr="00B559B5" w:rsidRDefault="00D97C21">
      <w:pPr>
        <w:spacing w:after="80" w:line="360" w:lineRule="auto"/>
        <w:rPr>
          <w:rFonts w:cs="Arial"/>
          <w:sz w:val="20"/>
          <w:szCs w:val="20"/>
        </w:rPr>
      </w:pPr>
      <w:r w:rsidRPr="00B559B5">
        <w:rPr>
          <w:rFonts w:cs="Arial"/>
          <w:sz w:val="20"/>
          <w:szCs w:val="20"/>
        </w:rPr>
        <w:t>Answer the following questions.</w:t>
      </w:r>
    </w:p>
    <w:p w14:paraId="0FFD0289" w14:textId="5558013C" w:rsidR="009D33A2" w:rsidRPr="00B559B5" w:rsidRDefault="00FC6919">
      <w:pPr>
        <w:numPr>
          <w:ilvl w:val="0"/>
          <w:numId w:val="61"/>
        </w:numPr>
        <w:pBdr>
          <w:top w:val="nil"/>
          <w:left w:val="nil"/>
          <w:bottom w:val="nil"/>
          <w:right w:val="nil"/>
          <w:between w:val="nil"/>
        </w:pBdr>
        <w:spacing w:after="0"/>
        <w:ind w:left="360"/>
        <w:rPr>
          <w:rFonts w:cs="Arial"/>
          <w:sz w:val="20"/>
          <w:szCs w:val="20"/>
        </w:rPr>
      </w:pPr>
      <w:r w:rsidRPr="00B559B5">
        <w:rPr>
          <w:rFonts w:cs="Arial"/>
          <w:sz w:val="20"/>
          <w:szCs w:val="20"/>
        </w:rPr>
        <w:t>[13:5-</w:t>
      </w:r>
      <w:r w:rsidR="002648A9">
        <w:rPr>
          <w:rFonts w:cs="Arial"/>
          <w:sz w:val="20"/>
          <w:szCs w:val="20"/>
        </w:rPr>
        <w:t>6</w:t>
      </w:r>
      <w:r w:rsidR="00D64C5F">
        <w:rPr>
          <w:rFonts w:cs="Arial"/>
          <w:sz w:val="20"/>
          <w:szCs w:val="20"/>
        </w:rPr>
        <w:t xml:space="preserve">]   </w:t>
      </w:r>
      <w:r w:rsidR="00D97C21" w:rsidRPr="00B559B5">
        <w:rPr>
          <w:rFonts w:cs="Arial"/>
          <w:sz w:val="20"/>
          <w:szCs w:val="20"/>
        </w:rPr>
        <w:t xml:space="preserve">What happened after David assembled all Israel together to bring the ark of God to Jerusalem? </w:t>
      </w:r>
    </w:p>
    <w:p w14:paraId="0FFD028A" w14:textId="5CEA70F5"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w:t>
      </w:r>
      <w:r w:rsidR="002648A9">
        <w:rPr>
          <w:rFonts w:cs="Arial"/>
          <w:sz w:val="20"/>
          <w:szCs w:val="20"/>
        </w:rPr>
        <w:t xml:space="preserve">all </w:t>
      </w:r>
      <w:r w:rsidRPr="00B559B5">
        <w:rPr>
          <w:rFonts w:cs="Arial"/>
          <w:sz w:val="20"/>
          <w:szCs w:val="20"/>
        </w:rPr>
        <w:t xml:space="preserve">went </w:t>
      </w:r>
      <w:r w:rsidR="00BD370F">
        <w:rPr>
          <w:rFonts w:cs="Arial"/>
          <w:sz w:val="20"/>
          <w:szCs w:val="20"/>
        </w:rPr>
        <w:t xml:space="preserve">up </w:t>
      </w:r>
      <w:r w:rsidRPr="00B559B5">
        <w:rPr>
          <w:rFonts w:cs="Arial"/>
          <w:sz w:val="20"/>
          <w:szCs w:val="20"/>
        </w:rPr>
        <w:t>to Kiriath Jearim.</w:t>
      </w:r>
    </w:p>
    <w:p w14:paraId="0FFD028B" w14:textId="77777777" w:rsidR="009D33A2" w:rsidRPr="00B559B5" w:rsidRDefault="009D33A2">
      <w:pPr>
        <w:pBdr>
          <w:top w:val="nil"/>
          <w:left w:val="nil"/>
          <w:bottom w:val="nil"/>
          <w:right w:val="nil"/>
          <w:between w:val="nil"/>
        </w:pBdr>
        <w:ind w:left="720"/>
        <w:rPr>
          <w:rFonts w:cs="Arial"/>
          <w:sz w:val="20"/>
          <w:szCs w:val="20"/>
        </w:rPr>
      </w:pPr>
    </w:p>
    <w:p w14:paraId="0FFD028C" w14:textId="500DF14E" w:rsidR="009D33A2" w:rsidRPr="00B559B5" w:rsidRDefault="00FC6919">
      <w:pPr>
        <w:numPr>
          <w:ilvl w:val="0"/>
          <w:numId w:val="61"/>
        </w:numPr>
        <w:pBdr>
          <w:top w:val="nil"/>
          <w:left w:val="nil"/>
          <w:bottom w:val="nil"/>
          <w:right w:val="nil"/>
          <w:between w:val="nil"/>
        </w:pBdr>
        <w:spacing w:after="0"/>
        <w:ind w:left="360"/>
        <w:rPr>
          <w:rFonts w:cs="Arial"/>
          <w:sz w:val="20"/>
          <w:szCs w:val="20"/>
        </w:rPr>
      </w:pPr>
      <w:r w:rsidRPr="00B559B5">
        <w:rPr>
          <w:rFonts w:cs="Arial"/>
          <w:sz w:val="20"/>
          <w:szCs w:val="20"/>
        </w:rPr>
        <w:t>[13:6</w:t>
      </w:r>
      <w:r w:rsidR="00A150A1">
        <w:rPr>
          <w:rFonts w:cs="Arial"/>
          <w:sz w:val="20"/>
          <w:szCs w:val="20"/>
        </w:rPr>
        <w:t xml:space="preserve">]   </w:t>
      </w:r>
      <w:r w:rsidR="00D97C21" w:rsidRPr="00B559B5">
        <w:rPr>
          <w:rFonts w:cs="Arial"/>
          <w:sz w:val="20"/>
          <w:szCs w:val="20"/>
        </w:rPr>
        <w:t>How is Yahweh described</w:t>
      </w:r>
      <w:r w:rsidR="002648A9">
        <w:rPr>
          <w:rFonts w:cs="Arial"/>
          <w:sz w:val="20"/>
          <w:szCs w:val="20"/>
        </w:rPr>
        <w:t xml:space="preserve"> in verse 6</w:t>
      </w:r>
      <w:r w:rsidR="00D97C21" w:rsidRPr="00B559B5">
        <w:rPr>
          <w:rFonts w:cs="Arial"/>
          <w:sz w:val="20"/>
          <w:szCs w:val="20"/>
        </w:rPr>
        <w:t xml:space="preserve">? </w:t>
      </w:r>
    </w:p>
    <w:p w14:paraId="0FFD028D"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is described as the one who sits enthroned over the cherubim.</w:t>
      </w:r>
    </w:p>
    <w:p w14:paraId="0FFD028E" w14:textId="77777777" w:rsidR="009D33A2" w:rsidRPr="00B559B5" w:rsidRDefault="009D33A2">
      <w:pPr>
        <w:pBdr>
          <w:top w:val="nil"/>
          <w:left w:val="nil"/>
          <w:bottom w:val="nil"/>
          <w:right w:val="nil"/>
          <w:between w:val="nil"/>
        </w:pBdr>
        <w:ind w:left="720"/>
        <w:rPr>
          <w:rFonts w:cs="Arial"/>
          <w:sz w:val="20"/>
          <w:szCs w:val="20"/>
        </w:rPr>
      </w:pPr>
    </w:p>
    <w:p w14:paraId="0D4D4008" w14:textId="4DAF736E" w:rsidR="002648A9" w:rsidRDefault="002648A9">
      <w:pPr>
        <w:numPr>
          <w:ilvl w:val="0"/>
          <w:numId w:val="61"/>
        </w:numPr>
        <w:pBdr>
          <w:top w:val="nil"/>
          <w:left w:val="nil"/>
          <w:bottom w:val="nil"/>
          <w:right w:val="nil"/>
          <w:between w:val="nil"/>
        </w:pBdr>
        <w:spacing w:after="0"/>
        <w:ind w:left="360"/>
        <w:rPr>
          <w:rFonts w:cs="Arial"/>
          <w:sz w:val="20"/>
          <w:szCs w:val="20"/>
        </w:rPr>
      </w:pPr>
      <w:r>
        <w:rPr>
          <w:rFonts w:cs="Arial"/>
          <w:sz w:val="20"/>
          <w:szCs w:val="20"/>
        </w:rPr>
        <w:t>[13:7]   How did they decide to transport the ark of God from the house of Abinadab?</w:t>
      </w:r>
    </w:p>
    <w:p w14:paraId="0AE356D5" w14:textId="22263B6C" w:rsidR="002648A9" w:rsidRDefault="002648A9" w:rsidP="002648A9">
      <w:pPr>
        <w:pBdr>
          <w:top w:val="nil"/>
          <w:left w:val="nil"/>
          <w:bottom w:val="nil"/>
          <w:right w:val="nil"/>
          <w:between w:val="nil"/>
        </w:pBdr>
        <w:spacing w:after="0"/>
        <w:ind w:left="720"/>
        <w:rPr>
          <w:rFonts w:cs="Arial"/>
          <w:sz w:val="20"/>
          <w:szCs w:val="20"/>
        </w:rPr>
      </w:pPr>
      <w:r>
        <w:rPr>
          <w:rFonts w:cs="Arial"/>
          <w:sz w:val="20"/>
          <w:szCs w:val="20"/>
        </w:rPr>
        <w:t xml:space="preserve">They put it on a new cart, which was </w:t>
      </w:r>
      <w:r w:rsidR="00BD370F">
        <w:rPr>
          <w:rFonts w:cs="Arial"/>
          <w:sz w:val="20"/>
          <w:szCs w:val="20"/>
        </w:rPr>
        <w:t>guided</w:t>
      </w:r>
      <w:r>
        <w:rPr>
          <w:rFonts w:cs="Arial"/>
          <w:sz w:val="20"/>
          <w:szCs w:val="20"/>
        </w:rPr>
        <w:t xml:space="preserve"> by Uzzah and Ahio.</w:t>
      </w:r>
    </w:p>
    <w:p w14:paraId="6E5E5D65" w14:textId="77777777" w:rsidR="002648A9" w:rsidRDefault="002648A9" w:rsidP="002648A9">
      <w:pPr>
        <w:pBdr>
          <w:top w:val="nil"/>
          <w:left w:val="nil"/>
          <w:bottom w:val="nil"/>
          <w:right w:val="nil"/>
          <w:between w:val="nil"/>
        </w:pBdr>
        <w:spacing w:after="0"/>
        <w:ind w:left="720"/>
        <w:rPr>
          <w:rFonts w:cs="Arial"/>
          <w:sz w:val="20"/>
          <w:szCs w:val="20"/>
        </w:rPr>
      </w:pPr>
    </w:p>
    <w:p w14:paraId="56CC0698" w14:textId="77777777" w:rsidR="002648A9" w:rsidRDefault="002648A9" w:rsidP="002648A9">
      <w:pPr>
        <w:pBdr>
          <w:top w:val="nil"/>
          <w:left w:val="nil"/>
          <w:bottom w:val="nil"/>
          <w:right w:val="nil"/>
          <w:between w:val="nil"/>
        </w:pBdr>
        <w:spacing w:after="0"/>
        <w:ind w:left="720"/>
        <w:rPr>
          <w:rFonts w:cs="Arial"/>
          <w:sz w:val="20"/>
          <w:szCs w:val="20"/>
        </w:rPr>
      </w:pPr>
    </w:p>
    <w:p w14:paraId="0FFD028F" w14:textId="24D9C4C4" w:rsidR="009D33A2" w:rsidRPr="00B559B5" w:rsidRDefault="00FC6919">
      <w:pPr>
        <w:numPr>
          <w:ilvl w:val="0"/>
          <w:numId w:val="61"/>
        </w:numPr>
        <w:pBdr>
          <w:top w:val="nil"/>
          <w:left w:val="nil"/>
          <w:bottom w:val="nil"/>
          <w:right w:val="nil"/>
          <w:between w:val="nil"/>
        </w:pBdr>
        <w:spacing w:after="0"/>
        <w:ind w:left="360"/>
        <w:rPr>
          <w:rFonts w:cs="Arial"/>
          <w:sz w:val="20"/>
          <w:szCs w:val="20"/>
        </w:rPr>
      </w:pPr>
      <w:r w:rsidRPr="00B559B5">
        <w:rPr>
          <w:rFonts w:cs="Arial"/>
          <w:sz w:val="20"/>
          <w:szCs w:val="20"/>
        </w:rPr>
        <w:t>[13:7-8</w:t>
      </w:r>
      <w:r w:rsidR="00A150A1">
        <w:rPr>
          <w:rFonts w:cs="Arial"/>
          <w:sz w:val="20"/>
          <w:szCs w:val="20"/>
        </w:rPr>
        <w:t xml:space="preserve">]   </w:t>
      </w:r>
      <w:r w:rsidR="00D97C21" w:rsidRPr="00B559B5">
        <w:rPr>
          <w:rFonts w:cs="Arial"/>
          <w:sz w:val="20"/>
          <w:szCs w:val="20"/>
        </w:rPr>
        <w:t>What did David and all Israel do</w:t>
      </w:r>
      <w:r w:rsidR="002648A9">
        <w:rPr>
          <w:rFonts w:cs="Arial"/>
          <w:sz w:val="20"/>
          <w:szCs w:val="20"/>
        </w:rPr>
        <w:t xml:space="preserve"> as the ark of God started </w:t>
      </w:r>
      <w:r w:rsidR="00BD370F">
        <w:rPr>
          <w:rFonts w:cs="Arial"/>
          <w:sz w:val="20"/>
          <w:szCs w:val="20"/>
        </w:rPr>
        <w:t xml:space="preserve">on </w:t>
      </w:r>
      <w:r w:rsidR="002648A9">
        <w:rPr>
          <w:rFonts w:cs="Arial"/>
          <w:sz w:val="20"/>
          <w:szCs w:val="20"/>
        </w:rPr>
        <w:t>its journey</w:t>
      </w:r>
      <w:r w:rsidR="00D97C21" w:rsidRPr="00B559B5">
        <w:rPr>
          <w:rFonts w:cs="Arial"/>
          <w:sz w:val="20"/>
          <w:szCs w:val="20"/>
        </w:rPr>
        <w:t xml:space="preserve">? </w:t>
      </w:r>
    </w:p>
    <w:p w14:paraId="0FFD0290" w14:textId="2F943F49"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and all Israel celebrated before God with all their might</w:t>
      </w:r>
      <w:r w:rsidR="002648A9">
        <w:rPr>
          <w:rFonts w:cs="Arial"/>
          <w:sz w:val="20"/>
          <w:szCs w:val="20"/>
        </w:rPr>
        <w:t xml:space="preserve">, </w:t>
      </w:r>
      <w:r w:rsidR="00BD370F">
        <w:rPr>
          <w:rFonts w:cs="Arial"/>
          <w:sz w:val="20"/>
          <w:szCs w:val="20"/>
        </w:rPr>
        <w:t xml:space="preserve">and </w:t>
      </w:r>
      <w:r w:rsidR="002648A9">
        <w:rPr>
          <w:rFonts w:cs="Arial"/>
          <w:sz w:val="20"/>
          <w:szCs w:val="20"/>
        </w:rPr>
        <w:t>with many musical instruments.</w:t>
      </w:r>
    </w:p>
    <w:p w14:paraId="0FFD0291" w14:textId="77777777" w:rsidR="009D33A2" w:rsidRPr="00B559B5" w:rsidRDefault="009D33A2">
      <w:pPr>
        <w:pBdr>
          <w:top w:val="nil"/>
          <w:left w:val="nil"/>
          <w:bottom w:val="nil"/>
          <w:right w:val="nil"/>
          <w:between w:val="nil"/>
        </w:pBdr>
        <w:ind w:left="720"/>
        <w:rPr>
          <w:rFonts w:cs="Arial"/>
          <w:sz w:val="20"/>
          <w:szCs w:val="20"/>
        </w:rPr>
      </w:pPr>
    </w:p>
    <w:p w14:paraId="0186A701" w14:textId="7AD93622" w:rsidR="002648A9" w:rsidRDefault="00FC6919">
      <w:pPr>
        <w:numPr>
          <w:ilvl w:val="0"/>
          <w:numId w:val="61"/>
        </w:numPr>
        <w:pBdr>
          <w:top w:val="nil"/>
          <w:left w:val="nil"/>
          <w:bottom w:val="nil"/>
          <w:right w:val="nil"/>
          <w:between w:val="nil"/>
        </w:pBdr>
        <w:spacing w:after="0"/>
        <w:ind w:left="360"/>
        <w:rPr>
          <w:rFonts w:cs="Arial"/>
          <w:sz w:val="20"/>
          <w:szCs w:val="20"/>
        </w:rPr>
      </w:pPr>
      <w:r w:rsidRPr="00B559B5">
        <w:rPr>
          <w:rFonts w:cs="Arial"/>
          <w:sz w:val="20"/>
          <w:szCs w:val="20"/>
        </w:rPr>
        <w:t>[13:9</w:t>
      </w:r>
      <w:r w:rsidR="00A150A1">
        <w:rPr>
          <w:rFonts w:cs="Arial"/>
          <w:sz w:val="20"/>
          <w:szCs w:val="20"/>
        </w:rPr>
        <w:t xml:space="preserve">]   </w:t>
      </w:r>
      <w:r w:rsidR="00D97C21" w:rsidRPr="00B559B5">
        <w:rPr>
          <w:rFonts w:cs="Arial"/>
          <w:sz w:val="20"/>
          <w:szCs w:val="20"/>
        </w:rPr>
        <w:t xml:space="preserve">What </w:t>
      </w:r>
      <w:r w:rsidR="002648A9">
        <w:rPr>
          <w:rFonts w:cs="Arial"/>
          <w:sz w:val="20"/>
          <w:szCs w:val="20"/>
        </w:rPr>
        <w:t xml:space="preserve">happened when they </w:t>
      </w:r>
      <w:r w:rsidR="00BD370F">
        <w:rPr>
          <w:rFonts w:cs="Arial"/>
          <w:sz w:val="20"/>
          <w:szCs w:val="20"/>
        </w:rPr>
        <w:t>came to</w:t>
      </w:r>
      <w:r w:rsidR="002648A9">
        <w:rPr>
          <w:rFonts w:cs="Arial"/>
          <w:sz w:val="20"/>
          <w:szCs w:val="20"/>
        </w:rPr>
        <w:t xml:space="preserve"> the threshing floor of </w:t>
      </w:r>
      <w:r w:rsidR="00BD370F">
        <w:rPr>
          <w:rFonts w:cs="Arial"/>
          <w:sz w:val="20"/>
          <w:szCs w:val="20"/>
        </w:rPr>
        <w:t>K</w:t>
      </w:r>
      <w:r w:rsidR="002648A9">
        <w:rPr>
          <w:rFonts w:cs="Arial"/>
          <w:sz w:val="20"/>
          <w:szCs w:val="20"/>
        </w:rPr>
        <w:t>idon?</w:t>
      </w:r>
    </w:p>
    <w:p w14:paraId="1F89B174" w14:textId="38CB3412" w:rsidR="002648A9" w:rsidRDefault="002648A9" w:rsidP="002648A9">
      <w:pPr>
        <w:pBdr>
          <w:top w:val="nil"/>
          <w:left w:val="nil"/>
          <w:bottom w:val="nil"/>
          <w:right w:val="nil"/>
          <w:between w:val="nil"/>
        </w:pBdr>
        <w:spacing w:after="0"/>
        <w:ind w:left="720"/>
        <w:rPr>
          <w:rFonts w:cs="Arial"/>
          <w:sz w:val="20"/>
          <w:szCs w:val="20"/>
        </w:rPr>
      </w:pPr>
      <w:r>
        <w:rPr>
          <w:rFonts w:cs="Arial"/>
          <w:sz w:val="20"/>
          <w:szCs w:val="20"/>
        </w:rPr>
        <w:t xml:space="preserve">Uzzah </w:t>
      </w:r>
      <w:r w:rsidR="00BD370F">
        <w:rPr>
          <w:rFonts w:cs="Arial"/>
          <w:sz w:val="20"/>
          <w:szCs w:val="20"/>
        </w:rPr>
        <w:t>reach</w:t>
      </w:r>
      <w:r>
        <w:rPr>
          <w:rFonts w:cs="Arial"/>
          <w:sz w:val="20"/>
          <w:szCs w:val="20"/>
        </w:rPr>
        <w:t>ed out his hand to steady the ark when the oxen stumbled.</w:t>
      </w:r>
    </w:p>
    <w:p w14:paraId="65C7DE96" w14:textId="489F28E5" w:rsidR="002648A9" w:rsidRPr="00F32DFA" w:rsidRDefault="00F32DFA" w:rsidP="00F32DFA">
      <w:pPr>
        <w:pStyle w:val="Continuedline"/>
      </w:pPr>
      <w:r w:rsidRPr="00B559B5">
        <w:lastRenderedPageBreak/>
        <w:t>1 Chronicles 1</w:t>
      </w:r>
      <w:r>
        <w:t>3</w:t>
      </w:r>
      <w:r w:rsidRPr="00B559B5">
        <w:t>:</w:t>
      </w:r>
      <w:r>
        <w:t>5</w:t>
      </w:r>
      <w:r w:rsidRPr="00B559B5">
        <w:t>-1</w:t>
      </w:r>
      <w:r>
        <w:t>4</w:t>
      </w:r>
      <w:r w:rsidRPr="00B559B5">
        <w:t xml:space="preserve"> continued</w:t>
      </w:r>
    </w:p>
    <w:p w14:paraId="0FFD0292" w14:textId="3643BBCA" w:rsidR="009D33A2" w:rsidRPr="00B559B5" w:rsidRDefault="002648A9">
      <w:pPr>
        <w:numPr>
          <w:ilvl w:val="0"/>
          <w:numId w:val="61"/>
        </w:numPr>
        <w:pBdr>
          <w:top w:val="nil"/>
          <w:left w:val="nil"/>
          <w:bottom w:val="nil"/>
          <w:right w:val="nil"/>
          <w:between w:val="nil"/>
        </w:pBdr>
        <w:spacing w:after="0"/>
        <w:ind w:left="360"/>
        <w:rPr>
          <w:rFonts w:cs="Arial"/>
          <w:sz w:val="20"/>
          <w:szCs w:val="20"/>
        </w:rPr>
      </w:pPr>
      <w:r>
        <w:rPr>
          <w:rFonts w:cs="Arial"/>
          <w:sz w:val="20"/>
          <w:szCs w:val="20"/>
        </w:rPr>
        <w:t xml:space="preserve">[13:10]   How </w:t>
      </w:r>
      <w:r w:rsidR="00D97C21" w:rsidRPr="00B559B5">
        <w:rPr>
          <w:rFonts w:cs="Arial"/>
          <w:sz w:val="20"/>
          <w:szCs w:val="20"/>
        </w:rPr>
        <w:t xml:space="preserve">did Yahweh </w:t>
      </w:r>
      <w:r>
        <w:rPr>
          <w:rFonts w:cs="Arial"/>
          <w:sz w:val="20"/>
          <w:szCs w:val="20"/>
        </w:rPr>
        <w:t>react</w:t>
      </w:r>
      <w:r w:rsidR="00D97C21" w:rsidRPr="00B559B5">
        <w:rPr>
          <w:rFonts w:cs="Arial"/>
          <w:sz w:val="20"/>
          <w:szCs w:val="20"/>
        </w:rPr>
        <w:t xml:space="preserve"> when Uzzah </w:t>
      </w:r>
      <w:r>
        <w:rPr>
          <w:rFonts w:cs="Arial"/>
          <w:sz w:val="20"/>
          <w:szCs w:val="20"/>
        </w:rPr>
        <w:t>did this</w:t>
      </w:r>
      <w:r w:rsidR="00D97C21" w:rsidRPr="00B559B5">
        <w:rPr>
          <w:rFonts w:cs="Arial"/>
          <w:sz w:val="20"/>
          <w:szCs w:val="20"/>
        </w:rPr>
        <w:t xml:space="preserve">? </w:t>
      </w:r>
    </w:p>
    <w:p w14:paraId="0FFD0293" w14:textId="50B76E3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anger of Yahweh burned against Uzzah</w:t>
      </w:r>
      <w:r w:rsidR="00BD370F">
        <w:rPr>
          <w:rFonts w:cs="Arial"/>
          <w:sz w:val="20"/>
          <w:szCs w:val="20"/>
        </w:rPr>
        <w:t>, and Yahweh killed him</w:t>
      </w:r>
      <w:r w:rsidR="008E479A">
        <w:rPr>
          <w:rFonts w:cs="Arial"/>
          <w:sz w:val="20"/>
          <w:szCs w:val="20"/>
        </w:rPr>
        <w:t xml:space="preserve"> because he </w:t>
      </w:r>
      <w:r w:rsidR="00BD370F">
        <w:rPr>
          <w:rFonts w:cs="Arial"/>
          <w:sz w:val="20"/>
          <w:szCs w:val="20"/>
        </w:rPr>
        <w:t>reached out his hand to</w:t>
      </w:r>
      <w:r w:rsidR="008E479A">
        <w:rPr>
          <w:rFonts w:cs="Arial"/>
          <w:sz w:val="20"/>
          <w:szCs w:val="20"/>
        </w:rPr>
        <w:t xml:space="preserve"> the ark</w:t>
      </w:r>
      <w:r w:rsidRPr="00B559B5">
        <w:rPr>
          <w:rFonts w:cs="Arial"/>
          <w:sz w:val="20"/>
          <w:szCs w:val="20"/>
        </w:rPr>
        <w:t>.</w:t>
      </w:r>
    </w:p>
    <w:p w14:paraId="0FFD0294" w14:textId="77777777" w:rsidR="009D33A2" w:rsidRPr="00B559B5" w:rsidRDefault="009D33A2">
      <w:pPr>
        <w:pBdr>
          <w:top w:val="nil"/>
          <w:left w:val="nil"/>
          <w:bottom w:val="nil"/>
          <w:right w:val="nil"/>
          <w:between w:val="nil"/>
        </w:pBdr>
        <w:ind w:left="720"/>
        <w:rPr>
          <w:rFonts w:cs="Arial"/>
          <w:sz w:val="20"/>
          <w:szCs w:val="20"/>
        </w:rPr>
      </w:pPr>
    </w:p>
    <w:p w14:paraId="0FFD0295" w14:textId="374E4517" w:rsidR="009D33A2" w:rsidRPr="00B559B5" w:rsidRDefault="00FC6919">
      <w:pPr>
        <w:numPr>
          <w:ilvl w:val="0"/>
          <w:numId w:val="61"/>
        </w:numPr>
        <w:pBdr>
          <w:top w:val="nil"/>
          <w:left w:val="nil"/>
          <w:bottom w:val="nil"/>
          <w:right w:val="nil"/>
          <w:between w:val="nil"/>
        </w:pBdr>
        <w:spacing w:after="0"/>
        <w:ind w:left="360"/>
        <w:rPr>
          <w:rFonts w:cs="Arial"/>
          <w:sz w:val="20"/>
          <w:szCs w:val="20"/>
        </w:rPr>
      </w:pPr>
      <w:r>
        <w:rPr>
          <w:rFonts w:cs="Arial"/>
          <w:sz w:val="20"/>
          <w:szCs w:val="20"/>
        </w:rPr>
        <w:t>[13:9-10</w:t>
      </w:r>
      <w:r w:rsidR="00A150A1">
        <w:rPr>
          <w:rFonts w:cs="Arial"/>
          <w:sz w:val="20"/>
          <w:szCs w:val="20"/>
        </w:rPr>
        <w:t xml:space="preserve">]   </w:t>
      </w:r>
      <w:r w:rsidR="00D97C21" w:rsidRPr="00B559B5">
        <w:rPr>
          <w:rFonts w:cs="Arial"/>
          <w:sz w:val="20"/>
          <w:szCs w:val="20"/>
        </w:rPr>
        <w:t xml:space="preserve">Why </w:t>
      </w:r>
      <w:r w:rsidR="002648A9">
        <w:rPr>
          <w:rFonts w:cs="Arial"/>
          <w:sz w:val="20"/>
          <w:szCs w:val="20"/>
        </w:rPr>
        <w:t>do you think that</w:t>
      </w:r>
      <w:r w:rsidR="00D97C21" w:rsidRPr="00B559B5">
        <w:rPr>
          <w:rFonts w:cs="Arial"/>
          <w:sz w:val="20"/>
          <w:szCs w:val="20"/>
        </w:rPr>
        <w:t xml:space="preserve"> </w:t>
      </w:r>
      <w:r w:rsidR="002648A9">
        <w:rPr>
          <w:rFonts w:cs="Arial"/>
          <w:sz w:val="20"/>
          <w:szCs w:val="20"/>
        </w:rPr>
        <w:t xml:space="preserve">Yahweh was so </w:t>
      </w:r>
      <w:r w:rsidR="00D97C21" w:rsidRPr="00B559B5">
        <w:rPr>
          <w:rFonts w:cs="Arial"/>
          <w:sz w:val="20"/>
          <w:szCs w:val="20"/>
        </w:rPr>
        <w:t>ang</w:t>
      </w:r>
      <w:r w:rsidR="002648A9">
        <w:rPr>
          <w:rFonts w:cs="Arial"/>
          <w:sz w:val="20"/>
          <w:szCs w:val="20"/>
        </w:rPr>
        <w:t>ry with</w:t>
      </w:r>
      <w:r w:rsidR="00D97C21" w:rsidRPr="00B559B5">
        <w:rPr>
          <w:rFonts w:cs="Arial"/>
          <w:sz w:val="20"/>
          <w:szCs w:val="20"/>
        </w:rPr>
        <w:t xml:space="preserve"> Uzzah?</w:t>
      </w:r>
    </w:p>
    <w:p w14:paraId="0FFD0296" w14:textId="08E2CB8E" w:rsidR="009D33A2" w:rsidRPr="00B559B5" w:rsidRDefault="008E479A">
      <w:pPr>
        <w:pBdr>
          <w:top w:val="nil"/>
          <w:left w:val="nil"/>
          <w:bottom w:val="nil"/>
          <w:right w:val="nil"/>
          <w:between w:val="nil"/>
        </w:pBdr>
        <w:ind w:left="720"/>
        <w:rPr>
          <w:rFonts w:cs="Arial"/>
          <w:sz w:val="20"/>
          <w:szCs w:val="20"/>
        </w:rPr>
      </w:pPr>
      <w:r>
        <w:rPr>
          <w:rFonts w:cs="Arial"/>
          <w:sz w:val="20"/>
          <w:szCs w:val="20"/>
        </w:rPr>
        <w:t>The passage indicates that it was</w:t>
      </w:r>
      <w:r w:rsidR="002648A9">
        <w:rPr>
          <w:rFonts w:cs="Arial"/>
          <w:sz w:val="20"/>
          <w:szCs w:val="20"/>
        </w:rPr>
        <w:t xml:space="preserve"> because </w:t>
      </w:r>
      <w:r w:rsidR="00D97C21" w:rsidRPr="00B559B5">
        <w:rPr>
          <w:rFonts w:cs="Arial"/>
          <w:sz w:val="20"/>
          <w:szCs w:val="20"/>
        </w:rPr>
        <w:t>Uzzah was not allowed to touch the ark of God.</w:t>
      </w:r>
      <w:r w:rsidR="002648A9">
        <w:rPr>
          <w:rFonts w:cs="Arial"/>
          <w:sz w:val="20"/>
          <w:szCs w:val="20"/>
        </w:rPr>
        <w:t xml:space="preserve"> </w:t>
      </w:r>
    </w:p>
    <w:p w14:paraId="0FFD0297" w14:textId="77777777" w:rsidR="009D33A2" w:rsidRPr="00B559B5" w:rsidRDefault="009D33A2">
      <w:pPr>
        <w:pBdr>
          <w:top w:val="nil"/>
          <w:left w:val="nil"/>
          <w:bottom w:val="nil"/>
          <w:right w:val="nil"/>
          <w:between w:val="nil"/>
        </w:pBdr>
        <w:ind w:left="720"/>
        <w:rPr>
          <w:rFonts w:cs="Arial"/>
          <w:sz w:val="20"/>
          <w:szCs w:val="20"/>
        </w:rPr>
      </w:pPr>
    </w:p>
    <w:p w14:paraId="0FFD0298" w14:textId="74A7CF1F" w:rsidR="009D33A2" w:rsidRPr="00B559B5" w:rsidRDefault="00FC6919">
      <w:pPr>
        <w:numPr>
          <w:ilvl w:val="0"/>
          <w:numId w:val="61"/>
        </w:numPr>
        <w:pBdr>
          <w:top w:val="nil"/>
          <w:left w:val="nil"/>
          <w:bottom w:val="nil"/>
          <w:right w:val="nil"/>
          <w:between w:val="nil"/>
        </w:pBdr>
        <w:spacing w:after="0"/>
        <w:ind w:left="360"/>
        <w:rPr>
          <w:rFonts w:cs="Arial"/>
          <w:sz w:val="20"/>
          <w:szCs w:val="20"/>
        </w:rPr>
      </w:pPr>
      <w:r w:rsidRPr="00B559B5">
        <w:rPr>
          <w:rFonts w:cs="Arial"/>
          <w:sz w:val="20"/>
          <w:szCs w:val="20"/>
        </w:rPr>
        <w:t>[13:11</w:t>
      </w:r>
      <w:r w:rsidR="00A150A1">
        <w:rPr>
          <w:rFonts w:cs="Arial"/>
          <w:sz w:val="20"/>
          <w:szCs w:val="20"/>
        </w:rPr>
        <w:t xml:space="preserve">]   </w:t>
      </w:r>
      <w:r w:rsidR="00D97C21" w:rsidRPr="00B559B5">
        <w:rPr>
          <w:rFonts w:cs="Arial"/>
          <w:sz w:val="20"/>
          <w:szCs w:val="20"/>
        </w:rPr>
        <w:t xml:space="preserve">Why was David angry? </w:t>
      </w:r>
    </w:p>
    <w:p w14:paraId="0FFD0299" w14:textId="5F2BC58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David was angry because Yahweh</w:t>
      </w:r>
      <w:r w:rsidR="000001C9">
        <w:rPr>
          <w:rFonts w:cs="Arial"/>
          <w:sz w:val="20"/>
          <w:szCs w:val="20"/>
        </w:rPr>
        <w:t xml:space="preserve"> had </w:t>
      </w:r>
      <w:r w:rsidR="00BD370F">
        <w:rPr>
          <w:rFonts w:cs="Arial"/>
          <w:sz w:val="20"/>
          <w:szCs w:val="20"/>
        </w:rPr>
        <w:t>struck</w:t>
      </w:r>
      <w:r w:rsidRPr="00B559B5">
        <w:rPr>
          <w:rFonts w:cs="Arial"/>
          <w:sz w:val="20"/>
          <w:szCs w:val="20"/>
        </w:rPr>
        <w:t xml:space="preserve"> </w:t>
      </w:r>
      <w:r w:rsidR="00BD370F">
        <w:rPr>
          <w:rFonts w:cs="Arial"/>
          <w:sz w:val="20"/>
          <w:szCs w:val="20"/>
        </w:rPr>
        <w:t xml:space="preserve">down </w:t>
      </w:r>
      <w:r w:rsidRPr="00B559B5">
        <w:rPr>
          <w:rFonts w:cs="Arial"/>
          <w:sz w:val="20"/>
          <w:szCs w:val="20"/>
        </w:rPr>
        <w:t>Uzzah.</w:t>
      </w:r>
    </w:p>
    <w:p w14:paraId="0FFD029A" w14:textId="77777777" w:rsidR="009D33A2" w:rsidRPr="00B559B5" w:rsidRDefault="009D33A2">
      <w:pPr>
        <w:pBdr>
          <w:top w:val="nil"/>
          <w:left w:val="nil"/>
          <w:bottom w:val="nil"/>
          <w:right w:val="nil"/>
          <w:between w:val="nil"/>
        </w:pBdr>
        <w:ind w:left="720"/>
        <w:rPr>
          <w:rFonts w:cs="Arial"/>
          <w:sz w:val="20"/>
          <w:szCs w:val="20"/>
        </w:rPr>
      </w:pPr>
    </w:p>
    <w:p w14:paraId="0FFD029B" w14:textId="38FCFCAE" w:rsidR="009D33A2" w:rsidRPr="00B559B5" w:rsidRDefault="00FC6919">
      <w:pPr>
        <w:numPr>
          <w:ilvl w:val="0"/>
          <w:numId w:val="61"/>
        </w:numPr>
        <w:pBdr>
          <w:top w:val="nil"/>
          <w:left w:val="nil"/>
          <w:bottom w:val="nil"/>
          <w:right w:val="nil"/>
          <w:between w:val="nil"/>
        </w:pBdr>
        <w:spacing w:after="0"/>
        <w:ind w:left="360"/>
        <w:rPr>
          <w:rFonts w:cs="Arial"/>
          <w:sz w:val="20"/>
          <w:szCs w:val="20"/>
        </w:rPr>
      </w:pPr>
      <w:r w:rsidRPr="00B559B5">
        <w:rPr>
          <w:rFonts w:cs="Arial"/>
          <w:sz w:val="20"/>
          <w:szCs w:val="20"/>
        </w:rPr>
        <w:t>[13:12</w:t>
      </w:r>
      <w:r w:rsidR="00A150A1">
        <w:rPr>
          <w:rFonts w:cs="Arial"/>
          <w:sz w:val="20"/>
          <w:szCs w:val="20"/>
        </w:rPr>
        <w:t xml:space="preserve">]   </w:t>
      </w:r>
      <w:r w:rsidR="000001C9">
        <w:rPr>
          <w:rFonts w:cs="Arial"/>
          <w:sz w:val="20"/>
          <w:szCs w:val="20"/>
        </w:rPr>
        <w:t>How</w:t>
      </w:r>
      <w:r w:rsidR="00D97C21" w:rsidRPr="00B559B5">
        <w:rPr>
          <w:rFonts w:cs="Arial"/>
          <w:sz w:val="20"/>
          <w:szCs w:val="20"/>
        </w:rPr>
        <w:t xml:space="preserve"> did David </w:t>
      </w:r>
      <w:r w:rsidR="000001C9">
        <w:rPr>
          <w:rFonts w:cs="Arial"/>
          <w:sz w:val="20"/>
          <w:szCs w:val="20"/>
        </w:rPr>
        <w:t xml:space="preserve">feel as he asked himself how he could </w:t>
      </w:r>
      <w:r w:rsidR="00BD370F">
        <w:rPr>
          <w:rFonts w:cs="Arial"/>
          <w:sz w:val="20"/>
          <w:szCs w:val="20"/>
        </w:rPr>
        <w:t>bring</w:t>
      </w:r>
      <w:r w:rsidR="00D97C21" w:rsidRPr="00B559B5">
        <w:rPr>
          <w:rFonts w:cs="Arial"/>
          <w:sz w:val="20"/>
          <w:szCs w:val="20"/>
        </w:rPr>
        <w:t xml:space="preserve"> the ark home with him?</w:t>
      </w:r>
    </w:p>
    <w:p w14:paraId="0FFD029C" w14:textId="1ACB99FD" w:rsidR="009D33A2" w:rsidRPr="00B559B5" w:rsidRDefault="00D97C21">
      <w:pPr>
        <w:pBdr>
          <w:top w:val="nil"/>
          <w:left w:val="nil"/>
          <w:bottom w:val="nil"/>
          <w:right w:val="nil"/>
          <w:between w:val="nil"/>
        </w:pBdr>
        <w:ind w:left="720"/>
        <w:rPr>
          <w:rFonts w:cs="Arial"/>
          <w:b/>
          <w:sz w:val="20"/>
          <w:szCs w:val="20"/>
        </w:rPr>
      </w:pPr>
      <w:r w:rsidRPr="00B559B5">
        <w:rPr>
          <w:rFonts w:cs="Arial"/>
          <w:sz w:val="20"/>
          <w:szCs w:val="20"/>
        </w:rPr>
        <w:t xml:space="preserve">David was afraid of God </w:t>
      </w:r>
      <w:r w:rsidR="000001C9">
        <w:rPr>
          <w:rFonts w:cs="Arial"/>
          <w:sz w:val="20"/>
          <w:szCs w:val="20"/>
        </w:rPr>
        <w:t>that day</w:t>
      </w:r>
      <w:r w:rsidRPr="00B559B5">
        <w:rPr>
          <w:rFonts w:cs="Arial"/>
          <w:sz w:val="20"/>
          <w:szCs w:val="20"/>
        </w:rPr>
        <w:t>.</w:t>
      </w:r>
    </w:p>
    <w:p w14:paraId="0FFD029D" w14:textId="77777777" w:rsidR="009D33A2" w:rsidRPr="00B559B5" w:rsidRDefault="009D33A2">
      <w:pPr>
        <w:pBdr>
          <w:top w:val="nil"/>
          <w:left w:val="nil"/>
          <w:bottom w:val="nil"/>
          <w:right w:val="nil"/>
          <w:between w:val="nil"/>
        </w:pBdr>
        <w:ind w:left="720"/>
        <w:rPr>
          <w:rFonts w:cs="Arial"/>
          <w:sz w:val="20"/>
          <w:szCs w:val="20"/>
        </w:rPr>
      </w:pPr>
    </w:p>
    <w:p w14:paraId="0FFD029E" w14:textId="45A03E6B" w:rsidR="009D33A2" w:rsidRPr="00B559B5" w:rsidRDefault="00FC6919">
      <w:pPr>
        <w:numPr>
          <w:ilvl w:val="0"/>
          <w:numId w:val="61"/>
        </w:numPr>
        <w:pBdr>
          <w:top w:val="nil"/>
          <w:left w:val="nil"/>
          <w:bottom w:val="nil"/>
          <w:right w:val="nil"/>
          <w:between w:val="nil"/>
        </w:pBdr>
        <w:spacing w:after="0"/>
        <w:ind w:left="360"/>
        <w:rPr>
          <w:rFonts w:cs="Arial"/>
          <w:sz w:val="20"/>
          <w:szCs w:val="20"/>
        </w:rPr>
      </w:pPr>
      <w:r w:rsidRPr="00B559B5">
        <w:rPr>
          <w:rFonts w:cs="Arial"/>
          <w:sz w:val="20"/>
          <w:szCs w:val="20"/>
        </w:rPr>
        <w:t>[13:12-13</w:t>
      </w:r>
      <w:r w:rsidR="00A150A1">
        <w:rPr>
          <w:rFonts w:cs="Arial"/>
          <w:sz w:val="20"/>
          <w:szCs w:val="20"/>
        </w:rPr>
        <w:t xml:space="preserve">]   </w:t>
      </w:r>
      <w:r w:rsidR="00D97C21" w:rsidRPr="00B559B5">
        <w:rPr>
          <w:rFonts w:cs="Arial"/>
          <w:sz w:val="20"/>
          <w:szCs w:val="20"/>
        </w:rPr>
        <w:t xml:space="preserve">Where did David put the ark of God instead of taking it to the city of David? </w:t>
      </w:r>
    </w:p>
    <w:p w14:paraId="042F1F8C" w14:textId="0C02E0ED" w:rsidR="008E479A" w:rsidRDefault="000001C9" w:rsidP="008E479A">
      <w:pPr>
        <w:pBdr>
          <w:top w:val="nil"/>
          <w:left w:val="nil"/>
          <w:bottom w:val="nil"/>
          <w:right w:val="nil"/>
          <w:between w:val="nil"/>
        </w:pBdr>
        <w:ind w:left="720"/>
        <w:rPr>
          <w:rFonts w:cs="Arial"/>
          <w:sz w:val="20"/>
          <w:szCs w:val="20"/>
        </w:rPr>
      </w:pPr>
      <w:r>
        <w:rPr>
          <w:rFonts w:cs="Arial"/>
          <w:sz w:val="20"/>
          <w:szCs w:val="20"/>
        </w:rPr>
        <w:t>He</w:t>
      </w:r>
      <w:r w:rsidR="00D97C21" w:rsidRPr="00B559B5">
        <w:rPr>
          <w:rFonts w:cs="Arial"/>
          <w:sz w:val="20"/>
          <w:szCs w:val="20"/>
        </w:rPr>
        <w:t xml:space="preserve"> put the ark of God into the house of Obed-Edom the Gittite.</w:t>
      </w:r>
    </w:p>
    <w:p w14:paraId="67452490" w14:textId="77777777" w:rsidR="008E479A" w:rsidRDefault="008E479A" w:rsidP="008E479A">
      <w:pPr>
        <w:pBdr>
          <w:top w:val="nil"/>
          <w:left w:val="nil"/>
          <w:bottom w:val="nil"/>
          <w:right w:val="nil"/>
          <w:between w:val="nil"/>
        </w:pBdr>
        <w:ind w:left="720"/>
        <w:rPr>
          <w:rFonts w:cs="Arial"/>
          <w:sz w:val="20"/>
          <w:szCs w:val="20"/>
        </w:rPr>
      </w:pPr>
    </w:p>
    <w:p w14:paraId="54AE8ED4" w14:textId="75CED55B" w:rsidR="000001C9" w:rsidRDefault="000001C9" w:rsidP="008E479A">
      <w:pPr>
        <w:pStyle w:val="ListParagraph"/>
        <w:numPr>
          <w:ilvl w:val="0"/>
          <w:numId w:val="61"/>
        </w:numPr>
        <w:pBdr>
          <w:top w:val="nil"/>
          <w:left w:val="nil"/>
          <w:bottom w:val="nil"/>
          <w:right w:val="nil"/>
          <w:between w:val="nil"/>
        </w:pBdr>
        <w:spacing w:after="0"/>
        <w:ind w:left="360"/>
        <w:rPr>
          <w:rFonts w:cs="Arial"/>
          <w:sz w:val="20"/>
          <w:szCs w:val="20"/>
        </w:rPr>
      </w:pPr>
      <w:r>
        <w:rPr>
          <w:rFonts w:cs="Arial"/>
          <w:sz w:val="20"/>
          <w:szCs w:val="20"/>
        </w:rPr>
        <w:t xml:space="preserve">[13:14]   How long did the ark stay with Obed-Edom’s household? </w:t>
      </w:r>
    </w:p>
    <w:p w14:paraId="04DE98A0" w14:textId="44EE6A0B" w:rsidR="000001C9" w:rsidRDefault="000001C9" w:rsidP="000001C9">
      <w:pPr>
        <w:pStyle w:val="ListParagraph"/>
        <w:pBdr>
          <w:top w:val="nil"/>
          <w:left w:val="nil"/>
          <w:bottom w:val="nil"/>
          <w:right w:val="nil"/>
          <w:between w:val="nil"/>
        </w:pBdr>
        <w:spacing w:after="0"/>
        <w:rPr>
          <w:rFonts w:cs="Arial"/>
          <w:sz w:val="20"/>
          <w:szCs w:val="20"/>
        </w:rPr>
      </w:pPr>
      <w:r>
        <w:rPr>
          <w:rFonts w:cs="Arial"/>
          <w:sz w:val="20"/>
          <w:szCs w:val="20"/>
        </w:rPr>
        <w:t>It remained there for 3 months.</w:t>
      </w:r>
    </w:p>
    <w:p w14:paraId="5136CF79" w14:textId="77777777" w:rsidR="000001C9" w:rsidRDefault="000001C9" w:rsidP="000001C9">
      <w:pPr>
        <w:pStyle w:val="ListParagraph"/>
        <w:pBdr>
          <w:top w:val="nil"/>
          <w:left w:val="nil"/>
          <w:bottom w:val="nil"/>
          <w:right w:val="nil"/>
          <w:between w:val="nil"/>
        </w:pBdr>
        <w:spacing w:after="0"/>
        <w:rPr>
          <w:rFonts w:cs="Arial"/>
          <w:sz w:val="20"/>
          <w:szCs w:val="20"/>
        </w:rPr>
      </w:pPr>
    </w:p>
    <w:p w14:paraId="3A0E7F58" w14:textId="77777777" w:rsidR="000001C9" w:rsidRDefault="000001C9" w:rsidP="000001C9">
      <w:pPr>
        <w:pStyle w:val="ListParagraph"/>
        <w:pBdr>
          <w:top w:val="nil"/>
          <w:left w:val="nil"/>
          <w:bottom w:val="nil"/>
          <w:right w:val="nil"/>
          <w:between w:val="nil"/>
        </w:pBdr>
        <w:spacing w:after="0"/>
        <w:rPr>
          <w:rFonts w:cs="Arial"/>
          <w:sz w:val="20"/>
          <w:szCs w:val="20"/>
        </w:rPr>
      </w:pPr>
    </w:p>
    <w:p w14:paraId="0FFD02A2" w14:textId="5C7668DD" w:rsidR="009D33A2" w:rsidRPr="008E479A" w:rsidRDefault="00FC6919" w:rsidP="008E479A">
      <w:pPr>
        <w:pStyle w:val="ListParagraph"/>
        <w:numPr>
          <w:ilvl w:val="0"/>
          <w:numId w:val="61"/>
        </w:numPr>
        <w:pBdr>
          <w:top w:val="nil"/>
          <w:left w:val="nil"/>
          <w:bottom w:val="nil"/>
          <w:right w:val="nil"/>
          <w:between w:val="nil"/>
        </w:pBdr>
        <w:spacing w:after="0"/>
        <w:ind w:left="360"/>
        <w:rPr>
          <w:rFonts w:cs="Arial"/>
          <w:sz w:val="20"/>
          <w:szCs w:val="20"/>
        </w:rPr>
      </w:pPr>
      <w:r w:rsidRPr="008E479A">
        <w:rPr>
          <w:rFonts w:cs="Arial"/>
          <w:sz w:val="20"/>
          <w:szCs w:val="20"/>
        </w:rPr>
        <w:t>[13:14</w:t>
      </w:r>
      <w:r w:rsidR="00A150A1" w:rsidRPr="008E479A">
        <w:rPr>
          <w:rFonts w:cs="Arial"/>
          <w:sz w:val="20"/>
          <w:szCs w:val="20"/>
        </w:rPr>
        <w:t xml:space="preserve">]   </w:t>
      </w:r>
      <w:r w:rsidR="00D97C21" w:rsidRPr="008E479A">
        <w:rPr>
          <w:rFonts w:cs="Arial"/>
          <w:sz w:val="20"/>
          <w:szCs w:val="20"/>
        </w:rPr>
        <w:t>What did Yahweh do for</w:t>
      </w:r>
      <w:r w:rsidR="000001C9">
        <w:rPr>
          <w:rFonts w:cs="Arial"/>
          <w:sz w:val="20"/>
          <w:szCs w:val="20"/>
        </w:rPr>
        <w:t xml:space="preserve"> </w:t>
      </w:r>
      <w:r w:rsidR="00D97C21" w:rsidRPr="008E479A">
        <w:rPr>
          <w:rFonts w:cs="Arial"/>
          <w:sz w:val="20"/>
          <w:szCs w:val="20"/>
        </w:rPr>
        <w:t xml:space="preserve">Obed-Edom? </w:t>
      </w:r>
    </w:p>
    <w:p w14:paraId="23E8B498" w14:textId="4BED4823" w:rsidR="00433AF1" w:rsidRPr="00B559B5" w:rsidRDefault="00D97C21" w:rsidP="00CA77D4">
      <w:pPr>
        <w:pBdr>
          <w:top w:val="nil"/>
          <w:left w:val="nil"/>
          <w:bottom w:val="nil"/>
          <w:right w:val="nil"/>
          <w:between w:val="nil"/>
        </w:pBdr>
        <w:ind w:left="720"/>
        <w:rPr>
          <w:rFonts w:cs="Arial"/>
          <w:sz w:val="20"/>
          <w:szCs w:val="20"/>
        </w:rPr>
      </w:pPr>
      <w:r w:rsidRPr="00B559B5">
        <w:rPr>
          <w:rFonts w:cs="Arial"/>
          <w:sz w:val="20"/>
          <w:szCs w:val="20"/>
        </w:rPr>
        <w:t>Yahweh blessed his house and all that he possessed.</w:t>
      </w:r>
    </w:p>
    <w:p w14:paraId="0FFD02A4" w14:textId="77777777" w:rsidR="009D33A2" w:rsidRPr="00567D5F" w:rsidRDefault="00D97C21" w:rsidP="00F32DFA">
      <w:pPr>
        <w:pStyle w:val="CommentSection"/>
      </w:pPr>
      <w:r w:rsidRPr="00B559B5">
        <w:t>Comment Section:</w:t>
      </w:r>
    </w:p>
    <w:p w14:paraId="0FFD02A8" w14:textId="77777777" w:rsidR="009D33A2" w:rsidRPr="00B559B5" w:rsidRDefault="009D33A2">
      <w:pPr>
        <w:pBdr>
          <w:top w:val="nil"/>
          <w:left w:val="nil"/>
          <w:bottom w:val="nil"/>
          <w:right w:val="nil"/>
          <w:between w:val="nil"/>
        </w:pBdr>
        <w:rPr>
          <w:rFonts w:cs="Arial"/>
          <w:sz w:val="20"/>
          <w:szCs w:val="20"/>
        </w:rPr>
      </w:pPr>
    </w:p>
    <w:p w14:paraId="0FFD02A9" w14:textId="77777777" w:rsidR="009D33A2" w:rsidRPr="00B559B5" w:rsidRDefault="00D97C21" w:rsidP="008508BC">
      <w:pPr>
        <w:pStyle w:val="Heading1"/>
      </w:pPr>
      <w:bookmarkStart w:id="80" w:name="_heading=h.261ztfg" w:colFirst="0" w:colLast="0"/>
      <w:bookmarkEnd w:id="80"/>
      <w:r w:rsidRPr="00B559B5">
        <w:br w:type="page"/>
      </w:r>
    </w:p>
    <w:p w14:paraId="0FFD02AA" w14:textId="414B84EF" w:rsidR="009D33A2" w:rsidRPr="00433AF1" w:rsidRDefault="00D97C21" w:rsidP="008508BC">
      <w:pPr>
        <w:pStyle w:val="Heading1"/>
        <w:rPr>
          <w:rStyle w:val="Heading2Char"/>
        </w:rPr>
      </w:pPr>
      <w:bookmarkStart w:id="81" w:name="_heading=h.1xmus5xvaoeq" w:colFirst="0" w:colLast="0"/>
      <w:bookmarkStart w:id="82" w:name="_Toc203574589"/>
      <w:bookmarkEnd w:id="81"/>
      <w:r w:rsidRPr="00B559B5">
        <w:lastRenderedPageBreak/>
        <w:t>1 Chronicles 17:1-15</w:t>
      </w:r>
      <w:r w:rsidR="00433AF1">
        <w:t xml:space="preserve"> </w:t>
      </w:r>
      <w:r w:rsidR="00433AF1">
        <w:tab/>
      </w:r>
      <w:r w:rsidRPr="00433AF1">
        <w:rPr>
          <w:rStyle w:val="Heading2Char"/>
        </w:rPr>
        <w:t>God’s promises to David</w:t>
      </w:r>
      <w:bookmarkEnd w:id="82"/>
    </w:p>
    <w:p w14:paraId="0FFD02AB" w14:textId="6F90AD26" w:rsidR="009D33A2" w:rsidRDefault="00D97C21" w:rsidP="00CA77D4">
      <w:pPr>
        <w:pStyle w:val="Background"/>
      </w:pPr>
      <w:r w:rsidRPr="00B559B5">
        <w:rPr>
          <w:b/>
        </w:rPr>
        <w:t xml:space="preserve">Background: </w:t>
      </w:r>
      <w:r w:rsidRPr="00B559B5">
        <w:t>After the ark of God had been in the house of</w:t>
      </w:r>
      <w:r w:rsidRPr="00B559B5">
        <w:rPr>
          <w:b/>
        </w:rPr>
        <w:t xml:space="preserve"> </w:t>
      </w:r>
      <w:r w:rsidRPr="00B559B5">
        <w:t>Obed-Edom the Gittite for three months,</w:t>
      </w:r>
      <w:r w:rsidRPr="00B559B5">
        <w:rPr>
          <w:b/>
        </w:rPr>
        <w:t xml:space="preserve"> </w:t>
      </w:r>
      <w:r w:rsidRPr="00B559B5">
        <w:t xml:space="preserve">David had the Levites </w:t>
      </w:r>
      <w:r w:rsidR="00E363D3">
        <w:t>carry</w:t>
      </w:r>
      <w:r w:rsidRPr="00B559B5">
        <w:t xml:space="preserve"> the ark to Jerusalem, the city of David. There was great celebration as it was brought into the city. The ark was placed in a tent that David had set up. </w:t>
      </w:r>
    </w:p>
    <w:p w14:paraId="7E8FEEA7" w14:textId="7A548419" w:rsidR="00B45651" w:rsidRPr="008175B1" w:rsidRDefault="00B45651" w:rsidP="00B45651">
      <w:pPr>
        <w:pStyle w:val="Background"/>
      </w:pPr>
      <w:r>
        <w:t>The word house is used in different ways in this passage. It can mean a building or a family or a kingdom.</w:t>
      </w:r>
      <w:r w:rsidR="00C42D8D">
        <w:t xml:space="preserve"> The word cedar in this passage means a kind of fine wood used to build houses.</w:t>
      </w:r>
    </w:p>
    <w:p w14:paraId="15A4B6CA" w14:textId="77777777" w:rsidR="00B669DB" w:rsidRPr="00170DC8" w:rsidRDefault="00B669DB" w:rsidP="00B669DB">
      <w:pPr>
        <w:pStyle w:val="Background"/>
        <w:rPr>
          <w:b/>
          <w:bCs w:val="0"/>
          <w:i/>
          <w:iCs/>
        </w:rPr>
      </w:pPr>
      <w:r w:rsidRPr="00170DC8">
        <w:rPr>
          <w:b/>
          <w:bCs w:val="0"/>
          <w:i/>
          <w:iCs/>
        </w:rPr>
        <w:t>Read the passage.</w:t>
      </w:r>
    </w:p>
    <w:p w14:paraId="0FFD02AC" w14:textId="77777777" w:rsidR="009D33A2" w:rsidRPr="00B559B5" w:rsidRDefault="00D97C21" w:rsidP="00F94597">
      <w:pPr>
        <w:pStyle w:val="Part1"/>
      </w:pPr>
      <w:r w:rsidRPr="00B559B5">
        <w:t>Part 1</w:t>
      </w:r>
    </w:p>
    <w:p w14:paraId="0FFD02AD" w14:textId="77777777" w:rsidR="009D33A2" w:rsidRPr="00B559B5" w:rsidRDefault="00D97C21" w:rsidP="00CA77D4">
      <w:pPr>
        <w:pStyle w:val="Answerortell"/>
        <w:rPr>
          <w:b/>
          <w:sz w:val="32"/>
          <w:szCs w:val="32"/>
        </w:rPr>
      </w:pPr>
      <w:r w:rsidRPr="00B559B5">
        <w:t>Tell in your own words what you just read in these verses.</w:t>
      </w:r>
    </w:p>
    <w:p w14:paraId="27C48C0E" w14:textId="61C2C268" w:rsidR="00E363D3" w:rsidRDefault="00D97C21" w:rsidP="00CA77D4">
      <w:pPr>
        <w:pStyle w:val="Checklist2"/>
      </w:pPr>
      <w:r w:rsidRPr="00B559B5">
        <w:t>David said to Nathan the prophet that the ark of God s</w:t>
      </w:r>
      <w:r w:rsidR="00E363D3">
        <w:t>at</w:t>
      </w:r>
      <w:r w:rsidRPr="00B559B5">
        <w:t xml:space="preserve"> in a tent while he, David, live</w:t>
      </w:r>
      <w:r w:rsidR="00E363D3">
        <w:t>d</w:t>
      </w:r>
      <w:r w:rsidRPr="00B559B5">
        <w:t xml:space="preserve"> in a house of cedar. </w:t>
      </w:r>
      <w:r w:rsidR="00E363D3">
        <w:t>[17:1]</w:t>
      </w:r>
    </w:p>
    <w:p w14:paraId="0FFD02AE" w14:textId="6C784017" w:rsidR="009D33A2" w:rsidRPr="00B559B5" w:rsidRDefault="00D97C21" w:rsidP="00CA77D4">
      <w:pPr>
        <w:pStyle w:val="Checklist2"/>
      </w:pPr>
      <w:r w:rsidRPr="00B559B5">
        <w:t xml:space="preserve">Nathan told him to do what </w:t>
      </w:r>
      <w:r w:rsidR="00595573">
        <w:t>was in his heart because God was with him</w:t>
      </w:r>
      <w:r w:rsidRPr="00B559B5">
        <w:t>. [17:2]</w:t>
      </w:r>
    </w:p>
    <w:p w14:paraId="7101C0B1" w14:textId="0AC68755" w:rsidR="003C7EDB" w:rsidRDefault="003C7EDB" w:rsidP="00CA77D4">
      <w:pPr>
        <w:pStyle w:val="Checklist2"/>
      </w:pPr>
      <w:r>
        <w:t xml:space="preserve">But that night, </w:t>
      </w:r>
      <w:r w:rsidR="00D97C21" w:rsidRPr="00B559B5">
        <w:t xml:space="preserve">Nathan the prophet received a </w:t>
      </w:r>
      <w:r w:rsidR="00595573">
        <w:t>word</w:t>
      </w:r>
      <w:r w:rsidR="00D97C21" w:rsidRPr="00B559B5">
        <w:t xml:space="preserve"> from Yahweh</w:t>
      </w:r>
      <w:r>
        <w:t>. [17:3]</w:t>
      </w:r>
    </w:p>
    <w:p w14:paraId="0FFD02AF" w14:textId="6E029A16" w:rsidR="009D33A2" w:rsidRDefault="003C7EDB" w:rsidP="003C7EDB">
      <w:pPr>
        <w:pStyle w:val="Checklist2"/>
      </w:pPr>
      <w:r>
        <w:t xml:space="preserve">Yahweh told him to say that </w:t>
      </w:r>
      <w:r w:rsidR="00D97C21" w:rsidRPr="00B559B5">
        <w:t>David would not be the one to build a house for God. [17:</w:t>
      </w:r>
      <w:r>
        <w:t>4</w:t>
      </w:r>
      <w:r w:rsidR="00D97C21" w:rsidRPr="00B559B5">
        <w:t>]</w:t>
      </w:r>
    </w:p>
    <w:p w14:paraId="0B166C29" w14:textId="0C2D9109" w:rsidR="003C7EDB" w:rsidRDefault="003C7EDB" w:rsidP="003C7EDB">
      <w:pPr>
        <w:pStyle w:val="Checklist2"/>
      </w:pPr>
      <w:r>
        <w:t>Yahweh had not lived in a house at any time but gone from one place to another in tents. [17:5]</w:t>
      </w:r>
    </w:p>
    <w:p w14:paraId="724A58DE" w14:textId="58E1B411" w:rsidR="003C7EDB" w:rsidRPr="00B559B5" w:rsidRDefault="003C7EDB" w:rsidP="003C7EDB">
      <w:pPr>
        <w:pStyle w:val="Checklist2"/>
      </w:pPr>
      <w:r>
        <w:t>Yahweh said that he had never asked anyone why they had not built him a house. [17:6]</w:t>
      </w:r>
    </w:p>
    <w:p w14:paraId="75EC2824" w14:textId="69E441AC" w:rsidR="003C7EDB" w:rsidRDefault="00595573" w:rsidP="00CA77D4">
      <w:pPr>
        <w:pStyle w:val="Checklist2"/>
      </w:pPr>
      <w:r>
        <w:t>Yahweh</w:t>
      </w:r>
      <w:r w:rsidR="00D97C21" w:rsidRPr="00B559B5">
        <w:t xml:space="preserve"> </w:t>
      </w:r>
      <w:r>
        <w:t>said that he</w:t>
      </w:r>
      <w:r w:rsidR="003C7EDB">
        <w:t xml:space="preserve"> had taken </w:t>
      </w:r>
      <w:r w:rsidR="00B45651">
        <w:t>David</w:t>
      </w:r>
      <w:r w:rsidR="003C7EDB">
        <w:t xml:space="preserve"> from tending sheep to rule over</w:t>
      </w:r>
      <w:r w:rsidR="00B45651">
        <w:t xml:space="preserve"> the people of Israel</w:t>
      </w:r>
      <w:r w:rsidR="003C7EDB">
        <w:t>. [17:7]</w:t>
      </w:r>
    </w:p>
    <w:p w14:paraId="0FFD02B0" w14:textId="5BB1EA98" w:rsidR="009D33A2" w:rsidRDefault="00B45651" w:rsidP="00B45651">
      <w:pPr>
        <w:pStyle w:val="Checklist2"/>
      </w:pPr>
      <w:r>
        <w:t xml:space="preserve">Yahweh had been with David and </w:t>
      </w:r>
      <w:r w:rsidR="00595573">
        <w:t>had given him</w:t>
      </w:r>
      <w:r w:rsidR="00D97C21" w:rsidRPr="00B559B5">
        <w:t xml:space="preserve"> victory over enemies</w:t>
      </w:r>
      <w:r>
        <w:t>.</w:t>
      </w:r>
      <w:r w:rsidR="00D97C21" w:rsidRPr="00B559B5">
        <w:t xml:space="preserve"> Yahweh </w:t>
      </w:r>
      <w:r w:rsidR="00595573">
        <w:t>would</w:t>
      </w:r>
      <w:r>
        <w:t xml:space="preserve"> make David’s name great.</w:t>
      </w:r>
      <w:r w:rsidR="00D97C21" w:rsidRPr="00B559B5">
        <w:t xml:space="preserve"> [17:</w:t>
      </w:r>
      <w:r>
        <w:t>8</w:t>
      </w:r>
      <w:r w:rsidR="00562776">
        <w:t>]</w:t>
      </w:r>
    </w:p>
    <w:p w14:paraId="7F0E6769" w14:textId="3558AB2D" w:rsidR="00B45651" w:rsidRDefault="00B45651" w:rsidP="00B45651">
      <w:pPr>
        <w:pStyle w:val="Checklist2"/>
      </w:pPr>
      <w:r>
        <w:t>Yahweh said he would appoint a place for the people of Israel and plant them there. [17:9]</w:t>
      </w:r>
    </w:p>
    <w:p w14:paraId="489F5299" w14:textId="6848A099" w:rsidR="00B45651" w:rsidRPr="00B559B5" w:rsidRDefault="00B45651" w:rsidP="00B45651">
      <w:pPr>
        <w:pStyle w:val="Checklist2"/>
      </w:pPr>
      <w:r>
        <w:t>He said that he would subdue their enemies, and that he would build a house for David. [17:10]</w:t>
      </w:r>
    </w:p>
    <w:p w14:paraId="0FFD02B1" w14:textId="77777777" w:rsidR="009D33A2" w:rsidRPr="00B559B5" w:rsidRDefault="00D97C21" w:rsidP="00CA77D4">
      <w:pPr>
        <w:pStyle w:val="Checklist2"/>
      </w:pPr>
      <w:r w:rsidRPr="00B559B5">
        <w:t>Yahweh told Nathan that one of the descendants of David would build the house for God. [17:11-12]</w:t>
      </w:r>
    </w:p>
    <w:p w14:paraId="0FFD02B2" w14:textId="5C9222AE" w:rsidR="009D33A2" w:rsidRPr="00B559B5" w:rsidRDefault="00D97C21" w:rsidP="00CA77D4">
      <w:pPr>
        <w:pStyle w:val="Checklist2"/>
      </w:pPr>
      <w:r w:rsidRPr="00B559B5">
        <w:t xml:space="preserve">Yahweh told Nathan that Yahweh would be a </w:t>
      </w:r>
      <w:proofErr w:type="gramStart"/>
      <w:r w:rsidRPr="00B559B5">
        <w:t>Father</w:t>
      </w:r>
      <w:proofErr w:type="gramEnd"/>
      <w:r w:rsidRPr="00B559B5">
        <w:t xml:space="preserve"> to David’s descendant</w:t>
      </w:r>
      <w:r w:rsidR="00595573">
        <w:t>,</w:t>
      </w:r>
      <w:r w:rsidRPr="00B559B5">
        <w:t xml:space="preserve"> and his throne would be established forever. [17:13-14]</w:t>
      </w:r>
    </w:p>
    <w:p w14:paraId="0FFD02B3" w14:textId="05BD4D7F" w:rsidR="009D33A2" w:rsidRPr="00B559B5" w:rsidRDefault="00D97C21" w:rsidP="00CA77D4">
      <w:pPr>
        <w:pStyle w:val="Checklist2"/>
      </w:pPr>
      <w:r w:rsidRPr="00B559B5">
        <w:t xml:space="preserve">Nathan told David everything </w:t>
      </w:r>
      <w:r w:rsidR="00595573">
        <w:t xml:space="preserve">that </w:t>
      </w:r>
      <w:r w:rsidRPr="00B559B5">
        <w:t xml:space="preserve">Yahweh said to him in </w:t>
      </w:r>
      <w:r w:rsidR="00595573">
        <w:t>the</w:t>
      </w:r>
      <w:r w:rsidRPr="00B559B5">
        <w:t xml:space="preserve"> vision. [17:15]</w:t>
      </w:r>
    </w:p>
    <w:p w14:paraId="0FFD02B4" w14:textId="77777777" w:rsidR="009D33A2" w:rsidRPr="00B559B5" w:rsidRDefault="00D97C21" w:rsidP="00F94597">
      <w:pPr>
        <w:pStyle w:val="Part2"/>
      </w:pPr>
      <w:r w:rsidRPr="00B559B5">
        <w:t>Part 2</w:t>
      </w:r>
    </w:p>
    <w:p w14:paraId="0FFD02B5" w14:textId="77777777" w:rsidR="009D33A2" w:rsidRPr="00B559B5" w:rsidRDefault="00D97C21" w:rsidP="00CA77D4">
      <w:pPr>
        <w:pStyle w:val="Answerortell"/>
      </w:pPr>
      <w:r w:rsidRPr="00B559B5">
        <w:t>Answer the following questions.</w:t>
      </w:r>
    </w:p>
    <w:p w14:paraId="0FFD02B6" w14:textId="0291B8CD" w:rsidR="009D33A2" w:rsidRPr="00B559B5" w:rsidRDefault="00FC6919">
      <w:pPr>
        <w:numPr>
          <w:ilvl w:val="0"/>
          <w:numId w:val="72"/>
        </w:numPr>
        <w:pBdr>
          <w:top w:val="nil"/>
          <w:left w:val="nil"/>
          <w:bottom w:val="nil"/>
          <w:right w:val="nil"/>
          <w:between w:val="nil"/>
        </w:pBdr>
        <w:spacing w:before="200" w:after="0"/>
        <w:ind w:left="360"/>
        <w:rPr>
          <w:rFonts w:cs="Arial"/>
          <w:sz w:val="20"/>
          <w:szCs w:val="20"/>
        </w:rPr>
      </w:pPr>
      <w:r w:rsidRPr="00B559B5">
        <w:rPr>
          <w:rFonts w:cs="Arial"/>
          <w:sz w:val="20"/>
          <w:szCs w:val="20"/>
        </w:rPr>
        <w:t>[17:1</w:t>
      </w:r>
      <w:r w:rsidR="00A150A1">
        <w:rPr>
          <w:rFonts w:cs="Arial"/>
          <w:sz w:val="20"/>
          <w:szCs w:val="20"/>
        </w:rPr>
        <w:t xml:space="preserve">]   </w:t>
      </w:r>
      <w:r w:rsidR="00D97C21" w:rsidRPr="00B559B5">
        <w:rPr>
          <w:rFonts w:cs="Arial"/>
          <w:sz w:val="20"/>
          <w:szCs w:val="20"/>
        </w:rPr>
        <w:t xml:space="preserve">What bothered King David about where the ark of the covenant of Yahweh was staying? </w:t>
      </w:r>
    </w:p>
    <w:p w14:paraId="0FFD02B7"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It bothered him that the ark of the covenant of Yahweh was staying under only a tent while David was living in a house of cedar.</w:t>
      </w:r>
    </w:p>
    <w:p w14:paraId="0FFD02B8" w14:textId="77777777" w:rsidR="009D33A2" w:rsidRPr="00B559B5" w:rsidRDefault="009D33A2">
      <w:pPr>
        <w:pBdr>
          <w:top w:val="nil"/>
          <w:left w:val="nil"/>
          <w:bottom w:val="nil"/>
          <w:right w:val="nil"/>
          <w:between w:val="nil"/>
        </w:pBdr>
        <w:ind w:left="720"/>
        <w:rPr>
          <w:rFonts w:cs="Arial"/>
          <w:sz w:val="20"/>
          <w:szCs w:val="20"/>
        </w:rPr>
      </w:pPr>
    </w:p>
    <w:p w14:paraId="0FFD02B9" w14:textId="4B124A5C"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[17:2</w:t>
      </w:r>
      <w:r w:rsidR="00A150A1">
        <w:rPr>
          <w:rFonts w:cs="Arial"/>
          <w:sz w:val="20"/>
          <w:szCs w:val="20"/>
        </w:rPr>
        <w:t xml:space="preserve">]   </w:t>
      </w:r>
      <w:r w:rsidR="00D97C21" w:rsidRPr="00B559B5">
        <w:rPr>
          <w:rFonts w:cs="Arial"/>
          <w:sz w:val="20"/>
          <w:szCs w:val="20"/>
        </w:rPr>
        <w:t xml:space="preserve">What did Nathan say to David? </w:t>
      </w:r>
    </w:p>
    <w:p w14:paraId="0FFD02BA" w14:textId="2836265B"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Nathan told David to do what was in his heart because God was with him. </w:t>
      </w:r>
    </w:p>
    <w:p w14:paraId="0FFD02BB" w14:textId="77777777" w:rsidR="009D33A2" w:rsidRPr="00B559B5" w:rsidRDefault="009D33A2">
      <w:pPr>
        <w:pBdr>
          <w:top w:val="nil"/>
          <w:left w:val="nil"/>
          <w:bottom w:val="nil"/>
          <w:right w:val="nil"/>
          <w:between w:val="nil"/>
        </w:pBdr>
        <w:ind w:left="720"/>
        <w:rPr>
          <w:rFonts w:cs="Arial"/>
          <w:sz w:val="20"/>
          <w:szCs w:val="20"/>
        </w:rPr>
      </w:pPr>
    </w:p>
    <w:p w14:paraId="0EB297BD" w14:textId="5D11C19F" w:rsidR="00595573" w:rsidRDefault="00595573">
      <w:pPr>
        <w:numPr>
          <w:ilvl w:val="0"/>
          <w:numId w:val="72"/>
        </w:numPr>
        <w:pBdr>
          <w:top w:val="nil"/>
          <w:left w:val="nil"/>
          <w:bottom w:val="nil"/>
          <w:right w:val="nil"/>
          <w:between w:val="nil"/>
        </w:pBdr>
        <w:spacing w:after="0"/>
        <w:ind w:left="360"/>
        <w:rPr>
          <w:rFonts w:cs="Arial"/>
          <w:sz w:val="20"/>
          <w:szCs w:val="20"/>
        </w:rPr>
      </w:pPr>
      <w:r>
        <w:rPr>
          <w:rFonts w:cs="Arial"/>
          <w:sz w:val="20"/>
          <w:szCs w:val="20"/>
        </w:rPr>
        <w:t>[17:3]   What happened that night?</w:t>
      </w:r>
    </w:p>
    <w:p w14:paraId="558422EC" w14:textId="5A944F0D" w:rsidR="00595573" w:rsidRDefault="00595573" w:rsidP="00C42D8D">
      <w:pPr>
        <w:pBdr>
          <w:top w:val="nil"/>
          <w:left w:val="nil"/>
          <w:bottom w:val="nil"/>
          <w:right w:val="nil"/>
          <w:between w:val="nil"/>
        </w:pBdr>
        <w:spacing w:after="0"/>
        <w:ind w:left="720"/>
        <w:rPr>
          <w:rFonts w:cs="Arial"/>
          <w:sz w:val="20"/>
          <w:szCs w:val="20"/>
        </w:rPr>
      </w:pPr>
      <w:r>
        <w:rPr>
          <w:rFonts w:cs="Arial"/>
          <w:sz w:val="20"/>
          <w:szCs w:val="20"/>
        </w:rPr>
        <w:t>The word of Yahweh came to Nathan</w:t>
      </w:r>
      <w:r w:rsidR="00C42D8D">
        <w:rPr>
          <w:rFonts w:cs="Arial"/>
          <w:sz w:val="20"/>
          <w:szCs w:val="20"/>
        </w:rPr>
        <w:t>.</w:t>
      </w:r>
    </w:p>
    <w:p w14:paraId="37893975" w14:textId="06A99824" w:rsidR="00595573" w:rsidRPr="00C42D8D" w:rsidRDefault="00C42D8D" w:rsidP="00C42D8D">
      <w:pPr>
        <w:pStyle w:val="Continuedline"/>
      </w:pPr>
      <w:r w:rsidRPr="00B559B5">
        <w:lastRenderedPageBreak/>
        <w:t>1 Chronicles 17:1-15 continued</w:t>
      </w:r>
    </w:p>
    <w:p w14:paraId="0FFD02BC" w14:textId="07EDC05B"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w:t>
      </w:r>
      <w:r w:rsidR="00595573">
        <w:rPr>
          <w:rFonts w:cs="Arial"/>
          <w:sz w:val="20"/>
          <w:szCs w:val="20"/>
        </w:rPr>
        <w:t>4</w:t>
      </w:r>
      <w:r w:rsidR="00A150A1">
        <w:rPr>
          <w:rFonts w:cs="Arial"/>
          <w:sz w:val="20"/>
          <w:szCs w:val="20"/>
        </w:rPr>
        <w:t xml:space="preserve">]   </w:t>
      </w:r>
      <w:r w:rsidR="00D97C21" w:rsidRPr="00B559B5">
        <w:rPr>
          <w:rFonts w:cs="Arial"/>
          <w:sz w:val="20"/>
          <w:szCs w:val="20"/>
        </w:rPr>
        <w:t xml:space="preserve">What did Yahweh tell Nathan to say to David about building a house for Yahweh? </w:t>
      </w:r>
    </w:p>
    <w:p w14:paraId="0FFD02BD" w14:textId="4DF6E823" w:rsidR="009D33A2" w:rsidRPr="00B559B5" w:rsidRDefault="00595573">
      <w:pPr>
        <w:pBdr>
          <w:top w:val="nil"/>
          <w:left w:val="nil"/>
          <w:bottom w:val="nil"/>
          <w:right w:val="nil"/>
          <w:between w:val="nil"/>
        </w:pBdr>
        <w:ind w:left="720"/>
        <w:rPr>
          <w:rFonts w:cs="Arial"/>
          <w:sz w:val="20"/>
          <w:szCs w:val="20"/>
        </w:rPr>
      </w:pPr>
      <w:r>
        <w:rPr>
          <w:rFonts w:cs="Arial"/>
          <w:sz w:val="20"/>
          <w:szCs w:val="20"/>
        </w:rPr>
        <w:t>He</w:t>
      </w:r>
      <w:r w:rsidR="00D97C21" w:rsidRPr="00B559B5">
        <w:rPr>
          <w:rFonts w:cs="Arial"/>
          <w:sz w:val="20"/>
          <w:szCs w:val="20"/>
        </w:rPr>
        <w:t xml:space="preserve"> </w:t>
      </w:r>
      <w:r w:rsidR="00C42D8D">
        <w:rPr>
          <w:rFonts w:cs="Arial"/>
          <w:sz w:val="20"/>
          <w:szCs w:val="20"/>
        </w:rPr>
        <w:t>told him that</w:t>
      </w:r>
      <w:r w:rsidR="00D97C21" w:rsidRPr="00B559B5">
        <w:rPr>
          <w:rFonts w:cs="Arial"/>
          <w:sz w:val="20"/>
          <w:szCs w:val="20"/>
        </w:rPr>
        <w:t xml:space="preserve"> David w</w:t>
      </w:r>
      <w:r>
        <w:rPr>
          <w:rFonts w:cs="Arial"/>
          <w:sz w:val="20"/>
          <w:szCs w:val="20"/>
        </w:rPr>
        <w:t>ould not be the one</w:t>
      </w:r>
      <w:r w:rsidR="00D97C21" w:rsidRPr="00B559B5">
        <w:rPr>
          <w:rFonts w:cs="Arial"/>
          <w:sz w:val="20"/>
          <w:szCs w:val="20"/>
        </w:rPr>
        <w:t xml:space="preserve"> to build a house for Yahweh to live in.</w:t>
      </w:r>
    </w:p>
    <w:p w14:paraId="0FFD02BE" w14:textId="77777777" w:rsidR="009D33A2" w:rsidRPr="00B559B5" w:rsidRDefault="009D33A2">
      <w:pPr>
        <w:pBdr>
          <w:top w:val="nil"/>
          <w:left w:val="nil"/>
          <w:bottom w:val="nil"/>
          <w:right w:val="nil"/>
          <w:between w:val="nil"/>
        </w:pBdr>
        <w:ind w:left="720"/>
        <w:rPr>
          <w:rFonts w:cs="Arial"/>
          <w:sz w:val="20"/>
          <w:szCs w:val="20"/>
        </w:rPr>
      </w:pPr>
    </w:p>
    <w:p w14:paraId="3BF55064" w14:textId="4C07BDCA" w:rsidR="00C42D8D" w:rsidRDefault="00C42D8D">
      <w:pPr>
        <w:numPr>
          <w:ilvl w:val="0"/>
          <w:numId w:val="72"/>
        </w:numPr>
        <w:pBdr>
          <w:top w:val="nil"/>
          <w:left w:val="nil"/>
          <w:bottom w:val="nil"/>
          <w:right w:val="nil"/>
          <w:between w:val="nil"/>
        </w:pBdr>
        <w:spacing w:after="0"/>
        <w:ind w:left="360"/>
        <w:rPr>
          <w:rFonts w:cs="Arial"/>
          <w:sz w:val="20"/>
          <w:szCs w:val="20"/>
        </w:rPr>
      </w:pPr>
      <w:r>
        <w:rPr>
          <w:rFonts w:cs="Arial"/>
          <w:sz w:val="20"/>
          <w:szCs w:val="20"/>
        </w:rPr>
        <w:t xml:space="preserve">[17:5]   What </w:t>
      </w:r>
      <w:r w:rsidR="00FF0E9B">
        <w:rPr>
          <w:rFonts w:cs="Arial"/>
          <w:sz w:val="20"/>
          <w:szCs w:val="20"/>
        </w:rPr>
        <w:t>did</w:t>
      </w:r>
      <w:r>
        <w:rPr>
          <w:rFonts w:cs="Arial"/>
          <w:sz w:val="20"/>
          <w:szCs w:val="20"/>
        </w:rPr>
        <w:t xml:space="preserve"> Yahweh </w:t>
      </w:r>
      <w:r w:rsidR="00FF0E9B">
        <w:rPr>
          <w:rFonts w:cs="Arial"/>
          <w:sz w:val="20"/>
          <w:szCs w:val="20"/>
        </w:rPr>
        <w:t xml:space="preserve">say about where he had lived and not lived since bringing the Israelites </w:t>
      </w:r>
      <w:r>
        <w:rPr>
          <w:rFonts w:cs="Arial"/>
          <w:sz w:val="20"/>
          <w:szCs w:val="20"/>
        </w:rPr>
        <w:t>out of Egypt?</w:t>
      </w:r>
    </w:p>
    <w:p w14:paraId="4DFB0ABA" w14:textId="3D23B0D6" w:rsidR="00C42D8D" w:rsidRDefault="00FF0E9B" w:rsidP="00C42D8D">
      <w:pPr>
        <w:pBdr>
          <w:top w:val="nil"/>
          <w:left w:val="nil"/>
          <w:bottom w:val="nil"/>
          <w:right w:val="nil"/>
          <w:between w:val="nil"/>
        </w:pBdr>
        <w:spacing w:after="0"/>
        <w:ind w:left="720"/>
        <w:rPr>
          <w:rFonts w:cs="Arial"/>
          <w:sz w:val="20"/>
          <w:szCs w:val="20"/>
        </w:rPr>
      </w:pPr>
      <w:r>
        <w:rPr>
          <w:rFonts w:cs="Arial"/>
          <w:sz w:val="20"/>
          <w:szCs w:val="20"/>
        </w:rPr>
        <w:t>He said that he</w:t>
      </w:r>
      <w:r w:rsidR="00C42D8D">
        <w:rPr>
          <w:rFonts w:cs="Arial"/>
          <w:sz w:val="20"/>
          <w:szCs w:val="20"/>
        </w:rPr>
        <w:t xml:space="preserve"> had not lived in a house</w:t>
      </w:r>
      <w:r>
        <w:rPr>
          <w:rFonts w:cs="Arial"/>
          <w:sz w:val="20"/>
          <w:szCs w:val="20"/>
        </w:rPr>
        <w:t>, but instead he had lived in a tent in various places</w:t>
      </w:r>
      <w:r w:rsidR="00C42D8D">
        <w:rPr>
          <w:rFonts w:cs="Arial"/>
          <w:sz w:val="20"/>
          <w:szCs w:val="20"/>
        </w:rPr>
        <w:t>.</w:t>
      </w:r>
    </w:p>
    <w:p w14:paraId="6BCB6599" w14:textId="77777777" w:rsidR="00C42D8D" w:rsidRDefault="00C42D8D" w:rsidP="00C42D8D">
      <w:pPr>
        <w:pBdr>
          <w:top w:val="nil"/>
          <w:left w:val="nil"/>
          <w:bottom w:val="nil"/>
          <w:right w:val="nil"/>
          <w:between w:val="nil"/>
        </w:pBdr>
        <w:spacing w:after="0"/>
        <w:ind w:left="720"/>
        <w:rPr>
          <w:rFonts w:cs="Arial"/>
          <w:sz w:val="20"/>
          <w:szCs w:val="20"/>
        </w:rPr>
      </w:pPr>
    </w:p>
    <w:p w14:paraId="7222685A" w14:textId="77777777" w:rsidR="00C42D8D" w:rsidRDefault="00C42D8D" w:rsidP="00C42D8D">
      <w:pPr>
        <w:pBdr>
          <w:top w:val="nil"/>
          <w:left w:val="nil"/>
          <w:bottom w:val="nil"/>
          <w:right w:val="nil"/>
          <w:between w:val="nil"/>
        </w:pBdr>
        <w:spacing w:after="0"/>
        <w:ind w:left="720"/>
        <w:rPr>
          <w:rFonts w:cs="Arial"/>
          <w:sz w:val="20"/>
          <w:szCs w:val="20"/>
        </w:rPr>
      </w:pPr>
    </w:p>
    <w:p w14:paraId="2924B64D" w14:textId="08C0553C" w:rsidR="00C42D8D" w:rsidRDefault="00C42D8D">
      <w:pPr>
        <w:numPr>
          <w:ilvl w:val="0"/>
          <w:numId w:val="72"/>
        </w:numPr>
        <w:pBdr>
          <w:top w:val="nil"/>
          <w:left w:val="nil"/>
          <w:bottom w:val="nil"/>
          <w:right w:val="nil"/>
          <w:between w:val="nil"/>
        </w:pBdr>
        <w:spacing w:after="0"/>
        <w:ind w:left="360"/>
        <w:rPr>
          <w:rFonts w:cs="Arial"/>
          <w:sz w:val="20"/>
          <w:szCs w:val="20"/>
        </w:rPr>
      </w:pPr>
      <w:r>
        <w:rPr>
          <w:rFonts w:cs="Arial"/>
          <w:sz w:val="20"/>
          <w:szCs w:val="20"/>
        </w:rPr>
        <w:t>[17:6]   What had Yahweh never asked anyone who shepherded his people?</w:t>
      </w:r>
    </w:p>
    <w:p w14:paraId="710B4FBB" w14:textId="55461659" w:rsidR="00C42D8D" w:rsidRDefault="00C42D8D" w:rsidP="00C42D8D">
      <w:pPr>
        <w:pBdr>
          <w:top w:val="nil"/>
          <w:left w:val="nil"/>
          <w:bottom w:val="nil"/>
          <w:right w:val="nil"/>
          <w:between w:val="nil"/>
        </w:pBdr>
        <w:spacing w:after="0"/>
        <w:ind w:left="720"/>
        <w:rPr>
          <w:rFonts w:cs="Arial"/>
          <w:sz w:val="20"/>
          <w:szCs w:val="20"/>
        </w:rPr>
      </w:pPr>
      <w:r>
        <w:rPr>
          <w:rFonts w:cs="Arial"/>
          <w:sz w:val="20"/>
          <w:szCs w:val="20"/>
        </w:rPr>
        <w:t>He had never asked any of them why they had not built him a house made of cedar.</w:t>
      </w:r>
    </w:p>
    <w:p w14:paraId="5A036CF1" w14:textId="77777777" w:rsidR="00C42D8D" w:rsidRDefault="00C42D8D" w:rsidP="00C42D8D">
      <w:pPr>
        <w:pBdr>
          <w:top w:val="nil"/>
          <w:left w:val="nil"/>
          <w:bottom w:val="nil"/>
          <w:right w:val="nil"/>
          <w:between w:val="nil"/>
        </w:pBdr>
        <w:spacing w:after="0"/>
        <w:ind w:left="720"/>
        <w:rPr>
          <w:rFonts w:cs="Arial"/>
          <w:sz w:val="20"/>
          <w:szCs w:val="20"/>
        </w:rPr>
      </w:pPr>
    </w:p>
    <w:p w14:paraId="0893AE26" w14:textId="77777777" w:rsidR="00C42D8D" w:rsidRDefault="00C42D8D" w:rsidP="00C42D8D">
      <w:pPr>
        <w:pBdr>
          <w:top w:val="nil"/>
          <w:left w:val="nil"/>
          <w:bottom w:val="nil"/>
          <w:right w:val="nil"/>
          <w:between w:val="nil"/>
        </w:pBdr>
        <w:spacing w:after="0"/>
        <w:ind w:left="720"/>
        <w:rPr>
          <w:rFonts w:cs="Arial"/>
          <w:sz w:val="20"/>
          <w:szCs w:val="20"/>
        </w:rPr>
      </w:pPr>
    </w:p>
    <w:p w14:paraId="0FFD02BF" w14:textId="12037178"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[17:7</w:t>
      </w:r>
      <w:r w:rsidR="00A150A1">
        <w:rPr>
          <w:rFonts w:cs="Arial"/>
          <w:sz w:val="20"/>
          <w:szCs w:val="20"/>
        </w:rPr>
        <w:t xml:space="preserve">]   </w:t>
      </w:r>
      <w:r w:rsidR="00D97C21" w:rsidRPr="00B559B5">
        <w:rPr>
          <w:rFonts w:cs="Arial"/>
          <w:sz w:val="20"/>
          <w:szCs w:val="20"/>
        </w:rPr>
        <w:t xml:space="preserve">Why did Yahweh take David from the pasture and from following the sheep? </w:t>
      </w:r>
    </w:p>
    <w:p w14:paraId="0FFD02C0" w14:textId="77777777" w:rsidR="009D33A2" w:rsidRPr="00B559B5" w:rsidRDefault="00D97C21">
      <w:pPr>
        <w:pBdr>
          <w:top w:val="nil"/>
          <w:left w:val="nil"/>
          <w:bottom w:val="nil"/>
          <w:right w:val="nil"/>
          <w:between w:val="nil"/>
        </w:pBdr>
        <w:ind w:left="720"/>
        <w:rPr>
          <w:rFonts w:cs="Arial"/>
          <w:b/>
          <w:sz w:val="20"/>
          <w:szCs w:val="20"/>
        </w:rPr>
      </w:pPr>
      <w:r w:rsidRPr="00B559B5">
        <w:rPr>
          <w:rFonts w:cs="Arial"/>
          <w:sz w:val="20"/>
          <w:szCs w:val="20"/>
        </w:rPr>
        <w:t>He did this to make David the ruler over his people Israel.</w:t>
      </w:r>
    </w:p>
    <w:p w14:paraId="0FFD02C1" w14:textId="77777777" w:rsidR="009D33A2" w:rsidRPr="00B559B5" w:rsidRDefault="009D33A2">
      <w:pPr>
        <w:pBdr>
          <w:top w:val="nil"/>
          <w:left w:val="nil"/>
          <w:bottom w:val="nil"/>
          <w:right w:val="nil"/>
          <w:between w:val="nil"/>
        </w:pBdr>
        <w:ind w:left="720"/>
        <w:rPr>
          <w:rFonts w:cs="Arial"/>
          <w:sz w:val="20"/>
          <w:szCs w:val="20"/>
        </w:rPr>
      </w:pPr>
    </w:p>
    <w:p w14:paraId="6EA81DAB" w14:textId="77777777" w:rsidR="00C42D8D" w:rsidRDefault="00C42D8D">
      <w:pPr>
        <w:numPr>
          <w:ilvl w:val="0"/>
          <w:numId w:val="72"/>
        </w:numPr>
        <w:pBdr>
          <w:top w:val="nil"/>
          <w:left w:val="nil"/>
          <w:bottom w:val="nil"/>
          <w:right w:val="nil"/>
          <w:between w:val="nil"/>
        </w:pBdr>
        <w:spacing w:after="0"/>
        <w:ind w:left="360"/>
        <w:rPr>
          <w:rFonts w:cs="Arial"/>
          <w:sz w:val="20"/>
          <w:szCs w:val="20"/>
        </w:rPr>
      </w:pPr>
      <w:r>
        <w:rPr>
          <w:rFonts w:cs="Arial"/>
          <w:sz w:val="20"/>
          <w:szCs w:val="20"/>
        </w:rPr>
        <w:t>[17:8]   What had Yahweh already done for David?</w:t>
      </w:r>
    </w:p>
    <w:p w14:paraId="01437CBB" w14:textId="6DD2EDC4" w:rsidR="00C42D8D" w:rsidRDefault="00C42D8D" w:rsidP="00C42D8D">
      <w:pPr>
        <w:pBdr>
          <w:top w:val="nil"/>
          <w:left w:val="nil"/>
          <w:bottom w:val="nil"/>
          <w:right w:val="nil"/>
          <w:between w:val="nil"/>
        </w:pBdr>
        <w:spacing w:after="0"/>
        <w:ind w:left="720"/>
        <w:rPr>
          <w:rFonts w:cs="Arial"/>
          <w:sz w:val="20"/>
          <w:szCs w:val="20"/>
        </w:rPr>
      </w:pPr>
      <w:r>
        <w:rPr>
          <w:rFonts w:cs="Arial"/>
          <w:sz w:val="20"/>
          <w:szCs w:val="20"/>
        </w:rPr>
        <w:t>He had been with David</w:t>
      </w:r>
      <w:r w:rsidR="007F6358">
        <w:rPr>
          <w:rFonts w:cs="Arial"/>
          <w:sz w:val="20"/>
          <w:szCs w:val="20"/>
        </w:rPr>
        <w:t>,</w:t>
      </w:r>
      <w:r>
        <w:rPr>
          <w:rFonts w:cs="Arial"/>
          <w:sz w:val="20"/>
          <w:szCs w:val="20"/>
        </w:rPr>
        <w:t xml:space="preserve"> and </w:t>
      </w:r>
      <w:r w:rsidR="007F6358">
        <w:rPr>
          <w:rFonts w:cs="Arial"/>
          <w:sz w:val="20"/>
          <w:szCs w:val="20"/>
        </w:rPr>
        <w:t xml:space="preserve">he had destroyed David’s enemies. </w:t>
      </w:r>
      <w:r>
        <w:rPr>
          <w:rFonts w:cs="Arial"/>
          <w:sz w:val="20"/>
          <w:szCs w:val="20"/>
        </w:rPr>
        <w:t xml:space="preserve">  </w:t>
      </w:r>
    </w:p>
    <w:p w14:paraId="067E4A01" w14:textId="77777777" w:rsidR="007F6358" w:rsidRDefault="007F6358" w:rsidP="00C42D8D">
      <w:pPr>
        <w:pBdr>
          <w:top w:val="nil"/>
          <w:left w:val="nil"/>
          <w:bottom w:val="nil"/>
          <w:right w:val="nil"/>
          <w:between w:val="nil"/>
        </w:pBdr>
        <w:spacing w:after="0"/>
        <w:ind w:left="720"/>
        <w:rPr>
          <w:rFonts w:cs="Arial"/>
          <w:sz w:val="20"/>
          <w:szCs w:val="20"/>
        </w:rPr>
      </w:pPr>
    </w:p>
    <w:p w14:paraId="64BDC2EB" w14:textId="77777777" w:rsidR="007F6358" w:rsidRDefault="007F6358" w:rsidP="00C42D8D">
      <w:pPr>
        <w:pBdr>
          <w:top w:val="nil"/>
          <w:left w:val="nil"/>
          <w:bottom w:val="nil"/>
          <w:right w:val="nil"/>
          <w:between w:val="nil"/>
        </w:pBdr>
        <w:spacing w:after="0"/>
        <w:ind w:left="720"/>
        <w:rPr>
          <w:rFonts w:cs="Arial"/>
          <w:sz w:val="20"/>
          <w:szCs w:val="20"/>
        </w:rPr>
      </w:pPr>
    </w:p>
    <w:p w14:paraId="0FFD02C2" w14:textId="5CFA16A4"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[17:8</w:t>
      </w:r>
      <w:r w:rsidR="00A150A1">
        <w:rPr>
          <w:rFonts w:cs="Arial"/>
          <w:sz w:val="20"/>
          <w:szCs w:val="20"/>
        </w:rPr>
        <w:t xml:space="preserve">]   </w:t>
      </w:r>
      <w:r w:rsidR="00D97C21" w:rsidRPr="00B559B5">
        <w:rPr>
          <w:rFonts w:cs="Arial"/>
          <w:sz w:val="20"/>
          <w:szCs w:val="20"/>
        </w:rPr>
        <w:t xml:space="preserve">What did Yahweh say that he would do for David's name? </w:t>
      </w:r>
    </w:p>
    <w:p w14:paraId="0258F1C3" w14:textId="77777777" w:rsidR="00C42D8D" w:rsidRDefault="00D97C21" w:rsidP="00C42D8D">
      <w:pPr>
        <w:pBdr>
          <w:top w:val="nil"/>
          <w:left w:val="nil"/>
          <w:bottom w:val="nil"/>
          <w:right w:val="nil"/>
          <w:between w:val="nil"/>
        </w:pBdr>
        <w:ind w:left="720"/>
        <w:rPr>
          <w:rFonts w:cs="Arial"/>
          <w:sz w:val="20"/>
          <w:szCs w:val="20"/>
        </w:rPr>
      </w:pPr>
      <w:r w:rsidRPr="00B559B5">
        <w:rPr>
          <w:rFonts w:cs="Arial"/>
          <w:sz w:val="20"/>
          <w:szCs w:val="20"/>
        </w:rPr>
        <w:t>He said that he would make David</w:t>
      </w:r>
      <w:r w:rsidR="00C42D8D">
        <w:rPr>
          <w:rFonts w:cs="Arial"/>
          <w:sz w:val="20"/>
          <w:szCs w:val="20"/>
        </w:rPr>
        <w:t>’s</w:t>
      </w:r>
      <w:r w:rsidRPr="00B559B5">
        <w:rPr>
          <w:rFonts w:cs="Arial"/>
          <w:sz w:val="20"/>
          <w:szCs w:val="20"/>
        </w:rPr>
        <w:t xml:space="preserve"> name like </w:t>
      </w:r>
      <w:r w:rsidR="00C42D8D">
        <w:rPr>
          <w:rFonts w:cs="Arial"/>
          <w:sz w:val="20"/>
          <w:szCs w:val="20"/>
        </w:rPr>
        <w:t>the name of</w:t>
      </w:r>
      <w:r w:rsidRPr="00B559B5">
        <w:rPr>
          <w:rFonts w:cs="Arial"/>
          <w:sz w:val="20"/>
          <w:szCs w:val="20"/>
        </w:rPr>
        <w:t xml:space="preserve"> the great ones on the earth.</w:t>
      </w:r>
    </w:p>
    <w:p w14:paraId="2EEE5E14" w14:textId="77777777" w:rsidR="00C42D8D" w:rsidRDefault="00C42D8D" w:rsidP="00C42D8D">
      <w:pPr>
        <w:pBdr>
          <w:top w:val="nil"/>
          <w:left w:val="nil"/>
          <w:bottom w:val="nil"/>
          <w:right w:val="nil"/>
          <w:between w:val="nil"/>
        </w:pBdr>
        <w:ind w:left="720"/>
        <w:rPr>
          <w:rFonts w:cs="Arial"/>
          <w:sz w:val="20"/>
          <w:szCs w:val="20"/>
        </w:rPr>
      </w:pPr>
    </w:p>
    <w:p w14:paraId="0FFD02C7" w14:textId="4EED170C" w:rsidR="009D33A2" w:rsidRPr="00C42D8D" w:rsidRDefault="00FC6919" w:rsidP="00C42D8D">
      <w:pPr>
        <w:pStyle w:val="ListParagraph"/>
        <w:numPr>
          <w:ilvl w:val="0"/>
          <w:numId w:val="72"/>
        </w:numPr>
        <w:pBdr>
          <w:top w:val="nil"/>
          <w:left w:val="nil"/>
          <w:bottom w:val="nil"/>
          <w:right w:val="nil"/>
          <w:between w:val="nil"/>
        </w:pBdr>
        <w:spacing w:after="0"/>
        <w:ind w:left="360"/>
        <w:rPr>
          <w:rFonts w:cs="Arial"/>
          <w:sz w:val="20"/>
          <w:szCs w:val="20"/>
        </w:rPr>
      </w:pPr>
      <w:r w:rsidRPr="00C42D8D">
        <w:rPr>
          <w:rFonts w:cs="Arial"/>
          <w:sz w:val="20"/>
          <w:szCs w:val="20"/>
        </w:rPr>
        <w:t>[17:8</w:t>
      </w:r>
      <w:r w:rsidR="00A150A1" w:rsidRPr="00C42D8D">
        <w:rPr>
          <w:rFonts w:cs="Arial"/>
          <w:sz w:val="20"/>
          <w:szCs w:val="20"/>
        </w:rPr>
        <w:t xml:space="preserve">]   </w:t>
      </w:r>
      <w:r w:rsidR="00D97C21" w:rsidRPr="00C42D8D">
        <w:rPr>
          <w:rFonts w:cs="Arial"/>
          <w:sz w:val="20"/>
          <w:szCs w:val="20"/>
        </w:rPr>
        <w:t xml:space="preserve">What do you think it meant for Yahweh to make a </w:t>
      </w:r>
      <w:r w:rsidR="007F6358">
        <w:rPr>
          <w:rFonts w:cs="Arial"/>
          <w:sz w:val="20"/>
          <w:szCs w:val="20"/>
        </w:rPr>
        <w:t xml:space="preserve">great </w:t>
      </w:r>
      <w:r w:rsidR="00D97C21" w:rsidRPr="00C42D8D">
        <w:rPr>
          <w:rFonts w:cs="Arial"/>
          <w:sz w:val="20"/>
          <w:szCs w:val="20"/>
        </w:rPr>
        <w:t xml:space="preserve">name for David? </w:t>
      </w:r>
    </w:p>
    <w:p w14:paraId="0FFD02C8" w14:textId="78BDAF13"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It </w:t>
      </w:r>
      <w:r w:rsidR="00C42D8D">
        <w:rPr>
          <w:rFonts w:cs="Arial"/>
          <w:sz w:val="20"/>
          <w:szCs w:val="20"/>
        </w:rPr>
        <w:t xml:space="preserve">probably </w:t>
      </w:r>
      <w:r w:rsidRPr="00B559B5">
        <w:rPr>
          <w:rFonts w:cs="Arial"/>
          <w:sz w:val="20"/>
          <w:szCs w:val="20"/>
        </w:rPr>
        <w:t xml:space="preserve">meant to make David well known by many people. </w:t>
      </w:r>
      <w:r w:rsidR="00C42D8D">
        <w:rPr>
          <w:rFonts w:cs="Arial"/>
          <w:sz w:val="20"/>
          <w:szCs w:val="20"/>
        </w:rPr>
        <w:t>Perhaps it meant that m</w:t>
      </w:r>
      <w:r w:rsidRPr="00B559B5">
        <w:rPr>
          <w:rFonts w:cs="Arial"/>
          <w:sz w:val="20"/>
          <w:szCs w:val="20"/>
        </w:rPr>
        <w:t>any people would respect and honor him.</w:t>
      </w:r>
      <w:r w:rsidR="00FF0E9B">
        <w:rPr>
          <w:rFonts w:cs="Arial"/>
          <w:sz w:val="20"/>
          <w:szCs w:val="20"/>
        </w:rPr>
        <w:t xml:space="preserve"> Or perhaps it meant that he would be remembered long after his life was over.</w:t>
      </w:r>
    </w:p>
    <w:p w14:paraId="0FFD02C9" w14:textId="77777777" w:rsidR="009D33A2" w:rsidRPr="00B559B5" w:rsidRDefault="009D33A2">
      <w:pPr>
        <w:pBdr>
          <w:top w:val="nil"/>
          <w:left w:val="nil"/>
          <w:bottom w:val="nil"/>
          <w:right w:val="nil"/>
          <w:between w:val="nil"/>
        </w:pBdr>
        <w:ind w:left="720"/>
        <w:rPr>
          <w:rFonts w:cs="Arial"/>
          <w:sz w:val="20"/>
          <w:szCs w:val="20"/>
        </w:rPr>
      </w:pPr>
    </w:p>
    <w:p w14:paraId="0FFD02CA" w14:textId="6914EDE9"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[17:9</w:t>
      </w:r>
      <w:r w:rsidR="00A150A1">
        <w:rPr>
          <w:rFonts w:cs="Arial"/>
          <w:sz w:val="20"/>
          <w:szCs w:val="20"/>
        </w:rPr>
        <w:t xml:space="preserve">]   </w:t>
      </w:r>
      <w:r w:rsidR="00D97C21" w:rsidRPr="00B559B5">
        <w:rPr>
          <w:rFonts w:cs="Arial"/>
          <w:sz w:val="20"/>
          <w:szCs w:val="20"/>
        </w:rPr>
        <w:t xml:space="preserve">Who would no longer oppress the people of Israel after Yahweh gave them a place where they could live and </w:t>
      </w:r>
      <w:r w:rsidR="007F6358">
        <w:rPr>
          <w:rFonts w:cs="Arial"/>
          <w:sz w:val="20"/>
          <w:szCs w:val="20"/>
        </w:rPr>
        <w:t xml:space="preserve">no longer </w:t>
      </w:r>
      <w:r w:rsidR="00D97C21" w:rsidRPr="00B559B5">
        <w:rPr>
          <w:rFonts w:cs="Arial"/>
          <w:sz w:val="20"/>
          <w:szCs w:val="20"/>
        </w:rPr>
        <w:t xml:space="preserve">be troubled? </w:t>
      </w:r>
    </w:p>
    <w:p w14:paraId="0FFD02CB"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Wicked people would no longer oppress Israel as they did before.</w:t>
      </w:r>
    </w:p>
    <w:p w14:paraId="0FFD02CC" w14:textId="77777777" w:rsidR="009D33A2" w:rsidRPr="00B559B5" w:rsidRDefault="009D33A2">
      <w:pPr>
        <w:pBdr>
          <w:top w:val="nil"/>
          <w:left w:val="nil"/>
          <w:bottom w:val="nil"/>
          <w:right w:val="nil"/>
          <w:between w:val="nil"/>
        </w:pBdr>
        <w:ind w:left="720"/>
        <w:rPr>
          <w:rFonts w:cs="Arial"/>
          <w:sz w:val="20"/>
          <w:szCs w:val="20"/>
        </w:rPr>
      </w:pPr>
    </w:p>
    <w:p w14:paraId="0FFD02CD" w14:textId="0C0EF740"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[17:10-11</w:t>
      </w:r>
      <w:r w:rsidR="00A150A1">
        <w:rPr>
          <w:rFonts w:cs="Arial"/>
          <w:sz w:val="20"/>
          <w:szCs w:val="20"/>
        </w:rPr>
        <w:t xml:space="preserve">]   </w:t>
      </w:r>
      <w:r w:rsidR="00D97C21" w:rsidRPr="00B559B5">
        <w:rPr>
          <w:rFonts w:cs="Arial"/>
          <w:sz w:val="20"/>
          <w:szCs w:val="20"/>
        </w:rPr>
        <w:t xml:space="preserve">What did Yahweh say about the house of David? </w:t>
      </w:r>
    </w:p>
    <w:p w14:paraId="3E7CF4DD" w14:textId="3C61D8BA" w:rsidR="00D71F0A"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said </w:t>
      </w:r>
      <w:r w:rsidR="00541708">
        <w:rPr>
          <w:rFonts w:cs="Arial"/>
          <w:sz w:val="20"/>
          <w:szCs w:val="20"/>
        </w:rPr>
        <w:t xml:space="preserve">that </w:t>
      </w:r>
      <w:r w:rsidRPr="00B559B5">
        <w:rPr>
          <w:rFonts w:cs="Arial"/>
          <w:sz w:val="20"/>
          <w:szCs w:val="20"/>
        </w:rPr>
        <w:t xml:space="preserve">he would build a house for David. </w:t>
      </w:r>
    </w:p>
    <w:p w14:paraId="2B3B9922" w14:textId="77777777" w:rsidR="00D71F0A" w:rsidRDefault="00D71F0A">
      <w:pPr>
        <w:pBdr>
          <w:top w:val="nil"/>
          <w:left w:val="nil"/>
          <w:bottom w:val="nil"/>
          <w:right w:val="nil"/>
          <w:between w:val="nil"/>
        </w:pBdr>
        <w:ind w:left="720"/>
        <w:rPr>
          <w:rFonts w:cs="Arial"/>
          <w:sz w:val="20"/>
          <w:szCs w:val="20"/>
        </w:rPr>
      </w:pPr>
    </w:p>
    <w:p w14:paraId="3FDA1F61" w14:textId="03F40B13" w:rsidR="00D71F0A" w:rsidRDefault="00D71F0A" w:rsidP="00D71F0A">
      <w:pPr>
        <w:pStyle w:val="ListParagraph"/>
        <w:numPr>
          <w:ilvl w:val="0"/>
          <w:numId w:val="72"/>
        </w:numPr>
        <w:pBdr>
          <w:top w:val="nil"/>
          <w:left w:val="nil"/>
          <w:bottom w:val="nil"/>
          <w:right w:val="nil"/>
          <w:between w:val="nil"/>
        </w:pBdr>
        <w:ind w:left="360"/>
        <w:rPr>
          <w:rFonts w:cs="Arial"/>
          <w:sz w:val="20"/>
          <w:szCs w:val="20"/>
        </w:rPr>
      </w:pPr>
      <w:r>
        <w:rPr>
          <w:rFonts w:cs="Arial"/>
          <w:sz w:val="20"/>
          <w:szCs w:val="20"/>
        </w:rPr>
        <w:t>[17:10-11]   What do you think it meant that Yahweh would build a house for David?</w:t>
      </w:r>
    </w:p>
    <w:p w14:paraId="0FFD02CE" w14:textId="6B485964" w:rsidR="009D33A2" w:rsidRPr="00D71F0A" w:rsidRDefault="00D71F0A" w:rsidP="00D71F0A">
      <w:pPr>
        <w:pStyle w:val="ListParagraph"/>
        <w:pBdr>
          <w:top w:val="nil"/>
          <w:left w:val="nil"/>
          <w:bottom w:val="nil"/>
          <w:right w:val="nil"/>
          <w:between w:val="nil"/>
        </w:pBdr>
        <w:rPr>
          <w:rFonts w:cs="Arial"/>
          <w:sz w:val="20"/>
          <w:szCs w:val="20"/>
        </w:rPr>
      </w:pPr>
      <w:r>
        <w:rPr>
          <w:rFonts w:cs="Arial"/>
          <w:sz w:val="20"/>
          <w:szCs w:val="20"/>
        </w:rPr>
        <w:t xml:space="preserve">From the rest of the passage, </w:t>
      </w:r>
      <w:r w:rsidR="00C07A33">
        <w:rPr>
          <w:rFonts w:cs="Arial"/>
          <w:sz w:val="20"/>
          <w:szCs w:val="20"/>
        </w:rPr>
        <w:t>it seems that</w:t>
      </w:r>
      <w:r>
        <w:rPr>
          <w:rFonts w:cs="Arial"/>
          <w:sz w:val="20"/>
          <w:szCs w:val="20"/>
        </w:rPr>
        <w:t xml:space="preserve"> t</w:t>
      </w:r>
      <w:r w:rsidR="00D97C21" w:rsidRPr="00D71F0A">
        <w:rPr>
          <w:rFonts w:cs="Arial"/>
          <w:sz w:val="20"/>
          <w:szCs w:val="20"/>
        </w:rPr>
        <w:t xml:space="preserve">his meant </w:t>
      </w:r>
      <w:r>
        <w:rPr>
          <w:rFonts w:cs="Arial"/>
          <w:sz w:val="20"/>
          <w:szCs w:val="20"/>
        </w:rPr>
        <w:t xml:space="preserve">that </w:t>
      </w:r>
      <w:r w:rsidR="00D97C21" w:rsidRPr="00D71F0A">
        <w:rPr>
          <w:rFonts w:cs="Arial"/>
          <w:sz w:val="20"/>
          <w:szCs w:val="20"/>
        </w:rPr>
        <w:t xml:space="preserve">Yahweh would cause David’s descendants </w:t>
      </w:r>
      <w:r>
        <w:rPr>
          <w:rFonts w:cs="Arial"/>
          <w:sz w:val="20"/>
          <w:szCs w:val="20"/>
        </w:rPr>
        <w:t>to</w:t>
      </w:r>
      <w:r w:rsidR="00D97C21" w:rsidRPr="00D71F0A">
        <w:rPr>
          <w:rFonts w:cs="Arial"/>
          <w:sz w:val="20"/>
          <w:szCs w:val="20"/>
        </w:rPr>
        <w:t xml:space="preserve"> continue to rule</w:t>
      </w:r>
      <w:r w:rsidR="00C07A33">
        <w:rPr>
          <w:rFonts w:cs="Arial"/>
          <w:sz w:val="20"/>
          <w:szCs w:val="20"/>
        </w:rPr>
        <w:t xml:space="preserve"> Israel</w:t>
      </w:r>
      <w:r w:rsidR="00D97C21" w:rsidRPr="00D71F0A">
        <w:rPr>
          <w:rFonts w:cs="Arial"/>
          <w:sz w:val="20"/>
          <w:szCs w:val="20"/>
        </w:rPr>
        <w:t xml:space="preserve">. </w:t>
      </w:r>
    </w:p>
    <w:p w14:paraId="0FFD02CF" w14:textId="77777777" w:rsidR="009D33A2" w:rsidRPr="00B559B5" w:rsidRDefault="009D33A2">
      <w:pPr>
        <w:pBdr>
          <w:top w:val="nil"/>
          <w:left w:val="nil"/>
          <w:bottom w:val="nil"/>
          <w:right w:val="nil"/>
          <w:between w:val="nil"/>
        </w:pBdr>
        <w:ind w:left="720"/>
        <w:rPr>
          <w:rFonts w:cs="Arial"/>
          <w:sz w:val="20"/>
          <w:szCs w:val="20"/>
        </w:rPr>
      </w:pPr>
    </w:p>
    <w:p w14:paraId="0FFD02D0" w14:textId="287E58FB"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[17:11</w:t>
      </w:r>
      <w:r w:rsidR="00A150A1">
        <w:rPr>
          <w:rFonts w:cs="Arial"/>
          <w:sz w:val="20"/>
          <w:szCs w:val="20"/>
        </w:rPr>
        <w:t xml:space="preserve">]   </w:t>
      </w:r>
      <w:r w:rsidR="00D97C21" w:rsidRPr="00B559B5">
        <w:rPr>
          <w:rFonts w:cs="Arial"/>
          <w:sz w:val="20"/>
          <w:szCs w:val="20"/>
        </w:rPr>
        <w:t xml:space="preserve">What did Yahweh say </w:t>
      </w:r>
      <w:r w:rsidR="00C07A33">
        <w:rPr>
          <w:rFonts w:cs="Arial"/>
          <w:sz w:val="20"/>
          <w:szCs w:val="20"/>
        </w:rPr>
        <w:t xml:space="preserve">that he </w:t>
      </w:r>
      <w:r w:rsidR="00D97C21" w:rsidRPr="00B559B5">
        <w:rPr>
          <w:rFonts w:cs="Arial"/>
          <w:sz w:val="20"/>
          <w:szCs w:val="20"/>
        </w:rPr>
        <w:t>would do after David</w:t>
      </w:r>
      <w:r w:rsidR="00C07A33">
        <w:rPr>
          <w:rFonts w:cs="Arial"/>
          <w:sz w:val="20"/>
          <w:szCs w:val="20"/>
        </w:rPr>
        <w:t>’s days were fulfilled</w:t>
      </w:r>
      <w:r w:rsidR="00D97C21" w:rsidRPr="00B559B5">
        <w:rPr>
          <w:rFonts w:cs="Arial"/>
          <w:sz w:val="20"/>
          <w:szCs w:val="20"/>
        </w:rPr>
        <w:t xml:space="preserve">? </w:t>
      </w:r>
    </w:p>
    <w:p w14:paraId="33D64F40" w14:textId="7E332560" w:rsidR="00C07A33" w:rsidRDefault="00C07A33">
      <w:pPr>
        <w:pBdr>
          <w:top w:val="nil"/>
          <w:left w:val="nil"/>
          <w:bottom w:val="nil"/>
          <w:right w:val="nil"/>
          <w:between w:val="nil"/>
        </w:pBdr>
        <w:ind w:left="720"/>
        <w:rPr>
          <w:rFonts w:cs="Arial"/>
          <w:sz w:val="20"/>
          <w:szCs w:val="20"/>
        </w:rPr>
      </w:pPr>
      <w:r>
        <w:rPr>
          <w:rFonts w:cs="Arial"/>
          <w:sz w:val="20"/>
          <w:szCs w:val="20"/>
        </w:rPr>
        <w:t>Yahweh would raise up one of David’s descendants and establish his kingdom.</w:t>
      </w:r>
    </w:p>
    <w:p w14:paraId="0C24AF63" w14:textId="3BF31003" w:rsidR="00C07A33" w:rsidRPr="00C07A33" w:rsidRDefault="00C07A33" w:rsidP="00C07A33">
      <w:pPr>
        <w:pStyle w:val="Continuedline"/>
      </w:pPr>
      <w:r w:rsidRPr="00B559B5">
        <w:lastRenderedPageBreak/>
        <w:t>1 Chronicles 17:1-15 continued</w:t>
      </w:r>
    </w:p>
    <w:p w14:paraId="02E77CD2" w14:textId="76963953" w:rsidR="00C07A33" w:rsidRDefault="00C07A33" w:rsidP="00C07A33">
      <w:pPr>
        <w:pStyle w:val="ListParagraph"/>
        <w:numPr>
          <w:ilvl w:val="0"/>
          <w:numId w:val="72"/>
        </w:numPr>
        <w:pBdr>
          <w:top w:val="nil"/>
          <w:left w:val="nil"/>
          <w:bottom w:val="nil"/>
          <w:right w:val="nil"/>
          <w:between w:val="nil"/>
        </w:pBdr>
        <w:ind w:left="360"/>
        <w:rPr>
          <w:rFonts w:cs="Arial"/>
          <w:sz w:val="20"/>
          <w:szCs w:val="20"/>
        </w:rPr>
      </w:pPr>
      <w:r>
        <w:rPr>
          <w:rFonts w:cs="Arial"/>
          <w:sz w:val="20"/>
          <w:szCs w:val="20"/>
        </w:rPr>
        <w:t>[17:12]   What did Yahweh say about David’s descendant?</w:t>
      </w:r>
    </w:p>
    <w:p w14:paraId="0FFD02D1" w14:textId="5EC404B5" w:rsidR="009D33A2" w:rsidRPr="00C07A33" w:rsidRDefault="00D97C21" w:rsidP="00C07A33">
      <w:pPr>
        <w:pStyle w:val="ListParagraph"/>
        <w:pBdr>
          <w:top w:val="nil"/>
          <w:left w:val="nil"/>
          <w:bottom w:val="nil"/>
          <w:right w:val="nil"/>
          <w:between w:val="nil"/>
        </w:pBdr>
        <w:rPr>
          <w:rFonts w:cs="Arial"/>
          <w:sz w:val="20"/>
          <w:szCs w:val="20"/>
        </w:rPr>
      </w:pPr>
      <w:r w:rsidRPr="00C07A33">
        <w:rPr>
          <w:rFonts w:cs="Arial"/>
          <w:sz w:val="20"/>
          <w:szCs w:val="20"/>
        </w:rPr>
        <w:t>David's descendant would build a house for Yahweh</w:t>
      </w:r>
      <w:r w:rsidR="00C07A33">
        <w:rPr>
          <w:rFonts w:cs="Arial"/>
          <w:sz w:val="20"/>
          <w:szCs w:val="20"/>
        </w:rPr>
        <w:t>, and Yahweh would establish his throne forever</w:t>
      </w:r>
      <w:r w:rsidRPr="00C07A33">
        <w:rPr>
          <w:rFonts w:cs="Arial"/>
          <w:sz w:val="20"/>
          <w:szCs w:val="20"/>
        </w:rPr>
        <w:t>.</w:t>
      </w:r>
    </w:p>
    <w:p w14:paraId="0FFD02D2" w14:textId="77777777" w:rsidR="009D33A2" w:rsidRPr="00B559B5" w:rsidRDefault="009D33A2">
      <w:pPr>
        <w:pBdr>
          <w:top w:val="nil"/>
          <w:left w:val="nil"/>
          <w:bottom w:val="nil"/>
          <w:right w:val="nil"/>
          <w:between w:val="nil"/>
        </w:pBdr>
        <w:ind w:left="720"/>
        <w:rPr>
          <w:rFonts w:cs="Arial"/>
          <w:sz w:val="20"/>
          <w:szCs w:val="20"/>
        </w:rPr>
      </w:pPr>
    </w:p>
    <w:p w14:paraId="0FFD02D3" w14:textId="5584E024"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[17:13</w:t>
      </w:r>
      <w:r w:rsidR="00A150A1">
        <w:rPr>
          <w:rFonts w:cs="Arial"/>
          <w:sz w:val="20"/>
          <w:szCs w:val="20"/>
        </w:rPr>
        <w:t xml:space="preserve">]   </w:t>
      </w:r>
      <w:r w:rsidR="00D97C21" w:rsidRPr="00B559B5">
        <w:rPr>
          <w:rFonts w:cs="Arial"/>
          <w:sz w:val="20"/>
          <w:szCs w:val="20"/>
        </w:rPr>
        <w:t xml:space="preserve">What did Yahweh say about his covenant faithfulness? </w:t>
      </w:r>
    </w:p>
    <w:p w14:paraId="0FFD02D4"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Yahweh said he would not take his covenant faithfulness away from David’s descendant, as he took it from Saul.</w:t>
      </w:r>
    </w:p>
    <w:p w14:paraId="5DC39ED2" w14:textId="77777777" w:rsidR="00C07A33" w:rsidRPr="00B559B5" w:rsidRDefault="00C07A33">
      <w:pPr>
        <w:pBdr>
          <w:top w:val="nil"/>
          <w:left w:val="nil"/>
          <w:bottom w:val="nil"/>
          <w:right w:val="nil"/>
          <w:between w:val="nil"/>
        </w:pBdr>
        <w:ind w:left="720"/>
        <w:rPr>
          <w:rFonts w:cs="Arial"/>
          <w:sz w:val="20"/>
          <w:szCs w:val="20"/>
        </w:rPr>
      </w:pPr>
    </w:p>
    <w:p w14:paraId="0FFD02D6" w14:textId="05060B8E"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[17:14</w:t>
      </w:r>
      <w:r w:rsidR="00A150A1">
        <w:rPr>
          <w:rFonts w:cs="Arial"/>
          <w:sz w:val="20"/>
          <w:szCs w:val="20"/>
        </w:rPr>
        <w:t xml:space="preserve">]   </w:t>
      </w:r>
      <w:r w:rsidR="00D97C21" w:rsidRPr="00B559B5">
        <w:rPr>
          <w:rFonts w:cs="Arial"/>
          <w:sz w:val="20"/>
          <w:szCs w:val="20"/>
        </w:rPr>
        <w:t xml:space="preserve">For how long did Yahweh say that the throne of David's descendants would be established? </w:t>
      </w:r>
    </w:p>
    <w:p w14:paraId="0FFD02D7"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throne of David's descendants would be established forever.</w:t>
      </w:r>
    </w:p>
    <w:p w14:paraId="0FFD02D8" w14:textId="77777777" w:rsidR="009D33A2" w:rsidRPr="00B559B5" w:rsidRDefault="009D33A2">
      <w:pPr>
        <w:pBdr>
          <w:top w:val="nil"/>
          <w:left w:val="nil"/>
          <w:bottom w:val="nil"/>
          <w:right w:val="nil"/>
          <w:between w:val="nil"/>
        </w:pBdr>
        <w:ind w:left="720"/>
        <w:rPr>
          <w:rFonts w:cs="Arial"/>
          <w:sz w:val="20"/>
          <w:szCs w:val="20"/>
        </w:rPr>
      </w:pPr>
    </w:p>
    <w:p w14:paraId="0FFD02D9" w14:textId="1F0863AB" w:rsidR="009D33A2" w:rsidRPr="00B559B5" w:rsidRDefault="00FC6919">
      <w:pPr>
        <w:numPr>
          <w:ilvl w:val="0"/>
          <w:numId w:val="72"/>
        </w:numPr>
        <w:pBdr>
          <w:top w:val="nil"/>
          <w:left w:val="nil"/>
          <w:bottom w:val="nil"/>
          <w:right w:val="nil"/>
          <w:between w:val="nil"/>
        </w:pBdr>
        <w:spacing w:after="0"/>
        <w:ind w:left="360"/>
        <w:rPr>
          <w:rFonts w:cs="Arial"/>
          <w:sz w:val="20"/>
          <w:szCs w:val="20"/>
        </w:rPr>
      </w:pPr>
      <w:r w:rsidRPr="00B559B5">
        <w:rPr>
          <w:rFonts w:cs="Arial"/>
          <w:sz w:val="20"/>
          <w:szCs w:val="20"/>
        </w:rPr>
        <w:t>[17:15</w:t>
      </w:r>
      <w:r w:rsidR="00A150A1">
        <w:rPr>
          <w:rFonts w:cs="Arial"/>
          <w:sz w:val="20"/>
          <w:szCs w:val="20"/>
        </w:rPr>
        <w:t xml:space="preserve">]   </w:t>
      </w:r>
      <w:r w:rsidR="00D97C21" w:rsidRPr="00B559B5">
        <w:rPr>
          <w:rFonts w:cs="Arial"/>
          <w:sz w:val="20"/>
          <w:szCs w:val="20"/>
        </w:rPr>
        <w:t xml:space="preserve">What did Nathan do after Yahweh spoke to him? </w:t>
      </w:r>
    </w:p>
    <w:p w14:paraId="356FD5B3" w14:textId="78367C93" w:rsidR="00433AF1" w:rsidRPr="00B559B5" w:rsidRDefault="00D97C21" w:rsidP="00CA77D4">
      <w:pPr>
        <w:pBdr>
          <w:top w:val="nil"/>
          <w:left w:val="nil"/>
          <w:bottom w:val="nil"/>
          <w:right w:val="nil"/>
          <w:between w:val="nil"/>
        </w:pBdr>
        <w:ind w:left="720"/>
        <w:rPr>
          <w:rFonts w:cs="Arial"/>
          <w:sz w:val="20"/>
          <w:szCs w:val="20"/>
        </w:rPr>
      </w:pPr>
      <w:r w:rsidRPr="00B559B5">
        <w:rPr>
          <w:rFonts w:cs="Arial"/>
          <w:sz w:val="20"/>
          <w:szCs w:val="20"/>
        </w:rPr>
        <w:t>Nathan told David everything about the vision he received from Yahweh.</w:t>
      </w:r>
    </w:p>
    <w:p w14:paraId="0FFD02DB" w14:textId="77777777" w:rsidR="009D33A2" w:rsidRPr="00567D5F" w:rsidRDefault="00D97C21" w:rsidP="00F32DFA">
      <w:pPr>
        <w:pStyle w:val="CommentSection"/>
      </w:pPr>
      <w:r w:rsidRPr="00B559B5">
        <w:t>Comment Section:</w:t>
      </w:r>
    </w:p>
    <w:p w14:paraId="0FFD02DC" w14:textId="77777777" w:rsidR="009D33A2" w:rsidRPr="00B559B5" w:rsidRDefault="00D97C21">
      <w:pPr>
        <w:spacing w:before="240" w:after="240"/>
        <w:rPr>
          <w:rFonts w:cs="Arial"/>
          <w:b/>
          <w:sz w:val="44"/>
          <w:szCs w:val="44"/>
        </w:rPr>
      </w:pPr>
      <w:r w:rsidRPr="00567D5F">
        <w:rPr>
          <w:rFonts w:cs="Arial"/>
          <w:sz w:val="20"/>
        </w:rPr>
        <w:br w:type="page"/>
      </w:r>
    </w:p>
    <w:p w14:paraId="0FFD02DD" w14:textId="58835D85" w:rsidR="009D33A2" w:rsidRPr="00B559B5" w:rsidRDefault="00D97C21" w:rsidP="00433AF1">
      <w:pPr>
        <w:pStyle w:val="Heading1"/>
        <w:tabs>
          <w:tab w:val="center" w:pos="4950"/>
          <w:tab w:val="center" w:pos="5490"/>
          <w:tab w:val="center" w:pos="6120"/>
        </w:tabs>
        <w:ind w:left="4410" w:hanging="4410"/>
      </w:pPr>
      <w:bookmarkStart w:id="83" w:name="_heading=h.jil4m2bwedvn" w:colFirst="0" w:colLast="0"/>
      <w:bookmarkStart w:id="84" w:name="_Toc203574590"/>
      <w:bookmarkEnd w:id="83"/>
      <w:r w:rsidRPr="00B559B5">
        <w:lastRenderedPageBreak/>
        <w:t>1 Chronicles 22:6-19</w:t>
      </w:r>
      <w:r w:rsidR="00433AF1">
        <w:t xml:space="preserve"> </w:t>
      </w:r>
      <w:r w:rsidR="00433AF1">
        <w:tab/>
      </w:r>
      <w:r w:rsidR="00433AF1">
        <w:tab/>
      </w:r>
      <w:r w:rsidRPr="00433AF1">
        <w:rPr>
          <w:rStyle w:val="Heading2Char"/>
        </w:rPr>
        <w:t>David commands Solomon to build the temple</w:t>
      </w:r>
      <w:bookmarkEnd w:id="84"/>
    </w:p>
    <w:p w14:paraId="0FFD02DE" w14:textId="3BD08B70" w:rsidR="009D33A2" w:rsidRPr="00B559B5" w:rsidRDefault="00D97C21" w:rsidP="00CA77D4">
      <w:pPr>
        <w:pStyle w:val="Background"/>
        <w:rPr>
          <w:b/>
          <w:sz w:val="32"/>
          <w:szCs w:val="32"/>
        </w:rPr>
      </w:pPr>
      <w:r w:rsidRPr="00B559B5">
        <w:rPr>
          <w:b/>
        </w:rPr>
        <w:t xml:space="preserve">Background: </w:t>
      </w:r>
      <w:r w:rsidR="007E5824">
        <w:t xml:space="preserve">The tabernacle was a tent where the ark of the covenant was kept since the time of Moses. This passage speaks of building a house for Yahweh. This house would also be called the temple, and it would be the new place where the ark of the covenant would be kept. </w:t>
      </w:r>
    </w:p>
    <w:p w14:paraId="1A81590D" w14:textId="77777777" w:rsidR="00B669DB" w:rsidRPr="00170DC8" w:rsidRDefault="00B669DB" w:rsidP="00B669DB">
      <w:pPr>
        <w:pStyle w:val="Background"/>
        <w:rPr>
          <w:b/>
          <w:bCs w:val="0"/>
          <w:i/>
          <w:iCs/>
        </w:rPr>
      </w:pPr>
      <w:r w:rsidRPr="00170DC8">
        <w:rPr>
          <w:b/>
          <w:bCs w:val="0"/>
          <w:i/>
          <w:iCs/>
        </w:rPr>
        <w:t>Read the passage.</w:t>
      </w:r>
    </w:p>
    <w:p w14:paraId="0FFD02DF" w14:textId="77777777" w:rsidR="009D33A2" w:rsidRPr="00B559B5" w:rsidRDefault="00D97C21" w:rsidP="00F94597">
      <w:pPr>
        <w:pStyle w:val="Part1"/>
      </w:pPr>
      <w:r w:rsidRPr="00B559B5">
        <w:t>Part 1</w:t>
      </w:r>
    </w:p>
    <w:p w14:paraId="0FFD02E0" w14:textId="77777777" w:rsidR="009D33A2" w:rsidRPr="00B559B5" w:rsidRDefault="00D97C21" w:rsidP="00CA77D4">
      <w:pPr>
        <w:pStyle w:val="Answerortell"/>
        <w:rPr>
          <w:b/>
          <w:sz w:val="32"/>
          <w:szCs w:val="32"/>
        </w:rPr>
      </w:pPr>
      <w:r w:rsidRPr="00B559B5">
        <w:t>Tell in your own words what you just read in these verses.</w:t>
      </w:r>
    </w:p>
    <w:p w14:paraId="4B851697" w14:textId="4B56F8AC" w:rsidR="00E247F3" w:rsidRDefault="00E247F3" w:rsidP="00E247F3">
      <w:pPr>
        <w:pStyle w:val="Checklist2"/>
      </w:pPr>
      <w:r>
        <w:t>David instructed his son Solomon to build a house for Yahweh. [22:6]</w:t>
      </w:r>
    </w:p>
    <w:p w14:paraId="590CD398" w14:textId="079537CF" w:rsidR="00E247F3" w:rsidRDefault="00D97C21" w:rsidP="00CA77D4">
      <w:pPr>
        <w:pStyle w:val="Checklist2"/>
      </w:pPr>
      <w:r w:rsidRPr="00B559B5">
        <w:t>David had planned to build a house for Yahweh</w:t>
      </w:r>
      <w:r w:rsidR="00E247F3">
        <w:t xml:space="preserve"> himself. [22:7]</w:t>
      </w:r>
    </w:p>
    <w:p w14:paraId="0FFD02E1" w14:textId="25F9515C" w:rsidR="009D33A2" w:rsidRDefault="00D36DD4" w:rsidP="00CA77D4">
      <w:pPr>
        <w:pStyle w:val="Checklist2"/>
      </w:pPr>
      <w:r>
        <w:t>B</w:t>
      </w:r>
      <w:r w:rsidR="00D97C21" w:rsidRPr="00B559B5">
        <w:t>ut Yahweh would not let</w:t>
      </w:r>
      <w:r>
        <w:t xml:space="preserve"> David build it </w:t>
      </w:r>
      <w:r w:rsidR="00D97C21" w:rsidRPr="00B559B5">
        <w:t xml:space="preserve">because he </w:t>
      </w:r>
      <w:r w:rsidR="00B45B76">
        <w:t xml:space="preserve">had </w:t>
      </w:r>
      <w:r w:rsidR="00D97C21" w:rsidRPr="00B559B5">
        <w:t>lived a life of violence. [22:</w:t>
      </w:r>
      <w:r>
        <w:t>8</w:t>
      </w:r>
      <w:r w:rsidR="00D97C21" w:rsidRPr="00B559B5">
        <w:t>]</w:t>
      </w:r>
    </w:p>
    <w:p w14:paraId="041743AA" w14:textId="699F1E85" w:rsidR="00D36DD4" w:rsidRDefault="00D97C21" w:rsidP="00CA77D4">
      <w:pPr>
        <w:pStyle w:val="Checklist2"/>
      </w:pPr>
      <w:r w:rsidRPr="00B559B5">
        <w:t xml:space="preserve">Yahweh said </w:t>
      </w:r>
      <w:r w:rsidR="00E247F3">
        <w:t xml:space="preserve">that </w:t>
      </w:r>
      <w:r w:rsidR="00D36DD4">
        <w:t xml:space="preserve">David’s son </w:t>
      </w:r>
      <w:r w:rsidRPr="00B559B5">
        <w:t xml:space="preserve">Solomon would be a man of peace and </w:t>
      </w:r>
      <w:r w:rsidR="00E247F3">
        <w:t xml:space="preserve">would </w:t>
      </w:r>
      <w:r w:rsidRPr="00B559B5">
        <w:t xml:space="preserve">build Yahweh’s house. </w:t>
      </w:r>
      <w:r w:rsidR="00D36DD4">
        <w:t>Yahweh would give peace to Israel during Solomon’s time. [22:9]</w:t>
      </w:r>
    </w:p>
    <w:p w14:paraId="0FFD02E2" w14:textId="4DFE533F" w:rsidR="009D33A2" w:rsidRDefault="00223404" w:rsidP="00CA77D4">
      <w:pPr>
        <w:pStyle w:val="Checklist2"/>
      </w:pPr>
      <w:r>
        <w:t xml:space="preserve">Yahweh said that he </w:t>
      </w:r>
      <w:r w:rsidR="00D97C21" w:rsidRPr="00B559B5">
        <w:t xml:space="preserve">would </w:t>
      </w:r>
      <w:r>
        <w:t xml:space="preserve">be a father to Solomon and </w:t>
      </w:r>
      <w:r w:rsidR="00D97C21" w:rsidRPr="00B559B5">
        <w:t xml:space="preserve">establish </w:t>
      </w:r>
      <w:r>
        <w:t>Solomon’s</w:t>
      </w:r>
      <w:r w:rsidR="00D97C21" w:rsidRPr="00B559B5">
        <w:t xml:space="preserve"> throne forever. [22:10]</w:t>
      </w:r>
    </w:p>
    <w:p w14:paraId="30FAC500" w14:textId="1DAA8E5C" w:rsidR="007E5824" w:rsidRDefault="00223404" w:rsidP="00CA77D4">
      <w:pPr>
        <w:pStyle w:val="Checklist2"/>
      </w:pPr>
      <w:r>
        <w:t>David prayed that Yahweh would be with Solomon when he built Yahweh’s house</w:t>
      </w:r>
      <w:r w:rsidR="007E5824">
        <w:t>. [22:11]</w:t>
      </w:r>
    </w:p>
    <w:p w14:paraId="2C5C5374" w14:textId="3FDA4E75" w:rsidR="00223404" w:rsidRPr="00B559B5" w:rsidRDefault="007E5824" w:rsidP="00CA77D4">
      <w:pPr>
        <w:pStyle w:val="Checklist2"/>
      </w:pPr>
      <w:r>
        <w:t xml:space="preserve">He prayed that Yahweh would </w:t>
      </w:r>
      <w:r w:rsidR="00223404">
        <w:t>grant Solomon wisdom and discretion to rule over Israel and to obey Yahweh’s commands. [22:12]</w:t>
      </w:r>
    </w:p>
    <w:p w14:paraId="71D02109" w14:textId="77777777" w:rsidR="005805CF" w:rsidRDefault="00D97C21" w:rsidP="00CA77D4">
      <w:pPr>
        <w:pStyle w:val="Checklist2"/>
      </w:pPr>
      <w:r w:rsidRPr="00B559B5">
        <w:t xml:space="preserve">David </w:t>
      </w:r>
      <w:r w:rsidR="005805CF">
        <w:t xml:space="preserve">told </w:t>
      </w:r>
      <w:r w:rsidRPr="00B559B5">
        <w:t>Solomon to be</w:t>
      </w:r>
      <w:r w:rsidR="005805CF">
        <w:t xml:space="preserve"> strong and courageous, and not to be afraid or discouraged. [22:13]</w:t>
      </w:r>
    </w:p>
    <w:p w14:paraId="0FFD02E3" w14:textId="596C1ACD" w:rsidR="009D33A2" w:rsidRDefault="005805CF" w:rsidP="00CA77D4">
      <w:pPr>
        <w:pStyle w:val="Checklist2"/>
      </w:pPr>
      <w:r>
        <w:t>David told Solomon about all the materials he had collected to build Yahweh’s house, and he said that Solomon</w:t>
      </w:r>
      <w:r w:rsidR="007E5824">
        <w:t xml:space="preserve"> sh</w:t>
      </w:r>
      <w:r>
        <w:t>ould add more</w:t>
      </w:r>
      <w:r w:rsidR="00D97C21" w:rsidRPr="00B559B5">
        <w:t>. [22:1</w:t>
      </w:r>
      <w:r>
        <w:t>4</w:t>
      </w:r>
      <w:r w:rsidR="00D97C21" w:rsidRPr="00B559B5">
        <w:t>]</w:t>
      </w:r>
    </w:p>
    <w:p w14:paraId="374538B7" w14:textId="2508314F" w:rsidR="005805CF" w:rsidRPr="00B559B5" w:rsidRDefault="005805CF" w:rsidP="005805CF">
      <w:pPr>
        <w:pStyle w:val="Checklist2"/>
      </w:pPr>
      <w:r>
        <w:t>David reminded Solomon about the many available workmen, and he encouraged Solomon to get to work. [22:15-16]</w:t>
      </w:r>
    </w:p>
    <w:p w14:paraId="0FFD02E4" w14:textId="68826EC7" w:rsidR="009D33A2" w:rsidRDefault="00D97C21" w:rsidP="00CA77D4">
      <w:pPr>
        <w:pStyle w:val="Checklist2"/>
      </w:pPr>
      <w:r w:rsidRPr="00B559B5">
        <w:t xml:space="preserve">David ordered all the leaders of Israel to help </w:t>
      </w:r>
      <w:r w:rsidR="005805CF">
        <w:t>his son Solomon</w:t>
      </w:r>
      <w:r w:rsidRPr="00B559B5">
        <w:t>. [22:17]</w:t>
      </w:r>
    </w:p>
    <w:p w14:paraId="77D4E054" w14:textId="705B4498" w:rsidR="002E11E2" w:rsidRDefault="002E11E2" w:rsidP="00CA77D4">
      <w:pPr>
        <w:pStyle w:val="Checklist2"/>
      </w:pPr>
      <w:r>
        <w:t>He reminded them that Yahweh was with them and had given them peace. [22:18]</w:t>
      </w:r>
    </w:p>
    <w:p w14:paraId="1A1B6013" w14:textId="3D38692B" w:rsidR="002E11E2" w:rsidRPr="00B559B5" w:rsidRDefault="002E11E2" w:rsidP="00CA77D4">
      <w:pPr>
        <w:pStyle w:val="Checklist2"/>
      </w:pPr>
      <w:r>
        <w:t>He told them to seek Yahweh with all their heart and soul. He told them to begin the work</w:t>
      </w:r>
      <w:r w:rsidR="007E5824">
        <w:t xml:space="preserve"> on the holy place</w:t>
      </w:r>
      <w:r>
        <w:t xml:space="preserve">, so that the ark of the covenant and other holy </w:t>
      </w:r>
      <w:r w:rsidR="007E5824">
        <w:t>things</w:t>
      </w:r>
      <w:r>
        <w:t xml:space="preserve"> could be brought into </w:t>
      </w:r>
      <w:r w:rsidR="007E5824">
        <w:t>the</w:t>
      </w:r>
      <w:r>
        <w:t xml:space="preserve"> temple built for Yahweh. [22:19]</w:t>
      </w:r>
    </w:p>
    <w:p w14:paraId="0FFD02E5" w14:textId="77777777" w:rsidR="009D33A2" w:rsidRPr="00B559B5" w:rsidRDefault="00D97C21" w:rsidP="00F94597">
      <w:pPr>
        <w:pStyle w:val="Part2"/>
      </w:pPr>
      <w:r w:rsidRPr="00B559B5">
        <w:t>Part 2</w:t>
      </w:r>
    </w:p>
    <w:p w14:paraId="0FFD02E6" w14:textId="77777777" w:rsidR="009D33A2" w:rsidRPr="00B559B5" w:rsidRDefault="00D97C21" w:rsidP="00CA77D4">
      <w:pPr>
        <w:pStyle w:val="Answerortell"/>
      </w:pPr>
      <w:r w:rsidRPr="00B559B5">
        <w:t>Answer the following questions.</w:t>
      </w:r>
    </w:p>
    <w:p w14:paraId="1DCBBED3" w14:textId="358125EE" w:rsidR="00E247F3" w:rsidRDefault="00E247F3">
      <w:pPr>
        <w:numPr>
          <w:ilvl w:val="0"/>
          <w:numId w:val="39"/>
        </w:numPr>
        <w:pBdr>
          <w:top w:val="nil"/>
          <w:left w:val="nil"/>
          <w:bottom w:val="nil"/>
          <w:right w:val="nil"/>
          <w:between w:val="nil"/>
        </w:pBdr>
        <w:spacing w:after="0"/>
        <w:ind w:left="360"/>
        <w:rPr>
          <w:rFonts w:cs="Arial"/>
          <w:sz w:val="20"/>
          <w:szCs w:val="20"/>
        </w:rPr>
      </w:pPr>
      <w:r>
        <w:rPr>
          <w:rFonts w:cs="Arial"/>
          <w:sz w:val="20"/>
          <w:szCs w:val="20"/>
        </w:rPr>
        <w:t>[22:6]   What did David do when he called for his son Solomon?</w:t>
      </w:r>
    </w:p>
    <w:p w14:paraId="7D22AB80" w14:textId="64C23843" w:rsidR="00E247F3" w:rsidRDefault="00E247F3" w:rsidP="00E247F3">
      <w:pPr>
        <w:pBdr>
          <w:top w:val="nil"/>
          <w:left w:val="nil"/>
          <w:bottom w:val="nil"/>
          <w:right w:val="nil"/>
          <w:between w:val="nil"/>
        </w:pBdr>
        <w:spacing w:after="0"/>
        <w:ind w:left="720"/>
        <w:rPr>
          <w:rFonts w:cs="Arial"/>
          <w:sz w:val="20"/>
          <w:szCs w:val="20"/>
        </w:rPr>
      </w:pPr>
      <w:r>
        <w:rPr>
          <w:rFonts w:cs="Arial"/>
          <w:sz w:val="20"/>
          <w:szCs w:val="20"/>
        </w:rPr>
        <w:t>David instructed Solomon to build a house for Yahweh, the God of Israel.</w:t>
      </w:r>
    </w:p>
    <w:p w14:paraId="202F4117" w14:textId="77777777" w:rsidR="00E247F3" w:rsidRDefault="00E247F3" w:rsidP="00E247F3">
      <w:pPr>
        <w:pBdr>
          <w:top w:val="nil"/>
          <w:left w:val="nil"/>
          <w:bottom w:val="nil"/>
          <w:right w:val="nil"/>
          <w:between w:val="nil"/>
        </w:pBdr>
        <w:spacing w:after="0"/>
        <w:ind w:left="720"/>
        <w:rPr>
          <w:rFonts w:cs="Arial"/>
          <w:sz w:val="20"/>
          <w:szCs w:val="20"/>
        </w:rPr>
      </w:pPr>
    </w:p>
    <w:p w14:paraId="01E07A88" w14:textId="77777777" w:rsidR="00E247F3" w:rsidRDefault="00E247F3" w:rsidP="00E247F3">
      <w:pPr>
        <w:pBdr>
          <w:top w:val="nil"/>
          <w:left w:val="nil"/>
          <w:bottom w:val="nil"/>
          <w:right w:val="nil"/>
          <w:between w:val="nil"/>
        </w:pBdr>
        <w:spacing w:after="0"/>
        <w:ind w:left="720"/>
        <w:rPr>
          <w:rFonts w:cs="Arial"/>
          <w:sz w:val="20"/>
          <w:szCs w:val="20"/>
        </w:rPr>
      </w:pPr>
    </w:p>
    <w:p w14:paraId="0FFD02E7" w14:textId="1333C7E7" w:rsidR="009D33A2" w:rsidRPr="00B559B5" w:rsidRDefault="00FC6919">
      <w:pPr>
        <w:numPr>
          <w:ilvl w:val="0"/>
          <w:numId w:val="39"/>
        </w:numPr>
        <w:pBdr>
          <w:top w:val="nil"/>
          <w:left w:val="nil"/>
          <w:bottom w:val="nil"/>
          <w:right w:val="nil"/>
          <w:between w:val="nil"/>
        </w:pBdr>
        <w:spacing w:after="0"/>
        <w:ind w:left="360"/>
        <w:rPr>
          <w:rFonts w:cs="Arial"/>
          <w:sz w:val="20"/>
          <w:szCs w:val="20"/>
        </w:rPr>
      </w:pPr>
      <w:r w:rsidRPr="00B559B5">
        <w:rPr>
          <w:rFonts w:cs="Arial"/>
          <w:sz w:val="20"/>
          <w:szCs w:val="20"/>
        </w:rPr>
        <w:t>[22:</w:t>
      </w:r>
      <w:r w:rsidR="00E247F3">
        <w:rPr>
          <w:rFonts w:cs="Arial"/>
          <w:sz w:val="20"/>
          <w:szCs w:val="20"/>
        </w:rPr>
        <w:t>7</w:t>
      </w:r>
      <w:r w:rsidR="00A150A1">
        <w:rPr>
          <w:rFonts w:cs="Arial"/>
          <w:sz w:val="20"/>
          <w:szCs w:val="20"/>
        </w:rPr>
        <w:t xml:space="preserve">]   </w:t>
      </w:r>
      <w:r w:rsidR="00D97C21" w:rsidRPr="00B559B5">
        <w:rPr>
          <w:rFonts w:cs="Arial"/>
          <w:sz w:val="20"/>
          <w:szCs w:val="20"/>
        </w:rPr>
        <w:t>Wh</w:t>
      </w:r>
      <w:r w:rsidR="00E247F3">
        <w:rPr>
          <w:rFonts w:cs="Arial"/>
          <w:sz w:val="20"/>
          <w:szCs w:val="20"/>
        </w:rPr>
        <w:t>at had David intended to do</w:t>
      </w:r>
      <w:r w:rsidR="00D97C21" w:rsidRPr="00B559B5">
        <w:rPr>
          <w:rFonts w:cs="Arial"/>
          <w:sz w:val="20"/>
          <w:szCs w:val="20"/>
        </w:rPr>
        <w:t xml:space="preserve">? </w:t>
      </w:r>
    </w:p>
    <w:p w14:paraId="441D02A5" w14:textId="21DE0E7A" w:rsidR="00E247F3" w:rsidRDefault="00E247F3">
      <w:pPr>
        <w:pBdr>
          <w:top w:val="nil"/>
          <w:left w:val="nil"/>
          <w:bottom w:val="nil"/>
          <w:right w:val="nil"/>
          <w:between w:val="nil"/>
        </w:pBdr>
        <w:ind w:left="720"/>
        <w:rPr>
          <w:rFonts w:cs="Arial"/>
          <w:sz w:val="20"/>
          <w:szCs w:val="20"/>
        </w:rPr>
      </w:pPr>
      <w:r>
        <w:rPr>
          <w:rFonts w:cs="Arial"/>
          <w:sz w:val="20"/>
          <w:szCs w:val="20"/>
        </w:rPr>
        <w:t xml:space="preserve">David had intended to build a house himself </w:t>
      </w:r>
      <w:r w:rsidR="002E11E2">
        <w:rPr>
          <w:rFonts w:cs="Arial"/>
          <w:sz w:val="20"/>
          <w:szCs w:val="20"/>
        </w:rPr>
        <w:t>for</w:t>
      </w:r>
      <w:r>
        <w:rPr>
          <w:rFonts w:cs="Arial"/>
          <w:sz w:val="20"/>
          <w:szCs w:val="20"/>
        </w:rPr>
        <w:t xml:space="preserve"> the name of Yahweh his God.</w:t>
      </w:r>
    </w:p>
    <w:p w14:paraId="0FFD02E9" w14:textId="77777777" w:rsidR="009D33A2" w:rsidRPr="00B559B5" w:rsidRDefault="009D33A2" w:rsidP="00D36DD4">
      <w:pPr>
        <w:pBdr>
          <w:top w:val="nil"/>
          <w:left w:val="nil"/>
          <w:bottom w:val="nil"/>
          <w:right w:val="nil"/>
          <w:between w:val="nil"/>
        </w:pBdr>
        <w:rPr>
          <w:rFonts w:cs="Arial"/>
          <w:sz w:val="20"/>
          <w:szCs w:val="20"/>
        </w:rPr>
      </w:pPr>
    </w:p>
    <w:p w14:paraId="675CE6E5" w14:textId="6FCFD4CF" w:rsidR="00D36DD4" w:rsidRDefault="00D36DD4">
      <w:pPr>
        <w:numPr>
          <w:ilvl w:val="0"/>
          <w:numId w:val="39"/>
        </w:numPr>
        <w:pBdr>
          <w:top w:val="nil"/>
          <w:left w:val="nil"/>
          <w:bottom w:val="nil"/>
          <w:right w:val="nil"/>
          <w:between w:val="nil"/>
        </w:pBdr>
        <w:spacing w:after="0"/>
        <w:ind w:left="360"/>
        <w:rPr>
          <w:rFonts w:cs="Arial"/>
          <w:sz w:val="20"/>
          <w:szCs w:val="20"/>
        </w:rPr>
      </w:pPr>
      <w:r>
        <w:rPr>
          <w:rFonts w:cs="Arial"/>
          <w:sz w:val="20"/>
          <w:szCs w:val="20"/>
        </w:rPr>
        <w:t xml:space="preserve">[22:8]   What reason did Yahweh give for why David would not be the one to build the house? </w:t>
      </w:r>
    </w:p>
    <w:p w14:paraId="57E8238D" w14:textId="082F7E12" w:rsidR="00D36DD4" w:rsidRPr="00D36DD4" w:rsidRDefault="00D36DD4" w:rsidP="00D36DD4">
      <w:pPr>
        <w:pStyle w:val="ListParagraph"/>
        <w:pBdr>
          <w:top w:val="nil"/>
          <w:left w:val="nil"/>
          <w:bottom w:val="nil"/>
          <w:right w:val="nil"/>
          <w:between w:val="nil"/>
        </w:pBdr>
        <w:rPr>
          <w:rFonts w:cs="Arial"/>
          <w:sz w:val="20"/>
          <w:szCs w:val="20"/>
        </w:rPr>
      </w:pPr>
      <w:r w:rsidRPr="00D36DD4">
        <w:rPr>
          <w:rFonts w:cs="Arial"/>
          <w:sz w:val="20"/>
          <w:szCs w:val="20"/>
        </w:rPr>
        <w:t>Yahweh told David that he would not be the one to build the house because he had killed many people</w:t>
      </w:r>
      <w:r w:rsidR="00837A50">
        <w:rPr>
          <w:rFonts w:cs="Arial"/>
          <w:sz w:val="20"/>
          <w:szCs w:val="20"/>
        </w:rPr>
        <w:t xml:space="preserve"> in battle</w:t>
      </w:r>
      <w:r>
        <w:rPr>
          <w:rFonts w:cs="Arial"/>
          <w:sz w:val="20"/>
          <w:szCs w:val="20"/>
        </w:rPr>
        <w:t>.</w:t>
      </w:r>
    </w:p>
    <w:p w14:paraId="4EC78939" w14:textId="158747CF" w:rsidR="00D36DD4" w:rsidRPr="00F32DFA" w:rsidRDefault="00F32DFA" w:rsidP="00F32DFA">
      <w:pPr>
        <w:pStyle w:val="Continuedline"/>
      </w:pPr>
      <w:r w:rsidRPr="005805CF">
        <w:lastRenderedPageBreak/>
        <w:t>1 Chronicles 22:6-19 continued</w:t>
      </w:r>
    </w:p>
    <w:p w14:paraId="2EA04A19" w14:textId="117E47F5" w:rsidR="00D36DD4" w:rsidRDefault="00D36DD4">
      <w:pPr>
        <w:numPr>
          <w:ilvl w:val="0"/>
          <w:numId w:val="39"/>
        </w:numPr>
        <w:pBdr>
          <w:top w:val="nil"/>
          <w:left w:val="nil"/>
          <w:bottom w:val="nil"/>
          <w:right w:val="nil"/>
          <w:between w:val="nil"/>
        </w:pBdr>
        <w:spacing w:after="0"/>
        <w:ind w:left="360"/>
        <w:rPr>
          <w:rFonts w:cs="Arial"/>
          <w:sz w:val="20"/>
          <w:szCs w:val="20"/>
        </w:rPr>
      </w:pPr>
      <w:r>
        <w:rPr>
          <w:rFonts w:cs="Arial"/>
          <w:sz w:val="20"/>
          <w:szCs w:val="20"/>
        </w:rPr>
        <w:t>[22:9]   What kind of man did Yahweh say that David’s son Solomon would be?</w:t>
      </w:r>
    </w:p>
    <w:p w14:paraId="48E02AA7" w14:textId="44858C75" w:rsidR="00D36DD4" w:rsidRDefault="00D36DD4" w:rsidP="00D36DD4">
      <w:pPr>
        <w:pBdr>
          <w:top w:val="nil"/>
          <w:left w:val="nil"/>
          <w:bottom w:val="nil"/>
          <w:right w:val="nil"/>
          <w:between w:val="nil"/>
        </w:pBdr>
        <w:spacing w:after="0"/>
        <w:ind w:left="720"/>
        <w:rPr>
          <w:rFonts w:cs="Arial"/>
          <w:sz w:val="20"/>
          <w:szCs w:val="20"/>
        </w:rPr>
      </w:pPr>
      <w:r>
        <w:rPr>
          <w:rFonts w:cs="Arial"/>
          <w:sz w:val="20"/>
          <w:szCs w:val="20"/>
        </w:rPr>
        <w:t>He would be a man of peace.</w:t>
      </w:r>
    </w:p>
    <w:p w14:paraId="392DBC2C" w14:textId="77777777" w:rsidR="00F32DFA" w:rsidRDefault="00F32DFA" w:rsidP="00D36DD4">
      <w:pPr>
        <w:pBdr>
          <w:top w:val="nil"/>
          <w:left w:val="nil"/>
          <w:bottom w:val="nil"/>
          <w:right w:val="nil"/>
          <w:between w:val="nil"/>
        </w:pBdr>
        <w:spacing w:after="0"/>
        <w:ind w:left="720"/>
        <w:rPr>
          <w:rFonts w:cs="Arial"/>
          <w:sz w:val="20"/>
          <w:szCs w:val="20"/>
        </w:rPr>
      </w:pPr>
    </w:p>
    <w:p w14:paraId="4223D88E" w14:textId="77777777" w:rsidR="00D36DD4" w:rsidRDefault="00D36DD4" w:rsidP="00D36DD4">
      <w:pPr>
        <w:pBdr>
          <w:top w:val="nil"/>
          <w:left w:val="nil"/>
          <w:bottom w:val="nil"/>
          <w:right w:val="nil"/>
          <w:between w:val="nil"/>
        </w:pBdr>
        <w:spacing w:after="0"/>
        <w:ind w:left="720"/>
        <w:rPr>
          <w:rFonts w:cs="Arial"/>
          <w:sz w:val="20"/>
          <w:szCs w:val="20"/>
        </w:rPr>
      </w:pPr>
    </w:p>
    <w:p w14:paraId="0FFD02EA" w14:textId="1DB121C5" w:rsidR="009D33A2" w:rsidRPr="00B559B5" w:rsidRDefault="00FC6919">
      <w:pPr>
        <w:numPr>
          <w:ilvl w:val="0"/>
          <w:numId w:val="39"/>
        </w:numPr>
        <w:pBdr>
          <w:top w:val="nil"/>
          <w:left w:val="nil"/>
          <w:bottom w:val="nil"/>
          <w:right w:val="nil"/>
          <w:between w:val="nil"/>
        </w:pBdr>
        <w:spacing w:after="0"/>
        <w:ind w:left="360"/>
        <w:rPr>
          <w:rFonts w:cs="Arial"/>
          <w:sz w:val="20"/>
          <w:szCs w:val="20"/>
        </w:rPr>
      </w:pPr>
      <w:r w:rsidRPr="00B559B5">
        <w:rPr>
          <w:rFonts w:cs="Arial"/>
          <w:sz w:val="20"/>
          <w:szCs w:val="20"/>
        </w:rPr>
        <w:t>[22:9</w:t>
      </w:r>
      <w:r w:rsidR="00A150A1">
        <w:rPr>
          <w:rFonts w:cs="Arial"/>
          <w:sz w:val="20"/>
          <w:szCs w:val="20"/>
        </w:rPr>
        <w:t xml:space="preserve">]   </w:t>
      </w:r>
      <w:r w:rsidR="00D97C21" w:rsidRPr="00B559B5">
        <w:rPr>
          <w:rFonts w:cs="Arial"/>
          <w:sz w:val="20"/>
          <w:szCs w:val="20"/>
        </w:rPr>
        <w:t xml:space="preserve">What did Yahweh tell David </w:t>
      </w:r>
      <w:r w:rsidR="00D36DD4">
        <w:rPr>
          <w:rFonts w:cs="Arial"/>
          <w:sz w:val="20"/>
          <w:szCs w:val="20"/>
        </w:rPr>
        <w:t xml:space="preserve">that </w:t>
      </w:r>
      <w:r w:rsidR="00D97C21" w:rsidRPr="00B559B5">
        <w:rPr>
          <w:rFonts w:cs="Arial"/>
          <w:sz w:val="20"/>
          <w:szCs w:val="20"/>
        </w:rPr>
        <w:t xml:space="preserve">he would </w:t>
      </w:r>
      <w:r w:rsidR="00D36DD4">
        <w:rPr>
          <w:rFonts w:cs="Arial"/>
          <w:sz w:val="20"/>
          <w:szCs w:val="20"/>
        </w:rPr>
        <w:t>give to</w:t>
      </w:r>
      <w:r w:rsidR="00D97C21" w:rsidRPr="00B559B5">
        <w:rPr>
          <w:rFonts w:cs="Arial"/>
          <w:sz w:val="20"/>
          <w:szCs w:val="20"/>
        </w:rPr>
        <w:t xml:space="preserve"> </w:t>
      </w:r>
      <w:r w:rsidR="00D36DD4">
        <w:rPr>
          <w:rFonts w:cs="Arial"/>
          <w:sz w:val="20"/>
          <w:szCs w:val="20"/>
        </w:rPr>
        <w:t>David’s</w:t>
      </w:r>
      <w:r w:rsidR="00D97C21" w:rsidRPr="00B559B5">
        <w:rPr>
          <w:rFonts w:cs="Arial"/>
          <w:sz w:val="20"/>
          <w:szCs w:val="20"/>
        </w:rPr>
        <w:t xml:space="preserve"> son, Solomon? </w:t>
      </w:r>
    </w:p>
    <w:p w14:paraId="0FFD02EB" w14:textId="2EF8BED6" w:rsidR="009D33A2" w:rsidRDefault="00D36DD4" w:rsidP="00D36DD4">
      <w:pPr>
        <w:pBdr>
          <w:top w:val="nil"/>
          <w:left w:val="nil"/>
          <w:bottom w:val="nil"/>
          <w:right w:val="nil"/>
          <w:between w:val="nil"/>
        </w:pBdr>
        <w:ind w:left="720"/>
        <w:rPr>
          <w:rFonts w:cs="Arial"/>
          <w:sz w:val="20"/>
          <w:szCs w:val="20"/>
        </w:rPr>
      </w:pPr>
      <w:r>
        <w:rPr>
          <w:rFonts w:cs="Arial"/>
          <w:sz w:val="20"/>
          <w:szCs w:val="20"/>
        </w:rPr>
        <w:t>Yahweh</w:t>
      </w:r>
      <w:r w:rsidR="00D97C21" w:rsidRPr="00B559B5">
        <w:rPr>
          <w:rFonts w:cs="Arial"/>
          <w:sz w:val="20"/>
          <w:szCs w:val="20"/>
        </w:rPr>
        <w:t xml:space="preserve"> would give </w:t>
      </w:r>
      <w:r>
        <w:rPr>
          <w:rFonts w:cs="Arial"/>
          <w:sz w:val="20"/>
          <w:szCs w:val="20"/>
        </w:rPr>
        <w:t>Solomon</w:t>
      </w:r>
      <w:r w:rsidR="00D97C21" w:rsidRPr="00B559B5">
        <w:rPr>
          <w:rFonts w:cs="Arial"/>
          <w:sz w:val="20"/>
          <w:szCs w:val="20"/>
        </w:rPr>
        <w:t xml:space="preserve"> rest from all his enemies</w:t>
      </w:r>
      <w:r>
        <w:rPr>
          <w:rFonts w:cs="Arial"/>
          <w:sz w:val="20"/>
          <w:szCs w:val="20"/>
        </w:rPr>
        <w:t>, and he would give peace to Israel during Solomon’s days.</w:t>
      </w:r>
    </w:p>
    <w:p w14:paraId="0B49AA6C" w14:textId="77777777" w:rsidR="002E11E2" w:rsidRPr="00B559B5" w:rsidRDefault="002E11E2" w:rsidP="00D36DD4">
      <w:pPr>
        <w:pBdr>
          <w:top w:val="nil"/>
          <w:left w:val="nil"/>
          <w:bottom w:val="nil"/>
          <w:right w:val="nil"/>
          <w:between w:val="nil"/>
        </w:pBdr>
        <w:ind w:left="720"/>
        <w:rPr>
          <w:rFonts w:cs="Arial"/>
          <w:sz w:val="20"/>
          <w:szCs w:val="20"/>
        </w:rPr>
      </w:pPr>
    </w:p>
    <w:p w14:paraId="6A65CFC4" w14:textId="29C9DB1F" w:rsidR="00D36DD4" w:rsidRDefault="00D36DD4">
      <w:pPr>
        <w:numPr>
          <w:ilvl w:val="0"/>
          <w:numId w:val="39"/>
        </w:numPr>
        <w:pBdr>
          <w:top w:val="nil"/>
          <w:left w:val="nil"/>
          <w:bottom w:val="nil"/>
          <w:right w:val="nil"/>
          <w:between w:val="nil"/>
        </w:pBdr>
        <w:spacing w:after="0"/>
        <w:ind w:left="360"/>
        <w:rPr>
          <w:rFonts w:cs="Arial"/>
          <w:sz w:val="20"/>
          <w:szCs w:val="20"/>
        </w:rPr>
      </w:pPr>
      <w:r>
        <w:rPr>
          <w:rFonts w:cs="Arial"/>
          <w:sz w:val="20"/>
          <w:szCs w:val="20"/>
        </w:rPr>
        <w:t xml:space="preserve">[22:10]   </w:t>
      </w:r>
      <w:r w:rsidR="00223404">
        <w:rPr>
          <w:rFonts w:cs="Arial"/>
          <w:sz w:val="20"/>
          <w:szCs w:val="20"/>
        </w:rPr>
        <w:t>What would be true about Solomon?</w:t>
      </w:r>
    </w:p>
    <w:p w14:paraId="4485EC36" w14:textId="7BD16B20" w:rsidR="00223404" w:rsidRDefault="00223404" w:rsidP="00223404">
      <w:pPr>
        <w:pBdr>
          <w:top w:val="nil"/>
          <w:left w:val="nil"/>
          <w:bottom w:val="nil"/>
          <w:right w:val="nil"/>
          <w:between w:val="nil"/>
        </w:pBdr>
        <w:spacing w:after="0"/>
        <w:ind w:left="720"/>
        <w:rPr>
          <w:rFonts w:cs="Arial"/>
          <w:sz w:val="20"/>
          <w:szCs w:val="20"/>
        </w:rPr>
      </w:pPr>
      <w:r>
        <w:rPr>
          <w:rFonts w:cs="Arial"/>
          <w:sz w:val="20"/>
          <w:szCs w:val="20"/>
        </w:rPr>
        <w:t xml:space="preserve">Solomon would build a house for Yahweh’s name. He would be Yahweh’s son, and Yahweh would be his father. Yahweh would establish </w:t>
      </w:r>
      <w:r w:rsidRPr="00B559B5">
        <w:rPr>
          <w:rFonts w:cs="Arial"/>
          <w:sz w:val="20"/>
          <w:szCs w:val="20"/>
        </w:rPr>
        <w:t>Solomon's kingdom over Israel forever.</w:t>
      </w:r>
    </w:p>
    <w:p w14:paraId="3A2EFB6C" w14:textId="77777777" w:rsidR="00223404" w:rsidRDefault="00223404" w:rsidP="00223404">
      <w:pPr>
        <w:pBdr>
          <w:top w:val="nil"/>
          <w:left w:val="nil"/>
          <w:bottom w:val="nil"/>
          <w:right w:val="nil"/>
          <w:between w:val="nil"/>
        </w:pBdr>
        <w:spacing w:after="0"/>
        <w:ind w:left="720"/>
        <w:rPr>
          <w:rFonts w:cs="Arial"/>
          <w:sz w:val="20"/>
          <w:szCs w:val="20"/>
        </w:rPr>
      </w:pPr>
    </w:p>
    <w:p w14:paraId="66E7A54A" w14:textId="77777777" w:rsidR="00223404" w:rsidRDefault="00223404" w:rsidP="00223404">
      <w:pPr>
        <w:pBdr>
          <w:top w:val="nil"/>
          <w:left w:val="nil"/>
          <w:bottom w:val="nil"/>
          <w:right w:val="nil"/>
          <w:between w:val="nil"/>
        </w:pBdr>
        <w:spacing w:after="0"/>
        <w:ind w:left="720"/>
        <w:rPr>
          <w:rFonts w:cs="Arial"/>
          <w:sz w:val="20"/>
          <w:szCs w:val="20"/>
        </w:rPr>
      </w:pPr>
    </w:p>
    <w:p w14:paraId="0FFD02ED" w14:textId="1F1A2F99" w:rsidR="009D33A2" w:rsidRDefault="00FC6919">
      <w:pPr>
        <w:numPr>
          <w:ilvl w:val="0"/>
          <w:numId w:val="39"/>
        </w:numPr>
        <w:pBdr>
          <w:top w:val="nil"/>
          <w:left w:val="nil"/>
          <w:bottom w:val="nil"/>
          <w:right w:val="nil"/>
          <w:between w:val="nil"/>
        </w:pBdr>
        <w:spacing w:after="0"/>
        <w:ind w:left="360"/>
        <w:rPr>
          <w:rFonts w:cs="Arial"/>
          <w:sz w:val="20"/>
          <w:szCs w:val="20"/>
        </w:rPr>
      </w:pPr>
      <w:r w:rsidRPr="00B559B5">
        <w:rPr>
          <w:rFonts w:cs="Arial"/>
          <w:sz w:val="20"/>
          <w:szCs w:val="20"/>
        </w:rPr>
        <w:t>[22:</w:t>
      </w:r>
      <w:r w:rsidR="00223404">
        <w:rPr>
          <w:rFonts w:cs="Arial"/>
          <w:sz w:val="20"/>
          <w:szCs w:val="20"/>
        </w:rPr>
        <w:t>11-</w:t>
      </w:r>
      <w:r w:rsidRPr="00B559B5">
        <w:rPr>
          <w:rFonts w:cs="Arial"/>
          <w:sz w:val="20"/>
          <w:szCs w:val="20"/>
        </w:rPr>
        <w:t>1</w:t>
      </w:r>
      <w:r w:rsidR="00223404">
        <w:rPr>
          <w:rFonts w:cs="Arial"/>
          <w:sz w:val="20"/>
          <w:szCs w:val="20"/>
        </w:rPr>
        <w:t>2</w:t>
      </w:r>
      <w:r w:rsidR="00A150A1">
        <w:rPr>
          <w:rFonts w:cs="Arial"/>
          <w:sz w:val="20"/>
          <w:szCs w:val="20"/>
        </w:rPr>
        <w:t xml:space="preserve">]   </w:t>
      </w:r>
      <w:r w:rsidR="00D97C21" w:rsidRPr="00B559B5">
        <w:rPr>
          <w:rFonts w:cs="Arial"/>
          <w:sz w:val="20"/>
          <w:szCs w:val="20"/>
        </w:rPr>
        <w:t xml:space="preserve">What did David </w:t>
      </w:r>
      <w:r w:rsidR="00223404">
        <w:rPr>
          <w:rFonts w:cs="Arial"/>
          <w:sz w:val="20"/>
          <w:szCs w:val="20"/>
        </w:rPr>
        <w:t xml:space="preserve">pray </w:t>
      </w:r>
      <w:r w:rsidR="00D97C21" w:rsidRPr="00B559B5">
        <w:rPr>
          <w:rFonts w:cs="Arial"/>
          <w:sz w:val="20"/>
          <w:szCs w:val="20"/>
        </w:rPr>
        <w:t xml:space="preserve">for his son Solomon? </w:t>
      </w:r>
    </w:p>
    <w:p w14:paraId="0FFD02EE" w14:textId="429E3DD8" w:rsidR="009D33A2" w:rsidRPr="00B559B5" w:rsidRDefault="00D97C21" w:rsidP="00223404">
      <w:pPr>
        <w:pBdr>
          <w:top w:val="nil"/>
          <w:left w:val="nil"/>
          <w:bottom w:val="nil"/>
          <w:right w:val="nil"/>
          <w:between w:val="nil"/>
        </w:pBdr>
        <w:ind w:left="720"/>
        <w:rPr>
          <w:rFonts w:cs="Arial"/>
          <w:sz w:val="20"/>
          <w:szCs w:val="20"/>
        </w:rPr>
      </w:pPr>
      <w:r w:rsidRPr="00B559B5">
        <w:rPr>
          <w:rFonts w:cs="Arial"/>
          <w:sz w:val="20"/>
          <w:szCs w:val="20"/>
        </w:rPr>
        <w:t>David prayed that Yahweh would be with Solomon and enable him to succeed</w:t>
      </w:r>
      <w:r w:rsidR="00223404">
        <w:rPr>
          <w:rFonts w:cs="Arial"/>
          <w:sz w:val="20"/>
          <w:szCs w:val="20"/>
        </w:rPr>
        <w:t xml:space="preserve"> in building Yahweh’s house, just as Yahweh had said</w:t>
      </w:r>
      <w:r w:rsidRPr="00B559B5">
        <w:rPr>
          <w:rFonts w:cs="Arial"/>
          <w:sz w:val="20"/>
          <w:szCs w:val="20"/>
        </w:rPr>
        <w:t xml:space="preserve">. </w:t>
      </w:r>
      <w:r w:rsidR="00223404">
        <w:rPr>
          <w:rFonts w:cs="Arial"/>
          <w:sz w:val="20"/>
          <w:szCs w:val="20"/>
        </w:rPr>
        <w:t>David</w:t>
      </w:r>
      <w:r w:rsidRPr="00B559B5">
        <w:rPr>
          <w:rFonts w:cs="Arial"/>
          <w:sz w:val="20"/>
          <w:szCs w:val="20"/>
        </w:rPr>
        <w:t xml:space="preserve"> also prayed that Yahweh would give Solomon insight and understanding</w:t>
      </w:r>
      <w:r w:rsidR="00223404">
        <w:rPr>
          <w:rFonts w:cs="Arial"/>
          <w:sz w:val="20"/>
          <w:szCs w:val="20"/>
        </w:rPr>
        <w:t xml:space="preserve"> when he ruled over Israel</w:t>
      </w:r>
      <w:r w:rsidRPr="00B559B5">
        <w:rPr>
          <w:rFonts w:cs="Arial"/>
          <w:sz w:val="20"/>
          <w:szCs w:val="20"/>
        </w:rPr>
        <w:t>, so that he would obey the law of Yahweh.</w:t>
      </w:r>
    </w:p>
    <w:p w14:paraId="0FFD02EF" w14:textId="77777777" w:rsidR="009D33A2" w:rsidRPr="00B559B5" w:rsidRDefault="009D33A2">
      <w:pPr>
        <w:pBdr>
          <w:top w:val="nil"/>
          <w:left w:val="nil"/>
          <w:bottom w:val="nil"/>
          <w:right w:val="nil"/>
          <w:between w:val="nil"/>
        </w:pBdr>
        <w:ind w:left="720"/>
        <w:rPr>
          <w:rFonts w:cs="Arial"/>
          <w:sz w:val="20"/>
          <w:szCs w:val="20"/>
        </w:rPr>
      </w:pPr>
    </w:p>
    <w:p w14:paraId="0FFD02F0" w14:textId="312C7559" w:rsidR="009D33A2" w:rsidRPr="00B559B5" w:rsidRDefault="00FC6919">
      <w:pPr>
        <w:numPr>
          <w:ilvl w:val="0"/>
          <w:numId w:val="39"/>
        </w:numPr>
        <w:pBdr>
          <w:top w:val="nil"/>
          <w:left w:val="nil"/>
          <w:bottom w:val="nil"/>
          <w:right w:val="nil"/>
          <w:between w:val="nil"/>
        </w:pBdr>
        <w:spacing w:after="0"/>
        <w:ind w:left="360"/>
        <w:rPr>
          <w:rFonts w:cs="Arial"/>
          <w:sz w:val="20"/>
          <w:szCs w:val="20"/>
        </w:rPr>
      </w:pPr>
      <w:r w:rsidRPr="00B559B5">
        <w:rPr>
          <w:rFonts w:cs="Arial"/>
          <w:sz w:val="20"/>
          <w:szCs w:val="20"/>
        </w:rPr>
        <w:t>[22:13</w:t>
      </w:r>
      <w:r w:rsidR="00A150A1">
        <w:rPr>
          <w:rFonts w:cs="Arial"/>
          <w:sz w:val="20"/>
          <w:szCs w:val="20"/>
        </w:rPr>
        <w:t xml:space="preserve">]   </w:t>
      </w:r>
      <w:r w:rsidR="00D97C21" w:rsidRPr="00B559B5">
        <w:rPr>
          <w:rFonts w:cs="Arial"/>
          <w:sz w:val="20"/>
          <w:szCs w:val="20"/>
        </w:rPr>
        <w:t xml:space="preserve">What did David say that Solomon must do to succeed? </w:t>
      </w:r>
    </w:p>
    <w:p w14:paraId="0FFD02F1" w14:textId="430E35BE"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told Solomon </w:t>
      </w:r>
      <w:r w:rsidR="00B45B76">
        <w:rPr>
          <w:rFonts w:cs="Arial"/>
          <w:sz w:val="20"/>
          <w:szCs w:val="20"/>
        </w:rPr>
        <w:t xml:space="preserve">that </w:t>
      </w:r>
      <w:r w:rsidRPr="00B559B5">
        <w:rPr>
          <w:rFonts w:cs="Arial"/>
          <w:sz w:val="20"/>
          <w:szCs w:val="20"/>
        </w:rPr>
        <w:t xml:space="preserve">he would succeed if he carefully obeyed the statutes and the decrees that Yahweh gave to Moses </w:t>
      </w:r>
      <w:r w:rsidR="00B45B76">
        <w:rPr>
          <w:rFonts w:cs="Arial"/>
          <w:sz w:val="20"/>
          <w:szCs w:val="20"/>
        </w:rPr>
        <w:t>for</w:t>
      </w:r>
      <w:r w:rsidRPr="00B559B5">
        <w:rPr>
          <w:rFonts w:cs="Arial"/>
          <w:sz w:val="20"/>
          <w:szCs w:val="20"/>
        </w:rPr>
        <w:t xml:space="preserve"> Israel.</w:t>
      </w:r>
    </w:p>
    <w:p w14:paraId="0FFD02F2" w14:textId="77777777" w:rsidR="009D33A2" w:rsidRPr="00B559B5" w:rsidRDefault="009D33A2">
      <w:pPr>
        <w:pBdr>
          <w:top w:val="nil"/>
          <w:left w:val="nil"/>
          <w:bottom w:val="nil"/>
          <w:right w:val="nil"/>
          <w:between w:val="nil"/>
        </w:pBdr>
        <w:ind w:left="720"/>
        <w:rPr>
          <w:rFonts w:cs="Arial"/>
          <w:sz w:val="20"/>
          <w:szCs w:val="20"/>
        </w:rPr>
      </w:pPr>
    </w:p>
    <w:p w14:paraId="40954084" w14:textId="20447A67" w:rsidR="005805CF" w:rsidRDefault="005805CF">
      <w:pPr>
        <w:numPr>
          <w:ilvl w:val="0"/>
          <w:numId w:val="39"/>
        </w:numPr>
        <w:pBdr>
          <w:top w:val="nil"/>
          <w:left w:val="nil"/>
          <w:bottom w:val="nil"/>
          <w:right w:val="nil"/>
          <w:between w:val="nil"/>
        </w:pBdr>
        <w:spacing w:after="0"/>
        <w:ind w:left="360"/>
        <w:rPr>
          <w:rFonts w:cs="Arial"/>
          <w:sz w:val="20"/>
          <w:szCs w:val="20"/>
        </w:rPr>
      </w:pPr>
      <w:r>
        <w:rPr>
          <w:rFonts w:cs="Arial"/>
          <w:sz w:val="20"/>
          <w:szCs w:val="20"/>
        </w:rPr>
        <w:t>[22:13]   Why do you think David told his son Solomon to be strong and courageous, and not to be afraid or discouraged?</w:t>
      </w:r>
    </w:p>
    <w:p w14:paraId="726BA21A" w14:textId="02338664" w:rsidR="005805CF" w:rsidRDefault="00375639" w:rsidP="005805CF">
      <w:pPr>
        <w:pBdr>
          <w:top w:val="nil"/>
          <w:left w:val="nil"/>
          <w:bottom w:val="nil"/>
          <w:right w:val="nil"/>
          <w:between w:val="nil"/>
        </w:pBdr>
        <w:spacing w:after="0"/>
        <w:ind w:left="720"/>
        <w:rPr>
          <w:rFonts w:cs="Arial"/>
          <w:sz w:val="20"/>
          <w:szCs w:val="20"/>
        </w:rPr>
      </w:pPr>
      <w:r w:rsidRPr="0084149A">
        <w:rPr>
          <w:rFonts w:cs="Arial"/>
          <w:i/>
          <w:iCs/>
          <w:sz w:val="20"/>
          <w:szCs w:val="20"/>
        </w:rPr>
        <w:t>(Answers may vary.)</w:t>
      </w:r>
      <w:r>
        <w:rPr>
          <w:rFonts w:cs="Arial"/>
          <w:sz w:val="20"/>
          <w:szCs w:val="20"/>
        </w:rPr>
        <w:t xml:space="preserve"> </w:t>
      </w:r>
      <w:r w:rsidR="005805CF">
        <w:rPr>
          <w:rFonts w:cs="Arial"/>
          <w:sz w:val="20"/>
          <w:szCs w:val="20"/>
        </w:rPr>
        <w:t>He probably wanted to encourage Solomon</w:t>
      </w:r>
      <w:r>
        <w:rPr>
          <w:rFonts w:cs="Arial"/>
          <w:sz w:val="20"/>
          <w:szCs w:val="20"/>
        </w:rPr>
        <w:t>. Perhaps this was</w:t>
      </w:r>
      <w:r w:rsidR="005805CF">
        <w:rPr>
          <w:rFonts w:cs="Arial"/>
          <w:sz w:val="20"/>
          <w:szCs w:val="20"/>
        </w:rPr>
        <w:t xml:space="preserve"> because building Yahweh’s house was a </w:t>
      </w:r>
      <w:r>
        <w:rPr>
          <w:rFonts w:cs="Arial"/>
          <w:sz w:val="20"/>
          <w:szCs w:val="20"/>
        </w:rPr>
        <w:t xml:space="preserve">very </w:t>
      </w:r>
      <w:r w:rsidR="005805CF">
        <w:rPr>
          <w:rFonts w:cs="Arial"/>
          <w:sz w:val="20"/>
          <w:szCs w:val="20"/>
        </w:rPr>
        <w:t>large task</w:t>
      </w:r>
      <w:r w:rsidR="00B45B76">
        <w:rPr>
          <w:rFonts w:cs="Arial"/>
          <w:sz w:val="20"/>
          <w:szCs w:val="20"/>
        </w:rPr>
        <w:t xml:space="preserve"> and would take a long time</w:t>
      </w:r>
      <w:r w:rsidR="005805CF">
        <w:rPr>
          <w:rFonts w:cs="Arial"/>
          <w:sz w:val="20"/>
          <w:szCs w:val="20"/>
        </w:rPr>
        <w:t>.</w:t>
      </w:r>
    </w:p>
    <w:p w14:paraId="6B7798E4" w14:textId="77777777" w:rsidR="005805CF" w:rsidRDefault="005805CF" w:rsidP="005805CF">
      <w:pPr>
        <w:pBdr>
          <w:top w:val="nil"/>
          <w:left w:val="nil"/>
          <w:bottom w:val="nil"/>
          <w:right w:val="nil"/>
          <w:between w:val="nil"/>
        </w:pBdr>
        <w:spacing w:after="0"/>
        <w:ind w:left="720"/>
        <w:rPr>
          <w:rFonts w:cs="Arial"/>
          <w:sz w:val="20"/>
          <w:szCs w:val="20"/>
        </w:rPr>
      </w:pPr>
    </w:p>
    <w:p w14:paraId="0E244D81" w14:textId="77777777" w:rsidR="005805CF" w:rsidRDefault="005805CF" w:rsidP="005805CF">
      <w:pPr>
        <w:pBdr>
          <w:top w:val="nil"/>
          <w:left w:val="nil"/>
          <w:bottom w:val="nil"/>
          <w:right w:val="nil"/>
          <w:between w:val="nil"/>
        </w:pBdr>
        <w:spacing w:after="0"/>
        <w:ind w:left="720"/>
        <w:rPr>
          <w:rFonts w:cs="Arial"/>
          <w:sz w:val="20"/>
          <w:szCs w:val="20"/>
        </w:rPr>
      </w:pPr>
    </w:p>
    <w:p w14:paraId="3EC32274" w14:textId="6E71AA49" w:rsidR="00B45B76" w:rsidRDefault="00FC6919">
      <w:pPr>
        <w:numPr>
          <w:ilvl w:val="0"/>
          <w:numId w:val="39"/>
        </w:numPr>
        <w:pBdr>
          <w:top w:val="nil"/>
          <w:left w:val="nil"/>
          <w:bottom w:val="nil"/>
          <w:right w:val="nil"/>
          <w:between w:val="nil"/>
        </w:pBdr>
        <w:spacing w:after="0"/>
        <w:ind w:left="360"/>
        <w:rPr>
          <w:rFonts w:cs="Arial"/>
          <w:sz w:val="20"/>
          <w:szCs w:val="20"/>
        </w:rPr>
      </w:pPr>
      <w:r w:rsidRPr="00B559B5">
        <w:rPr>
          <w:rFonts w:cs="Arial"/>
          <w:sz w:val="20"/>
          <w:szCs w:val="20"/>
        </w:rPr>
        <w:t>[22:14</w:t>
      </w:r>
      <w:r w:rsidR="00A150A1">
        <w:rPr>
          <w:rFonts w:cs="Arial"/>
          <w:sz w:val="20"/>
          <w:szCs w:val="20"/>
        </w:rPr>
        <w:t xml:space="preserve">]   </w:t>
      </w:r>
      <w:r w:rsidR="00D97C21" w:rsidRPr="00B559B5">
        <w:rPr>
          <w:rFonts w:cs="Arial"/>
          <w:sz w:val="20"/>
          <w:szCs w:val="20"/>
        </w:rPr>
        <w:t xml:space="preserve">What </w:t>
      </w:r>
      <w:r w:rsidR="00B45B76">
        <w:rPr>
          <w:rFonts w:cs="Arial"/>
          <w:sz w:val="20"/>
          <w:szCs w:val="20"/>
        </w:rPr>
        <w:t>kind of materials had David taken great pains to gather for Yahweh’s house?</w:t>
      </w:r>
    </w:p>
    <w:p w14:paraId="3E9242A7" w14:textId="3A2B6D88" w:rsidR="00B45B76" w:rsidRDefault="00B45B76" w:rsidP="00B45B76">
      <w:pPr>
        <w:pBdr>
          <w:top w:val="nil"/>
          <w:left w:val="nil"/>
          <w:bottom w:val="nil"/>
          <w:right w:val="nil"/>
          <w:between w:val="nil"/>
        </w:pBdr>
        <w:spacing w:after="0"/>
        <w:ind w:left="720"/>
        <w:rPr>
          <w:rFonts w:cs="Arial"/>
          <w:sz w:val="20"/>
          <w:szCs w:val="20"/>
        </w:rPr>
      </w:pPr>
      <w:r>
        <w:rPr>
          <w:rFonts w:cs="Arial"/>
          <w:sz w:val="20"/>
          <w:szCs w:val="20"/>
        </w:rPr>
        <w:t>David had gathered huge quantities of gold, silver, bronze, iron, timber, and stone.</w:t>
      </w:r>
    </w:p>
    <w:p w14:paraId="1EA494F6" w14:textId="77777777" w:rsidR="00B45B76" w:rsidRDefault="00B45B76" w:rsidP="00B45B76">
      <w:pPr>
        <w:pBdr>
          <w:top w:val="nil"/>
          <w:left w:val="nil"/>
          <w:bottom w:val="nil"/>
          <w:right w:val="nil"/>
          <w:between w:val="nil"/>
        </w:pBdr>
        <w:spacing w:after="0"/>
        <w:ind w:left="720"/>
        <w:rPr>
          <w:rFonts w:cs="Arial"/>
          <w:sz w:val="20"/>
          <w:szCs w:val="20"/>
        </w:rPr>
      </w:pPr>
    </w:p>
    <w:p w14:paraId="5929792B" w14:textId="77777777" w:rsidR="00B45B76" w:rsidRDefault="00B45B76" w:rsidP="00B45B76">
      <w:pPr>
        <w:pBdr>
          <w:top w:val="nil"/>
          <w:left w:val="nil"/>
          <w:bottom w:val="nil"/>
          <w:right w:val="nil"/>
          <w:between w:val="nil"/>
        </w:pBdr>
        <w:spacing w:after="0"/>
        <w:ind w:left="720"/>
        <w:rPr>
          <w:rFonts w:cs="Arial"/>
          <w:sz w:val="20"/>
          <w:szCs w:val="20"/>
        </w:rPr>
      </w:pPr>
    </w:p>
    <w:p w14:paraId="0FFD02F3" w14:textId="5200105A" w:rsidR="009D33A2" w:rsidRPr="00B559B5" w:rsidRDefault="00B45B76">
      <w:pPr>
        <w:numPr>
          <w:ilvl w:val="0"/>
          <w:numId w:val="39"/>
        </w:numPr>
        <w:pBdr>
          <w:top w:val="nil"/>
          <w:left w:val="nil"/>
          <w:bottom w:val="nil"/>
          <w:right w:val="nil"/>
          <w:between w:val="nil"/>
        </w:pBdr>
        <w:spacing w:after="0"/>
        <w:ind w:left="360"/>
        <w:rPr>
          <w:rFonts w:cs="Arial"/>
          <w:sz w:val="20"/>
          <w:szCs w:val="20"/>
        </w:rPr>
      </w:pPr>
      <w:r>
        <w:rPr>
          <w:rFonts w:cs="Arial"/>
          <w:sz w:val="20"/>
          <w:szCs w:val="20"/>
        </w:rPr>
        <w:t xml:space="preserve">[22:14]   What </w:t>
      </w:r>
      <w:r w:rsidR="00D97C21" w:rsidRPr="00B559B5">
        <w:rPr>
          <w:rFonts w:cs="Arial"/>
          <w:sz w:val="20"/>
          <w:szCs w:val="20"/>
        </w:rPr>
        <w:t>did David tell Solomon to d</w:t>
      </w:r>
      <w:r w:rsidR="002E11E2">
        <w:rPr>
          <w:rFonts w:cs="Arial"/>
          <w:sz w:val="20"/>
          <w:szCs w:val="20"/>
        </w:rPr>
        <w:t>o, after listing</w:t>
      </w:r>
      <w:r w:rsidR="00D97C21" w:rsidRPr="00B559B5">
        <w:rPr>
          <w:rFonts w:cs="Arial"/>
          <w:sz w:val="20"/>
          <w:szCs w:val="20"/>
        </w:rPr>
        <w:t xml:space="preserve"> all of the</w:t>
      </w:r>
      <w:r>
        <w:rPr>
          <w:rFonts w:cs="Arial"/>
          <w:sz w:val="20"/>
          <w:szCs w:val="20"/>
        </w:rPr>
        <w:t>se</w:t>
      </w:r>
      <w:r w:rsidR="00D97C21" w:rsidRPr="00B559B5">
        <w:rPr>
          <w:rFonts w:cs="Arial"/>
          <w:sz w:val="20"/>
          <w:szCs w:val="20"/>
        </w:rPr>
        <w:t xml:space="preserve"> materials? </w:t>
      </w:r>
    </w:p>
    <w:p w14:paraId="0FFD02F4" w14:textId="508CD55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told Solomon to add more to </w:t>
      </w:r>
      <w:r w:rsidR="00B45B76">
        <w:rPr>
          <w:rFonts w:cs="Arial"/>
          <w:sz w:val="20"/>
          <w:szCs w:val="20"/>
        </w:rPr>
        <w:t>them.</w:t>
      </w:r>
    </w:p>
    <w:p w14:paraId="0FFD02F5" w14:textId="0254F1C1" w:rsidR="009D33A2" w:rsidRPr="00B559B5" w:rsidRDefault="009D33A2">
      <w:pPr>
        <w:pBdr>
          <w:top w:val="nil"/>
          <w:left w:val="nil"/>
          <w:bottom w:val="nil"/>
          <w:right w:val="nil"/>
          <w:between w:val="nil"/>
        </w:pBdr>
        <w:rPr>
          <w:rFonts w:cs="Arial"/>
          <w:sz w:val="20"/>
          <w:szCs w:val="20"/>
        </w:rPr>
      </w:pPr>
    </w:p>
    <w:p w14:paraId="4E30A9FC" w14:textId="162D3194" w:rsidR="00B45B76" w:rsidRDefault="00B45B76">
      <w:pPr>
        <w:numPr>
          <w:ilvl w:val="0"/>
          <w:numId w:val="39"/>
        </w:numPr>
        <w:pBdr>
          <w:top w:val="nil"/>
          <w:left w:val="nil"/>
          <w:bottom w:val="nil"/>
          <w:right w:val="nil"/>
          <w:between w:val="nil"/>
        </w:pBdr>
        <w:spacing w:after="0"/>
        <w:ind w:left="360"/>
        <w:rPr>
          <w:rFonts w:cs="Arial"/>
          <w:sz w:val="20"/>
          <w:szCs w:val="20"/>
        </w:rPr>
      </w:pPr>
      <w:r>
        <w:rPr>
          <w:rFonts w:cs="Arial"/>
          <w:sz w:val="20"/>
          <w:szCs w:val="20"/>
        </w:rPr>
        <w:t>[22:15-16]   What kinds of workmen were available to Solomon?</w:t>
      </w:r>
    </w:p>
    <w:p w14:paraId="7C00D8F9" w14:textId="122F1980" w:rsidR="00B45B76" w:rsidRDefault="00B45B76" w:rsidP="00B45B76">
      <w:pPr>
        <w:pBdr>
          <w:top w:val="nil"/>
          <w:left w:val="nil"/>
          <w:bottom w:val="nil"/>
          <w:right w:val="nil"/>
          <w:between w:val="nil"/>
        </w:pBdr>
        <w:spacing w:after="0"/>
        <w:ind w:left="720"/>
        <w:rPr>
          <w:rFonts w:cs="Arial"/>
          <w:sz w:val="20"/>
          <w:szCs w:val="20"/>
        </w:rPr>
      </w:pPr>
      <w:r>
        <w:rPr>
          <w:rFonts w:cs="Arial"/>
          <w:sz w:val="20"/>
          <w:szCs w:val="20"/>
        </w:rPr>
        <w:t>There were stonecutters, masons, carpenters, and skilled craftsmen who could work with gold, silver, bronze, and iron.</w:t>
      </w:r>
    </w:p>
    <w:p w14:paraId="038FDCD1" w14:textId="77777777" w:rsidR="00B45B76" w:rsidRDefault="00B45B76" w:rsidP="00B45B76">
      <w:pPr>
        <w:pBdr>
          <w:top w:val="nil"/>
          <w:left w:val="nil"/>
          <w:bottom w:val="nil"/>
          <w:right w:val="nil"/>
          <w:between w:val="nil"/>
        </w:pBdr>
        <w:spacing w:after="0"/>
        <w:rPr>
          <w:rFonts w:cs="Arial"/>
          <w:sz w:val="20"/>
          <w:szCs w:val="20"/>
        </w:rPr>
      </w:pPr>
    </w:p>
    <w:p w14:paraId="6D6AB514" w14:textId="77777777" w:rsidR="00B45B76" w:rsidRDefault="00B45B76" w:rsidP="00B45B76">
      <w:pPr>
        <w:pBdr>
          <w:top w:val="nil"/>
          <w:left w:val="nil"/>
          <w:bottom w:val="nil"/>
          <w:right w:val="nil"/>
          <w:between w:val="nil"/>
        </w:pBdr>
        <w:spacing w:after="0"/>
        <w:rPr>
          <w:rFonts w:cs="Arial"/>
          <w:sz w:val="20"/>
          <w:szCs w:val="20"/>
        </w:rPr>
      </w:pPr>
    </w:p>
    <w:p w14:paraId="6565DD70" w14:textId="1B392E42" w:rsidR="00B45B76" w:rsidRDefault="00B45B76">
      <w:pPr>
        <w:numPr>
          <w:ilvl w:val="0"/>
          <w:numId w:val="39"/>
        </w:numPr>
        <w:pBdr>
          <w:top w:val="nil"/>
          <w:left w:val="nil"/>
          <w:bottom w:val="nil"/>
          <w:right w:val="nil"/>
          <w:between w:val="nil"/>
        </w:pBdr>
        <w:spacing w:after="0"/>
        <w:ind w:left="360"/>
        <w:rPr>
          <w:rFonts w:cs="Arial"/>
          <w:sz w:val="20"/>
          <w:szCs w:val="20"/>
        </w:rPr>
      </w:pPr>
      <w:r>
        <w:rPr>
          <w:rFonts w:cs="Arial"/>
          <w:sz w:val="20"/>
          <w:szCs w:val="20"/>
        </w:rPr>
        <w:t>[22:16]   What did David tell Solomon at the end of verse 16?</w:t>
      </w:r>
    </w:p>
    <w:p w14:paraId="36A660A8" w14:textId="7A5CB83A" w:rsidR="00B45B76" w:rsidRDefault="00B45B76" w:rsidP="00B45B76">
      <w:pPr>
        <w:pBdr>
          <w:top w:val="nil"/>
          <w:left w:val="nil"/>
          <w:bottom w:val="nil"/>
          <w:right w:val="nil"/>
          <w:between w:val="nil"/>
        </w:pBdr>
        <w:spacing w:after="0"/>
        <w:ind w:left="720"/>
        <w:rPr>
          <w:rFonts w:cs="Arial"/>
          <w:sz w:val="20"/>
          <w:szCs w:val="20"/>
        </w:rPr>
      </w:pPr>
      <w:r>
        <w:rPr>
          <w:rFonts w:cs="Arial"/>
          <w:sz w:val="20"/>
          <w:szCs w:val="20"/>
        </w:rPr>
        <w:t xml:space="preserve">He told </w:t>
      </w:r>
      <w:r w:rsidR="002E11E2">
        <w:rPr>
          <w:rFonts w:cs="Arial"/>
          <w:sz w:val="20"/>
          <w:szCs w:val="20"/>
        </w:rPr>
        <w:t>Solomon</w:t>
      </w:r>
      <w:r>
        <w:rPr>
          <w:rFonts w:cs="Arial"/>
          <w:sz w:val="20"/>
          <w:szCs w:val="20"/>
        </w:rPr>
        <w:t xml:space="preserve"> to arise and </w:t>
      </w:r>
      <w:r w:rsidR="002E11E2">
        <w:rPr>
          <w:rFonts w:cs="Arial"/>
          <w:sz w:val="20"/>
          <w:szCs w:val="20"/>
        </w:rPr>
        <w:t>begin the work, saying, “May the Lord be with you.”</w:t>
      </w:r>
    </w:p>
    <w:p w14:paraId="06D96AAE" w14:textId="65E208CE" w:rsidR="00B45B76" w:rsidRPr="00F32DFA" w:rsidRDefault="00F32DFA" w:rsidP="00F32DFA">
      <w:pPr>
        <w:pStyle w:val="Continuedline"/>
      </w:pPr>
      <w:r w:rsidRPr="005805CF">
        <w:lastRenderedPageBreak/>
        <w:t>1 Chronicles 22:6-19 continue</w:t>
      </w:r>
      <w:r>
        <w:t>d</w:t>
      </w:r>
    </w:p>
    <w:p w14:paraId="0FFD02F8" w14:textId="33F1FC39" w:rsidR="009D33A2" w:rsidRPr="00B559B5" w:rsidRDefault="00FC6919">
      <w:pPr>
        <w:numPr>
          <w:ilvl w:val="0"/>
          <w:numId w:val="39"/>
        </w:numPr>
        <w:pBdr>
          <w:top w:val="nil"/>
          <w:left w:val="nil"/>
          <w:bottom w:val="nil"/>
          <w:right w:val="nil"/>
          <w:between w:val="nil"/>
        </w:pBdr>
        <w:spacing w:after="0"/>
        <w:ind w:left="360"/>
        <w:rPr>
          <w:rFonts w:cs="Arial"/>
          <w:sz w:val="20"/>
          <w:szCs w:val="20"/>
        </w:rPr>
      </w:pPr>
      <w:r w:rsidRPr="00B559B5">
        <w:rPr>
          <w:rFonts w:cs="Arial"/>
          <w:sz w:val="20"/>
          <w:szCs w:val="20"/>
        </w:rPr>
        <w:t>[22:17</w:t>
      </w:r>
      <w:r w:rsidR="00A150A1">
        <w:rPr>
          <w:rFonts w:cs="Arial"/>
          <w:sz w:val="20"/>
          <w:szCs w:val="20"/>
        </w:rPr>
        <w:t xml:space="preserve">]   </w:t>
      </w:r>
      <w:r w:rsidR="00D97C21" w:rsidRPr="00B559B5">
        <w:rPr>
          <w:rFonts w:cs="Arial"/>
          <w:sz w:val="20"/>
          <w:szCs w:val="20"/>
        </w:rPr>
        <w:t xml:space="preserve">What did David say to all the leaders of Israel? </w:t>
      </w:r>
    </w:p>
    <w:p w14:paraId="0FFD02F9" w14:textId="77777777" w:rsidR="009D33A2" w:rsidRDefault="00D97C21">
      <w:pPr>
        <w:pBdr>
          <w:top w:val="nil"/>
          <w:left w:val="nil"/>
          <w:bottom w:val="nil"/>
          <w:right w:val="nil"/>
          <w:between w:val="nil"/>
        </w:pBdr>
        <w:ind w:left="720"/>
        <w:rPr>
          <w:rFonts w:cs="Arial"/>
          <w:sz w:val="20"/>
          <w:szCs w:val="20"/>
        </w:rPr>
      </w:pPr>
      <w:r w:rsidRPr="00B559B5">
        <w:rPr>
          <w:rFonts w:cs="Arial"/>
          <w:sz w:val="20"/>
          <w:szCs w:val="20"/>
        </w:rPr>
        <w:t>David ordered them to help his son Solomon.</w:t>
      </w:r>
    </w:p>
    <w:p w14:paraId="515954BF" w14:textId="77777777" w:rsidR="00F32DFA" w:rsidRPr="00B559B5" w:rsidRDefault="00F32DFA">
      <w:pPr>
        <w:pBdr>
          <w:top w:val="nil"/>
          <w:left w:val="nil"/>
          <w:bottom w:val="nil"/>
          <w:right w:val="nil"/>
          <w:between w:val="nil"/>
        </w:pBdr>
        <w:ind w:left="720"/>
        <w:rPr>
          <w:rFonts w:cs="Arial"/>
          <w:sz w:val="20"/>
          <w:szCs w:val="20"/>
        </w:rPr>
      </w:pPr>
    </w:p>
    <w:p w14:paraId="3AC90224" w14:textId="4C859C2E" w:rsidR="002E11E2" w:rsidRDefault="002E11E2">
      <w:pPr>
        <w:numPr>
          <w:ilvl w:val="0"/>
          <w:numId w:val="39"/>
        </w:numPr>
        <w:pBdr>
          <w:top w:val="nil"/>
          <w:left w:val="nil"/>
          <w:bottom w:val="nil"/>
          <w:right w:val="nil"/>
          <w:between w:val="nil"/>
        </w:pBdr>
        <w:spacing w:after="0"/>
        <w:ind w:left="360"/>
        <w:rPr>
          <w:rFonts w:cs="Arial"/>
          <w:sz w:val="20"/>
          <w:szCs w:val="20"/>
        </w:rPr>
      </w:pPr>
      <w:r>
        <w:rPr>
          <w:rFonts w:cs="Arial"/>
          <w:sz w:val="20"/>
          <w:szCs w:val="20"/>
        </w:rPr>
        <w:t>[22:18]   How did David encourage the leaders?</w:t>
      </w:r>
    </w:p>
    <w:p w14:paraId="7B50A381" w14:textId="530AE041" w:rsidR="002E11E2" w:rsidRDefault="002E11E2" w:rsidP="002E11E2">
      <w:pPr>
        <w:pBdr>
          <w:top w:val="nil"/>
          <w:left w:val="nil"/>
          <w:bottom w:val="nil"/>
          <w:right w:val="nil"/>
          <w:between w:val="nil"/>
        </w:pBdr>
        <w:spacing w:after="0"/>
        <w:ind w:left="720"/>
        <w:rPr>
          <w:rFonts w:cs="Arial"/>
          <w:sz w:val="20"/>
          <w:szCs w:val="20"/>
        </w:rPr>
      </w:pPr>
      <w:r>
        <w:rPr>
          <w:rFonts w:cs="Arial"/>
          <w:sz w:val="20"/>
          <w:szCs w:val="20"/>
        </w:rPr>
        <w:t xml:space="preserve">He reminded them that Yahweh their God was with them and had given them peace on every side. He said that the region was subdued before Yahweh and his people. </w:t>
      </w:r>
    </w:p>
    <w:p w14:paraId="3E7386D9" w14:textId="77777777" w:rsidR="002E11E2" w:rsidRDefault="002E11E2" w:rsidP="002E11E2">
      <w:pPr>
        <w:pBdr>
          <w:top w:val="nil"/>
          <w:left w:val="nil"/>
          <w:bottom w:val="nil"/>
          <w:right w:val="nil"/>
          <w:between w:val="nil"/>
        </w:pBdr>
        <w:spacing w:after="0"/>
        <w:ind w:left="720"/>
        <w:rPr>
          <w:rFonts w:cs="Arial"/>
          <w:sz w:val="20"/>
          <w:szCs w:val="20"/>
        </w:rPr>
      </w:pPr>
    </w:p>
    <w:p w14:paraId="04D021CC" w14:textId="77777777" w:rsidR="002E11E2" w:rsidRDefault="002E11E2" w:rsidP="002E11E2">
      <w:pPr>
        <w:pBdr>
          <w:top w:val="nil"/>
          <w:left w:val="nil"/>
          <w:bottom w:val="nil"/>
          <w:right w:val="nil"/>
          <w:between w:val="nil"/>
        </w:pBdr>
        <w:spacing w:after="0"/>
        <w:ind w:left="720"/>
        <w:rPr>
          <w:rFonts w:cs="Arial"/>
          <w:sz w:val="20"/>
          <w:szCs w:val="20"/>
        </w:rPr>
      </w:pPr>
    </w:p>
    <w:p w14:paraId="27BDEDC8" w14:textId="17A491C8" w:rsidR="002E11E2" w:rsidRDefault="002E11E2">
      <w:pPr>
        <w:numPr>
          <w:ilvl w:val="0"/>
          <w:numId w:val="39"/>
        </w:numPr>
        <w:pBdr>
          <w:top w:val="nil"/>
          <w:left w:val="nil"/>
          <w:bottom w:val="nil"/>
          <w:right w:val="nil"/>
          <w:between w:val="nil"/>
        </w:pBdr>
        <w:spacing w:after="0"/>
        <w:ind w:left="360"/>
        <w:rPr>
          <w:rFonts w:cs="Arial"/>
          <w:sz w:val="20"/>
          <w:szCs w:val="20"/>
        </w:rPr>
      </w:pPr>
      <w:r>
        <w:rPr>
          <w:rFonts w:cs="Arial"/>
          <w:sz w:val="20"/>
          <w:szCs w:val="20"/>
        </w:rPr>
        <w:t>[22:19]   What did David tell the leaders to do?</w:t>
      </w:r>
    </w:p>
    <w:p w14:paraId="0C632A47" w14:textId="086CFF83" w:rsidR="002E11E2" w:rsidRDefault="002E11E2" w:rsidP="002E11E2">
      <w:pPr>
        <w:pBdr>
          <w:top w:val="nil"/>
          <w:left w:val="nil"/>
          <w:bottom w:val="nil"/>
          <w:right w:val="nil"/>
          <w:between w:val="nil"/>
        </w:pBdr>
        <w:spacing w:after="0"/>
        <w:ind w:left="720"/>
        <w:rPr>
          <w:rFonts w:cs="Arial"/>
          <w:sz w:val="20"/>
          <w:szCs w:val="20"/>
        </w:rPr>
      </w:pPr>
      <w:r>
        <w:rPr>
          <w:rFonts w:cs="Arial"/>
          <w:sz w:val="20"/>
          <w:szCs w:val="20"/>
        </w:rPr>
        <w:t xml:space="preserve">He told them to seek Yahweh with all their heart and mind. </w:t>
      </w:r>
      <w:r w:rsidR="00AD79C9">
        <w:rPr>
          <w:rFonts w:cs="Arial"/>
          <w:sz w:val="20"/>
          <w:szCs w:val="20"/>
        </w:rPr>
        <w:t xml:space="preserve">Then he told them to arise and build the holy place of Yahweh. </w:t>
      </w:r>
    </w:p>
    <w:p w14:paraId="2C71F6C8" w14:textId="77777777" w:rsidR="002E11E2" w:rsidRDefault="002E11E2" w:rsidP="002E11E2">
      <w:pPr>
        <w:pBdr>
          <w:top w:val="nil"/>
          <w:left w:val="nil"/>
          <w:bottom w:val="nil"/>
          <w:right w:val="nil"/>
          <w:between w:val="nil"/>
        </w:pBdr>
        <w:spacing w:after="0"/>
        <w:ind w:left="720"/>
        <w:rPr>
          <w:rFonts w:cs="Arial"/>
          <w:sz w:val="20"/>
          <w:szCs w:val="20"/>
        </w:rPr>
      </w:pPr>
    </w:p>
    <w:p w14:paraId="314547A0" w14:textId="77777777" w:rsidR="002E11E2" w:rsidRDefault="002E11E2" w:rsidP="002E11E2">
      <w:pPr>
        <w:pBdr>
          <w:top w:val="nil"/>
          <w:left w:val="nil"/>
          <w:bottom w:val="nil"/>
          <w:right w:val="nil"/>
          <w:between w:val="nil"/>
        </w:pBdr>
        <w:spacing w:after="0"/>
        <w:rPr>
          <w:rFonts w:cs="Arial"/>
          <w:sz w:val="20"/>
          <w:szCs w:val="20"/>
        </w:rPr>
      </w:pPr>
    </w:p>
    <w:p w14:paraId="0FFD02FB" w14:textId="7444A482" w:rsidR="009D33A2" w:rsidRPr="00B559B5" w:rsidRDefault="00FC6919">
      <w:pPr>
        <w:numPr>
          <w:ilvl w:val="0"/>
          <w:numId w:val="39"/>
        </w:numPr>
        <w:pBdr>
          <w:top w:val="nil"/>
          <w:left w:val="nil"/>
          <w:bottom w:val="nil"/>
          <w:right w:val="nil"/>
          <w:between w:val="nil"/>
        </w:pBdr>
        <w:spacing w:after="0"/>
        <w:ind w:left="360"/>
        <w:rPr>
          <w:rFonts w:cs="Arial"/>
          <w:sz w:val="20"/>
          <w:szCs w:val="20"/>
        </w:rPr>
      </w:pPr>
      <w:r w:rsidRPr="00B559B5">
        <w:rPr>
          <w:rFonts w:cs="Arial"/>
          <w:sz w:val="20"/>
          <w:szCs w:val="20"/>
        </w:rPr>
        <w:t>[22:18-19</w:t>
      </w:r>
      <w:r w:rsidR="00A150A1">
        <w:rPr>
          <w:rFonts w:cs="Arial"/>
          <w:sz w:val="20"/>
          <w:szCs w:val="20"/>
        </w:rPr>
        <w:t xml:space="preserve">]   </w:t>
      </w:r>
      <w:r w:rsidR="00D97C21" w:rsidRPr="00B559B5">
        <w:rPr>
          <w:rFonts w:cs="Arial"/>
          <w:sz w:val="20"/>
          <w:szCs w:val="20"/>
        </w:rPr>
        <w:t xml:space="preserve">What could </w:t>
      </w:r>
      <w:r w:rsidR="00AD79C9">
        <w:rPr>
          <w:rFonts w:cs="Arial"/>
          <w:sz w:val="20"/>
          <w:szCs w:val="20"/>
        </w:rPr>
        <w:t xml:space="preserve">happen </w:t>
      </w:r>
      <w:r w:rsidR="00D97C21" w:rsidRPr="00B559B5">
        <w:rPr>
          <w:rFonts w:cs="Arial"/>
          <w:sz w:val="20"/>
          <w:szCs w:val="20"/>
        </w:rPr>
        <w:t xml:space="preserve">after </w:t>
      </w:r>
      <w:r w:rsidR="00AD79C9">
        <w:rPr>
          <w:rFonts w:cs="Arial"/>
          <w:sz w:val="20"/>
          <w:szCs w:val="20"/>
        </w:rPr>
        <w:t>t</w:t>
      </w:r>
      <w:r w:rsidR="00D97C21" w:rsidRPr="00B559B5">
        <w:rPr>
          <w:rFonts w:cs="Arial"/>
          <w:sz w:val="20"/>
          <w:szCs w:val="20"/>
        </w:rPr>
        <w:t>he</w:t>
      </w:r>
      <w:r w:rsidR="00AD79C9">
        <w:rPr>
          <w:rFonts w:cs="Arial"/>
          <w:sz w:val="20"/>
          <w:szCs w:val="20"/>
        </w:rPr>
        <w:t>y</w:t>
      </w:r>
      <w:r w:rsidR="00D97C21" w:rsidRPr="00B559B5">
        <w:rPr>
          <w:rFonts w:cs="Arial"/>
          <w:sz w:val="20"/>
          <w:szCs w:val="20"/>
        </w:rPr>
        <w:t xml:space="preserve"> built the holy place of Yahweh? </w:t>
      </w:r>
    </w:p>
    <w:p w14:paraId="5CC06D41" w14:textId="6EE5B076" w:rsidR="006546C4" w:rsidRPr="00B559B5" w:rsidRDefault="00AD79C9" w:rsidP="00AD79C9">
      <w:pPr>
        <w:pBdr>
          <w:top w:val="nil"/>
          <w:left w:val="nil"/>
          <w:bottom w:val="nil"/>
          <w:right w:val="nil"/>
          <w:between w:val="nil"/>
        </w:pBdr>
        <w:ind w:firstLine="720"/>
        <w:rPr>
          <w:rFonts w:cs="Arial"/>
          <w:sz w:val="20"/>
          <w:szCs w:val="20"/>
        </w:rPr>
      </w:pPr>
      <w:r>
        <w:rPr>
          <w:rFonts w:cs="Arial"/>
          <w:sz w:val="20"/>
          <w:szCs w:val="20"/>
        </w:rPr>
        <w:t>They</w:t>
      </w:r>
      <w:r w:rsidR="00D97C21" w:rsidRPr="00B559B5">
        <w:rPr>
          <w:rFonts w:cs="Arial"/>
          <w:sz w:val="20"/>
          <w:szCs w:val="20"/>
        </w:rPr>
        <w:t xml:space="preserve"> could bring the ark</w:t>
      </w:r>
      <w:r>
        <w:rPr>
          <w:rFonts w:cs="Arial"/>
          <w:sz w:val="20"/>
          <w:szCs w:val="20"/>
        </w:rPr>
        <w:t xml:space="preserve"> of the covenant</w:t>
      </w:r>
      <w:r w:rsidR="00D97C21" w:rsidRPr="00B559B5">
        <w:rPr>
          <w:rFonts w:cs="Arial"/>
          <w:sz w:val="20"/>
          <w:szCs w:val="20"/>
        </w:rPr>
        <w:t xml:space="preserve"> and the other holy things </w:t>
      </w:r>
      <w:r>
        <w:rPr>
          <w:rFonts w:cs="Arial"/>
          <w:sz w:val="20"/>
          <w:szCs w:val="20"/>
        </w:rPr>
        <w:t>int</w:t>
      </w:r>
      <w:r w:rsidR="00D97C21" w:rsidRPr="00B559B5">
        <w:rPr>
          <w:rFonts w:cs="Arial"/>
          <w:sz w:val="20"/>
          <w:szCs w:val="20"/>
        </w:rPr>
        <w:t>o</w:t>
      </w:r>
      <w:r>
        <w:rPr>
          <w:rFonts w:cs="Arial"/>
          <w:sz w:val="20"/>
          <w:szCs w:val="20"/>
        </w:rPr>
        <w:t xml:space="preserve"> the</w:t>
      </w:r>
      <w:r w:rsidR="00D97C21" w:rsidRPr="00B559B5">
        <w:rPr>
          <w:rFonts w:cs="Arial"/>
          <w:sz w:val="20"/>
          <w:szCs w:val="20"/>
        </w:rPr>
        <w:t xml:space="preserve"> house</w:t>
      </w:r>
      <w:r>
        <w:rPr>
          <w:rFonts w:cs="Arial"/>
          <w:sz w:val="20"/>
          <w:szCs w:val="20"/>
        </w:rPr>
        <w:t xml:space="preserve"> built for Yahweh’s name</w:t>
      </w:r>
      <w:r w:rsidR="00D97C21" w:rsidRPr="00B559B5">
        <w:rPr>
          <w:rFonts w:cs="Arial"/>
          <w:sz w:val="20"/>
          <w:szCs w:val="20"/>
        </w:rPr>
        <w:t xml:space="preserve">. </w:t>
      </w:r>
    </w:p>
    <w:p w14:paraId="0FFD02FD" w14:textId="77777777" w:rsidR="009D33A2" w:rsidRPr="00567D5F" w:rsidRDefault="00D97C21" w:rsidP="00F32DFA">
      <w:pPr>
        <w:pStyle w:val="CommentSection"/>
      </w:pPr>
      <w:r w:rsidRPr="00B559B5">
        <w:t>Comment Section:</w:t>
      </w:r>
    </w:p>
    <w:p w14:paraId="0FFD02FE" w14:textId="77777777" w:rsidR="009D33A2" w:rsidRPr="00B559B5" w:rsidRDefault="009D33A2">
      <w:pPr>
        <w:spacing w:before="240" w:after="240"/>
        <w:rPr>
          <w:rFonts w:cs="Arial"/>
          <w:sz w:val="20"/>
          <w:szCs w:val="20"/>
        </w:rPr>
      </w:pPr>
    </w:p>
    <w:p w14:paraId="0FFD0300" w14:textId="77777777" w:rsidR="009D33A2" w:rsidRPr="00B559B5" w:rsidRDefault="00D97C21" w:rsidP="008508BC">
      <w:pPr>
        <w:pStyle w:val="Heading1"/>
      </w:pPr>
      <w:bookmarkStart w:id="85" w:name="_heading=h.aehoktxlagtn" w:colFirst="0" w:colLast="0"/>
      <w:bookmarkStart w:id="86" w:name="_heading=h.diyn1rrswcy" w:colFirst="0" w:colLast="0"/>
      <w:bookmarkEnd w:id="85"/>
      <w:bookmarkEnd w:id="86"/>
      <w:r w:rsidRPr="00B559B5">
        <w:br w:type="page"/>
      </w:r>
    </w:p>
    <w:p w14:paraId="0FFD0301" w14:textId="332EA538" w:rsidR="009D33A2" w:rsidRPr="00B559B5" w:rsidRDefault="00D97C21" w:rsidP="008508BC">
      <w:pPr>
        <w:pStyle w:val="Heading1"/>
      </w:pPr>
      <w:bookmarkStart w:id="87" w:name="_Toc203574591"/>
      <w:r w:rsidRPr="00B559B5">
        <w:lastRenderedPageBreak/>
        <w:t>1 Chronicles 28:1-10</w:t>
      </w:r>
      <w:r w:rsidR="001D684B">
        <w:tab/>
        <w:t xml:space="preserve"> </w:t>
      </w:r>
      <w:r w:rsidRPr="006546C4">
        <w:rPr>
          <w:rStyle w:val="Heading2Char"/>
        </w:rPr>
        <w:t>David’s instructions to Israel and Solomon</w:t>
      </w:r>
      <w:bookmarkEnd w:id="87"/>
    </w:p>
    <w:p w14:paraId="638F4AF1" w14:textId="77777777" w:rsidR="00012A2B" w:rsidRPr="00B559B5" w:rsidRDefault="00012A2B" w:rsidP="00012A2B">
      <w:pPr>
        <w:pStyle w:val="Background"/>
        <w:rPr>
          <w:b/>
          <w:sz w:val="32"/>
          <w:szCs w:val="32"/>
        </w:rPr>
      </w:pPr>
      <w:r w:rsidRPr="00B559B5">
        <w:rPr>
          <w:b/>
        </w:rPr>
        <w:t xml:space="preserve">Background: </w:t>
      </w:r>
      <w:r>
        <w:t xml:space="preserve">The tabernacle was a tent where the ark of the covenant was kept since the time of Moses. This passage speaks of building a house for Yahweh. This house would also be called the temple, and it would be the new place where the ark of the covenant would be kept. </w:t>
      </w:r>
    </w:p>
    <w:p w14:paraId="6B3355DB" w14:textId="77777777" w:rsidR="00B669DB" w:rsidRPr="00170DC8" w:rsidRDefault="00B669DB" w:rsidP="00B669DB">
      <w:pPr>
        <w:pStyle w:val="Background"/>
        <w:rPr>
          <w:b/>
          <w:bCs w:val="0"/>
          <w:i/>
          <w:iCs/>
        </w:rPr>
      </w:pPr>
      <w:r w:rsidRPr="00170DC8">
        <w:rPr>
          <w:b/>
          <w:bCs w:val="0"/>
          <w:i/>
          <w:iCs/>
        </w:rPr>
        <w:t>Read the passage.</w:t>
      </w:r>
    </w:p>
    <w:p w14:paraId="0FFD0302" w14:textId="77777777" w:rsidR="009D33A2" w:rsidRPr="00B559B5" w:rsidRDefault="00D97C21" w:rsidP="00F94597">
      <w:pPr>
        <w:pStyle w:val="Part1"/>
      </w:pPr>
      <w:r w:rsidRPr="00B559B5">
        <w:t>Part 1</w:t>
      </w:r>
    </w:p>
    <w:p w14:paraId="0FFD0303" w14:textId="77777777" w:rsidR="009D33A2" w:rsidRPr="00B559B5" w:rsidRDefault="00D97C21" w:rsidP="00CA77D4">
      <w:pPr>
        <w:pStyle w:val="Answerortell"/>
        <w:rPr>
          <w:b/>
          <w:sz w:val="32"/>
          <w:szCs w:val="32"/>
        </w:rPr>
      </w:pPr>
      <w:r w:rsidRPr="00B559B5">
        <w:t>Tell in your own words what you just read in these verses.</w:t>
      </w:r>
    </w:p>
    <w:p w14:paraId="0FFD0304" w14:textId="77777777" w:rsidR="009D33A2" w:rsidRPr="00B559B5" w:rsidRDefault="00D97C21" w:rsidP="00CA77D4">
      <w:pPr>
        <w:pStyle w:val="Checklist2"/>
      </w:pPr>
      <w:r w:rsidRPr="00B559B5">
        <w:t>David assembled all the Israelite leaders at Jerusalem. [28:1]</w:t>
      </w:r>
    </w:p>
    <w:p w14:paraId="78DB98A7" w14:textId="10562BD1" w:rsidR="007A1D9D" w:rsidRDefault="007A1D9D" w:rsidP="00CA77D4">
      <w:pPr>
        <w:pStyle w:val="Checklist2"/>
      </w:pPr>
      <w:r>
        <w:t xml:space="preserve">King </w:t>
      </w:r>
      <w:r w:rsidR="00D97C21" w:rsidRPr="00B559B5">
        <w:t xml:space="preserve">David </w:t>
      </w:r>
      <w:r w:rsidR="00F349FA">
        <w:t>told them</w:t>
      </w:r>
      <w:r>
        <w:t xml:space="preserve"> that he had wanted to build a house for the ark of the covenant</w:t>
      </w:r>
      <w:r w:rsidR="00F349FA">
        <w:t xml:space="preserve"> to rest</w:t>
      </w:r>
      <w:r>
        <w:t xml:space="preserve">, and he prepared to do </w:t>
      </w:r>
      <w:r w:rsidR="00F349FA">
        <w:t>tha</w:t>
      </w:r>
      <w:r>
        <w:t>t. [28:2]</w:t>
      </w:r>
    </w:p>
    <w:p w14:paraId="0FFD0305" w14:textId="5611F42A" w:rsidR="009D33A2" w:rsidRPr="00B559B5" w:rsidRDefault="007A1D9D" w:rsidP="00CA77D4">
      <w:pPr>
        <w:pStyle w:val="Checklist2"/>
      </w:pPr>
      <w:r>
        <w:t xml:space="preserve">But God told </w:t>
      </w:r>
      <w:r w:rsidR="00F349FA">
        <w:t>David that</w:t>
      </w:r>
      <w:r>
        <w:t xml:space="preserve"> he could not </w:t>
      </w:r>
      <w:r w:rsidR="00D97C21" w:rsidRPr="00B559B5">
        <w:t xml:space="preserve">build </w:t>
      </w:r>
      <w:r>
        <w:t>it</w:t>
      </w:r>
      <w:r w:rsidR="00D97C21" w:rsidRPr="00B559B5">
        <w:t xml:space="preserve"> because he was a man of war. [28:3]</w:t>
      </w:r>
    </w:p>
    <w:p w14:paraId="46547627" w14:textId="6782C11E" w:rsidR="007A1D9D" w:rsidRDefault="007A1D9D" w:rsidP="00CA77D4">
      <w:pPr>
        <w:pStyle w:val="Checklist2"/>
      </w:pPr>
      <w:r>
        <w:t>Yet Yahweh had chosen David</w:t>
      </w:r>
      <w:r w:rsidR="005D309E">
        <w:t xml:space="preserve"> </w:t>
      </w:r>
      <w:r>
        <w:t>out of all his family</w:t>
      </w:r>
      <w:r w:rsidR="00FF0E9B">
        <w:t>, and out of all of the tribe of Juda</w:t>
      </w:r>
      <w:r w:rsidR="005D309E">
        <w:t>h,</w:t>
      </w:r>
      <w:r>
        <w:t xml:space="preserve"> to be king over Israel. [28:4]</w:t>
      </w:r>
    </w:p>
    <w:p w14:paraId="3D6A8357" w14:textId="297CAE7F" w:rsidR="007A1D9D" w:rsidRDefault="005D309E" w:rsidP="00CA77D4">
      <w:pPr>
        <w:pStyle w:val="Checklist2"/>
      </w:pPr>
      <w:r>
        <w:t xml:space="preserve">And </w:t>
      </w:r>
      <w:r w:rsidR="00D97C21" w:rsidRPr="00B559B5">
        <w:t xml:space="preserve">Yahweh </w:t>
      </w:r>
      <w:r w:rsidR="007A1D9D">
        <w:t xml:space="preserve">had </w:t>
      </w:r>
      <w:r w:rsidR="00D97C21" w:rsidRPr="00B559B5">
        <w:t>chose</w:t>
      </w:r>
      <w:r w:rsidR="007A1D9D">
        <w:t>n</w:t>
      </w:r>
      <w:r w:rsidR="00D97C21" w:rsidRPr="00B559B5">
        <w:t xml:space="preserve"> Solomon </w:t>
      </w:r>
      <w:r w:rsidR="007A1D9D">
        <w:t>out of all of David’s sons to be king over Israel. [28:5]</w:t>
      </w:r>
      <w:r w:rsidR="00D97C21" w:rsidRPr="00B559B5">
        <w:t xml:space="preserve"> </w:t>
      </w:r>
    </w:p>
    <w:p w14:paraId="0FFD0306" w14:textId="55F77FCC" w:rsidR="009D33A2" w:rsidRPr="00B559B5" w:rsidRDefault="00F349FA" w:rsidP="00CA77D4">
      <w:pPr>
        <w:pStyle w:val="Checklist2"/>
      </w:pPr>
      <w:r>
        <w:t xml:space="preserve">Yahweh said that Solomon would build the house because Yahweh had chosen him to be a son to Yahweh. </w:t>
      </w:r>
      <w:r w:rsidR="00D97C21" w:rsidRPr="00B559B5">
        <w:t>[28:</w:t>
      </w:r>
      <w:r>
        <w:t>6</w:t>
      </w:r>
      <w:r w:rsidR="00D97C21" w:rsidRPr="00B559B5">
        <w:t>]</w:t>
      </w:r>
    </w:p>
    <w:p w14:paraId="0FFD0308" w14:textId="66E2FB72" w:rsidR="009D33A2" w:rsidRDefault="00D97C21" w:rsidP="00CA77D4">
      <w:pPr>
        <w:pStyle w:val="Checklist2"/>
      </w:pPr>
      <w:r w:rsidRPr="00B559B5">
        <w:t xml:space="preserve">Yahweh said </w:t>
      </w:r>
      <w:r w:rsidR="00F349FA">
        <w:t xml:space="preserve">that </w:t>
      </w:r>
      <w:r w:rsidRPr="00B559B5">
        <w:t xml:space="preserve">he would establish Solomon's kingdom forever if Solomon </w:t>
      </w:r>
      <w:r w:rsidR="00F349FA">
        <w:t>continued to keep</w:t>
      </w:r>
      <w:r w:rsidRPr="00B559B5">
        <w:t xml:space="preserve"> </w:t>
      </w:r>
      <w:r w:rsidR="00F349FA">
        <w:t>Yahweh’s</w:t>
      </w:r>
      <w:r w:rsidRPr="00B559B5">
        <w:t xml:space="preserve"> commands. [28:</w:t>
      </w:r>
      <w:r w:rsidR="00F349FA">
        <w:t>7</w:t>
      </w:r>
      <w:r w:rsidRPr="00B559B5">
        <w:t>]</w:t>
      </w:r>
    </w:p>
    <w:p w14:paraId="08AB61A2" w14:textId="46FB0A76" w:rsidR="00F349FA" w:rsidRDefault="00F349FA" w:rsidP="00CA77D4">
      <w:pPr>
        <w:pStyle w:val="Checklist2"/>
      </w:pPr>
      <w:r>
        <w:t xml:space="preserve">David told Solomon in front of all the leaders of Israel to follow Yahweh’s commands so that he could possess the land and </w:t>
      </w:r>
      <w:r w:rsidR="00E5122B">
        <w:t>leave it as an inheritance for</w:t>
      </w:r>
      <w:r>
        <w:t xml:space="preserve"> his descendants forever. [28:8]</w:t>
      </w:r>
    </w:p>
    <w:p w14:paraId="3C7B31D8" w14:textId="6A87576A" w:rsidR="00F349FA" w:rsidRDefault="00F349FA" w:rsidP="00CA77D4">
      <w:pPr>
        <w:pStyle w:val="Checklist2"/>
      </w:pPr>
      <w:r>
        <w:t xml:space="preserve">David told Solomon to know and serve God. Yahweh understands all thoughts. If Solomon sought </w:t>
      </w:r>
      <w:r w:rsidR="00012A2B">
        <w:t>Yahweh</w:t>
      </w:r>
      <w:r>
        <w:t xml:space="preserve">, he would find </w:t>
      </w:r>
      <w:r w:rsidR="00012A2B">
        <w:t>him</w:t>
      </w:r>
      <w:r>
        <w:t xml:space="preserve">. If Solomon abandoned Yahweh, Yahweh would reject him forever. </w:t>
      </w:r>
      <w:r w:rsidR="00012A2B">
        <w:t>[28:9]</w:t>
      </w:r>
    </w:p>
    <w:p w14:paraId="27548A70" w14:textId="76986632" w:rsidR="00F349FA" w:rsidRPr="00CA77D4" w:rsidRDefault="00F349FA" w:rsidP="00CA77D4">
      <w:pPr>
        <w:pStyle w:val="Checklist2"/>
      </w:pPr>
      <w:r>
        <w:t xml:space="preserve">David reminded Solomon that Yahweh chose him to build the </w:t>
      </w:r>
      <w:r w:rsidR="00012A2B">
        <w:t>temple, so Solomon must be strong and build it. [28:10]</w:t>
      </w:r>
    </w:p>
    <w:p w14:paraId="0FFD0309" w14:textId="77777777" w:rsidR="009D33A2" w:rsidRPr="00B559B5" w:rsidRDefault="00D97C21" w:rsidP="00F94597">
      <w:pPr>
        <w:pStyle w:val="Part2"/>
      </w:pPr>
      <w:r w:rsidRPr="00B559B5">
        <w:t>Part 2</w:t>
      </w:r>
    </w:p>
    <w:p w14:paraId="0FFD030A" w14:textId="77777777" w:rsidR="009D33A2" w:rsidRPr="00B559B5" w:rsidRDefault="00D97C21" w:rsidP="00CA77D4">
      <w:pPr>
        <w:pStyle w:val="Answerortell"/>
      </w:pPr>
      <w:r w:rsidRPr="00B559B5">
        <w:t>Answer the following questions.</w:t>
      </w:r>
    </w:p>
    <w:p w14:paraId="0FFD030B" w14:textId="518E04A2" w:rsidR="009D33A2" w:rsidRPr="00B559B5" w:rsidRDefault="00FC6919">
      <w:pPr>
        <w:numPr>
          <w:ilvl w:val="0"/>
          <w:numId w:val="28"/>
        </w:numPr>
        <w:pBdr>
          <w:top w:val="nil"/>
          <w:left w:val="nil"/>
          <w:bottom w:val="nil"/>
          <w:right w:val="nil"/>
          <w:between w:val="nil"/>
        </w:pBdr>
        <w:spacing w:before="200" w:after="0"/>
        <w:ind w:left="360"/>
        <w:rPr>
          <w:rFonts w:cs="Arial"/>
          <w:sz w:val="20"/>
          <w:szCs w:val="20"/>
        </w:rPr>
      </w:pPr>
      <w:r w:rsidRPr="00B559B5">
        <w:rPr>
          <w:rFonts w:cs="Arial"/>
          <w:sz w:val="20"/>
          <w:szCs w:val="20"/>
        </w:rPr>
        <w:t>[28:1</w:t>
      </w:r>
      <w:r w:rsidR="00A150A1">
        <w:rPr>
          <w:rFonts w:cs="Arial"/>
          <w:sz w:val="20"/>
          <w:szCs w:val="20"/>
        </w:rPr>
        <w:t xml:space="preserve">]   </w:t>
      </w:r>
      <w:r w:rsidR="00D97C21" w:rsidRPr="00B559B5">
        <w:rPr>
          <w:rFonts w:cs="Arial"/>
          <w:sz w:val="20"/>
          <w:szCs w:val="20"/>
        </w:rPr>
        <w:t xml:space="preserve">Where did David assemble all the officials of Israel? </w:t>
      </w:r>
    </w:p>
    <w:p w14:paraId="0FFD030C"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David assembled them at Jerusalem. </w:t>
      </w:r>
    </w:p>
    <w:p w14:paraId="0FFD030D" w14:textId="77777777" w:rsidR="009D33A2" w:rsidRPr="00B559B5" w:rsidRDefault="009D33A2">
      <w:pPr>
        <w:pBdr>
          <w:top w:val="nil"/>
          <w:left w:val="nil"/>
          <w:bottom w:val="nil"/>
          <w:right w:val="nil"/>
          <w:between w:val="nil"/>
        </w:pBdr>
        <w:ind w:left="720"/>
        <w:rPr>
          <w:rFonts w:cs="Arial"/>
          <w:sz w:val="20"/>
          <w:szCs w:val="20"/>
        </w:rPr>
      </w:pPr>
    </w:p>
    <w:p w14:paraId="4FBE1D5D" w14:textId="4C980B0F" w:rsidR="00012A2B" w:rsidRPr="00012A2B" w:rsidRDefault="00FC6919">
      <w:pPr>
        <w:numPr>
          <w:ilvl w:val="0"/>
          <w:numId w:val="28"/>
        </w:numPr>
        <w:pBdr>
          <w:top w:val="nil"/>
          <w:left w:val="nil"/>
          <w:bottom w:val="nil"/>
          <w:right w:val="nil"/>
          <w:between w:val="nil"/>
        </w:pBdr>
        <w:spacing w:after="0"/>
        <w:ind w:left="360"/>
        <w:rPr>
          <w:rFonts w:cs="Arial"/>
          <w:sz w:val="20"/>
          <w:szCs w:val="20"/>
        </w:rPr>
      </w:pPr>
      <w:r w:rsidRPr="00B559B5">
        <w:rPr>
          <w:rFonts w:cs="Arial"/>
          <w:sz w:val="20"/>
          <w:szCs w:val="20"/>
        </w:rPr>
        <w:t>[28:2</w:t>
      </w:r>
      <w:r w:rsidR="00A150A1">
        <w:rPr>
          <w:rFonts w:cs="Arial"/>
          <w:sz w:val="20"/>
          <w:szCs w:val="20"/>
        </w:rPr>
        <w:t xml:space="preserve">]   </w:t>
      </w:r>
      <w:r w:rsidR="00012A2B">
        <w:rPr>
          <w:rFonts w:cs="Arial"/>
          <w:sz w:val="20"/>
          <w:szCs w:val="20"/>
        </w:rPr>
        <w:t xml:space="preserve">What did </w:t>
      </w:r>
      <w:r w:rsidR="00012A2B" w:rsidRPr="00012A2B">
        <w:rPr>
          <w:sz w:val="20"/>
          <w:szCs w:val="20"/>
        </w:rPr>
        <w:t>King David t</w:t>
      </w:r>
      <w:r w:rsidR="00012A2B">
        <w:rPr>
          <w:sz w:val="20"/>
          <w:szCs w:val="20"/>
        </w:rPr>
        <w:t>ell all of them, his brothers and his people?</w:t>
      </w:r>
    </w:p>
    <w:p w14:paraId="4EF8F8B5" w14:textId="62888387" w:rsidR="00012A2B" w:rsidRDefault="00012A2B" w:rsidP="00012A2B">
      <w:pPr>
        <w:pBdr>
          <w:top w:val="nil"/>
          <w:left w:val="nil"/>
          <w:bottom w:val="nil"/>
          <w:right w:val="nil"/>
          <w:between w:val="nil"/>
        </w:pBdr>
        <w:spacing w:after="0"/>
        <w:ind w:left="720"/>
        <w:rPr>
          <w:sz w:val="20"/>
          <w:szCs w:val="20"/>
        </w:rPr>
      </w:pPr>
      <w:r>
        <w:rPr>
          <w:sz w:val="20"/>
          <w:szCs w:val="20"/>
        </w:rPr>
        <w:t xml:space="preserve">King David told them that he had intended to </w:t>
      </w:r>
      <w:r w:rsidRPr="00012A2B">
        <w:rPr>
          <w:sz w:val="20"/>
          <w:szCs w:val="20"/>
        </w:rPr>
        <w:t xml:space="preserve">build a house for the ark of the covenant to rest, and </w:t>
      </w:r>
      <w:r>
        <w:rPr>
          <w:sz w:val="20"/>
          <w:szCs w:val="20"/>
        </w:rPr>
        <w:t>a footstool for God. H</w:t>
      </w:r>
      <w:r w:rsidRPr="00012A2B">
        <w:rPr>
          <w:sz w:val="20"/>
          <w:szCs w:val="20"/>
        </w:rPr>
        <w:t xml:space="preserve">e </w:t>
      </w:r>
      <w:r>
        <w:rPr>
          <w:sz w:val="20"/>
          <w:szCs w:val="20"/>
        </w:rPr>
        <w:t xml:space="preserve">had </w:t>
      </w:r>
      <w:r w:rsidRPr="00012A2B">
        <w:rPr>
          <w:sz w:val="20"/>
          <w:szCs w:val="20"/>
        </w:rPr>
        <w:t>prepared to do that.</w:t>
      </w:r>
    </w:p>
    <w:p w14:paraId="1484E9E9" w14:textId="77777777" w:rsidR="00012A2B" w:rsidRDefault="00012A2B" w:rsidP="00012A2B">
      <w:pPr>
        <w:pBdr>
          <w:top w:val="nil"/>
          <w:left w:val="nil"/>
          <w:bottom w:val="nil"/>
          <w:right w:val="nil"/>
          <w:between w:val="nil"/>
        </w:pBdr>
        <w:spacing w:after="0"/>
        <w:ind w:left="360" w:firstLine="360"/>
        <w:rPr>
          <w:sz w:val="20"/>
          <w:szCs w:val="20"/>
        </w:rPr>
      </w:pPr>
    </w:p>
    <w:p w14:paraId="20C18778" w14:textId="77777777" w:rsidR="00012A2B" w:rsidRPr="00012A2B" w:rsidRDefault="00012A2B" w:rsidP="00012A2B">
      <w:pPr>
        <w:pBdr>
          <w:top w:val="nil"/>
          <w:left w:val="nil"/>
          <w:bottom w:val="nil"/>
          <w:right w:val="nil"/>
          <w:between w:val="nil"/>
        </w:pBdr>
        <w:spacing w:after="0"/>
        <w:ind w:left="360" w:firstLine="360"/>
        <w:rPr>
          <w:rFonts w:cs="Arial"/>
          <w:sz w:val="20"/>
          <w:szCs w:val="20"/>
        </w:rPr>
      </w:pPr>
    </w:p>
    <w:p w14:paraId="0FFD030E" w14:textId="0CC0A8A2" w:rsidR="009D33A2" w:rsidRPr="00B559B5" w:rsidRDefault="00012A2B">
      <w:pPr>
        <w:numPr>
          <w:ilvl w:val="0"/>
          <w:numId w:val="28"/>
        </w:numPr>
        <w:pBdr>
          <w:top w:val="nil"/>
          <w:left w:val="nil"/>
          <w:bottom w:val="nil"/>
          <w:right w:val="nil"/>
          <w:between w:val="nil"/>
        </w:pBdr>
        <w:spacing w:after="0"/>
        <w:ind w:left="360"/>
        <w:rPr>
          <w:rFonts w:cs="Arial"/>
          <w:sz w:val="20"/>
          <w:szCs w:val="20"/>
        </w:rPr>
      </w:pPr>
      <w:r>
        <w:rPr>
          <w:rFonts w:cs="Arial"/>
          <w:sz w:val="20"/>
          <w:szCs w:val="20"/>
        </w:rPr>
        <w:t xml:space="preserve">[28:3]   </w:t>
      </w:r>
      <w:r w:rsidR="00D97C21" w:rsidRPr="00012A2B">
        <w:rPr>
          <w:rFonts w:cs="Arial"/>
          <w:sz w:val="20"/>
          <w:szCs w:val="20"/>
        </w:rPr>
        <w:t>Why</w:t>
      </w:r>
      <w:r w:rsidR="00D97C21" w:rsidRPr="00B559B5">
        <w:rPr>
          <w:rFonts w:cs="Arial"/>
          <w:sz w:val="20"/>
          <w:szCs w:val="20"/>
        </w:rPr>
        <w:t xml:space="preserve"> did God say </w:t>
      </w:r>
      <w:r>
        <w:rPr>
          <w:rFonts w:cs="Arial"/>
          <w:sz w:val="20"/>
          <w:szCs w:val="20"/>
        </w:rPr>
        <w:t xml:space="preserve">that </w:t>
      </w:r>
      <w:r w:rsidR="00D97C21" w:rsidRPr="00B559B5">
        <w:rPr>
          <w:rFonts w:cs="Arial"/>
          <w:sz w:val="20"/>
          <w:szCs w:val="20"/>
        </w:rPr>
        <w:t xml:space="preserve">David could not build a temple for his name? </w:t>
      </w:r>
    </w:p>
    <w:p w14:paraId="0FFD030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God said that he could not build it because he was a man of war and had shed blood.</w:t>
      </w:r>
    </w:p>
    <w:p w14:paraId="0FFD0310" w14:textId="77777777" w:rsidR="009D33A2" w:rsidRPr="00B559B5" w:rsidRDefault="009D33A2">
      <w:pPr>
        <w:pBdr>
          <w:top w:val="nil"/>
          <w:left w:val="nil"/>
          <w:bottom w:val="nil"/>
          <w:right w:val="nil"/>
          <w:between w:val="nil"/>
        </w:pBdr>
        <w:ind w:left="720"/>
        <w:rPr>
          <w:rFonts w:cs="Arial"/>
          <w:sz w:val="20"/>
          <w:szCs w:val="20"/>
        </w:rPr>
      </w:pPr>
    </w:p>
    <w:p w14:paraId="07A4A18A" w14:textId="77777777" w:rsidR="00012A2B" w:rsidRDefault="00012A2B">
      <w:pPr>
        <w:numPr>
          <w:ilvl w:val="0"/>
          <w:numId w:val="28"/>
        </w:numPr>
        <w:pBdr>
          <w:top w:val="nil"/>
          <w:left w:val="nil"/>
          <w:bottom w:val="nil"/>
          <w:right w:val="nil"/>
          <w:between w:val="nil"/>
        </w:pBdr>
        <w:spacing w:after="0"/>
        <w:ind w:left="360"/>
        <w:rPr>
          <w:rFonts w:cs="Arial"/>
          <w:sz w:val="20"/>
          <w:szCs w:val="20"/>
        </w:rPr>
      </w:pPr>
      <w:r>
        <w:rPr>
          <w:rFonts w:cs="Arial"/>
          <w:sz w:val="20"/>
          <w:szCs w:val="20"/>
        </w:rPr>
        <w:t>[28:4]   What did Yahweh choose David, out of all his father’s house, to do?</w:t>
      </w:r>
    </w:p>
    <w:p w14:paraId="17AF76FB" w14:textId="0992AC66" w:rsidR="00012A2B" w:rsidRDefault="00012A2B" w:rsidP="00012A2B">
      <w:pPr>
        <w:pBdr>
          <w:top w:val="nil"/>
          <w:left w:val="nil"/>
          <w:bottom w:val="nil"/>
          <w:right w:val="nil"/>
          <w:between w:val="nil"/>
        </w:pBdr>
        <w:spacing w:after="0"/>
        <w:ind w:left="720"/>
        <w:rPr>
          <w:rFonts w:cs="Arial"/>
          <w:sz w:val="20"/>
          <w:szCs w:val="20"/>
        </w:rPr>
      </w:pPr>
      <w:r>
        <w:rPr>
          <w:rFonts w:cs="Arial"/>
          <w:sz w:val="20"/>
          <w:szCs w:val="20"/>
        </w:rPr>
        <w:t>He chose David to be king over Israel forever.</w:t>
      </w:r>
    </w:p>
    <w:p w14:paraId="3B6E9B60" w14:textId="1E7C86A0" w:rsidR="00012A2B" w:rsidRPr="00F32DFA" w:rsidRDefault="00F32DFA" w:rsidP="00F32DFA">
      <w:pPr>
        <w:pStyle w:val="Continuedline"/>
      </w:pPr>
      <w:r w:rsidRPr="00B559B5">
        <w:lastRenderedPageBreak/>
        <w:t>1 Chronicles 28:1-10 continued</w:t>
      </w:r>
      <w:r>
        <w:rPr>
          <w:rFonts w:cs="Arial"/>
        </w:rPr>
        <w:t xml:space="preserve"> </w:t>
      </w:r>
    </w:p>
    <w:p w14:paraId="0FFD0311" w14:textId="2D394EAC" w:rsidR="009D33A2" w:rsidRPr="00B559B5" w:rsidRDefault="00FC6919">
      <w:pPr>
        <w:numPr>
          <w:ilvl w:val="0"/>
          <w:numId w:val="28"/>
        </w:numPr>
        <w:pBdr>
          <w:top w:val="nil"/>
          <w:left w:val="nil"/>
          <w:bottom w:val="nil"/>
          <w:right w:val="nil"/>
          <w:between w:val="nil"/>
        </w:pBdr>
        <w:spacing w:after="0"/>
        <w:ind w:left="360"/>
        <w:rPr>
          <w:rFonts w:cs="Arial"/>
          <w:sz w:val="20"/>
          <w:szCs w:val="20"/>
        </w:rPr>
      </w:pPr>
      <w:r w:rsidRPr="00B559B5">
        <w:rPr>
          <w:rFonts w:cs="Arial"/>
          <w:sz w:val="20"/>
          <w:szCs w:val="20"/>
        </w:rPr>
        <w:t>[28:5</w:t>
      </w:r>
      <w:r w:rsidR="00A150A1">
        <w:rPr>
          <w:rFonts w:cs="Arial"/>
          <w:sz w:val="20"/>
          <w:szCs w:val="20"/>
        </w:rPr>
        <w:t xml:space="preserve">]   </w:t>
      </w:r>
      <w:r w:rsidR="00D97C21" w:rsidRPr="00B559B5">
        <w:rPr>
          <w:rFonts w:cs="Arial"/>
          <w:sz w:val="20"/>
          <w:szCs w:val="20"/>
        </w:rPr>
        <w:t xml:space="preserve">What did Yahweh choose Solomon, </w:t>
      </w:r>
      <w:r w:rsidR="00012A2B">
        <w:rPr>
          <w:rFonts w:cs="Arial"/>
          <w:sz w:val="20"/>
          <w:szCs w:val="20"/>
        </w:rPr>
        <w:t xml:space="preserve">out of all </w:t>
      </w:r>
      <w:r w:rsidR="00D97C21" w:rsidRPr="00B559B5">
        <w:rPr>
          <w:rFonts w:cs="Arial"/>
          <w:sz w:val="20"/>
          <w:szCs w:val="20"/>
        </w:rPr>
        <w:t>David's son</w:t>
      </w:r>
      <w:r w:rsidR="00012A2B">
        <w:rPr>
          <w:rFonts w:cs="Arial"/>
          <w:sz w:val="20"/>
          <w:szCs w:val="20"/>
        </w:rPr>
        <w:t>s</w:t>
      </w:r>
      <w:r w:rsidR="00D97C21" w:rsidRPr="00B559B5">
        <w:rPr>
          <w:rFonts w:cs="Arial"/>
          <w:sz w:val="20"/>
          <w:szCs w:val="20"/>
        </w:rPr>
        <w:t xml:space="preserve">, to do? </w:t>
      </w:r>
    </w:p>
    <w:p w14:paraId="0FFD0312"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chose Solomon to sit on the throne of the kingdom of Yahweh, over Israel.</w:t>
      </w:r>
    </w:p>
    <w:p w14:paraId="0FFD0313" w14:textId="77777777" w:rsidR="009D33A2" w:rsidRPr="00B559B5" w:rsidRDefault="009D33A2">
      <w:pPr>
        <w:pBdr>
          <w:top w:val="nil"/>
          <w:left w:val="nil"/>
          <w:bottom w:val="nil"/>
          <w:right w:val="nil"/>
          <w:between w:val="nil"/>
        </w:pBdr>
        <w:ind w:left="720"/>
        <w:rPr>
          <w:rFonts w:cs="Arial"/>
          <w:sz w:val="20"/>
          <w:szCs w:val="20"/>
        </w:rPr>
      </w:pPr>
    </w:p>
    <w:p w14:paraId="4496E042" w14:textId="0EC567AE" w:rsidR="00E5122B" w:rsidRDefault="00E5122B">
      <w:pPr>
        <w:numPr>
          <w:ilvl w:val="0"/>
          <w:numId w:val="28"/>
        </w:numPr>
        <w:pBdr>
          <w:top w:val="nil"/>
          <w:left w:val="nil"/>
          <w:bottom w:val="nil"/>
          <w:right w:val="nil"/>
          <w:between w:val="nil"/>
        </w:pBdr>
        <w:spacing w:after="0"/>
        <w:ind w:left="360"/>
        <w:rPr>
          <w:rFonts w:cs="Arial"/>
          <w:sz w:val="20"/>
          <w:szCs w:val="20"/>
        </w:rPr>
      </w:pPr>
      <w:r>
        <w:rPr>
          <w:rFonts w:cs="Arial"/>
          <w:sz w:val="20"/>
          <w:szCs w:val="20"/>
        </w:rPr>
        <w:t>[28:6]   Why did Yahweh say that Solomon would be the one to build Yahweh’s house and courts?</w:t>
      </w:r>
    </w:p>
    <w:p w14:paraId="684E02BF" w14:textId="656C1C29" w:rsidR="00E5122B" w:rsidRDefault="00E5122B" w:rsidP="00E5122B">
      <w:pPr>
        <w:pBdr>
          <w:top w:val="nil"/>
          <w:left w:val="nil"/>
          <w:bottom w:val="nil"/>
          <w:right w:val="nil"/>
          <w:between w:val="nil"/>
        </w:pBdr>
        <w:spacing w:after="0"/>
        <w:ind w:left="720"/>
        <w:rPr>
          <w:rFonts w:cs="Arial"/>
          <w:sz w:val="20"/>
          <w:szCs w:val="20"/>
        </w:rPr>
      </w:pPr>
      <w:r>
        <w:rPr>
          <w:rFonts w:cs="Arial"/>
          <w:sz w:val="20"/>
          <w:szCs w:val="20"/>
        </w:rPr>
        <w:t xml:space="preserve">Yahweh said this </w:t>
      </w:r>
      <w:r w:rsidR="00176457">
        <w:rPr>
          <w:rFonts w:cs="Arial"/>
          <w:sz w:val="20"/>
          <w:szCs w:val="20"/>
        </w:rPr>
        <w:t xml:space="preserve">was </w:t>
      </w:r>
      <w:r>
        <w:rPr>
          <w:rFonts w:cs="Arial"/>
          <w:sz w:val="20"/>
          <w:szCs w:val="20"/>
        </w:rPr>
        <w:t>because he had chosen Solomon to be his son, and Yahweh would be Solomon’s father.</w:t>
      </w:r>
    </w:p>
    <w:p w14:paraId="2649E63A" w14:textId="77777777" w:rsidR="00E5122B" w:rsidRDefault="00E5122B" w:rsidP="00E5122B">
      <w:pPr>
        <w:pBdr>
          <w:top w:val="nil"/>
          <w:left w:val="nil"/>
          <w:bottom w:val="nil"/>
          <w:right w:val="nil"/>
          <w:between w:val="nil"/>
        </w:pBdr>
        <w:spacing w:after="0"/>
        <w:ind w:left="720"/>
        <w:rPr>
          <w:rFonts w:cs="Arial"/>
          <w:sz w:val="20"/>
          <w:szCs w:val="20"/>
        </w:rPr>
      </w:pPr>
    </w:p>
    <w:p w14:paraId="1E48AD8D" w14:textId="77777777" w:rsidR="00E5122B" w:rsidRDefault="00E5122B" w:rsidP="00E5122B">
      <w:pPr>
        <w:pBdr>
          <w:top w:val="nil"/>
          <w:left w:val="nil"/>
          <w:bottom w:val="nil"/>
          <w:right w:val="nil"/>
          <w:between w:val="nil"/>
        </w:pBdr>
        <w:spacing w:after="0"/>
        <w:ind w:left="360"/>
        <w:rPr>
          <w:rFonts w:cs="Arial"/>
          <w:sz w:val="20"/>
          <w:szCs w:val="20"/>
        </w:rPr>
      </w:pPr>
    </w:p>
    <w:p w14:paraId="0FFD0314" w14:textId="582CDE9B" w:rsidR="009D33A2" w:rsidRPr="00B559B5" w:rsidRDefault="00FC6919">
      <w:pPr>
        <w:numPr>
          <w:ilvl w:val="0"/>
          <w:numId w:val="28"/>
        </w:numPr>
        <w:pBdr>
          <w:top w:val="nil"/>
          <w:left w:val="nil"/>
          <w:bottom w:val="nil"/>
          <w:right w:val="nil"/>
          <w:between w:val="nil"/>
        </w:pBdr>
        <w:spacing w:after="0"/>
        <w:ind w:left="360"/>
        <w:rPr>
          <w:rFonts w:cs="Arial"/>
          <w:sz w:val="20"/>
          <w:szCs w:val="20"/>
        </w:rPr>
      </w:pPr>
      <w:r w:rsidRPr="00B559B5">
        <w:rPr>
          <w:rFonts w:cs="Arial"/>
          <w:sz w:val="20"/>
          <w:szCs w:val="20"/>
        </w:rPr>
        <w:t>[28:7</w:t>
      </w:r>
      <w:r w:rsidR="00A150A1">
        <w:rPr>
          <w:rFonts w:cs="Arial"/>
          <w:sz w:val="20"/>
          <w:szCs w:val="20"/>
        </w:rPr>
        <w:t xml:space="preserve">]   </w:t>
      </w:r>
      <w:r w:rsidR="00D97C21" w:rsidRPr="00B559B5">
        <w:rPr>
          <w:rFonts w:cs="Arial"/>
          <w:sz w:val="20"/>
          <w:szCs w:val="20"/>
        </w:rPr>
        <w:t xml:space="preserve">What did Yahweh say </w:t>
      </w:r>
      <w:r w:rsidR="00176457">
        <w:rPr>
          <w:rFonts w:cs="Arial"/>
          <w:sz w:val="20"/>
          <w:szCs w:val="20"/>
        </w:rPr>
        <w:t xml:space="preserve">that </w:t>
      </w:r>
      <w:r w:rsidR="00D97C21" w:rsidRPr="00B559B5">
        <w:rPr>
          <w:rFonts w:cs="Arial"/>
          <w:sz w:val="20"/>
          <w:szCs w:val="20"/>
        </w:rPr>
        <w:t xml:space="preserve">he would do for Solomon if he remained committed to obey his commandments? </w:t>
      </w:r>
    </w:p>
    <w:p w14:paraId="0FFD0315" w14:textId="691CF98B"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Yahweh said that he would establish </w:t>
      </w:r>
      <w:r w:rsidR="00E5122B">
        <w:rPr>
          <w:rFonts w:cs="Arial"/>
          <w:sz w:val="20"/>
          <w:szCs w:val="20"/>
        </w:rPr>
        <w:t>Solomon’s</w:t>
      </w:r>
      <w:r w:rsidRPr="00B559B5">
        <w:rPr>
          <w:rFonts w:cs="Arial"/>
          <w:sz w:val="20"/>
          <w:szCs w:val="20"/>
        </w:rPr>
        <w:t xml:space="preserve"> kingdom forever.</w:t>
      </w:r>
    </w:p>
    <w:p w14:paraId="0FFD0316" w14:textId="77777777" w:rsidR="009D33A2" w:rsidRPr="00B559B5" w:rsidRDefault="009D33A2">
      <w:pPr>
        <w:pBdr>
          <w:top w:val="nil"/>
          <w:left w:val="nil"/>
          <w:bottom w:val="nil"/>
          <w:right w:val="nil"/>
          <w:between w:val="nil"/>
        </w:pBdr>
        <w:ind w:left="720"/>
        <w:rPr>
          <w:rFonts w:cs="Arial"/>
          <w:sz w:val="20"/>
          <w:szCs w:val="20"/>
        </w:rPr>
      </w:pPr>
    </w:p>
    <w:p w14:paraId="0FFD0317" w14:textId="08954427" w:rsidR="009D33A2" w:rsidRPr="00B559B5" w:rsidRDefault="00FC6919">
      <w:pPr>
        <w:numPr>
          <w:ilvl w:val="0"/>
          <w:numId w:val="28"/>
        </w:numPr>
        <w:pBdr>
          <w:top w:val="nil"/>
          <w:left w:val="nil"/>
          <w:bottom w:val="nil"/>
          <w:right w:val="nil"/>
          <w:between w:val="nil"/>
        </w:pBdr>
        <w:spacing w:after="0"/>
        <w:ind w:left="360"/>
        <w:rPr>
          <w:rFonts w:cs="Arial"/>
          <w:sz w:val="20"/>
          <w:szCs w:val="20"/>
        </w:rPr>
      </w:pPr>
      <w:r w:rsidRPr="00B559B5">
        <w:rPr>
          <w:rFonts w:cs="Arial"/>
          <w:sz w:val="20"/>
          <w:szCs w:val="20"/>
        </w:rPr>
        <w:t>[28:8</w:t>
      </w:r>
      <w:r w:rsidR="00A150A1">
        <w:rPr>
          <w:rFonts w:cs="Arial"/>
          <w:sz w:val="20"/>
          <w:szCs w:val="20"/>
        </w:rPr>
        <w:t xml:space="preserve">]   </w:t>
      </w:r>
      <w:r w:rsidR="00D97C21" w:rsidRPr="00B559B5">
        <w:rPr>
          <w:rFonts w:cs="Arial"/>
          <w:sz w:val="20"/>
          <w:szCs w:val="20"/>
        </w:rPr>
        <w:t xml:space="preserve">If all the people kept the commandments of Yahweh, what would happen? </w:t>
      </w:r>
    </w:p>
    <w:p w14:paraId="0FFD0318" w14:textId="54B1F0A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would possess the good land and leave it as an inheritance to their </w:t>
      </w:r>
      <w:r w:rsidR="00176457">
        <w:rPr>
          <w:rFonts w:cs="Arial"/>
          <w:sz w:val="20"/>
          <w:szCs w:val="20"/>
        </w:rPr>
        <w:t xml:space="preserve">descendants </w:t>
      </w:r>
      <w:r w:rsidRPr="00B559B5">
        <w:rPr>
          <w:rFonts w:cs="Arial"/>
          <w:sz w:val="20"/>
          <w:szCs w:val="20"/>
        </w:rPr>
        <w:t>forever.</w:t>
      </w:r>
    </w:p>
    <w:p w14:paraId="0FFD0319" w14:textId="77777777" w:rsidR="009D33A2" w:rsidRPr="00B559B5" w:rsidRDefault="009D33A2">
      <w:pPr>
        <w:pBdr>
          <w:top w:val="nil"/>
          <w:left w:val="nil"/>
          <w:bottom w:val="nil"/>
          <w:right w:val="nil"/>
          <w:between w:val="nil"/>
        </w:pBdr>
        <w:ind w:left="720"/>
        <w:rPr>
          <w:rFonts w:cs="Arial"/>
          <w:sz w:val="20"/>
          <w:szCs w:val="20"/>
        </w:rPr>
      </w:pPr>
    </w:p>
    <w:p w14:paraId="55EEB94A" w14:textId="2505B868" w:rsidR="00E5122B" w:rsidRDefault="00E5122B">
      <w:pPr>
        <w:numPr>
          <w:ilvl w:val="0"/>
          <w:numId w:val="28"/>
        </w:numPr>
        <w:pBdr>
          <w:top w:val="nil"/>
          <w:left w:val="nil"/>
          <w:bottom w:val="nil"/>
          <w:right w:val="nil"/>
          <w:between w:val="nil"/>
        </w:pBdr>
        <w:spacing w:after="0"/>
        <w:ind w:left="360"/>
        <w:rPr>
          <w:rFonts w:cs="Arial"/>
          <w:sz w:val="20"/>
          <w:szCs w:val="20"/>
        </w:rPr>
      </w:pPr>
      <w:r>
        <w:rPr>
          <w:rFonts w:cs="Arial"/>
          <w:sz w:val="20"/>
          <w:szCs w:val="20"/>
        </w:rPr>
        <w:t>[28:9]   What did David tell Solomon to do, in front of all the people?</w:t>
      </w:r>
    </w:p>
    <w:p w14:paraId="52A69A4F" w14:textId="4D4BAB0D" w:rsidR="00176457" w:rsidRDefault="00E5122B" w:rsidP="00E5122B">
      <w:pPr>
        <w:pBdr>
          <w:top w:val="nil"/>
          <w:left w:val="nil"/>
          <w:bottom w:val="nil"/>
          <w:right w:val="nil"/>
          <w:between w:val="nil"/>
        </w:pBdr>
        <w:spacing w:after="0"/>
        <w:ind w:left="720"/>
        <w:rPr>
          <w:rFonts w:cs="Arial"/>
          <w:sz w:val="20"/>
          <w:szCs w:val="20"/>
        </w:rPr>
      </w:pPr>
      <w:r>
        <w:rPr>
          <w:rFonts w:cs="Arial"/>
          <w:sz w:val="20"/>
          <w:szCs w:val="20"/>
        </w:rPr>
        <w:t>David told Solomon to</w:t>
      </w:r>
      <w:r w:rsidR="00176457">
        <w:rPr>
          <w:rFonts w:cs="Arial"/>
          <w:sz w:val="20"/>
          <w:szCs w:val="20"/>
        </w:rPr>
        <w:t xml:space="preserve"> know the God of his father and to serve him with all his heart willingly. </w:t>
      </w:r>
    </w:p>
    <w:p w14:paraId="6486007D" w14:textId="77777777" w:rsidR="00E5122B" w:rsidRDefault="00E5122B" w:rsidP="00E5122B">
      <w:pPr>
        <w:pBdr>
          <w:top w:val="nil"/>
          <w:left w:val="nil"/>
          <w:bottom w:val="nil"/>
          <w:right w:val="nil"/>
          <w:between w:val="nil"/>
        </w:pBdr>
        <w:spacing w:after="0"/>
        <w:rPr>
          <w:rFonts w:cs="Arial"/>
          <w:sz w:val="20"/>
          <w:szCs w:val="20"/>
        </w:rPr>
      </w:pPr>
    </w:p>
    <w:p w14:paraId="01060860" w14:textId="77777777" w:rsidR="00E5122B" w:rsidRDefault="00E5122B" w:rsidP="00E5122B">
      <w:pPr>
        <w:pBdr>
          <w:top w:val="nil"/>
          <w:left w:val="nil"/>
          <w:bottom w:val="nil"/>
          <w:right w:val="nil"/>
          <w:between w:val="nil"/>
        </w:pBdr>
        <w:spacing w:after="0"/>
        <w:rPr>
          <w:rFonts w:cs="Arial"/>
          <w:sz w:val="20"/>
          <w:szCs w:val="20"/>
        </w:rPr>
      </w:pPr>
    </w:p>
    <w:p w14:paraId="0FFD031A" w14:textId="2836B5F1" w:rsidR="009D33A2" w:rsidRPr="00B559B5" w:rsidRDefault="00FC6919">
      <w:pPr>
        <w:numPr>
          <w:ilvl w:val="0"/>
          <w:numId w:val="28"/>
        </w:numPr>
        <w:pBdr>
          <w:top w:val="nil"/>
          <w:left w:val="nil"/>
          <w:bottom w:val="nil"/>
          <w:right w:val="nil"/>
          <w:between w:val="nil"/>
        </w:pBdr>
        <w:spacing w:after="0"/>
        <w:ind w:left="360"/>
        <w:rPr>
          <w:rFonts w:cs="Arial"/>
          <w:sz w:val="20"/>
          <w:szCs w:val="20"/>
        </w:rPr>
      </w:pPr>
      <w:r w:rsidRPr="00B559B5">
        <w:rPr>
          <w:rFonts w:cs="Arial"/>
          <w:sz w:val="20"/>
          <w:szCs w:val="20"/>
        </w:rPr>
        <w:t>[28:9</w:t>
      </w:r>
      <w:r w:rsidR="00A150A1">
        <w:rPr>
          <w:rFonts w:cs="Arial"/>
          <w:sz w:val="20"/>
          <w:szCs w:val="20"/>
        </w:rPr>
        <w:t xml:space="preserve">]   </w:t>
      </w:r>
      <w:r w:rsidR="00D97C21" w:rsidRPr="00B559B5">
        <w:rPr>
          <w:rFonts w:cs="Arial"/>
          <w:sz w:val="20"/>
          <w:szCs w:val="20"/>
        </w:rPr>
        <w:t xml:space="preserve">What does Yahweh understand </w:t>
      </w:r>
      <w:r>
        <w:rPr>
          <w:rFonts w:cs="Arial"/>
          <w:sz w:val="20"/>
          <w:szCs w:val="20"/>
        </w:rPr>
        <w:t>about</w:t>
      </w:r>
      <w:r w:rsidR="00D97C21" w:rsidRPr="00B559B5">
        <w:rPr>
          <w:rFonts w:cs="Arial"/>
          <w:sz w:val="20"/>
          <w:szCs w:val="20"/>
        </w:rPr>
        <w:t xml:space="preserve"> everyone's thoughts? </w:t>
      </w:r>
    </w:p>
    <w:p w14:paraId="0FFD031B" w14:textId="77777777" w:rsidR="009D33A2" w:rsidRPr="00B559B5" w:rsidRDefault="00D97C21">
      <w:pPr>
        <w:pBdr>
          <w:top w:val="nil"/>
          <w:left w:val="nil"/>
          <w:bottom w:val="nil"/>
          <w:right w:val="nil"/>
          <w:between w:val="nil"/>
        </w:pBdr>
        <w:ind w:left="720"/>
        <w:rPr>
          <w:rFonts w:cs="Arial"/>
          <w:b/>
          <w:sz w:val="20"/>
          <w:szCs w:val="20"/>
        </w:rPr>
      </w:pPr>
      <w:r w:rsidRPr="00B559B5">
        <w:rPr>
          <w:rFonts w:cs="Arial"/>
          <w:sz w:val="20"/>
          <w:szCs w:val="20"/>
        </w:rPr>
        <w:t>He understands every motivation of everyone's thoughts.</w:t>
      </w:r>
    </w:p>
    <w:p w14:paraId="0FFD031C" w14:textId="77777777" w:rsidR="009D33A2" w:rsidRPr="00B559B5" w:rsidRDefault="009D33A2">
      <w:pPr>
        <w:pBdr>
          <w:top w:val="nil"/>
          <w:left w:val="nil"/>
          <w:bottom w:val="nil"/>
          <w:right w:val="nil"/>
          <w:between w:val="nil"/>
        </w:pBdr>
        <w:ind w:left="720"/>
        <w:rPr>
          <w:rFonts w:cs="Arial"/>
          <w:sz w:val="20"/>
          <w:szCs w:val="20"/>
        </w:rPr>
      </w:pPr>
    </w:p>
    <w:p w14:paraId="4344F290" w14:textId="3BA59696" w:rsidR="00176457" w:rsidRDefault="00176457">
      <w:pPr>
        <w:numPr>
          <w:ilvl w:val="0"/>
          <w:numId w:val="28"/>
        </w:numPr>
        <w:pBdr>
          <w:top w:val="nil"/>
          <w:left w:val="nil"/>
          <w:bottom w:val="nil"/>
          <w:right w:val="nil"/>
          <w:between w:val="nil"/>
        </w:pBdr>
        <w:spacing w:after="0"/>
        <w:ind w:left="360"/>
        <w:rPr>
          <w:rFonts w:cs="Arial"/>
          <w:sz w:val="20"/>
          <w:szCs w:val="20"/>
        </w:rPr>
      </w:pPr>
      <w:r>
        <w:rPr>
          <w:rFonts w:cs="Arial"/>
          <w:sz w:val="20"/>
          <w:szCs w:val="20"/>
        </w:rPr>
        <w:t>[28:9]   What would happen if Solomon sought Yahweh?</w:t>
      </w:r>
    </w:p>
    <w:p w14:paraId="31240B50" w14:textId="5E532AE5" w:rsidR="00176457" w:rsidRDefault="00BF7142" w:rsidP="00176457">
      <w:pPr>
        <w:pBdr>
          <w:top w:val="nil"/>
          <w:left w:val="nil"/>
          <w:bottom w:val="nil"/>
          <w:right w:val="nil"/>
          <w:between w:val="nil"/>
        </w:pBdr>
        <w:spacing w:after="0"/>
        <w:ind w:left="720"/>
        <w:rPr>
          <w:rFonts w:cs="Arial"/>
          <w:sz w:val="20"/>
          <w:szCs w:val="20"/>
        </w:rPr>
      </w:pPr>
      <w:r>
        <w:rPr>
          <w:rFonts w:cs="Arial"/>
          <w:sz w:val="20"/>
          <w:szCs w:val="20"/>
        </w:rPr>
        <w:t>He</w:t>
      </w:r>
      <w:r w:rsidR="00176457">
        <w:rPr>
          <w:rFonts w:cs="Arial"/>
          <w:sz w:val="20"/>
          <w:szCs w:val="20"/>
        </w:rPr>
        <w:t xml:space="preserve"> would find </w:t>
      </w:r>
      <w:r>
        <w:rPr>
          <w:rFonts w:cs="Arial"/>
          <w:sz w:val="20"/>
          <w:szCs w:val="20"/>
        </w:rPr>
        <w:t>Yahweh.</w:t>
      </w:r>
    </w:p>
    <w:p w14:paraId="08F1D5C4" w14:textId="77777777" w:rsidR="00176457" w:rsidRDefault="00176457" w:rsidP="00176457">
      <w:pPr>
        <w:pBdr>
          <w:top w:val="nil"/>
          <w:left w:val="nil"/>
          <w:bottom w:val="nil"/>
          <w:right w:val="nil"/>
          <w:between w:val="nil"/>
        </w:pBdr>
        <w:spacing w:after="0"/>
        <w:ind w:left="720"/>
        <w:rPr>
          <w:rFonts w:cs="Arial"/>
          <w:sz w:val="20"/>
          <w:szCs w:val="20"/>
        </w:rPr>
      </w:pPr>
    </w:p>
    <w:p w14:paraId="34E05901" w14:textId="77777777" w:rsidR="00176457" w:rsidRDefault="00176457" w:rsidP="00176457">
      <w:pPr>
        <w:pBdr>
          <w:top w:val="nil"/>
          <w:left w:val="nil"/>
          <w:bottom w:val="nil"/>
          <w:right w:val="nil"/>
          <w:between w:val="nil"/>
        </w:pBdr>
        <w:spacing w:after="0"/>
        <w:ind w:left="720"/>
        <w:rPr>
          <w:rFonts w:cs="Arial"/>
          <w:sz w:val="20"/>
          <w:szCs w:val="20"/>
        </w:rPr>
      </w:pPr>
    </w:p>
    <w:p w14:paraId="0FFD031D" w14:textId="6AEDE3B1" w:rsidR="009D33A2" w:rsidRPr="00B559B5" w:rsidRDefault="00FC6919">
      <w:pPr>
        <w:numPr>
          <w:ilvl w:val="0"/>
          <w:numId w:val="28"/>
        </w:numPr>
        <w:pBdr>
          <w:top w:val="nil"/>
          <w:left w:val="nil"/>
          <w:bottom w:val="nil"/>
          <w:right w:val="nil"/>
          <w:between w:val="nil"/>
        </w:pBdr>
        <w:spacing w:after="0"/>
        <w:ind w:left="360"/>
        <w:rPr>
          <w:rFonts w:cs="Arial"/>
          <w:sz w:val="20"/>
          <w:szCs w:val="20"/>
        </w:rPr>
      </w:pPr>
      <w:r w:rsidRPr="00B559B5">
        <w:rPr>
          <w:rFonts w:cs="Arial"/>
          <w:sz w:val="20"/>
          <w:szCs w:val="20"/>
        </w:rPr>
        <w:t>[28:9</w:t>
      </w:r>
      <w:r w:rsidR="00A150A1">
        <w:rPr>
          <w:rFonts w:cs="Arial"/>
          <w:sz w:val="20"/>
          <w:szCs w:val="20"/>
        </w:rPr>
        <w:t xml:space="preserve">]   </w:t>
      </w:r>
      <w:r w:rsidR="00D97C21" w:rsidRPr="00B559B5">
        <w:rPr>
          <w:rFonts w:cs="Arial"/>
          <w:sz w:val="20"/>
          <w:szCs w:val="20"/>
        </w:rPr>
        <w:t xml:space="preserve">What would happen if Solomon abandoned Yahweh? </w:t>
      </w:r>
    </w:p>
    <w:p w14:paraId="0FFD031E"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Yahweh would reject him forever.</w:t>
      </w:r>
    </w:p>
    <w:p w14:paraId="0FFD031F" w14:textId="3BBEF7D7" w:rsidR="009D33A2" w:rsidRPr="00B559B5" w:rsidRDefault="009D33A2">
      <w:pPr>
        <w:rPr>
          <w:rFonts w:cs="Arial"/>
          <w:b/>
          <w:sz w:val="20"/>
          <w:szCs w:val="20"/>
        </w:rPr>
      </w:pPr>
    </w:p>
    <w:p w14:paraId="0FFD0322" w14:textId="5E86B6F1" w:rsidR="009D33A2" w:rsidRPr="00B559B5" w:rsidRDefault="0077679A">
      <w:pPr>
        <w:numPr>
          <w:ilvl w:val="0"/>
          <w:numId w:val="28"/>
        </w:numPr>
        <w:pBdr>
          <w:top w:val="nil"/>
          <w:left w:val="nil"/>
          <w:bottom w:val="nil"/>
          <w:right w:val="nil"/>
          <w:between w:val="nil"/>
        </w:pBdr>
        <w:spacing w:after="0"/>
        <w:ind w:left="360"/>
        <w:rPr>
          <w:rFonts w:cs="Arial"/>
          <w:sz w:val="20"/>
          <w:szCs w:val="20"/>
        </w:rPr>
      </w:pPr>
      <w:r w:rsidRPr="00B559B5">
        <w:rPr>
          <w:rFonts w:cs="Arial"/>
          <w:sz w:val="20"/>
          <w:szCs w:val="20"/>
        </w:rPr>
        <w:t>[28:10</w:t>
      </w:r>
      <w:r w:rsidR="00A150A1">
        <w:rPr>
          <w:rFonts w:cs="Arial"/>
          <w:sz w:val="20"/>
          <w:szCs w:val="20"/>
        </w:rPr>
        <w:t xml:space="preserve">]   </w:t>
      </w:r>
      <w:r w:rsidR="00180E11">
        <w:rPr>
          <w:rFonts w:cs="Arial"/>
          <w:sz w:val="20"/>
          <w:szCs w:val="20"/>
        </w:rPr>
        <w:t>How</w:t>
      </w:r>
      <w:r w:rsidR="00D97C21" w:rsidRPr="00B559B5">
        <w:rPr>
          <w:rFonts w:cs="Arial"/>
          <w:sz w:val="20"/>
          <w:szCs w:val="20"/>
        </w:rPr>
        <w:t xml:space="preserve"> did David </w:t>
      </w:r>
      <w:r w:rsidR="00180E11">
        <w:rPr>
          <w:rFonts w:cs="Arial"/>
          <w:sz w:val="20"/>
          <w:szCs w:val="20"/>
        </w:rPr>
        <w:t>remind</w:t>
      </w:r>
      <w:r w:rsidR="00D97C21" w:rsidRPr="00B559B5">
        <w:rPr>
          <w:rFonts w:cs="Arial"/>
          <w:sz w:val="20"/>
          <w:szCs w:val="20"/>
        </w:rPr>
        <w:t xml:space="preserve"> </w:t>
      </w:r>
      <w:r w:rsidR="00180E11">
        <w:rPr>
          <w:rFonts w:cs="Arial"/>
          <w:sz w:val="20"/>
          <w:szCs w:val="20"/>
        </w:rPr>
        <w:t xml:space="preserve">and encourage </w:t>
      </w:r>
      <w:r w:rsidR="00D97C21" w:rsidRPr="00B559B5">
        <w:rPr>
          <w:rFonts w:cs="Arial"/>
          <w:sz w:val="20"/>
          <w:szCs w:val="20"/>
        </w:rPr>
        <w:t xml:space="preserve">Solomon? </w:t>
      </w:r>
    </w:p>
    <w:p w14:paraId="0FFD0324" w14:textId="051E25B8" w:rsidR="009D33A2" w:rsidRPr="00B559B5" w:rsidRDefault="00180E11" w:rsidP="00CA77D4">
      <w:pPr>
        <w:pBdr>
          <w:top w:val="nil"/>
          <w:left w:val="nil"/>
          <w:bottom w:val="nil"/>
          <w:right w:val="nil"/>
          <w:between w:val="nil"/>
        </w:pBdr>
        <w:ind w:left="720"/>
        <w:rPr>
          <w:rFonts w:cs="Arial"/>
          <w:sz w:val="20"/>
          <w:szCs w:val="20"/>
        </w:rPr>
      </w:pPr>
      <w:r>
        <w:rPr>
          <w:rFonts w:cs="Arial"/>
          <w:sz w:val="20"/>
          <w:szCs w:val="20"/>
        </w:rPr>
        <w:t xml:space="preserve">David reminded </w:t>
      </w:r>
      <w:r w:rsidR="00D97C21" w:rsidRPr="00B559B5">
        <w:rPr>
          <w:rFonts w:cs="Arial"/>
          <w:sz w:val="20"/>
          <w:szCs w:val="20"/>
        </w:rPr>
        <w:t>Solomon that Yahweh had chosen him to build this temple as his sanctuary.</w:t>
      </w:r>
      <w:r>
        <w:rPr>
          <w:rFonts w:cs="Arial"/>
          <w:sz w:val="20"/>
          <w:szCs w:val="20"/>
        </w:rPr>
        <w:t xml:space="preserve"> He encouraged Solomon to be strong and to do it.</w:t>
      </w:r>
    </w:p>
    <w:p w14:paraId="0FFD0325" w14:textId="77777777" w:rsidR="009D33A2" w:rsidRPr="00567D5F" w:rsidRDefault="00D97C21" w:rsidP="00F32DFA">
      <w:pPr>
        <w:pStyle w:val="CommentSection"/>
      </w:pPr>
      <w:r w:rsidRPr="00B559B5">
        <w:t>Comment Section:</w:t>
      </w:r>
    </w:p>
    <w:p w14:paraId="0FFD0326" w14:textId="77777777" w:rsidR="009D33A2" w:rsidRPr="00567D5F" w:rsidRDefault="00D97C21">
      <w:pPr>
        <w:spacing w:before="240" w:after="240"/>
        <w:rPr>
          <w:rFonts w:cs="Arial"/>
          <w:sz w:val="20"/>
        </w:rPr>
      </w:pPr>
      <w:r w:rsidRPr="00567D5F">
        <w:rPr>
          <w:rFonts w:cs="Arial"/>
          <w:sz w:val="20"/>
        </w:rPr>
        <w:br w:type="page"/>
      </w:r>
    </w:p>
    <w:p w14:paraId="0FFD0327" w14:textId="77777777" w:rsidR="009D33A2" w:rsidRPr="001D684B" w:rsidRDefault="00D97C21" w:rsidP="008508BC">
      <w:pPr>
        <w:pStyle w:val="Heading1"/>
        <w:rPr>
          <w:rStyle w:val="Heading2Char"/>
        </w:rPr>
      </w:pPr>
      <w:bookmarkStart w:id="88" w:name="_heading=h.q4lnvckzhmn4" w:colFirst="0" w:colLast="0"/>
      <w:bookmarkStart w:id="89" w:name="_Toc203574592"/>
      <w:bookmarkEnd w:id="88"/>
      <w:r w:rsidRPr="00B559B5">
        <w:lastRenderedPageBreak/>
        <w:t>2 Chronicles 3:1-12</w:t>
      </w:r>
      <w:r w:rsidRPr="00B559B5">
        <w:tab/>
      </w:r>
      <w:r w:rsidRPr="001D684B">
        <w:rPr>
          <w:rStyle w:val="Heading2Char"/>
        </w:rPr>
        <w:t>Solomon builds the temple</w:t>
      </w:r>
      <w:bookmarkEnd w:id="89"/>
    </w:p>
    <w:p w14:paraId="0FFD0329" w14:textId="5922EABC" w:rsidR="009D33A2" w:rsidRDefault="00D97C21" w:rsidP="00CA77D4">
      <w:pPr>
        <w:pStyle w:val="Background"/>
      </w:pPr>
      <w:r w:rsidRPr="00B559B5">
        <w:rPr>
          <w:b/>
        </w:rPr>
        <w:t>Background:</w:t>
      </w:r>
      <w:r w:rsidRPr="00B559B5">
        <w:t xml:space="preserve"> In 2 Chronicles 2, Solomon began preparing to build a house for Yahweh’s name. He hired many skilled workers and began to gather building materials</w:t>
      </w:r>
      <w:r w:rsidR="00C151CA">
        <w:t xml:space="preserve"> that he added to those that his father David had gathered</w:t>
      </w:r>
      <w:r w:rsidRPr="00B559B5">
        <w:t xml:space="preserve">. </w:t>
      </w:r>
    </w:p>
    <w:p w14:paraId="6CFC5488" w14:textId="3C172801" w:rsidR="00607478" w:rsidRPr="00CA77D4" w:rsidRDefault="00607478" w:rsidP="00CA77D4">
      <w:pPr>
        <w:pStyle w:val="Background"/>
      </w:pPr>
      <w:r>
        <w:t xml:space="preserve">This passage mentions a portico, which is a covered entrance to a building. It is sometimes called a porch or a </w:t>
      </w:r>
      <w:r w:rsidR="00A958A1">
        <w:t>vestibule. The passage</w:t>
      </w:r>
      <w:r>
        <w:t xml:space="preserve"> also mentions a nave, which is the central part of a building.</w:t>
      </w:r>
      <w:r w:rsidR="00A958A1">
        <w:t xml:space="preserve"> The cypress wood that was used to build the temple was a fine, strong wood that grew in Lebanon, far away from Jerusalem.</w:t>
      </w:r>
    </w:p>
    <w:p w14:paraId="7D70A297" w14:textId="77777777" w:rsidR="00B669DB" w:rsidRPr="00170DC8" w:rsidRDefault="00B669DB" w:rsidP="00B669DB">
      <w:pPr>
        <w:pStyle w:val="Background"/>
        <w:rPr>
          <w:b/>
          <w:bCs w:val="0"/>
          <w:i/>
          <w:iCs/>
        </w:rPr>
      </w:pPr>
      <w:r w:rsidRPr="00170DC8">
        <w:rPr>
          <w:b/>
          <w:bCs w:val="0"/>
          <w:i/>
          <w:iCs/>
        </w:rPr>
        <w:t>Read the passage.</w:t>
      </w:r>
    </w:p>
    <w:p w14:paraId="0FFD032A" w14:textId="77777777" w:rsidR="009D33A2" w:rsidRPr="00B559B5" w:rsidRDefault="00D97C21" w:rsidP="00F94597">
      <w:pPr>
        <w:pStyle w:val="Part1"/>
      </w:pPr>
      <w:r w:rsidRPr="00B559B5">
        <w:t>Part 1</w:t>
      </w:r>
    </w:p>
    <w:p w14:paraId="0FFD032B" w14:textId="77777777" w:rsidR="009D33A2" w:rsidRPr="00B559B5" w:rsidRDefault="00D97C21" w:rsidP="00CA77D4">
      <w:pPr>
        <w:pStyle w:val="Answerortell"/>
      </w:pPr>
      <w:r w:rsidRPr="00B559B5">
        <w:t>Tell in your own words what you just read in these verses.</w:t>
      </w:r>
    </w:p>
    <w:p w14:paraId="4B12AC00" w14:textId="7EB3F74B" w:rsidR="009005EC" w:rsidRDefault="00D97C21" w:rsidP="00C151CA">
      <w:pPr>
        <w:pStyle w:val="Checklist2"/>
      </w:pPr>
      <w:r w:rsidRPr="00B559B5">
        <w:t>Solomon began building a house for Yahweh on Mount Moriah</w:t>
      </w:r>
      <w:r w:rsidR="00C151CA">
        <w:t xml:space="preserve"> </w:t>
      </w:r>
      <w:r w:rsidR="009005EC">
        <w:t>at the place his father David had prepared. [3:1]</w:t>
      </w:r>
    </w:p>
    <w:p w14:paraId="430E70CA" w14:textId="3683B1C9" w:rsidR="00C151CA" w:rsidRDefault="009005EC" w:rsidP="00C151CA">
      <w:pPr>
        <w:pStyle w:val="Checklist2"/>
      </w:pPr>
      <w:r>
        <w:t xml:space="preserve">This was </w:t>
      </w:r>
      <w:r w:rsidR="00C151CA">
        <w:t xml:space="preserve">during the fourth year of </w:t>
      </w:r>
      <w:r>
        <w:t>Solomon’s</w:t>
      </w:r>
      <w:r w:rsidR="00C151CA">
        <w:t xml:space="preserve"> reign</w:t>
      </w:r>
      <w:r w:rsidR="00D97C21" w:rsidRPr="00B559B5">
        <w:t>. [3:</w:t>
      </w:r>
      <w:r>
        <w:t>2</w:t>
      </w:r>
      <w:r w:rsidR="00C151CA">
        <w:t>]</w:t>
      </w:r>
    </w:p>
    <w:p w14:paraId="45EEF87E" w14:textId="175E3E2D" w:rsidR="00254AAE" w:rsidRPr="00B559B5" w:rsidRDefault="009005EC" w:rsidP="00C151CA">
      <w:pPr>
        <w:pStyle w:val="Checklist2"/>
      </w:pPr>
      <w:r>
        <w:t xml:space="preserve">The house was very large, and its high </w:t>
      </w:r>
      <w:r w:rsidR="00E02301">
        <w:t>entrance</w:t>
      </w:r>
      <w:r>
        <w:t xml:space="preserve"> was overlaid with gold. [3:3-4]</w:t>
      </w:r>
    </w:p>
    <w:p w14:paraId="0FFD032D" w14:textId="77777777" w:rsidR="009D33A2" w:rsidRPr="00B559B5" w:rsidRDefault="00D97C21" w:rsidP="00C151CA">
      <w:pPr>
        <w:pStyle w:val="Checklist2"/>
      </w:pPr>
      <w:r w:rsidRPr="00B559B5">
        <w:t>The inside of the house was decorated with carved cypress wood and precious stones, and everything was covered in pure gold. [3:5-7]</w:t>
      </w:r>
    </w:p>
    <w:p w14:paraId="7BE27C27" w14:textId="5AEA7EF4" w:rsidR="000F6030" w:rsidRDefault="00D97C21" w:rsidP="00C151CA">
      <w:pPr>
        <w:pStyle w:val="Checklist2"/>
      </w:pPr>
      <w:r w:rsidRPr="00B559B5">
        <w:t>Inside of this house, Solomon built the most holy place</w:t>
      </w:r>
      <w:r w:rsidR="000F6030">
        <w:t xml:space="preserve">, which measured </w:t>
      </w:r>
      <w:r w:rsidR="00E02301">
        <w:t xml:space="preserve">20 </w:t>
      </w:r>
      <w:r w:rsidR="000F6030">
        <w:t xml:space="preserve">cubits by </w:t>
      </w:r>
      <w:r w:rsidR="00E02301">
        <w:t>20</w:t>
      </w:r>
      <w:r w:rsidR="000F6030">
        <w:t xml:space="preserve"> cubits. [3:8]</w:t>
      </w:r>
    </w:p>
    <w:p w14:paraId="0FFD032E" w14:textId="02F826FC" w:rsidR="009D33A2" w:rsidRDefault="000F6030" w:rsidP="00C151CA">
      <w:pPr>
        <w:pStyle w:val="Checklist2"/>
      </w:pPr>
      <w:r>
        <w:t>He</w:t>
      </w:r>
      <w:r w:rsidR="00D97C21" w:rsidRPr="00B559B5">
        <w:t xml:space="preserve"> covered all of </w:t>
      </w:r>
      <w:r>
        <w:t>t</w:t>
      </w:r>
      <w:r w:rsidR="00607478">
        <w:t>he most holy</w:t>
      </w:r>
      <w:r>
        <w:t xml:space="preserve"> place’s</w:t>
      </w:r>
      <w:r w:rsidR="00D97C21" w:rsidRPr="00B559B5">
        <w:t xml:space="preserve"> surfaces with gold. [3:9]</w:t>
      </w:r>
    </w:p>
    <w:p w14:paraId="18E97DF9" w14:textId="68866AA1" w:rsidR="009005EC" w:rsidRDefault="009005EC" w:rsidP="00C151CA">
      <w:pPr>
        <w:pStyle w:val="Checklist2"/>
      </w:pPr>
      <w:r>
        <w:t xml:space="preserve">He made two wooden cherubim </w:t>
      </w:r>
      <w:r w:rsidR="000F6030">
        <w:t xml:space="preserve">for this place </w:t>
      </w:r>
      <w:r>
        <w:t>and overlaid them with gold. [3:10]</w:t>
      </w:r>
    </w:p>
    <w:p w14:paraId="1C155870" w14:textId="5EAF58B4" w:rsidR="000F6030" w:rsidRDefault="000F6030" w:rsidP="00C151CA">
      <w:pPr>
        <w:pStyle w:val="Checklist2"/>
      </w:pPr>
      <w:r>
        <w:t>The wings of the two cherubim together extended twenty cubits wide. The wing of one cherub touched the wing of the other cherub. [3:11]</w:t>
      </w:r>
    </w:p>
    <w:p w14:paraId="617DE857" w14:textId="0D470F69" w:rsidR="000F6030" w:rsidRDefault="000F6030" w:rsidP="00C151CA">
      <w:pPr>
        <w:pStyle w:val="Checklist2"/>
      </w:pPr>
      <w:r>
        <w:t>Each cherub wing measured five cubits wide. [3:12]</w:t>
      </w:r>
    </w:p>
    <w:p w14:paraId="01F336FB" w14:textId="47768A65" w:rsidR="000F6030" w:rsidRPr="00B559B5" w:rsidRDefault="000F6030" w:rsidP="000F6030">
      <w:pPr>
        <w:pStyle w:val="Checklist2"/>
      </w:pPr>
      <w:r>
        <w:t>The cherubim stood on their feet, facing the nave. [3:13]</w:t>
      </w:r>
    </w:p>
    <w:p w14:paraId="0FFD032F" w14:textId="77777777" w:rsidR="009D33A2" w:rsidRPr="00B559B5" w:rsidRDefault="00D97C21" w:rsidP="00F94597">
      <w:pPr>
        <w:pStyle w:val="Part2"/>
      </w:pPr>
      <w:r w:rsidRPr="00B559B5">
        <w:t>Part 2</w:t>
      </w:r>
    </w:p>
    <w:p w14:paraId="0FFD0330" w14:textId="77777777" w:rsidR="009D33A2" w:rsidRPr="00B559B5" w:rsidRDefault="00D97C21" w:rsidP="00CA77D4">
      <w:pPr>
        <w:pStyle w:val="Answerortell"/>
      </w:pPr>
      <w:r w:rsidRPr="00B559B5">
        <w:t>Answer the following questions.</w:t>
      </w:r>
    </w:p>
    <w:p w14:paraId="75208170" w14:textId="10863338" w:rsidR="000F6030" w:rsidRDefault="0077679A">
      <w:pPr>
        <w:numPr>
          <w:ilvl w:val="0"/>
          <w:numId w:val="15"/>
        </w:numPr>
        <w:spacing w:before="200" w:after="0"/>
        <w:ind w:left="360"/>
        <w:rPr>
          <w:rFonts w:cs="Arial"/>
          <w:sz w:val="20"/>
          <w:szCs w:val="20"/>
        </w:rPr>
      </w:pPr>
      <w:r w:rsidRPr="00B559B5">
        <w:rPr>
          <w:rFonts w:cs="Arial"/>
          <w:sz w:val="20"/>
          <w:szCs w:val="20"/>
        </w:rPr>
        <w:t>[3:1</w:t>
      </w:r>
      <w:r w:rsidR="00A150A1">
        <w:rPr>
          <w:rFonts w:cs="Arial"/>
          <w:sz w:val="20"/>
          <w:szCs w:val="20"/>
        </w:rPr>
        <w:t xml:space="preserve">]   </w:t>
      </w:r>
      <w:r w:rsidR="00D97C21" w:rsidRPr="00B559B5">
        <w:rPr>
          <w:rFonts w:cs="Arial"/>
          <w:sz w:val="20"/>
          <w:szCs w:val="20"/>
        </w:rPr>
        <w:t>Wh</w:t>
      </w:r>
      <w:r w:rsidR="000F6030">
        <w:rPr>
          <w:rFonts w:cs="Arial"/>
          <w:sz w:val="20"/>
          <w:szCs w:val="20"/>
        </w:rPr>
        <w:t xml:space="preserve">ere did Solomon build the house </w:t>
      </w:r>
      <w:r w:rsidR="00607478">
        <w:rPr>
          <w:rFonts w:cs="Arial"/>
          <w:sz w:val="20"/>
          <w:szCs w:val="20"/>
        </w:rPr>
        <w:t>of</w:t>
      </w:r>
      <w:r w:rsidR="000F6030">
        <w:rPr>
          <w:rFonts w:cs="Arial"/>
          <w:sz w:val="20"/>
          <w:szCs w:val="20"/>
        </w:rPr>
        <w:t xml:space="preserve"> Yahweh?</w:t>
      </w:r>
    </w:p>
    <w:p w14:paraId="5B5B7B16" w14:textId="5491297E" w:rsidR="00607478" w:rsidRDefault="00607478" w:rsidP="00607478">
      <w:pPr>
        <w:spacing w:after="0"/>
        <w:ind w:left="720"/>
        <w:rPr>
          <w:rFonts w:cs="Arial"/>
          <w:sz w:val="20"/>
          <w:szCs w:val="20"/>
        </w:rPr>
      </w:pPr>
      <w:r>
        <w:rPr>
          <w:rFonts w:cs="Arial"/>
          <w:sz w:val="20"/>
          <w:szCs w:val="20"/>
        </w:rPr>
        <w:t>He</w:t>
      </w:r>
      <w:r w:rsidR="00A958A1">
        <w:rPr>
          <w:rFonts w:cs="Arial"/>
          <w:sz w:val="20"/>
          <w:szCs w:val="20"/>
        </w:rPr>
        <w:t xml:space="preserve"> </w:t>
      </w:r>
      <w:r>
        <w:rPr>
          <w:rFonts w:cs="Arial"/>
          <w:sz w:val="20"/>
          <w:szCs w:val="20"/>
        </w:rPr>
        <w:t>buil</w:t>
      </w:r>
      <w:r w:rsidR="00A958A1">
        <w:rPr>
          <w:rFonts w:cs="Arial"/>
          <w:sz w:val="20"/>
          <w:szCs w:val="20"/>
        </w:rPr>
        <w:t>t</w:t>
      </w:r>
      <w:r>
        <w:rPr>
          <w:rFonts w:cs="Arial"/>
          <w:sz w:val="20"/>
          <w:szCs w:val="20"/>
        </w:rPr>
        <w:t xml:space="preserve"> the house in Jerusalem on Mount Moriah, where Yahweh </w:t>
      </w:r>
      <w:r w:rsidR="00A958A1">
        <w:rPr>
          <w:rFonts w:cs="Arial"/>
          <w:sz w:val="20"/>
          <w:szCs w:val="20"/>
        </w:rPr>
        <w:t xml:space="preserve">had </w:t>
      </w:r>
      <w:r>
        <w:rPr>
          <w:rFonts w:cs="Arial"/>
          <w:sz w:val="20"/>
          <w:szCs w:val="20"/>
        </w:rPr>
        <w:t>appeared to Solomon’s father David.</w:t>
      </w:r>
      <w:r w:rsidR="00C37E60">
        <w:rPr>
          <w:rFonts w:cs="Arial"/>
          <w:sz w:val="20"/>
          <w:szCs w:val="20"/>
        </w:rPr>
        <w:t xml:space="preserve"> It was the place that David had p</w:t>
      </w:r>
      <w:r w:rsidR="00C27FA2">
        <w:rPr>
          <w:rFonts w:cs="Arial"/>
          <w:sz w:val="20"/>
          <w:szCs w:val="20"/>
        </w:rPr>
        <w:t>lann</w:t>
      </w:r>
      <w:r w:rsidR="00C37E60">
        <w:rPr>
          <w:rFonts w:cs="Arial"/>
          <w:sz w:val="20"/>
          <w:szCs w:val="20"/>
        </w:rPr>
        <w:t>ed</w:t>
      </w:r>
      <w:r w:rsidR="00C27FA2">
        <w:rPr>
          <w:rFonts w:cs="Arial"/>
          <w:sz w:val="20"/>
          <w:szCs w:val="20"/>
        </w:rPr>
        <w:t xml:space="preserve"> for it</w:t>
      </w:r>
      <w:r w:rsidR="00C37E60">
        <w:rPr>
          <w:rFonts w:cs="Arial"/>
          <w:sz w:val="20"/>
          <w:szCs w:val="20"/>
        </w:rPr>
        <w:t>.</w:t>
      </w:r>
    </w:p>
    <w:p w14:paraId="367EE9CA" w14:textId="77777777" w:rsidR="00607478" w:rsidRDefault="00607478" w:rsidP="00607478">
      <w:pPr>
        <w:spacing w:after="0"/>
        <w:ind w:left="720"/>
        <w:rPr>
          <w:rFonts w:cs="Arial"/>
          <w:sz w:val="20"/>
          <w:szCs w:val="20"/>
        </w:rPr>
      </w:pPr>
    </w:p>
    <w:p w14:paraId="0FFD0333" w14:textId="77777777" w:rsidR="009D33A2" w:rsidRPr="00B559B5" w:rsidRDefault="009D33A2">
      <w:pPr>
        <w:pBdr>
          <w:top w:val="nil"/>
          <w:left w:val="nil"/>
          <w:bottom w:val="nil"/>
          <w:right w:val="nil"/>
          <w:between w:val="nil"/>
        </w:pBdr>
        <w:ind w:left="720"/>
        <w:rPr>
          <w:rFonts w:cs="Arial"/>
          <w:sz w:val="20"/>
          <w:szCs w:val="20"/>
        </w:rPr>
      </w:pPr>
    </w:p>
    <w:p w14:paraId="0FFD0334" w14:textId="055AD895" w:rsidR="009D33A2" w:rsidRPr="00B559B5" w:rsidRDefault="0077679A">
      <w:pPr>
        <w:numPr>
          <w:ilvl w:val="0"/>
          <w:numId w:val="15"/>
        </w:numPr>
        <w:pBdr>
          <w:top w:val="nil"/>
          <w:left w:val="nil"/>
          <w:bottom w:val="nil"/>
          <w:right w:val="nil"/>
          <w:between w:val="nil"/>
        </w:pBdr>
        <w:spacing w:after="0"/>
        <w:ind w:left="360"/>
        <w:rPr>
          <w:rFonts w:cs="Arial"/>
          <w:sz w:val="20"/>
          <w:szCs w:val="20"/>
        </w:rPr>
      </w:pPr>
      <w:r w:rsidRPr="00B559B5">
        <w:rPr>
          <w:rFonts w:cs="Arial"/>
          <w:sz w:val="20"/>
          <w:szCs w:val="20"/>
        </w:rPr>
        <w:t>[3:2</w:t>
      </w:r>
      <w:r w:rsidR="00A150A1">
        <w:rPr>
          <w:rFonts w:cs="Arial"/>
          <w:sz w:val="20"/>
          <w:szCs w:val="20"/>
        </w:rPr>
        <w:t xml:space="preserve">]   </w:t>
      </w:r>
      <w:r w:rsidR="00A958A1">
        <w:rPr>
          <w:rFonts w:cs="Arial"/>
          <w:sz w:val="20"/>
          <w:szCs w:val="20"/>
        </w:rPr>
        <w:t xml:space="preserve">During what year of his reign </w:t>
      </w:r>
      <w:r w:rsidR="00D97C21" w:rsidRPr="00B559B5">
        <w:rPr>
          <w:rFonts w:cs="Arial"/>
          <w:sz w:val="20"/>
          <w:szCs w:val="20"/>
        </w:rPr>
        <w:t>did Solomon begin building the house?</w:t>
      </w:r>
    </w:p>
    <w:p w14:paraId="0FFD0335" w14:textId="1BEF446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began to build </w:t>
      </w:r>
      <w:r w:rsidR="00607478">
        <w:rPr>
          <w:rFonts w:cs="Arial"/>
          <w:sz w:val="20"/>
          <w:szCs w:val="20"/>
        </w:rPr>
        <w:t xml:space="preserve">in </w:t>
      </w:r>
      <w:r w:rsidRPr="00B559B5">
        <w:rPr>
          <w:rFonts w:cs="Arial"/>
          <w:sz w:val="20"/>
          <w:szCs w:val="20"/>
        </w:rPr>
        <w:t>the fourth year of his reign.</w:t>
      </w:r>
    </w:p>
    <w:p w14:paraId="0FFD0336" w14:textId="77777777" w:rsidR="009D33A2" w:rsidRPr="00B559B5" w:rsidRDefault="009D33A2">
      <w:pPr>
        <w:pBdr>
          <w:top w:val="nil"/>
          <w:left w:val="nil"/>
          <w:bottom w:val="nil"/>
          <w:right w:val="nil"/>
          <w:between w:val="nil"/>
        </w:pBdr>
        <w:ind w:left="720"/>
        <w:rPr>
          <w:rFonts w:cs="Arial"/>
          <w:sz w:val="20"/>
          <w:szCs w:val="20"/>
        </w:rPr>
      </w:pPr>
    </w:p>
    <w:p w14:paraId="0FFD0337" w14:textId="0623D00D" w:rsidR="009D33A2" w:rsidRPr="00B559B5" w:rsidRDefault="0077679A">
      <w:pPr>
        <w:numPr>
          <w:ilvl w:val="0"/>
          <w:numId w:val="15"/>
        </w:numPr>
        <w:pBdr>
          <w:top w:val="nil"/>
          <w:left w:val="nil"/>
          <w:bottom w:val="nil"/>
          <w:right w:val="nil"/>
          <w:between w:val="nil"/>
        </w:pBdr>
        <w:spacing w:after="0"/>
        <w:ind w:left="360"/>
        <w:rPr>
          <w:rFonts w:cs="Arial"/>
          <w:sz w:val="20"/>
          <w:szCs w:val="20"/>
        </w:rPr>
      </w:pPr>
      <w:r w:rsidRPr="00B559B5">
        <w:rPr>
          <w:rFonts w:cs="Arial"/>
          <w:sz w:val="20"/>
          <w:szCs w:val="20"/>
        </w:rPr>
        <w:t>[3:3</w:t>
      </w:r>
      <w:r w:rsidR="00A150A1">
        <w:rPr>
          <w:rFonts w:cs="Arial"/>
          <w:sz w:val="20"/>
          <w:szCs w:val="20"/>
        </w:rPr>
        <w:t xml:space="preserve">]   </w:t>
      </w:r>
      <w:r w:rsidR="00D97C21" w:rsidRPr="00B559B5">
        <w:rPr>
          <w:rFonts w:cs="Arial"/>
          <w:sz w:val="20"/>
          <w:szCs w:val="20"/>
        </w:rPr>
        <w:t xml:space="preserve">What were the measurements of the foundation for the house of God? </w:t>
      </w:r>
    </w:p>
    <w:p w14:paraId="2ABB01D2" w14:textId="4B6FFAB9" w:rsidR="00607478" w:rsidRDefault="00607478">
      <w:pPr>
        <w:pBdr>
          <w:top w:val="nil"/>
          <w:left w:val="nil"/>
          <w:bottom w:val="nil"/>
          <w:right w:val="nil"/>
          <w:between w:val="nil"/>
        </w:pBdr>
        <w:ind w:left="720"/>
        <w:rPr>
          <w:rFonts w:cs="Arial"/>
          <w:sz w:val="20"/>
          <w:szCs w:val="20"/>
        </w:rPr>
      </w:pPr>
      <w:r>
        <w:rPr>
          <w:rFonts w:cs="Arial"/>
          <w:sz w:val="20"/>
          <w:szCs w:val="20"/>
        </w:rPr>
        <w:t xml:space="preserve">The </w:t>
      </w:r>
      <w:r w:rsidR="00D97C21" w:rsidRPr="00B559B5">
        <w:rPr>
          <w:rFonts w:cs="Arial"/>
          <w:sz w:val="20"/>
          <w:szCs w:val="20"/>
        </w:rPr>
        <w:t>foundation w</w:t>
      </w:r>
      <w:r>
        <w:rPr>
          <w:rFonts w:cs="Arial"/>
          <w:sz w:val="20"/>
          <w:szCs w:val="20"/>
        </w:rPr>
        <w:t>as</w:t>
      </w:r>
      <w:r w:rsidR="00D97C21" w:rsidRPr="00B559B5">
        <w:rPr>
          <w:rFonts w:cs="Arial"/>
          <w:sz w:val="20"/>
          <w:szCs w:val="20"/>
        </w:rPr>
        <w:t xml:space="preserve"> 60 cubits long by 20 cubits wide.</w:t>
      </w:r>
      <w:r>
        <w:rPr>
          <w:rFonts w:cs="Arial"/>
          <w:sz w:val="20"/>
          <w:szCs w:val="20"/>
        </w:rPr>
        <w:t xml:space="preserve"> </w:t>
      </w:r>
    </w:p>
    <w:p w14:paraId="0FFD0338" w14:textId="241A4E8F" w:rsidR="009D33A2" w:rsidRPr="00B559B5" w:rsidRDefault="00607478">
      <w:pPr>
        <w:pBdr>
          <w:top w:val="nil"/>
          <w:left w:val="nil"/>
          <w:bottom w:val="nil"/>
          <w:right w:val="nil"/>
          <w:between w:val="nil"/>
        </w:pBdr>
        <w:ind w:left="720"/>
        <w:rPr>
          <w:rFonts w:cs="Arial"/>
          <w:sz w:val="20"/>
          <w:szCs w:val="20"/>
        </w:rPr>
      </w:pPr>
      <w:r>
        <w:rPr>
          <w:rFonts w:cs="Arial"/>
          <w:sz w:val="20"/>
          <w:szCs w:val="20"/>
        </w:rPr>
        <w:t>(</w:t>
      </w:r>
      <w:r w:rsidRPr="00B559B5">
        <w:rPr>
          <w:rFonts w:cs="Arial"/>
          <w:sz w:val="20"/>
          <w:szCs w:val="20"/>
        </w:rPr>
        <w:t>Th</w:t>
      </w:r>
      <w:r>
        <w:rPr>
          <w:rFonts w:cs="Arial"/>
          <w:sz w:val="20"/>
          <w:szCs w:val="20"/>
        </w:rPr>
        <w:t xml:space="preserve">ese measurements </w:t>
      </w:r>
      <w:r w:rsidR="00C37E60">
        <w:rPr>
          <w:rFonts w:cs="Arial"/>
          <w:sz w:val="20"/>
          <w:szCs w:val="20"/>
        </w:rPr>
        <w:t>are equivalent to about</w:t>
      </w:r>
      <w:r w:rsidRPr="00B559B5">
        <w:rPr>
          <w:rFonts w:cs="Arial"/>
          <w:sz w:val="20"/>
          <w:szCs w:val="20"/>
        </w:rPr>
        <w:t xml:space="preserve"> 27 meters long </w:t>
      </w:r>
      <w:r w:rsidR="00C37E60">
        <w:rPr>
          <w:rFonts w:cs="Arial"/>
          <w:sz w:val="20"/>
          <w:szCs w:val="20"/>
        </w:rPr>
        <w:t>and</w:t>
      </w:r>
      <w:r w:rsidRPr="00B559B5">
        <w:rPr>
          <w:rFonts w:cs="Arial"/>
          <w:sz w:val="20"/>
          <w:szCs w:val="20"/>
        </w:rPr>
        <w:t xml:space="preserve"> </w:t>
      </w:r>
      <w:r w:rsidR="00C37E60">
        <w:rPr>
          <w:rFonts w:cs="Arial"/>
          <w:sz w:val="20"/>
          <w:szCs w:val="20"/>
        </w:rPr>
        <w:t xml:space="preserve">about </w:t>
      </w:r>
      <w:r w:rsidRPr="00B559B5">
        <w:rPr>
          <w:rFonts w:cs="Arial"/>
          <w:sz w:val="20"/>
          <w:szCs w:val="20"/>
        </w:rPr>
        <w:t>9 meters wide.</w:t>
      </w:r>
      <w:r>
        <w:rPr>
          <w:rFonts w:cs="Arial"/>
          <w:sz w:val="20"/>
          <w:szCs w:val="20"/>
        </w:rPr>
        <w:t>)</w:t>
      </w:r>
    </w:p>
    <w:p w14:paraId="0FFD0339" w14:textId="2816AC4B" w:rsidR="009D33A2" w:rsidRPr="0052496C" w:rsidRDefault="0052496C" w:rsidP="0052496C">
      <w:pPr>
        <w:pStyle w:val="Continuedline"/>
      </w:pPr>
      <w:r w:rsidRPr="00B559B5">
        <w:lastRenderedPageBreak/>
        <w:t>2 Chronicles 3:1-12 continued</w:t>
      </w:r>
    </w:p>
    <w:p w14:paraId="0FFD033A" w14:textId="5E2B39E5" w:rsidR="009D33A2" w:rsidRPr="00B559B5" w:rsidRDefault="0077679A">
      <w:pPr>
        <w:numPr>
          <w:ilvl w:val="0"/>
          <w:numId w:val="15"/>
        </w:numPr>
        <w:pBdr>
          <w:top w:val="nil"/>
          <w:left w:val="nil"/>
          <w:bottom w:val="nil"/>
          <w:right w:val="nil"/>
          <w:between w:val="nil"/>
        </w:pBdr>
        <w:spacing w:after="0"/>
        <w:ind w:left="360"/>
        <w:rPr>
          <w:rFonts w:cs="Arial"/>
          <w:sz w:val="20"/>
          <w:szCs w:val="20"/>
        </w:rPr>
      </w:pPr>
      <w:r w:rsidRPr="00B559B5">
        <w:rPr>
          <w:rFonts w:cs="Arial"/>
          <w:sz w:val="20"/>
          <w:szCs w:val="20"/>
        </w:rPr>
        <w:t>[3:4</w:t>
      </w:r>
      <w:r w:rsidR="00A150A1">
        <w:rPr>
          <w:rFonts w:cs="Arial"/>
          <w:sz w:val="20"/>
          <w:szCs w:val="20"/>
        </w:rPr>
        <w:t xml:space="preserve">]   </w:t>
      </w:r>
      <w:r w:rsidR="00D97C21" w:rsidRPr="00B559B5">
        <w:rPr>
          <w:rFonts w:cs="Arial"/>
          <w:sz w:val="20"/>
          <w:szCs w:val="20"/>
        </w:rPr>
        <w:t xml:space="preserve">How </w:t>
      </w:r>
      <w:r w:rsidR="00A958A1">
        <w:rPr>
          <w:rFonts w:cs="Arial"/>
          <w:sz w:val="20"/>
          <w:szCs w:val="20"/>
        </w:rPr>
        <w:t>long and high</w:t>
      </w:r>
      <w:r w:rsidR="00D97C21" w:rsidRPr="00B559B5">
        <w:rPr>
          <w:rFonts w:cs="Arial"/>
          <w:sz w:val="20"/>
          <w:szCs w:val="20"/>
        </w:rPr>
        <w:t xml:space="preserve"> was the portico </w:t>
      </w:r>
      <w:r w:rsidR="0052496C">
        <w:rPr>
          <w:rFonts w:cs="Arial"/>
          <w:sz w:val="20"/>
          <w:szCs w:val="20"/>
        </w:rPr>
        <w:t xml:space="preserve">or porch </w:t>
      </w:r>
      <w:r w:rsidR="00A958A1">
        <w:rPr>
          <w:rFonts w:cs="Arial"/>
          <w:sz w:val="20"/>
          <w:szCs w:val="20"/>
        </w:rPr>
        <w:t>at the front</w:t>
      </w:r>
      <w:r w:rsidR="00D97C21" w:rsidRPr="00B559B5">
        <w:rPr>
          <w:rFonts w:cs="Arial"/>
          <w:sz w:val="20"/>
          <w:szCs w:val="20"/>
        </w:rPr>
        <w:t xml:space="preserve"> of the house? </w:t>
      </w:r>
    </w:p>
    <w:p w14:paraId="0FFD033B" w14:textId="3E3E9A32" w:rsidR="009D33A2" w:rsidRDefault="00E02301">
      <w:pPr>
        <w:pBdr>
          <w:top w:val="nil"/>
          <w:left w:val="nil"/>
          <w:bottom w:val="nil"/>
          <w:right w:val="nil"/>
          <w:between w:val="nil"/>
        </w:pBdr>
        <w:ind w:left="720"/>
        <w:rPr>
          <w:rFonts w:cs="Arial"/>
          <w:sz w:val="20"/>
          <w:szCs w:val="20"/>
        </w:rPr>
      </w:pPr>
      <w:r>
        <w:rPr>
          <w:rFonts w:cs="Arial"/>
          <w:sz w:val="20"/>
          <w:szCs w:val="20"/>
        </w:rPr>
        <w:t xml:space="preserve">It </w:t>
      </w:r>
      <w:r w:rsidR="00D97C21" w:rsidRPr="00B559B5">
        <w:rPr>
          <w:rFonts w:cs="Arial"/>
          <w:sz w:val="20"/>
          <w:szCs w:val="20"/>
        </w:rPr>
        <w:t xml:space="preserve">was 20 cubits </w:t>
      </w:r>
      <w:r w:rsidR="00A958A1">
        <w:rPr>
          <w:rFonts w:cs="Arial"/>
          <w:sz w:val="20"/>
          <w:szCs w:val="20"/>
        </w:rPr>
        <w:t>long and 20 cubits high</w:t>
      </w:r>
      <w:r w:rsidR="00D97C21" w:rsidRPr="00B559B5">
        <w:rPr>
          <w:rFonts w:cs="Arial"/>
          <w:sz w:val="20"/>
          <w:szCs w:val="20"/>
        </w:rPr>
        <w:t xml:space="preserve">. </w:t>
      </w:r>
    </w:p>
    <w:p w14:paraId="43345CF2" w14:textId="18C6B05D" w:rsidR="00607478" w:rsidRDefault="00607478">
      <w:pPr>
        <w:pBdr>
          <w:top w:val="nil"/>
          <w:left w:val="nil"/>
          <w:bottom w:val="nil"/>
          <w:right w:val="nil"/>
          <w:between w:val="nil"/>
        </w:pBdr>
        <w:ind w:left="720"/>
        <w:rPr>
          <w:rFonts w:cs="Arial"/>
          <w:sz w:val="20"/>
          <w:szCs w:val="20"/>
        </w:rPr>
      </w:pPr>
      <w:r>
        <w:rPr>
          <w:rFonts w:cs="Arial"/>
          <w:sz w:val="20"/>
          <w:szCs w:val="20"/>
        </w:rPr>
        <w:t xml:space="preserve">(This measurement </w:t>
      </w:r>
      <w:r w:rsidR="00C37E60">
        <w:rPr>
          <w:rFonts w:cs="Arial"/>
          <w:sz w:val="20"/>
          <w:szCs w:val="20"/>
        </w:rPr>
        <w:t>is equivalent to</w:t>
      </w:r>
      <w:r>
        <w:rPr>
          <w:rFonts w:cs="Arial"/>
          <w:sz w:val="20"/>
          <w:szCs w:val="20"/>
        </w:rPr>
        <w:t xml:space="preserve"> </w:t>
      </w:r>
      <w:r w:rsidR="00C37E60">
        <w:rPr>
          <w:rFonts w:cs="Arial"/>
          <w:sz w:val="20"/>
          <w:szCs w:val="20"/>
        </w:rPr>
        <w:t xml:space="preserve">about </w:t>
      </w:r>
      <w:r>
        <w:rPr>
          <w:rFonts w:cs="Arial"/>
          <w:sz w:val="20"/>
          <w:szCs w:val="20"/>
        </w:rPr>
        <w:t xml:space="preserve">9 meters </w:t>
      </w:r>
      <w:r w:rsidR="00C37E60">
        <w:rPr>
          <w:rFonts w:cs="Arial"/>
          <w:sz w:val="20"/>
          <w:szCs w:val="20"/>
        </w:rPr>
        <w:t>long and about 9 meters high</w:t>
      </w:r>
      <w:r>
        <w:rPr>
          <w:rFonts w:cs="Arial"/>
          <w:sz w:val="20"/>
          <w:szCs w:val="20"/>
        </w:rPr>
        <w:t>.)</w:t>
      </w:r>
    </w:p>
    <w:p w14:paraId="2E1C212F" w14:textId="77777777" w:rsidR="00C27FA2" w:rsidRDefault="00C27FA2">
      <w:pPr>
        <w:pBdr>
          <w:top w:val="nil"/>
          <w:left w:val="nil"/>
          <w:bottom w:val="nil"/>
          <w:right w:val="nil"/>
          <w:between w:val="nil"/>
        </w:pBdr>
        <w:ind w:left="720"/>
        <w:rPr>
          <w:rFonts w:cs="Arial"/>
          <w:sz w:val="20"/>
          <w:szCs w:val="20"/>
        </w:rPr>
      </w:pPr>
    </w:p>
    <w:p w14:paraId="3E53FC8A" w14:textId="32B97330" w:rsidR="00C27FA2" w:rsidRDefault="00C27FA2" w:rsidP="00C27FA2">
      <w:pPr>
        <w:pStyle w:val="ListParagraph"/>
        <w:numPr>
          <w:ilvl w:val="0"/>
          <w:numId w:val="15"/>
        </w:numPr>
        <w:pBdr>
          <w:top w:val="nil"/>
          <w:left w:val="nil"/>
          <w:bottom w:val="nil"/>
          <w:right w:val="nil"/>
          <w:between w:val="nil"/>
        </w:pBdr>
        <w:ind w:left="360"/>
        <w:rPr>
          <w:rFonts w:cs="Arial"/>
          <w:sz w:val="20"/>
          <w:szCs w:val="20"/>
        </w:rPr>
      </w:pPr>
      <w:r>
        <w:rPr>
          <w:rFonts w:cs="Arial"/>
          <w:sz w:val="20"/>
          <w:szCs w:val="20"/>
        </w:rPr>
        <w:t>[3:4]   What did Solomon put on the interior of th</w:t>
      </w:r>
      <w:r w:rsidR="00C423A0">
        <w:rPr>
          <w:rFonts w:cs="Arial"/>
          <w:sz w:val="20"/>
          <w:szCs w:val="20"/>
        </w:rPr>
        <w:t>is portico entrance</w:t>
      </w:r>
      <w:r>
        <w:rPr>
          <w:rFonts w:cs="Arial"/>
          <w:sz w:val="20"/>
          <w:szCs w:val="20"/>
        </w:rPr>
        <w:t>?</w:t>
      </w:r>
    </w:p>
    <w:p w14:paraId="106F68B5" w14:textId="457D46F5" w:rsidR="00C27FA2" w:rsidRPr="00C27FA2" w:rsidRDefault="00C27FA2" w:rsidP="00C27FA2">
      <w:pPr>
        <w:pStyle w:val="ListParagraph"/>
        <w:pBdr>
          <w:top w:val="nil"/>
          <w:left w:val="nil"/>
          <w:bottom w:val="nil"/>
          <w:right w:val="nil"/>
          <w:between w:val="nil"/>
        </w:pBdr>
        <w:rPr>
          <w:rFonts w:cs="Arial"/>
          <w:sz w:val="20"/>
          <w:szCs w:val="20"/>
        </w:rPr>
      </w:pPr>
      <w:r>
        <w:rPr>
          <w:rFonts w:cs="Arial"/>
          <w:sz w:val="20"/>
          <w:szCs w:val="20"/>
        </w:rPr>
        <w:t>He overlaid its inside with pure gold.</w:t>
      </w:r>
    </w:p>
    <w:p w14:paraId="5F34FAEF" w14:textId="77777777" w:rsidR="0052496C" w:rsidRPr="00B559B5" w:rsidRDefault="0052496C">
      <w:pPr>
        <w:pBdr>
          <w:top w:val="nil"/>
          <w:left w:val="nil"/>
          <w:bottom w:val="nil"/>
          <w:right w:val="nil"/>
          <w:between w:val="nil"/>
        </w:pBdr>
        <w:ind w:left="720"/>
        <w:rPr>
          <w:rFonts w:cs="Arial"/>
          <w:sz w:val="20"/>
          <w:szCs w:val="20"/>
        </w:rPr>
      </w:pPr>
    </w:p>
    <w:p w14:paraId="0FFD033D" w14:textId="4F5804C5" w:rsidR="009D33A2" w:rsidRPr="00B559B5" w:rsidRDefault="0077679A">
      <w:pPr>
        <w:numPr>
          <w:ilvl w:val="0"/>
          <w:numId w:val="15"/>
        </w:numPr>
        <w:pBdr>
          <w:top w:val="nil"/>
          <w:left w:val="nil"/>
          <w:bottom w:val="nil"/>
          <w:right w:val="nil"/>
          <w:between w:val="nil"/>
        </w:pBdr>
        <w:spacing w:after="0"/>
        <w:ind w:left="360"/>
        <w:rPr>
          <w:rFonts w:cs="Arial"/>
          <w:sz w:val="20"/>
          <w:szCs w:val="20"/>
        </w:rPr>
      </w:pPr>
      <w:r w:rsidRPr="00B559B5">
        <w:rPr>
          <w:rFonts w:cs="Arial"/>
          <w:sz w:val="20"/>
          <w:szCs w:val="20"/>
        </w:rPr>
        <w:t>[3:</w:t>
      </w:r>
      <w:r w:rsidR="00E02301">
        <w:rPr>
          <w:rFonts w:cs="Arial"/>
          <w:sz w:val="20"/>
          <w:szCs w:val="20"/>
        </w:rPr>
        <w:t>4</w:t>
      </w:r>
      <w:r w:rsidRPr="00B559B5">
        <w:rPr>
          <w:rFonts w:cs="Arial"/>
          <w:sz w:val="20"/>
          <w:szCs w:val="20"/>
        </w:rPr>
        <w:t>-7</w:t>
      </w:r>
      <w:r w:rsidR="00A150A1">
        <w:rPr>
          <w:rFonts w:cs="Arial"/>
          <w:sz w:val="20"/>
          <w:szCs w:val="20"/>
        </w:rPr>
        <w:t xml:space="preserve">]   </w:t>
      </w:r>
      <w:r w:rsidR="00C27FA2">
        <w:rPr>
          <w:rFonts w:cs="Arial"/>
          <w:sz w:val="20"/>
          <w:szCs w:val="20"/>
        </w:rPr>
        <w:t xml:space="preserve">How </w:t>
      </w:r>
      <w:r w:rsidR="00D97C21" w:rsidRPr="00B559B5">
        <w:rPr>
          <w:rFonts w:cs="Arial"/>
          <w:sz w:val="20"/>
          <w:szCs w:val="20"/>
        </w:rPr>
        <w:t xml:space="preserve">did Solomon decorate </w:t>
      </w:r>
      <w:r w:rsidR="00C27FA2">
        <w:rPr>
          <w:rFonts w:cs="Arial"/>
          <w:sz w:val="20"/>
          <w:szCs w:val="20"/>
        </w:rPr>
        <w:t xml:space="preserve">the main room of the </w:t>
      </w:r>
      <w:r w:rsidR="00D97C21" w:rsidRPr="00B559B5">
        <w:rPr>
          <w:rFonts w:cs="Arial"/>
          <w:sz w:val="20"/>
          <w:szCs w:val="20"/>
        </w:rPr>
        <w:t>house</w:t>
      </w:r>
      <w:r w:rsidR="00C423A0">
        <w:rPr>
          <w:rFonts w:cs="Arial"/>
          <w:sz w:val="20"/>
          <w:szCs w:val="20"/>
        </w:rPr>
        <w:t xml:space="preserve"> of God?</w:t>
      </w:r>
      <w:r w:rsidR="00D97C21" w:rsidRPr="00B559B5">
        <w:rPr>
          <w:rFonts w:cs="Arial"/>
          <w:sz w:val="20"/>
          <w:szCs w:val="20"/>
        </w:rPr>
        <w:t xml:space="preserve"> </w:t>
      </w:r>
    </w:p>
    <w:p w14:paraId="0FFD033E" w14:textId="0D9AA5C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Solomon </w:t>
      </w:r>
      <w:r w:rsidR="00C27FA2">
        <w:rPr>
          <w:rFonts w:cs="Arial"/>
          <w:sz w:val="20"/>
          <w:szCs w:val="20"/>
        </w:rPr>
        <w:t>lined</w:t>
      </w:r>
      <w:r w:rsidRPr="00B559B5">
        <w:rPr>
          <w:rFonts w:cs="Arial"/>
          <w:sz w:val="20"/>
          <w:szCs w:val="20"/>
        </w:rPr>
        <w:t xml:space="preserve"> the house with carved </w:t>
      </w:r>
      <w:r w:rsidR="00A958A1">
        <w:rPr>
          <w:rFonts w:cs="Arial"/>
          <w:sz w:val="20"/>
          <w:szCs w:val="20"/>
        </w:rPr>
        <w:t xml:space="preserve">cypress </w:t>
      </w:r>
      <w:r w:rsidRPr="00B559B5">
        <w:rPr>
          <w:rFonts w:cs="Arial"/>
          <w:sz w:val="20"/>
          <w:szCs w:val="20"/>
        </w:rPr>
        <w:t>wood and fine stones, and everything was overlaid in pure gold.</w:t>
      </w:r>
      <w:r w:rsidR="00C27FA2">
        <w:rPr>
          <w:rFonts w:cs="Arial"/>
          <w:sz w:val="20"/>
          <w:szCs w:val="20"/>
        </w:rPr>
        <w:t xml:space="preserve"> He also carved cherubim on the walls.</w:t>
      </w:r>
    </w:p>
    <w:p w14:paraId="0FFD033F" w14:textId="77777777" w:rsidR="009D33A2" w:rsidRPr="00B559B5" w:rsidRDefault="009D33A2">
      <w:pPr>
        <w:pBdr>
          <w:top w:val="nil"/>
          <w:left w:val="nil"/>
          <w:bottom w:val="nil"/>
          <w:right w:val="nil"/>
          <w:between w:val="nil"/>
        </w:pBdr>
        <w:ind w:left="720"/>
        <w:rPr>
          <w:rFonts w:cs="Arial"/>
          <w:sz w:val="20"/>
          <w:szCs w:val="20"/>
        </w:rPr>
      </w:pPr>
    </w:p>
    <w:p w14:paraId="48220B49" w14:textId="78301D2F" w:rsidR="00E02301" w:rsidRDefault="00E02301">
      <w:pPr>
        <w:numPr>
          <w:ilvl w:val="0"/>
          <w:numId w:val="15"/>
        </w:numPr>
        <w:pBdr>
          <w:top w:val="nil"/>
          <w:left w:val="nil"/>
          <w:bottom w:val="nil"/>
          <w:right w:val="nil"/>
          <w:between w:val="nil"/>
        </w:pBdr>
        <w:spacing w:after="0"/>
        <w:ind w:left="360"/>
        <w:rPr>
          <w:rFonts w:cs="Arial"/>
          <w:sz w:val="20"/>
          <w:szCs w:val="20"/>
        </w:rPr>
      </w:pPr>
      <w:r>
        <w:rPr>
          <w:rFonts w:cs="Arial"/>
          <w:sz w:val="20"/>
          <w:szCs w:val="20"/>
        </w:rPr>
        <w:t>[3:8]   How wide and long was the most holy place</w:t>
      </w:r>
      <w:r w:rsidR="00C27FA2">
        <w:rPr>
          <w:rFonts w:cs="Arial"/>
          <w:sz w:val="20"/>
          <w:szCs w:val="20"/>
        </w:rPr>
        <w:t xml:space="preserve"> that Solomon made</w:t>
      </w:r>
      <w:r>
        <w:rPr>
          <w:rFonts w:cs="Arial"/>
          <w:sz w:val="20"/>
          <w:szCs w:val="20"/>
        </w:rPr>
        <w:t>?</w:t>
      </w:r>
    </w:p>
    <w:p w14:paraId="393D6B54" w14:textId="468D83F4" w:rsidR="00E02301" w:rsidRPr="00E02301" w:rsidRDefault="00C27FA2" w:rsidP="00E02301">
      <w:pPr>
        <w:pStyle w:val="ListParagraph"/>
        <w:pBdr>
          <w:top w:val="nil"/>
          <w:left w:val="nil"/>
          <w:bottom w:val="nil"/>
          <w:right w:val="nil"/>
          <w:between w:val="nil"/>
        </w:pBdr>
        <w:rPr>
          <w:rFonts w:cs="Arial"/>
          <w:sz w:val="20"/>
          <w:szCs w:val="20"/>
        </w:rPr>
      </w:pPr>
      <w:r>
        <w:rPr>
          <w:rFonts w:cs="Arial"/>
          <w:sz w:val="20"/>
          <w:szCs w:val="20"/>
        </w:rPr>
        <w:t>It</w:t>
      </w:r>
      <w:r w:rsidR="00E02301" w:rsidRPr="00E02301">
        <w:rPr>
          <w:rFonts w:cs="Arial"/>
          <w:sz w:val="20"/>
          <w:szCs w:val="20"/>
        </w:rPr>
        <w:t xml:space="preserve"> was 20 cubits </w:t>
      </w:r>
      <w:r w:rsidR="00E02301">
        <w:rPr>
          <w:rFonts w:cs="Arial"/>
          <w:sz w:val="20"/>
          <w:szCs w:val="20"/>
        </w:rPr>
        <w:t>wide</w:t>
      </w:r>
      <w:r w:rsidR="00E02301" w:rsidRPr="00E02301">
        <w:rPr>
          <w:rFonts w:cs="Arial"/>
          <w:sz w:val="20"/>
          <w:szCs w:val="20"/>
        </w:rPr>
        <w:t xml:space="preserve"> and 20 cubits</w:t>
      </w:r>
      <w:r w:rsidR="00E02301">
        <w:rPr>
          <w:rFonts w:cs="Arial"/>
          <w:sz w:val="20"/>
          <w:szCs w:val="20"/>
        </w:rPr>
        <w:t xml:space="preserve"> long.</w:t>
      </w:r>
      <w:r w:rsidR="00E02301" w:rsidRPr="00E02301">
        <w:rPr>
          <w:rFonts w:cs="Arial"/>
          <w:sz w:val="20"/>
          <w:szCs w:val="20"/>
        </w:rPr>
        <w:t xml:space="preserve">  </w:t>
      </w:r>
    </w:p>
    <w:p w14:paraId="070BAC7A" w14:textId="77777777" w:rsidR="00E02301" w:rsidRDefault="00E02301" w:rsidP="00E02301">
      <w:pPr>
        <w:pStyle w:val="ListParagraph"/>
        <w:pBdr>
          <w:top w:val="nil"/>
          <w:left w:val="nil"/>
          <w:bottom w:val="nil"/>
          <w:right w:val="nil"/>
          <w:between w:val="nil"/>
        </w:pBdr>
        <w:rPr>
          <w:rFonts w:cs="Arial"/>
          <w:sz w:val="20"/>
          <w:szCs w:val="20"/>
        </w:rPr>
      </w:pPr>
    </w:p>
    <w:p w14:paraId="5708EC91" w14:textId="65E465E3" w:rsidR="00E02301" w:rsidRDefault="00E02301" w:rsidP="00E02301">
      <w:pPr>
        <w:pStyle w:val="ListParagraph"/>
        <w:pBdr>
          <w:top w:val="nil"/>
          <w:left w:val="nil"/>
          <w:bottom w:val="nil"/>
          <w:right w:val="nil"/>
          <w:between w:val="nil"/>
        </w:pBdr>
        <w:rPr>
          <w:rFonts w:cs="Arial"/>
          <w:sz w:val="20"/>
          <w:szCs w:val="20"/>
        </w:rPr>
      </w:pPr>
      <w:r w:rsidRPr="00E02301">
        <w:rPr>
          <w:rFonts w:cs="Arial"/>
          <w:sz w:val="20"/>
          <w:szCs w:val="20"/>
        </w:rPr>
        <w:t xml:space="preserve">(This measurement is equivalent to about 9 meters </w:t>
      </w:r>
      <w:r>
        <w:rPr>
          <w:rFonts w:cs="Arial"/>
          <w:sz w:val="20"/>
          <w:szCs w:val="20"/>
        </w:rPr>
        <w:t>wide</w:t>
      </w:r>
      <w:r w:rsidRPr="00E02301">
        <w:rPr>
          <w:rFonts w:cs="Arial"/>
          <w:sz w:val="20"/>
          <w:szCs w:val="20"/>
        </w:rPr>
        <w:t xml:space="preserve"> and about 9 meters</w:t>
      </w:r>
      <w:r>
        <w:rPr>
          <w:rFonts w:cs="Arial"/>
          <w:sz w:val="20"/>
          <w:szCs w:val="20"/>
        </w:rPr>
        <w:t xml:space="preserve"> long</w:t>
      </w:r>
      <w:r w:rsidRPr="00E02301">
        <w:rPr>
          <w:rFonts w:cs="Arial"/>
          <w:sz w:val="20"/>
          <w:szCs w:val="20"/>
        </w:rPr>
        <w:t>.)</w:t>
      </w:r>
    </w:p>
    <w:p w14:paraId="7359DA08" w14:textId="4D1FE023" w:rsidR="00E02301" w:rsidRDefault="00E02301" w:rsidP="00C27FA2">
      <w:pPr>
        <w:pBdr>
          <w:top w:val="nil"/>
          <w:left w:val="nil"/>
          <w:bottom w:val="nil"/>
          <w:right w:val="nil"/>
          <w:between w:val="nil"/>
        </w:pBdr>
        <w:spacing w:after="0"/>
        <w:rPr>
          <w:rFonts w:cs="Arial"/>
          <w:sz w:val="20"/>
          <w:szCs w:val="20"/>
        </w:rPr>
      </w:pPr>
    </w:p>
    <w:p w14:paraId="0C8D2F7B" w14:textId="77777777" w:rsidR="00C27FA2" w:rsidRPr="00C27FA2" w:rsidRDefault="00C27FA2" w:rsidP="00C27FA2">
      <w:pPr>
        <w:pBdr>
          <w:top w:val="nil"/>
          <w:left w:val="nil"/>
          <w:bottom w:val="nil"/>
          <w:right w:val="nil"/>
          <w:between w:val="nil"/>
        </w:pBdr>
        <w:spacing w:after="0"/>
        <w:rPr>
          <w:rFonts w:cs="Arial"/>
          <w:sz w:val="20"/>
          <w:szCs w:val="20"/>
        </w:rPr>
      </w:pPr>
    </w:p>
    <w:p w14:paraId="0FFD0340" w14:textId="711D1A5E" w:rsidR="009D33A2" w:rsidRPr="00B559B5" w:rsidRDefault="0077679A">
      <w:pPr>
        <w:numPr>
          <w:ilvl w:val="0"/>
          <w:numId w:val="15"/>
        </w:numPr>
        <w:pBdr>
          <w:top w:val="nil"/>
          <w:left w:val="nil"/>
          <w:bottom w:val="nil"/>
          <w:right w:val="nil"/>
          <w:between w:val="nil"/>
        </w:pBdr>
        <w:spacing w:after="0"/>
        <w:ind w:left="360"/>
        <w:rPr>
          <w:rFonts w:cs="Arial"/>
          <w:sz w:val="20"/>
          <w:szCs w:val="20"/>
        </w:rPr>
      </w:pPr>
      <w:r w:rsidRPr="00B559B5">
        <w:rPr>
          <w:rFonts w:cs="Arial"/>
          <w:sz w:val="20"/>
          <w:szCs w:val="20"/>
        </w:rPr>
        <w:t>[3:</w:t>
      </w:r>
      <w:r w:rsidR="00C27FA2">
        <w:rPr>
          <w:rFonts w:cs="Arial"/>
          <w:sz w:val="20"/>
          <w:szCs w:val="20"/>
        </w:rPr>
        <w:t>8-</w:t>
      </w:r>
      <w:r w:rsidRPr="00B559B5">
        <w:rPr>
          <w:rFonts w:cs="Arial"/>
          <w:sz w:val="20"/>
          <w:szCs w:val="20"/>
        </w:rPr>
        <w:t>9</w:t>
      </w:r>
      <w:r w:rsidR="00A150A1">
        <w:rPr>
          <w:rFonts w:cs="Arial"/>
          <w:sz w:val="20"/>
          <w:szCs w:val="20"/>
        </w:rPr>
        <w:t xml:space="preserve">]   </w:t>
      </w:r>
      <w:r w:rsidR="00D97C21" w:rsidRPr="00B559B5">
        <w:rPr>
          <w:rFonts w:cs="Arial"/>
          <w:sz w:val="20"/>
          <w:szCs w:val="20"/>
        </w:rPr>
        <w:t xml:space="preserve">What overlaid the inside of the most holy place? </w:t>
      </w:r>
    </w:p>
    <w:p w14:paraId="0FFD0341" w14:textId="009C83C5"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The </w:t>
      </w:r>
      <w:r w:rsidR="00E02301">
        <w:rPr>
          <w:rFonts w:cs="Arial"/>
          <w:sz w:val="20"/>
          <w:szCs w:val="20"/>
        </w:rPr>
        <w:t xml:space="preserve">inside of the </w:t>
      </w:r>
      <w:r w:rsidRPr="00B559B5">
        <w:rPr>
          <w:rFonts w:cs="Arial"/>
          <w:sz w:val="20"/>
          <w:szCs w:val="20"/>
        </w:rPr>
        <w:t>most holy place was overlaid with fine gold.</w:t>
      </w:r>
    </w:p>
    <w:p w14:paraId="507FDFEC" w14:textId="77777777" w:rsidR="0067781B" w:rsidRPr="00B559B5" w:rsidRDefault="0067781B">
      <w:pPr>
        <w:pBdr>
          <w:top w:val="nil"/>
          <w:left w:val="nil"/>
          <w:bottom w:val="nil"/>
          <w:right w:val="nil"/>
          <w:between w:val="nil"/>
        </w:pBdr>
        <w:ind w:left="720"/>
        <w:rPr>
          <w:rFonts w:cs="Arial"/>
          <w:sz w:val="20"/>
          <w:szCs w:val="20"/>
        </w:rPr>
      </w:pPr>
    </w:p>
    <w:p w14:paraId="0FFD0346" w14:textId="7904A47D" w:rsidR="009D33A2" w:rsidRPr="00B559B5" w:rsidRDefault="0077679A">
      <w:pPr>
        <w:numPr>
          <w:ilvl w:val="0"/>
          <w:numId w:val="15"/>
        </w:numPr>
        <w:pBdr>
          <w:top w:val="nil"/>
          <w:left w:val="nil"/>
          <w:bottom w:val="nil"/>
          <w:right w:val="nil"/>
          <w:between w:val="nil"/>
        </w:pBdr>
        <w:spacing w:after="0"/>
        <w:ind w:left="360"/>
        <w:rPr>
          <w:rFonts w:cs="Arial"/>
          <w:sz w:val="20"/>
          <w:szCs w:val="20"/>
        </w:rPr>
      </w:pPr>
      <w:r w:rsidRPr="00B559B5">
        <w:rPr>
          <w:rFonts w:cs="Arial"/>
          <w:sz w:val="20"/>
          <w:szCs w:val="20"/>
        </w:rPr>
        <w:t>[3:10</w:t>
      </w:r>
      <w:r w:rsidR="00A150A1">
        <w:rPr>
          <w:rFonts w:cs="Arial"/>
          <w:sz w:val="20"/>
          <w:szCs w:val="20"/>
        </w:rPr>
        <w:t xml:space="preserve">]   </w:t>
      </w:r>
      <w:r w:rsidR="00D97C21" w:rsidRPr="00B559B5">
        <w:rPr>
          <w:rFonts w:cs="Arial"/>
          <w:sz w:val="20"/>
          <w:szCs w:val="20"/>
        </w:rPr>
        <w:t xml:space="preserve">What did Solomon make for the inside of the most holy place? </w:t>
      </w:r>
    </w:p>
    <w:p w14:paraId="0FFD0347"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made two large images of cherubim overlaid with gold.</w:t>
      </w:r>
    </w:p>
    <w:p w14:paraId="0FFD0348" w14:textId="77777777" w:rsidR="009D33A2" w:rsidRPr="00B559B5" w:rsidRDefault="009D33A2">
      <w:pPr>
        <w:pBdr>
          <w:top w:val="nil"/>
          <w:left w:val="nil"/>
          <w:bottom w:val="nil"/>
          <w:right w:val="nil"/>
          <w:between w:val="nil"/>
        </w:pBdr>
        <w:ind w:left="720"/>
        <w:rPr>
          <w:rFonts w:cs="Arial"/>
          <w:sz w:val="20"/>
          <w:szCs w:val="20"/>
        </w:rPr>
      </w:pPr>
    </w:p>
    <w:p w14:paraId="0FFD0349" w14:textId="5A20E5C0" w:rsidR="009D33A2" w:rsidRPr="00B559B5" w:rsidRDefault="0077679A">
      <w:pPr>
        <w:numPr>
          <w:ilvl w:val="0"/>
          <w:numId w:val="15"/>
        </w:numPr>
        <w:pBdr>
          <w:top w:val="nil"/>
          <w:left w:val="nil"/>
          <w:bottom w:val="nil"/>
          <w:right w:val="nil"/>
          <w:between w:val="nil"/>
        </w:pBdr>
        <w:spacing w:after="0"/>
        <w:ind w:left="360"/>
        <w:rPr>
          <w:rFonts w:cs="Arial"/>
          <w:sz w:val="20"/>
          <w:szCs w:val="20"/>
        </w:rPr>
      </w:pPr>
      <w:r w:rsidRPr="00B559B5">
        <w:rPr>
          <w:rFonts w:cs="Arial"/>
          <w:sz w:val="20"/>
          <w:szCs w:val="20"/>
        </w:rPr>
        <w:t>[3:11-12</w:t>
      </w:r>
      <w:r w:rsidR="00A150A1">
        <w:rPr>
          <w:rFonts w:cs="Arial"/>
          <w:sz w:val="20"/>
          <w:szCs w:val="20"/>
        </w:rPr>
        <w:t xml:space="preserve">]   </w:t>
      </w:r>
      <w:r w:rsidR="00D97C21" w:rsidRPr="00B559B5">
        <w:rPr>
          <w:rFonts w:cs="Arial"/>
          <w:sz w:val="20"/>
          <w:szCs w:val="20"/>
        </w:rPr>
        <w:t xml:space="preserve">How many wings did each cherub have, and how long was each wing? </w:t>
      </w:r>
    </w:p>
    <w:p w14:paraId="0FFD034B" w14:textId="1176BC30" w:rsidR="009D33A2" w:rsidRDefault="00D97C21" w:rsidP="00CA77D4">
      <w:pPr>
        <w:pBdr>
          <w:top w:val="nil"/>
          <w:left w:val="nil"/>
          <w:bottom w:val="nil"/>
          <w:right w:val="nil"/>
          <w:between w:val="nil"/>
        </w:pBdr>
        <w:ind w:left="720"/>
        <w:rPr>
          <w:rFonts w:cs="Arial"/>
          <w:sz w:val="20"/>
          <w:szCs w:val="20"/>
        </w:rPr>
      </w:pPr>
      <w:r w:rsidRPr="00B559B5">
        <w:rPr>
          <w:rFonts w:cs="Arial"/>
          <w:sz w:val="20"/>
          <w:szCs w:val="20"/>
        </w:rPr>
        <w:t>Each cherub had two wings, and each wing was 5 cubits long.</w:t>
      </w:r>
    </w:p>
    <w:p w14:paraId="2B4EF9AF" w14:textId="13F24018" w:rsidR="00C37E60" w:rsidRDefault="00C37E60" w:rsidP="00C37E60">
      <w:pPr>
        <w:pBdr>
          <w:top w:val="nil"/>
          <w:left w:val="nil"/>
          <w:bottom w:val="nil"/>
          <w:right w:val="nil"/>
          <w:between w:val="nil"/>
        </w:pBdr>
        <w:rPr>
          <w:rFonts w:cs="Arial"/>
          <w:sz w:val="20"/>
          <w:szCs w:val="20"/>
        </w:rPr>
      </w:pPr>
      <w:r>
        <w:rPr>
          <w:rFonts w:cs="Arial"/>
          <w:sz w:val="20"/>
          <w:szCs w:val="20"/>
        </w:rPr>
        <w:tab/>
        <w:t>(This measurement is equivalent to about 2.3 meters long.)</w:t>
      </w:r>
    </w:p>
    <w:p w14:paraId="1DD8B9E5" w14:textId="77777777" w:rsidR="00E02301" w:rsidRDefault="00E02301" w:rsidP="00C37E60">
      <w:pPr>
        <w:pBdr>
          <w:top w:val="nil"/>
          <w:left w:val="nil"/>
          <w:bottom w:val="nil"/>
          <w:right w:val="nil"/>
          <w:between w:val="nil"/>
        </w:pBdr>
        <w:rPr>
          <w:rFonts w:cs="Arial"/>
          <w:sz w:val="20"/>
          <w:szCs w:val="20"/>
        </w:rPr>
      </w:pPr>
    </w:p>
    <w:p w14:paraId="0F6D7AC5" w14:textId="6E8B2AF0" w:rsidR="00E02301" w:rsidRDefault="00E02301" w:rsidP="00E02301">
      <w:pPr>
        <w:pStyle w:val="ListParagraph"/>
        <w:numPr>
          <w:ilvl w:val="0"/>
          <w:numId w:val="15"/>
        </w:numPr>
        <w:pBdr>
          <w:top w:val="nil"/>
          <w:left w:val="nil"/>
          <w:bottom w:val="nil"/>
          <w:right w:val="nil"/>
          <w:between w:val="nil"/>
        </w:pBdr>
        <w:ind w:left="360"/>
        <w:rPr>
          <w:rFonts w:cs="Arial"/>
          <w:sz w:val="20"/>
          <w:szCs w:val="20"/>
        </w:rPr>
      </w:pPr>
      <w:r>
        <w:rPr>
          <w:rFonts w:cs="Arial"/>
          <w:sz w:val="20"/>
          <w:szCs w:val="20"/>
        </w:rPr>
        <w:t>[3:11-13]   How were the cherubim positioned in the most holy place?</w:t>
      </w:r>
    </w:p>
    <w:p w14:paraId="6C96E688" w14:textId="7355E0DA" w:rsidR="00E02301" w:rsidRPr="00E02301" w:rsidRDefault="00E02301" w:rsidP="00E02301">
      <w:pPr>
        <w:pStyle w:val="ListParagraph"/>
        <w:pBdr>
          <w:top w:val="nil"/>
          <w:left w:val="nil"/>
          <w:bottom w:val="nil"/>
          <w:right w:val="nil"/>
          <w:between w:val="nil"/>
        </w:pBdr>
        <w:rPr>
          <w:rFonts w:cs="Arial"/>
          <w:sz w:val="20"/>
          <w:szCs w:val="20"/>
        </w:rPr>
      </w:pPr>
      <w:r>
        <w:rPr>
          <w:rFonts w:cs="Arial"/>
          <w:sz w:val="20"/>
          <w:szCs w:val="20"/>
        </w:rPr>
        <w:t xml:space="preserve">The two cherubim were side by side, with one wing of each cherub touching the wall and the other wing of each cherub meeting the wing of the other cherub in the middle of the most holy place. The cherubim stood on their feet, facing the </w:t>
      </w:r>
      <w:r w:rsidR="00C423A0">
        <w:rPr>
          <w:rFonts w:cs="Arial"/>
          <w:sz w:val="20"/>
          <w:szCs w:val="20"/>
        </w:rPr>
        <w:t>main room</w:t>
      </w:r>
      <w:r>
        <w:rPr>
          <w:rFonts w:cs="Arial"/>
          <w:sz w:val="20"/>
          <w:szCs w:val="20"/>
        </w:rPr>
        <w:t>.</w:t>
      </w:r>
    </w:p>
    <w:p w14:paraId="0FFD034C" w14:textId="77777777" w:rsidR="009D33A2" w:rsidRPr="00B559B5" w:rsidRDefault="00D97C21" w:rsidP="009223FA">
      <w:pPr>
        <w:pStyle w:val="CommentSection"/>
      </w:pPr>
      <w:r w:rsidRPr="00B559B5">
        <w:t>Comment Section:</w:t>
      </w:r>
    </w:p>
    <w:p w14:paraId="0FFD034D" w14:textId="77777777" w:rsidR="009D33A2" w:rsidRPr="00B559B5" w:rsidRDefault="00D97C21" w:rsidP="008508BC">
      <w:pPr>
        <w:pStyle w:val="Heading1"/>
        <w:rPr>
          <w:rFonts w:eastAsia="Arial"/>
        </w:rPr>
      </w:pPr>
      <w:bookmarkStart w:id="90" w:name="_heading=h.qp0b3nh2pb2o" w:colFirst="0" w:colLast="0"/>
      <w:bookmarkEnd w:id="90"/>
      <w:r w:rsidRPr="00B559B5">
        <w:br w:type="page"/>
      </w:r>
    </w:p>
    <w:p w14:paraId="0FFD034E" w14:textId="77777777" w:rsidR="009D33A2" w:rsidRPr="00B559B5" w:rsidRDefault="00D97C21" w:rsidP="008508BC">
      <w:pPr>
        <w:pStyle w:val="Heading1"/>
      </w:pPr>
      <w:bookmarkStart w:id="91" w:name="_Toc203574593"/>
      <w:r w:rsidRPr="00B559B5">
        <w:lastRenderedPageBreak/>
        <w:t>2 Chronicles 7:1-12</w:t>
      </w:r>
      <w:r w:rsidRPr="00B559B5">
        <w:tab/>
      </w:r>
      <w:r w:rsidRPr="001D684B">
        <w:rPr>
          <w:rStyle w:val="Heading2Char"/>
        </w:rPr>
        <w:t>The dedication of the temple</w:t>
      </w:r>
      <w:bookmarkEnd w:id="91"/>
    </w:p>
    <w:p w14:paraId="0FFD034F" w14:textId="77777777" w:rsidR="009D33A2" w:rsidRPr="00B559B5" w:rsidRDefault="00D97C21" w:rsidP="00CA77D4">
      <w:pPr>
        <w:pStyle w:val="Background"/>
      </w:pPr>
      <w:r w:rsidRPr="00B559B5">
        <w:rPr>
          <w:b/>
        </w:rPr>
        <w:t>Background</w:t>
      </w:r>
      <w:r w:rsidRPr="00B559B5">
        <w:t>: After the ark and other furnishings were put in the Yahweh’s house, Solomon prayed and dedicated the house to Yahweh.</w:t>
      </w:r>
    </w:p>
    <w:p w14:paraId="708736F6" w14:textId="77777777" w:rsidR="00B669DB" w:rsidRPr="00170DC8" w:rsidRDefault="00B669DB" w:rsidP="00B669DB">
      <w:pPr>
        <w:pStyle w:val="Background"/>
        <w:rPr>
          <w:b/>
          <w:bCs w:val="0"/>
          <w:i/>
          <w:iCs/>
        </w:rPr>
      </w:pPr>
      <w:r w:rsidRPr="00170DC8">
        <w:rPr>
          <w:b/>
          <w:bCs w:val="0"/>
          <w:i/>
          <w:iCs/>
        </w:rPr>
        <w:t>Read the passage.</w:t>
      </w:r>
    </w:p>
    <w:p w14:paraId="0FFD0350" w14:textId="77777777" w:rsidR="009D33A2" w:rsidRPr="00B559B5" w:rsidRDefault="00D97C21" w:rsidP="00F94597">
      <w:pPr>
        <w:pStyle w:val="Part1"/>
      </w:pPr>
      <w:r w:rsidRPr="00B559B5">
        <w:t>Part 1</w:t>
      </w:r>
    </w:p>
    <w:p w14:paraId="0FFD0351" w14:textId="77777777" w:rsidR="009D33A2" w:rsidRPr="00B559B5" w:rsidRDefault="00D97C21" w:rsidP="00CA77D4">
      <w:pPr>
        <w:pStyle w:val="Answerortell"/>
      </w:pPr>
      <w:r w:rsidRPr="00B559B5">
        <w:t>Tell in your own words what you just read in these verses.</w:t>
      </w:r>
    </w:p>
    <w:p w14:paraId="0FFD0352" w14:textId="2E4A4C10" w:rsidR="009D33A2" w:rsidRDefault="00D97C21" w:rsidP="00CA77D4">
      <w:pPr>
        <w:pStyle w:val="Checklist2"/>
      </w:pPr>
      <w:r w:rsidRPr="00B559B5">
        <w:t>After Solomon</w:t>
      </w:r>
      <w:r w:rsidR="00FF4ECF">
        <w:t xml:space="preserve"> prayed</w:t>
      </w:r>
      <w:r w:rsidRPr="00B559B5">
        <w:t xml:space="preserve">, fire came down from heaven </w:t>
      </w:r>
      <w:r w:rsidR="00FF4ECF">
        <w:t>and</w:t>
      </w:r>
      <w:r w:rsidRPr="00B559B5">
        <w:t xml:space="preserve"> consume</w:t>
      </w:r>
      <w:r w:rsidR="00FF4ECF">
        <w:t>d</w:t>
      </w:r>
      <w:r w:rsidRPr="00B559B5">
        <w:t xml:space="preserve"> the sacrifices, and </w:t>
      </w:r>
      <w:r w:rsidR="009F719E">
        <w:t xml:space="preserve">Yahweh’s </w:t>
      </w:r>
      <w:r w:rsidRPr="00B559B5">
        <w:t>glory</w:t>
      </w:r>
      <w:r w:rsidR="009F719E">
        <w:t xml:space="preserve"> </w:t>
      </w:r>
      <w:r w:rsidRPr="00B559B5">
        <w:t>filled the hous</w:t>
      </w:r>
      <w:r w:rsidR="00FF4ECF">
        <w:t>e</w:t>
      </w:r>
      <w:r w:rsidRPr="00B559B5">
        <w:t>. [7:1]</w:t>
      </w:r>
    </w:p>
    <w:p w14:paraId="0499F607" w14:textId="511824B5" w:rsidR="00FF4ECF" w:rsidRPr="00B559B5" w:rsidRDefault="00FF4ECF" w:rsidP="00CA77D4">
      <w:pPr>
        <w:pStyle w:val="Checklist2"/>
      </w:pPr>
      <w:r>
        <w:t>The priests could not enter the house, because Yahweh’s glory filled it. [7:2]</w:t>
      </w:r>
    </w:p>
    <w:p w14:paraId="0FFD0353" w14:textId="60D94593" w:rsidR="009D33A2" w:rsidRDefault="00D97C21" w:rsidP="00CA77D4">
      <w:pPr>
        <w:pStyle w:val="Checklist2"/>
      </w:pPr>
      <w:r w:rsidRPr="00B559B5">
        <w:t>The people of Israel bowed their faces to the ground and worshiped Yahweh. [7:3]</w:t>
      </w:r>
    </w:p>
    <w:p w14:paraId="46042567" w14:textId="39659C80" w:rsidR="00FF4ECF" w:rsidRDefault="00FF4ECF" w:rsidP="00CA77D4">
      <w:pPr>
        <w:pStyle w:val="Checklist2"/>
      </w:pPr>
      <w:r>
        <w:t>The king and the people offered sacrifices to dedicate the house of God. [7:4-5]</w:t>
      </w:r>
    </w:p>
    <w:p w14:paraId="30AC5619" w14:textId="0290C152" w:rsidR="00FF4ECF" w:rsidRDefault="009F719E" w:rsidP="00CA77D4">
      <w:pPr>
        <w:pStyle w:val="Checklist2"/>
      </w:pPr>
      <w:r>
        <w:t xml:space="preserve">The priests stood </w:t>
      </w:r>
      <w:r w:rsidR="00A2580E">
        <w:t>where they served</w:t>
      </w:r>
      <w:r>
        <w:t xml:space="preserve">. </w:t>
      </w:r>
      <w:r w:rsidR="00FF4ECF">
        <w:t>The Levites had musical instruments for praising Yahweh</w:t>
      </w:r>
      <w:r>
        <w:t>. T</w:t>
      </w:r>
      <w:r w:rsidR="00FF4ECF">
        <w:t>he priests blew trumpets</w:t>
      </w:r>
      <w:r w:rsidR="00A2580E">
        <w:t>, and all</w:t>
      </w:r>
      <w:r>
        <w:t xml:space="preserve"> </w:t>
      </w:r>
      <w:r w:rsidR="00A2580E">
        <w:t xml:space="preserve">of Israel </w:t>
      </w:r>
      <w:r>
        <w:t>stood</w:t>
      </w:r>
      <w:r w:rsidR="00FF4ECF">
        <w:t>. [7:6]</w:t>
      </w:r>
    </w:p>
    <w:p w14:paraId="33A2F6A0" w14:textId="4BACE441" w:rsidR="00FF4ECF" w:rsidRDefault="00FF4ECF" w:rsidP="00CA77D4">
      <w:pPr>
        <w:pStyle w:val="Checklist2"/>
      </w:pPr>
      <w:r>
        <w:t xml:space="preserve">Solomon </w:t>
      </w:r>
      <w:r w:rsidR="00A2580E">
        <w:t>set apart</w:t>
      </w:r>
      <w:r>
        <w:t xml:space="preserve"> the middle of the court</w:t>
      </w:r>
      <w:r w:rsidR="00A2580E">
        <w:t>yard for offerings,</w:t>
      </w:r>
      <w:r>
        <w:t xml:space="preserve"> because the bronze altar was not big enough </w:t>
      </w:r>
      <w:r w:rsidR="00A2580E">
        <w:t>to hold</w:t>
      </w:r>
      <w:r>
        <w:t xml:space="preserve"> </w:t>
      </w:r>
      <w:r w:rsidR="002B40CB">
        <w:t xml:space="preserve">all </w:t>
      </w:r>
      <w:r w:rsidR="00A2580E">
        <w:t xml:space="preserve">of </w:t>
      </w:r>
      <w:r>
        <w:t>the</w:t>
      </w:r>
      <w:r w:rsidR="0093638C">
        <w:t>m</w:t>
      </w:r>
      <w:r>
        <w:t>. [7:7]</w:t>
      </w:r>
    </w:p>
    <w:p w14:paraId="14BAFC73" w14:textId="79CB93D5" w:rsidR="00FF4ECF" w:rsidRPr="00B559B5" w:rsidRDefault="00A2580E" w:rsidP="00CA77D4">
      <w:pPr>
        <w:pStyle w:val="Checklist2"/>
      </w:pPr>
      <w:r>
        <w:t>They</w:t>
      </w:r>
      <w:r w:rsidR="00FF4ECF">
        <w:t xml:space="preserve"> held a feast for seven days and had a solemn assembly on the eighth day. [7:8-9]</w:t>
      </w:r>
    </w:p>
    <w:p w14:paraId="0FFD0355" w14:textId="3AFD9E17" w:rsidR="009D33A2" w:rsidRDefault="00D97C21" w:rsidP="00CA77D4">
      <w:pPr>
        <w:pStyle w:val="Checklist2"/>
      </w:pPr>
      <w:r w:rsidRPr="00B559B5">
        <w:t>The people were sent away by Solomon with glad and joyful hearts because of the goodness that Yahweh had shown to David</w:t>
      </w:r>
      <w:r w:rsidR="0093638C">
        <w:t xml:space="preserve">, </w:t>
      </w:r>
      <w:r w:rsidRPr="00B559B5">
        <w:t>to Solomon</w:t>
      </w:r>
      <w:r w:rsidR="0093638C">
        <w:t>, and to Israel</w:t>
      </w:r>
      <w:r w:rsidRPr="00B559B5">
        <w:t>. [7:10]</w:t>
      </w:r>
    </w:p>
    <w:p w14:paraId="79F3ED70" w14:textId="1B9147DB" w:rsidR="002B40CB" w:rsidRDefault="002B40CB" w:rsidP="00CA77D4">
      <w:pPr>
        <w:pStyle w:val="Checklist2"/>
      </w:pPr>
      <w:r>
        <w:t>Solomon successfully completed all that he had planned to do in the house of God and in his own house. [7:11]</w:t>
      </w:r>
    </w:p>
    <w:p w14:paraId="07AB58F7" w14:textId="63F7BA9C" w:rsidR="009F719E" w:rsidRPr="00CA77D4" w:rsidRDefault="009F719E" w:rsidP="00CA77D4">
      <w:pPr>
        <w:pStyle w:val="Checklist2"/>
      </w:pPr>
      <w:r>
        <w:t>Yahweh appeared to Solomon in a dream and said that he had heard Solomon’s prayer and had chosen this place as a house of sacrifice. [7:12]</w:t>
      </w:r>
    </w:p>
    <w:p w14:paraId="0FFD0356" w14:textId="77777777" w:rsidR="009D33A2" w:rsidRPr="00B559B5" w:rsidRDefault="00D97C21" w:rsidP="00F94597">
      <w:pPr>
        <w:pStyle w:val="Part2"/>
      </w:pPr>
      <w:r w:rsidRPr="00B559B5">
        <w:t>Part 2</w:t>
      </w:r>
    </w:p>
    <w:p w14:paraId="0FFD0357" w14:textId="77777777" w:rsidR="009D33A2" w:rsidRPr="00B559B5" w:rsidRDefault="00D97C21" w:rsidP="00CA77D4">
      <w:pPr>
        <w:pStyle w:val="Answerortell"/>
      </w:pPr>
      <w:r w:rsidRPr="00B559B5">
        <w:t>Answer the following questions.</w:t>
      </w:r>
    </w:p>
    <w:p w14:paraId="0FFD0358" w14:textId="12E96D8F" w:rsidR="009D33A2" w:rsidRPr="00B559B5" w:rsidRDefault="0077679A" w:rsidP="0077679A">
      <w:pPr>
        <w:numPr>
          <w:ilvl w:val="0"/>
          <w:numId w:val="10"/>
        </w:numPr>
        <w:pBdr>
          <w:top w:val="nil"/>
          <w:left w:val="nil"/>
          <w:bottom w:val="nil"/>
          <w:right w:val="nil"/>
          <w:between w:val="nil"/>
        </w:pBdr>
        <w:spacing w:before="200" w:after="0"/>
        <w:rPr>
          <w:rFonts w:cs="Arial"/>
          <w:sz w:val="20"/>
          <w:szCs w:val="20"/>
        </w:rPr>
      </w:pPr>
      <w:r w:rsidRPr="00B559B5">
        <w:rPr>
          <w:rFonts w:cs="Arial"/>
          <w:sz w:val="20"/>
          <w:szCs w:val="20"/>
        </w:rPr>
        <w:t>[7:1</w:t>
      </w:r>
      <w:r w:rsidR="00A150A1">
        <w:rPr>
          <w:rFonts w:cs="Arial"/>
          <w:sz w:val="20"/>
          <w:szCs w:val="20"/>
        </w:rPr>
        <w:t xml:space="preserve">]   </w:t>
      </w:r>
      <w:r w:rsidR="00D97C21" w:rsidRPr="00B559B5">
        <w:rPr>
          <w:rFonts w:cs="Arial"/>
          <w:sz w:val="20"/>
          <w:szCs w:val="20"/>
        </w:rPr>
        <w:t xml:space="preserve">What happened when Solomon finished praying to Yahweh? </w:t>
      </w:r>
    </w:p>
    <w:p w14:paraId="0FFD0359" w14:textId="435823DC"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Fire came down from heaven </w:t>
      </w:r>
      <w:r w:rsidR="00FF4ECF">
        <w:rPr>
          <w:rFonts w:cs="Arial"/>
          <w:sz w:val="20"/>
          <w:szCs w:val="20"/>
        </w:rPr>
        <w:t>and</w:t>
      </w:r>
      <w:r w:rsidRPr="00B559B5">
        <w:rPr>
          <w:rFonts w:cs="Arial"/>
          <w:sz w:val="20"/>
          <w:szCs w:val="20"/>
        </w:rPr>
        <w:t xml:space="preserve"> consume</w:t>
      </w:r>
      <w:r w:rsidR="00FF4ECF">
        <w:rPr>
          <w:rFonts w:cs="Arial"/>
          <w:sz w:val="20"/>
          <w:szCs w:val="20"/>
        </w:rPr>
        <w:t>d</w:t>
      </w:r>
      <w:r w:rsidRPr="00B559B5">
        <w:rPr>
          <w:rFonts w:cs="Arial"/>
          <w:sz w:val="20"/>
          <w:szCs w:val="20"/>
        </w:rPr>
        <w:t xml:space="preserve"> the burnt offerings and sacrifices, and the glory of Yahweh filled the house.</w:t>
      </w:r>
    </w:p>
    <w:p w14:paraId="0FFD035A" w14:textId="77777777" w:rsidR="009D33A2" w:rsidRPr="00B559B5" w:rsidRDefault="009D33A2" w:rsidP="0077679A">
      <w:pPr>
        <w:pBdr>
          <w:top w:val="nil"/>
          <w:left w:val="nil"/>
          <w:bottom w:val="nil"/>
          <w:right w:val="nil"/>
          <w:between w:val="nil"/>
        </w:pBdr>
        <w:ind w:left="720"/>
        <w:rPr>
          <w:rFonts w:cs="Arial"/>
          <w:sz w:val="20"/>
          <w:szCs w:val="20"/>
        </w:rPr>
      </w:pPr>
    </w:p>
    <w:p w14:paraId="0FFD035B" w14:textId="0AF1C4B6" w:rsidR="009D33A2" w:rsidRPr="00B559B5" w:rsidRDefault="0077679A" w:rsidP="0077679A">
      <w:pPr>
        <w:numPr>
          <w:ilvl w:val="0"/>
          <w:numId w:val="10"/>
        </w:numPr>
        <w:pBdr>
          <w:top w:val="nil"/>
          <w:left w:val="nil"/>
          <w:bottom w:val="nil"/>
          <w:right w:val="nil"/>
          <w:between w:val="nil"/>
        </w:pBdr>
        <w:spacing w:after="0"/>
        <w:rPr>
          <w:rFonts w:cs="Arial"/>
          <w:sz w:val="20"/>
          <w:szCs w:val="20"/>
        </w:rPr>
      </w:pPr>
      <w:r w:rsidRPr="00B559B5">
        <w:rPr>
          <w:rFonts w:cs="Arial"/>
          <w:sz w:val="20"/>
          <w:szCs w:val="20"/>
        </w:rPr>
        <w:t>[7:2</w:t>
      </w:r>
      <w:r w:rsidR="00A150A1">
        <w:rPr>
          <w:rFonts w:cs="Arial"/>
          <w:sz w:val="20"/>
          <w:szCs w:val="20"/>
        </w:rPr>
        <w:t xml:space="preserve">]   </w:t>
      </w:r>
      <w:r w:rsidR="00D97C21" w:rsidRPr="00B559B5">
        <w:rPr>
          <w:rFonts w:cs="Arial"/>
          <w:sz w:val="20"/>
          <w:szCs w:val="20"/>
        </w:rPr>
        <w:t>Why couldn’t the priests enter the house of Yahweh?</w:t>
      </w:r>
    </w:p>
    <w:p w14:paraId="0FFD035C" w14:textId="428CB0E5"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They could not enter because the glory of Yahweh filled </w:t>
      </w:r>
      <w:r w:rsidR="00FF4ECF">
        <w:rPr>
          <w:rFonts w:cs="Arial"/>
          <w:sz w:val="20"/>
          <w:szCs w:val="20"/>
        </w:rPr>
        <w:t>the</w:t>
      </w:r>
      <w:r w:rsidRPr="00B559B5">
        <w:rPr>
          <w:rFonts w:cs="Arial"/>
          <w:sz w:val="20"/>
          <w:szCs w:val="20"/>
        </w:rPr>
        <w:t xml:space="preserve"> house.</w:t>
      </w:r>
    </w:p>
    <w:p w14:paraId="0FFD035D" w14:textId="77777777" w:rsidR="009D33A2" w:rsidRPr="00B559B5" w:rsidRDefault="009D33A2" w:rsidP="0077679A">
      <w:pPr>
        <w:pBdr>
          <w:top w:val="nil"/>
          <w:left w:val="nil"/>
          <w:bottom w:val="nil"/>
          <w:right w:val="nil"/>
          <w:between w:val="nil"/>
        </w:pBdr>
        <w:ind w:left="720"/>
        <w:rPr>
          <w:rFonts w:cs="Arial"/>
          <w:sz w:val="20"/>
          <w:szCs w:val="20"/>
        </w:rPr>
      </w:pPr>
    </w:p>
    <w:p w14:paraId="0FFD035E" w14:textId="389ED7F8" w:rsidR="009D33A2" w:rsidRPr="00B559B5" w:rsidRDefault="0077679A" w:rsidP="0077679A">
      <w:pPr>
        <w:numPr>
          <w:ilvl w:val="0"/>
          <w:numId w:val="10"/>
        </w:numPr>
        <w:pBdr>
          <w:top w:val="nil"/>
          <w:left w:val="nil"/>
          <w:bottom w:val="nil"/>
          <w:right w:val="nil"/>
          <w:between w:val="nil"/>
        </w:pBdr>
        <w:spacing w:after="0"/>
        <w:rPr>
          <w:rFonts w:cs="Arial"/>
          <w:sz w:val="20"/>
          <w:szCs w:val="20"/>
        </w:rPr>
      </w:pPr>
      <w:r w:rsidRPr="00B559B5">
        <w:rPr>
          <w:rFonts w:cs="Arial"/>
          <w:sz w:val="20"/>
          <w:szCs w:val="20"/>
        </w:rPr>
        <w:t>[7:3</w:t>
      </w:r>
      <w:r w:rsidR="00A150A1">
        <w:rPr>
          <w:rFonts w:cs="Arial"/>
          <w:sz w:val="20"/>
          <w:szCs w:val="20"/>
        </w:rPr>
        <w:t xml:space="preserve">]   </w:t>
      </w:r>
      <w:r w:rsidR="00D97C21" w:rsidRPr="00B559B5">
        <w:rPr>
          <w:rFonts w:cs="Arial"/>
          <w:sz w:val="20"/>
          <w:szCs w:val="20"/>
        </w:rPr>
        <w:t xml:space="preserve">What did the people do when the fire came down and the glory of Yahweh filled the house? </w:t>
      </w:r>
    </w:p>
    <w:p w14:paraId="33B2AC13" w14:textId="09FCB77B" w:rsidR="009F719E" w:rsidRDefault="00D97C21" w:rsidP="002644B7">
      <w:pPr>
        <w:pBdr>
          <w:top w:val="nil"/>
          <w:left w:val="nil"/>
          <w:bottom w:val="nil"/>
          <w:right w:val="nil"/>
          <w:between w:val="nil"/>
        </w:pBdr>
        <w:ind w:left="720"/>
        <w:rPr>
          <w:rFonts w:cs="Arial"/>
          <w:sz w:val="20"/>
          <w:szCs w:val="20"/>
        </w:rPr>
      </w:pPr>
      <w:r w:rsidRPr="00B559B5">
        <w:rPr>
          <w:rFonts w:cs="Arial"/>
          <w:sz w:val="20"/>
          <w:szCs w:val="20"/>
        </w:rPr>
        <w:t>The people of Israel bowed with their faces to the ground</w:t>
      </w:r>
      <w:r w:rsidR="002B40CB">
        <w:rPr>
          <w:rFonts w:cs="Arial"/>
          <w:sz w:val="20"/>
          <w:szCs w:val="20"/>
        </w:rPr>
        <w:t>. T</w:t>
      </w:r>
      <w:r w:rsidRPr="00B559B5">
        <w:rPr>
          <w:rFonts w:cs="Arial"/>
          <w:sz w:val="20"/>
          <w:szCs w:val="20"/>
        </w:rPr>
        <w:t>hey worshiped and gave thanks to Yahweh</w:t>
      </w:r>
      <w:r w:rsidR="002644B7">
        <w:rPr>
          <w:rFonts w:cs="Arial"/>
          <w:sz w:val="20"/>
          <w:szCs w:val="20"/>
        </w:rPr>
        <w:t>.</w:t>
      </w:r>
    </w:p>
    <w:p w14:paraId="0A4AE4AC" w14:textId="77777777" w:rsidR="002644B7" w:rsidRDefault="002644B7" w:rsidP="002644B7">
      <w:pPr>
        <w:pBdr>
          <w:top w:val="nil"/>
          <w:left w:val="nil"/>
          <w:bottom w:val="nil"/>
          <w:right w:val="nil"/>
          <w:between w:val="nil"/>
        </w:pBdr>
        <w:ind w:left="720"/>
        <w:rPr>
          <w:rFonts w:cs="Arial"/>
          <w:sz w:val="20"/>
          <w:szCs w:val="20"/>
        </w:rPr>
      </w:pPr>
    </w:p>
    <w:p w14:paraId="39FC966D" w14:textId="77777777" w:rsidR="002644B7" w:rsidRPr="00B559B5" w:rsidRDefault="002644B7" w:rsidP="002644B7">
      <w:pPr>
        <w:numPr>
          <w:ilvl w:val="0"/>
          <w:numId w:val="10"/>
        </w:numPr>
        <w:pBdr>
          <w:top w:val="nil"/>
          <w:left w:val="nil"/>
          <w:bottom w:val="nil"/>
          <w:right w:val="nil"/>
          <w:between w:val="nil"/>
        </w:pBdr>
        <w:spacing w:after="0"/>
        <w:rPr>
          <w:rFonts w:cs="Arial"/>
          <w:sz w:val="20"/>
          <w:szCs w:val="20"/>
        </w:rPr>
      </w:pPr>
      <w:r w:rsidRPr="00B559B5">
        <w:rPr>
          <w:rFonts w:cs="Arial"/>
          <w:sz w:val="20"/>
          <w:szCs w:val="20"/>
        </w:rPr>
        <w:t>[7:4-5</w:t>
      </w:r>
      <w:r>
        <w:rPr>
          <w:rFonts w:cs="Arial"/>
          <w:sz w:val="20"/>
          <w:szCs w:val="20"/>
        </w:rPr>
        <w:t xml:space="preserve">]   </w:t>
      </w:r>
      <w:r w:rsidRPr="00B559B5">
        <w:rPr>
          <w:rFonts w:cs="Arial"/>
          <w:sz w:val="20"/>
          <w:szCs w:val="20"/>
        </w:rPr>
        <w:t>Wh</w:t>
      </w:r>
      <w:r>
        <w:rPr>
          <w:rFonts w:cs="Arial"/>
          <w:sz w:val="20"/>
          <w:szCs w:val="20"/>
        </w:rPr>
        <w:t>at</w:t>
      </w:r>
      <w:r w:rsidRPr="00B559B5">
        <w:rPr>
          <w:rFonts w:cs="Arial"/>
          <w:sz w:val="20"/>
          <w:szCs w:val="20"/>
        </w:rPr>
        <w:t xml:space="preserve"> did King Solomon and all the people </w:t>
      </w:r>
      <w:r>
        <w:rPr>
          <w:rFonts w:cs="Arial"/>
          <w:sz w:val="20"/>
          <w:szCs w:val="20"/>
        </w:rPr>
        <w:t>do next</w:t>
      </w:r>
      <w:r w:rsidRPr="00B559B5">
        <w:rPr>
          <w:rFonts w:cs="Arial"/>
          <w:sz w:val="20"/>
          <w:szCs w:val="20"/>
        </w:rPr>
        <w:t xml:space="preserve">? </w:t>
      </w:r>
    </w:p>
    <w:p w14:paraId="2A23B947" w14:textId="77777777" w:rsidR="002644B7" w:rsidRDefault="002644B7" w:rsidP="002644B7">
      <w:pPr>
        <w:pBdr>
          <w:top w:val="nil"/>
          <w:left w:val="nil"/>
          <w:bottom w:val="nil"/>
          <w:right w:val="nil"/>
          <w:between w:val="nil"/>
        </w:pBdr>
        <w:ind w:left="720"/>
        <w:rPr>
          <w:rFonts w:cs="Arial"/>
          <w:sz w:val="20"/>
          <w:szCs w:val="20"/>
        </w:rPr>
      </w:pPr>
      <w:r w:rsidRPr="00B559B5">
        <w:rPr>
          <w:rFonts w:cs="Arial"/>
          <w:sz w:val="20"/>
          <w:szCs w:val="20"/>
        </w:rPr>
        <w:t xml:space="preserve">King Solomon and </w:t>
      </w:r>
      <w:r>
        <w:rPr>
          <w:rFonts w:cs="Arial"/>
          <w:sz w:val="20"/>
          <w:szCs w:val="20"/>
        </w:rPr>
        <w:t xml:space="preserve">all </w:t>
      </w:r>
      <w:r w:rsidRPr="00B559B5">
        <w:rPr>
          <w:rFonts w:cs="Arial"/>
          <w:sz w:val="20"/>
          <w:szCs w:val="20"/>
        </w:rPr>
        <w:t>the people offered sacrifices to Yahweh to dedicate the house of God.</w:t>
      </w:r>
    </w:p>
    <w:p w14:paraId="1FD142CE" w14:textId="01C4070A" w:rsidR="002644B7" w:rsidRPr="009223FA" w:rsidRDefault="009223FA" w:rsidP="009223FA">
      <w:pPr>
        <w:pStyle w:val="Continuedline"/>
      </w:pPr>
      <w:r w:rsidRPr="00B559B5">
        <w:lastRenderedPageBreak/>
        <w:t>2 Chronicles 7:1-12 continued</w:t>
      </w:r>
    </w:p>
    <w:p w14:paraId="6BD9B011" w14:textId="2BD89FEB" w:rsidR="002B40CB" w:rsidRDefault="002B40CB" w:rsidP="002B40CB">
      <w:pPr>
        <w:pStyle w:val="ListParagraph"/>
        <w:numPr>
          <w:ilvl w:val="0"/>
          <w:numId w:val="10"/>
        </w:numPr>
        <w:pBdr>
          <w:top w:val="nil"/>
          <w:left w:val="nil"/>
          <w:bottom w:val="nil"/>
          <w:right w:val="nil"/>
          <w:between w:val="nil"/>
        </w:pBdr>
        <w:rPr>
          <w:rFonts w:cs="Arial"/>
          <w:sz w:val="20"/>
          <w:szCs w:val="20"/>
        </w:rPr>
      </w:pPr>
      <w:r>
        <w:rPr>
          <w:rFonts w:cs="Arial"/>
          <w:sz w:val="20"/>
          <w:szCs w:val="20"/>
        </w:rPr>
        <w:t>[7:6]   What did the Levites</w:t>
      </w:r>
      <w:r w:rsidR="00A2580E">
        <w:rPr>
          <w:rFonts w:cs="Arial"/>
          <w:sz w:val="20"/>
          <w:szCs w:val="20"/>
        </w:rPr>
        <w:t xml:space="preserve"> </w:t>
      </w:r>
      <w:r>
        <w:rPr>
          <w:rFonts w:cs="Arial"/>
          <w:sz w:val="20"/>
          <w:szCs w:val="20"/>
        </w:rPr>
        <w:t>have for praising Yahweh?</w:t>
      </w:r>
    </w:p>
    <w:p w14:paraId="700229AA" w14:textId="77777777" w:rsidR="00A2580E" w:rsidRDefault="002B40CB" w:rsidP="002B40CB">
      <w:pPr>
        <w:pStyle w:val="ListParagraph"/>
        <w:pBdr>
          <w:top w:val="nil"/>
          <w:left w:val="nil"/>
          <w:bottom w:val="nil"/>
          <w:right w:val="nil"/>
          <w:between w:val="nil"/>
        </w:pBdr>
        <w:rPr>
          <w:rFonts w:cs="Arial"/>
          <w:sz w:val="20"/>
          <w:szCs w:val="20"/>
        </w:rPr>
      </w:pPr>
      <w:r>
        <w:rPr>
          <w:rFonts w:cs="Arial"/>
          <w:sz w:val="20"/>
          <w:szCs w:val="20"/>
        </w:rPr>
        <w:t>The Levites had musical instruments for praising Yahweh</w:t>
      </w:r>
      <w:r w:rsidR="00A2580E">
        <w:rPr>
          <w:rFonts w:cs="Arial"/>
          <w:sz w:val="20"/>
          <w:szCs w:val="20"/>
        </w:rPr>
        <w:t>.</w:t>
      </w:r>
    </w:p>
    <w:p w14:paraId="4F2CF422" w14:textId="77777777" w:rsidR="00A2580E" w:rsidRDefault="00A2580E" w:rsidP="002B40CB">
      <w:pPr>
        <w:pStyle w:val="ListParagraph"/>
        <w:pBdr>
          <w:top w:val="nil"/>
          <w:left w:val="nil"/>
          <w:bottom w:val="nil"/>
          <w:right w:val="nil"/>
          <w:between w:val="nil"/>
        </w:pBdr>
        <w:rPr>
          <w:rFonts w:cs="Arial"/>
          <w:sz w:val="20"/>
          <w:szCs w:val="20"/>
        </w:rPr>
      </w:pPr>
    </w:p>
    <w:p w14:paraId="025077D4" w14:textId="77777777" w:rsidR="00A2580E" w:rsidRDefault="00A2580E" w:rsidP="002B40CB">
      <w:pPr>
        <w:pStyle w:val="ListParagraph"/>
        <w:pBdr>
          <w:top w:val="nil"/>
          <w:left w:val="nil"/>
          <w:bottom w:val="nil"/>
          <w:right w:val="nil"/>
          <w:between w:val="nil"/>
        </w:pBdr>
        <w:rPr>
          <w:rFonts w:cs="Arial"/>
          <w:sz w:val="20"/>
          <w:szCs w:val="20"/>
        </w:rPr>
      </w:pPr>
    </w:p>
    <w:p w14:paraId="3579CE24" w14:textId="77777777" w:rsidR="00A2580E" w:rsidRDefault="00A2580E" w:rsidP="00A2580E">
      <w:pPr>
        <w:pStyle w:val="ListParagraph"/>
        <w:numPr>
          <w:ilvl w:val="0"/>
          <w:numId w:val="10"/>
        </w:numPr>
        <w:pBdr>
          <w:top w:val="nil"/>
          <w:left w:val="nil"/>
          <w:bottom w:val="nil"/>
          <w:right w:val="nil"/>
          <w:between w:val="nil"/>
        </w:pBdr>
        <w:rPr>
          <w:rFonts w:cs="Arial"/>
          <w:sz w:val="20"/>
          <w:szCs w:val="20"/>
        </w:rPr>
      </w:pPr>
      <w:r>
        <w:rPr>
          <w:rFonts w:cs="Arial"/>
          <w:sz w:val="20"/>
          <w:szCs w:val="20"/>
        </w:rPr>
        <w:t>[7:6]   What did all Israel do when the priests blew their trumpets?</w:t>
      </w:r>
    </w:p>
    <w:p w14:paraId="3EDBA848" w14:textId="042D81CD" w:rsidR="002B40CB" w:rsidRDefault="00A2580E" w:rsidP="00A2580E">
      <w:pPr>
        <w:pStyle w:val="ListParagraph"/>
        <w:pBdr>
          <w:top w:val="nil"/>
          <w:left w:val="nil"/>
          <w:bottom w:val="nil"/>
          <w:right w:val="nil"/>
          <w:between w:val="nil"/>
        </w:pBdr>
        <w:rPr>
          <w:rFonts w:cs="Arial"/>
          <w:sz w:val="20"/>
          <w:szCs w:val="20"/>
        </w:rPr>
      </w:pPr>
      <w:r>
        <w:rPr>
          <w:rFonts w:cs="Arial"/>
          <w:sz w:val="20"/>
          <w:szCs w:val="20"/>
        </w:rPr>
        <w:t xml:space="preserve">All Israel stood. </w:t>
      </w:r>
      <w:r w:rsidR="002B40CB">
        <w:rPr>
          <w:rFonts w:cs="Arial"/>
          <w:sz w:val="20"/>
          <w:szCs w:val="20"/>
        </w:rPr>
        <w:t xml:space="preserve"> </w:t>
      </w:r>
    </w:p>
    <w:p w14:paraId="5C997C7F" w14:textId="77777777" w:rsidR="00A2580E" w:rsidRDefault="00A2580E" w:rsidP="002B40CB">
      <w:pPr>
        <w:pStyle w:val="ListParagraph"/>
        <w:pBdr>
          <w:top w:val="nil"/>
          <w:left w:val="nil"/>
          <w:bottom w:val="nil"/>
          <w:right w:val="nil"/>
          <w:between w:val="nil"/>
        </w:pBdr>
        <w:rPr>
          <w:rFonts w:cs="Arial"/>
          <w:sz w:val="20"/>
          <w:szCs w:val="20"/>
        </w:rPr>
      </w:pPr>
    </w:p>
    <w:p w14:paraId="3B9FD175" w14:textId="77777777" w:rsidR="00A2580E" w:rsidRPr="002B40CB" w:rsidRDefault="00A2580E" w:rsidP="002B40CB">
      <w:pPr>
        <w:pStyle w:val="ListParagraph"/>
        <w:pBdr>
          <w:top w:val="nil"/>
          <w:left w:val="nil"/>
          <w:bottom w:val="nil"/>
          <w:right w:val="nil"/>
          <w:between w:val="nil"/>
        </w:pBdr>
        <w:rPr>
          <w:rFonts w:cs="Arial"/>
          <w:sz w:val="20"/>
          <w:szCs w:val="20"/>
        </w:rPr>
      </w:pPr>
    </w:p>
    <w:p w14:paraId="0FFD0364" w14:textId="7E1EE2CC" w:rsidR="009D33A2" w:rsidRPr="00B559B5" w:rsidRDefault="0077679A" w:rsidP="0077679A">
      <w:pPr>
        <w:numPr>
          <w:ilvl w:val="0"/>
          <w:numId w:val="10"/>
        </w:numPr>
        <w:pBdr>
          <w:top w:val="nil"/>
          <w:left w:val="nil"/>
          <w:bottom w:val="nil"/>
          <w:right w:val="nil"/>
          <w:between w:val="nil"/>
        </w:pBdr>
        <w:spacing w:after="0"/>
        <w:rPr>
          <w:rFonts w:cs="Arial"/>
          <w:sz w:val="20"/>
          <w:szCs w:val="20"/>
        </w:rPr>
      </w:pPr>
      <w:r w:rsidRPr="00B559B5">
        <w:rPr>
          <w:rFonts w:cs="Arial"/>
          <w:sz w:val="20"/>
          <w:szCs w:val="20"/>
        </w:rPr>
        <w:t>[7:7</w:t>
      </w:r>
      <w:r w:rsidR="00A150A1">
        <w:rPr>
          <w:rFonts w:cs="Arial"/>
          <w:sz w:val="20"/>
          <w:szCs w:val="20"/>
        </w:rPr>
        <w:t xml:space="preserve">]   </w:t>
      </w:r>
      <w:r w:rsidR="00D97C21" w:rsidRPr="00B559B5">
        <w:rPr>
          <w:rFonts w:cs="Arial"/>
          <w:sz w:val="20"/>
          <w:szCs w:val="20"/>
        </w:rPr>
        <w:t xml:space="preserve">Why did Solomon </w:t>
      </w:r>
      <w:r w:rsidR="0093638C">
        <w:rPr>
          <w:rFonts w:cs="Arial"/>
          <w:sz w:val="20"/>
          <w:szCs w:val="20"/>
        </w:rPr>
        <w:t>set aside</w:t>
      </w:r>
      <w:r w:rsidR="002B40CB">
        <w:rPr>
          <w:rFonts w:cs="Arial"/>
          <w:sz w:val="20"/>
          <w:szCs w:val="20"/>
        </w:rPr>
        <w:t xml:space="preserve"> </w:t>
      </w:r>
      <w:r w:rsidR="00D97C21" w:rsidRPr="00B559B5">
        <w:rPr>
          <w:rFonts w:cs="Arial"/>
          <w:sz w:val="20"/>
          <w:szCs w:val="20"/>
        </w:rPr>
        <w:t>the middle of the courtyard</w:t>
      </w:r>
      <w:r w:rsidR="002B40CB">
        <w:rPr>
          <w:rFonts w:cs="Arial"/>
          <w:sz w:val="20"/>
          <w:szCs w:val="20"/>
        </w:rPr>
        <w:t xml:space="preserve"> and make offerings there</w:t>
      </w:r>
      <w:r w:rsidR="00D97C21" w:rsidRPr="00B559B5">
        <w:rPr>
          <w:rFonts w:cs="Arial"/>
          <w:sz w:val="20"/>
          <w:szCs w:val="20"/>
        </w:rPr>
        <w:t>?</w:t>
      </w:r>
    </w:p>
    <w:p w14:paraId="0FFD0365" w14:textId="295358F0"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He did this because the bronze altar </w:t>
      </w:r>
      <w:r w:rsidR="002B40CB">
        <w:rPr>
          <w:rFonts w:cs="Arial"/>
          <w:sz w:val="20"/>
          <w:szCs w:val="20"/>
        </w:rPr>
        <w:t xml:space="preserve">that </w:t>
      </w:r>
      <w:r w:rsidRPr="00B559B5">
        <w:rPr>
          <w:rFonts w:cs="Arial"/>
          <w:sz w:val="20"/>
          <w:szCs w:val="20"/>
        </w:rPr>
        <w:t xml:space="preserve">he made was not </w:t>
      </w:r>
      <w:r w:rsidR="00A2580E">
        <w:rPr>
          <w:rFonts w:cs="Arial"/>
          <w:sz w:val="20"/>
          <w:szCs w:val="20"/>
        </w:rPr>
        <w:t>able</w:t>
      </w:r>
      <w:r w:rsidR="002B40CB">
        <w:rPr>
          <w:rFonts w:cs="Arial"/>
          <w:sz w:val="20"/>
          <w:szCs w:val="20"/>
        </w:rPr>
        <w:t xml:space="preserve"> </w:t>
      </w:r>
      <w:r w:rsidRPr="00B559B5">
        <w:rPr>
          <w:rFonts w:cs="Arial"/>
          <w:sz w:val="20"/>
          <w:szCs w:val="20"/>
        </w:rPr>
        <w:t>to hold all the</w:t>
      </w:r>
      <w:r w:rsidR="002B40CB">
        <w:rPr>
          <w:rFonts w:cs="Arial"/>
          <w:sz w:val="20"/>
          <w:szCs w:val="20"/>
        </w:rPr>
        <w:t xml:space="preserve"> </w:t>
      </w:r>
      <w:r w:rsidRPr="00B559B5">
        <w:rPr>
          <w:rFonts w:cs="Arial"/>
          <w:sz w:val="20"/>
          <w:szCs w:val="20"/>
        </w:rPr>
        <w:t>offerings.</w:t>
      </w:r>
    </w:p>
    <w:p w14:paraId="0FFD0366" w14:textId="77777777" w:rsidR="009D33A2" w:rsidRPr="00B559B5" w:rsidRDefault="009D33A2" w:rsidP="0077679A">
      <w:pPr>
        <w:pBdr>
          <w:top w:val="nil"/>
          <w:left w:val="nil"/>
          <w:bottom w:val="nil"/>
          <w:right w:val="nil"/>
          <w:between w:val="nil"/>
        </w:pBdr>
        <w:rPr>
          <w:rFonts w:cs="Arial"/>
          <w:sz w:val="20"/>
          <w:szCs w:val="20"/>
        </w:rPr>
      </w:pPr>
    </w:p>
    <w:p w14:paraId="37CDB9D6" w14:textId="2EB8B3F9" w:rsidR="007E0281" w:rsidRDefault="002B40CB" w:rsidP="0077679A">
      <w:pPr>
        <w:numPr>
          <w:ilvl w:val="0"/>
          <w:numId w:val="10"/>
        </w:numPr>
        <w:pBdr>
          <w:top w:val="nil"/>
          <w:left w:val="nil"/>
          <w:bottom w:val="nil"/>
          <w:right w:val="nil"/>
          <w:between w:val="nil"/>
        </w:pBdr>
        <w:spacing w:after="0"/>
        <w:rPr>
          <w:rFonts w:cs="Arial"/>
          <w:sz w:val="20"/>
          <w:szCs w:val="20"/>
        </w:rPr>
      </w:pPr>
      <w:r>
        <w:rPr>
          <w:rFonts w:cs="Arial"/>
          <w:sz w:val="20"/>
          <w:szCs w:val="20"/>
        </w:rPr>
        <w:t xml:space="preserve">[7:8]   How </w:t>
      </w:r>
      <w:r w:rsidR="007E0281">
        <w:rPr>
          <w:rFonts w:cs="Arial"/>
          <w:sz w:val="20"/>
          <w:szCs w:val="20"/>
        </w:rPr>
        <w:t xml:space="preserve">many days did the festival last? </w:t>
      </w:r>
    </w:p>
    <w:p w14:paraId="03A07986" w14:textId="15560EC6" w:rsidR="007E0281" w:rsidRDefault="007E0281" w:rsidP="007E0281">
      <w:pPr>
        <w:pBdr>
          <w:top w:val="nil"/>
          <w:left w:val="nil"/>
          <w:bottom w:val="nil"/>
          <w:right w:val="nil"/>
          <w:between w:val="nil"/>
        </w:pBdr>
        <w:spacing w:after="0"/>
        <w:ind w:left="360" w:firstLine="360"/>
        <w:rPr>
          <w:rFonts w:cs="Arial"/>
          <w:sz w:val="20"/>
          <w:szCs w:val="20"/>
        </w:rPr>
      </w:pPr>
      <w:r>
        <w:rPr>
          <w:rFonts w:cs="Arial"/>
          <w:sz w:val="20"/>
          <w:szCs w:val="20"/>
        </w:rPr>
        <w:t>It lasted for 7 days.</w:t>
      </w:r>
    </w:p>
    <w:p w14:paraId="203F6246" w14:textId="77777777" w:rsidR="007E0281" w:rsidRDefault="007E0281" w:rsidP="007E0281">
      <w:pPr>
        <w:pBdr>
          <w:top w:val="nil"/>
          <w:left w:val="nil"/>
          <w:bottom w:val="nil"/>
          <w:right w:val="nil"/>
          <w:between w:val="nil"/>
        </w:pBdr>
        <w:spacing w:after="0"/>
        <w:ind w:left="360" w:firstLine="360"/>
        <w:rPr>
          <w:rFonts w:cs="Arial"/>
          <w:sz w:val="20"/>
          <w:szCs w:val="20"/>
        </w:rPr>
      </w:pPr>
    </w:p>
    <w:p w14:paraId="23F01D5F" w14:textId="77777777" w:rsidR="007E0281" w:rsidRDefault="007E0281" w:rsidP="007E0281">
      <w:pPr>
        <w:pBdr>
          <w:top w:val="nil"/>
          <w:left w:val="nil"/>
          <w:bottom w:val="nil"/>
          <w:right w:val="nil"/>
          <w:between w:val="nil"/>
        </w:pBdr>
        <w:spacing w:after="0"/>
        <w:ind w:left="360" w:firstLine="360"/>
        <w:rPr>
          <w:rFonts w:cs="Arial"/>
          <w:sz w:val="20"/>
          <w:szCs w:val="20"/>
        </w:rPr>
      </w:pPr>
    </w:p>
    <w:p w14:paraId="4DDC30A6" w14:textId="7FA1455D" w:rsidR="002B40CB" w:rsidRDefault="007E0281" w:rsidP="0077679A">
      <w:pPr>
        <w:numPr>
          <w:ilvl w:val="0"/>
          <w:numId w:val="10"/>
        </w:numPr>
        <w:pBdr>
          <w:top w:val="nil"/>
          <w:left w:val="nil"/>
          <w:bottom w:val="nil"/>
          <w:right w:val="nil"/>
          <w:between w:val="nil"/>
        </w:pBdr>
        <w:spacing w:after="0"/>
        <w:rPr>
          <w:rFonts w:cs="Arial"/>
          <w:sz w:val="20"/>
          <w:szCs w:val="20"/>
        </w:rPr>
      </w:pPr>
      <w:r>
        <w:rPr>
          <w:rFonts w:cs="Arial"/>
          <w:sz w:val="20"/>
          <w:szCs w:val="20"/>
        </w:rPr>
        <w:t xml:space="preserve">[7:9]   What happened on the eighth day? </w:t>
      </w:r>
    </w:p>
    <w:p w14:paraId="2CF54467" w14:textId="71B35258" w:rsidR="002B40CB" w:rsidRDefault="007E0281" w:rsidP="002B40CB">
      <w:pPr>
        <w:pBdr>
          <w:top w:val="nil"/>
          <w:left w:val="nil"/>
          <w:bottom w:val="nil"/>
          <w:right w:val="nil"/>
          <w:between w:val="nil"/>
        </w:pBdr>
        <w:spacing w:after="0"/>
        <w:ind w:left="720"/>
        <w:rPr>
          <w:rFonts w:cs="Arial"/>
          <w:sz w:val="20"/>
          <w:szCs w:val="20"/>
        </w:rPr>
      </w:pPr>
      <w:r>
        <w:rPr>
          <w:rFonts w:cs="Arial"/>
          <w:sz w:val="20"/>
          <w:szCs w:val="20"/>
        </w:rPr>
        <w:t>Solomon</w:t>
      </w:r>
      <w:r w:rsidR="002B40CB">
        <w:rPr>
          <w:rFonts w:cs="Arial"/>
          <w:sz w:val="20"/>
          <w:szCs w:val="20"/>
        </w:rPr>
        <w:t xml:space="preserve"> held a</w:t>
      </w:r>
      <w:r>
        <w:rPr>
          <w:rFonts w:cs="Arial"/>
          <w:sz w:val="20"/>
          <w:szCs w:val="20"/>
        </w:rPr>
        <w:t xml:space="preserve">n </w:t>
      </w:r>
      <w:r w:rsidR="002B40CB">
        <w:rPr>
          <w:rFonts w:cs="Arial"/>
          <w:sz w:val="20"/>
          <w:szCs w:val="20"/>
        </w:rPr>
        <w:t>assembly.</w:t>
      </w:r>
    </w:p>
    <w:p w14:paraId="424A468A" w14:textId="77777777" w:rsidR="002B40CB" w:rsidRDefault="002B40CB" w:rsidP="002B40CB">
      <w:pPr>
        <w:pBdr>
          <w:top w:val="nil"/>
          <w:left w:val="nil"/>
          <w:bottom w:val="nil"/>
          <w:right w:val="nil"/>
          <w:between w:val="nil"/>
        </w:pBdr>
        <w:spacing w:after="0"/>
        <w:ind w:left="360"/>
        <w:rPr>
          <w:rFonts w:cs="Arial"/>
          <w:sz w:val="20"/>
          <w:szCs w:val="20"/>
        </w:rPr>
      </w:pPr>
    </w:p>
    <w:p w14:paraId="09C5A186" w14:textId="77777777" w:rsidR="002B40CB" w:rsidRDefault="002B40CB" w:rsidP="002B40CB">
      <w:pPr>
        <w:pBdr>
          <w:top w:val="nil"/>
          <w:left w:val="nil"/>
          <w:bottom w:val="nil"/>
          <w:right w:val="nil"/>
          <w:between w:val="nil"/>
        </w:pBdr>
        <w:spacing w:after="0"/>
        <w:ind w:left="360"/>
        <w:rPr>
          <w:rFonts w:cs="Arial"/>
          <w:sz w:val="20"/>
          <w:szCs w:val="20"/>
        </w:rPr>
      </w:pPr>
    </w:p>
    <w:p w14:paraId="537381F1" w14:textId="0D82A349" w:rsidR="002B40CB" w:rsidRDefault="002B40CB" w:rsidP="0077679A">
      <w:pPr>
        <w:numPr>
          <w:ilvl w:val="0"/>
          <w:numId w:val="10"/>
        </w:numPr>
        <w:pBdr>
          <w:top w:val="nil"/>
          <w:left w:val="nil"/>
          <w:bottom w:val="nil"/>
          <w:right w:val="nil"/>
          <w:between w:val="nil"/>
        </w:pBdr>
        <w:spacing w:after="0"/>
        <w:rPr>
          <w:rFonts w:cs="Arial"/>
          <w:sz w:val="20"/>
          <w:szCs w:val="20"/>
        </w:rPr>
      </w:pPr>
      <w:r>
        <w:rPr>
          <w:rFonts w:cs="Arial"/>
          <w:sz w:val="20"/>
          <w:szCs w:val="20"/>
        </w:rPr>
        <w:t>[7:10]   What did Solomon do on the twenty-third day of the seventh month?</w:t>
      </w:r>
    </w:p>
    <w:p w14:paraId="204BB5A8" w14:textId="7C2C308E" w:rsidR="002B40CB" w:rsidRDefault="002B40CB" w:rsidP="002B40CB">
      <w:pPr>
        <w:pBdr>
          <w:top w:val="nil"/>
          <w:left w:val="nil"/>
          <w:bottom w:val="nil"/>
          <w:right w:val="nil"/>
          <w:between w:val="nil"/>
        </w:pBdr>
        <w:spacing w:after="0"/>
        <w:ind w:left="720"/>
        <w:rPr>
          <w:rFonts w:cs="Arial"/>
          <w:sz w:val="20"/>
          <w:szCs w:val="20"/>
        </w:rPr>
      </w:pPr>
      <w:r>
        <w:rPr>
          <w:rFonts w:cs="Arial"/>
          <w:sz w:val="20"/>
          <w:szCs w:val="20"/>
        </w:rPr>
        <w:t>He sent the people away to their</w:t>
      </w:r>
      <w:r w:rsidR="00A2580E">
        <w:rPr>
          <w:rFonts w:cs="Arial"/>
          <w:sz w:val="20"/>
          <w:szCs w:val="20"/>
        </w:rPr>
        <w:t xml:space="preserve"> tents</w:t>
      </w:r>
      <w:r>
        <w:rPr>
          <w:rFonts w:cs="Arial"/>
          <w:sz w:val="20"/>
          <w:szCs w:val="20"/>
        </w:rPr>
        <w:t>.</w:t>
      </w:r>
    </w:p>
    <w:p w14:paraId="62E701E1" w14:textId="77777777" w:rsidR="002B40CB" w:rsidRDefault="002B40CB" w:rsidP="002B40CB">
      <w:pPr>
        <w:pBdr>
          <w:top w:val="nil"/>
          <w:left w:val="nil"/>
          <w:bottom w:val="nil"/>
          <w:right w:val="nil"/>
          <w:between w:val="nil"/>
        </w:pBdr>
        <w:spacing w:after="0"/>
        <w:ind w:left="360"/>
        <w:rPr>
          <w:rFonts w:cs="Arial"/>
          <w:sz w:val="20"/>
          <w:szCs w:val="20"/>
        </w:rPr>
      </w:pPr>
    </w:p>
    <w:p w14:paraId="58935FB6" w14:textId="77777777" w:rsidR="002B40CB" w:rsidRDefault="002B40CB" w:rsidP="002B40CB">
      <w:pPr>
        <w:pBdr>
          <w:top w:val="nil"/>
          <w:left w:val="nil"/>
          <w:bottom w:val="nil"/>
          <w:right w:val="nil"/>
          <w:between w:val="nil"/>
        </w:pBdr>
        <w:spacing w:after="0"/>
        <w:ind w:left="360"/>
        <w:rPr>
          <w:rFonts w:cs="Arial"/>
          <w:sz w:val="20"/>
          <w:szCs w:val="20"/>
        </w:rPr>
      </w:pPr>
    </w:p>
    <w:p w14:paraId="0FFD0367" w14:textId="084B7FD3" w:rsidR="009D33A2" w:rsidRPr="00B559B5" w:rsidRDefault="0077679A" w:rsidP="0077679A">
      <w:pPr>
        <w:numPr>
          <w:ilvl w:val="0"/>
          <w:numId w:val="10"/>
        </w:numPr>
        <w:pBdr>
          <w:top w:val="nil"/>
          <w:left w:val="nil"/>
          <w:bottom w:val="nil"/>
          <w:right w:val="nil"/>
          <w:between w:val="nil"/>
        </w:pBdr>
        <w:spacing w:after="0"/>
        <w:rPr>
          <w:rFonts w:cs="Arial"/>
          <w:sz w:val="20"/>
          <w:szCs w:val="20"/>
        </w:rPr>
      </w:pPr>
      <w:r w:rsidRPr="00B559B5">
        <w:rPr>
          <w:rFonts w:cs="Arial"/>
          <w:sz w:val="20"/>
          <w:szCs w:val="20"/>
        </w:rPr>
        <w:t>[7:10</w:t>
      </w:r>
      <w:r w:rsidR="00A150A1">
        <w:rPr>
          <w:rFonts w:cs="Arial"/>
          <w:sz w:val="20"/>
          <w:szCs w:val="20"/>
        </w:rPr>
        <w:t xml:space="preserve">]   </w:t>
      </w:r>
      <w:r w:rsidR="00D97C21" w:rsidRPr="00B559B5">
        <w:rPr>
          <w:rFonts w:cs="Arial"/>
          <w:sz w:val="20"/>
          <w:szCs w:val="20"/>
        </w:rPr>
        <w:t xml:space="preserve">Why were the people glad and joyful? </w:t>
      </w:r>
    </w:p>
    <w:p w14:paraId="0FFD0368" w14:textId="49B7A824" w:rsidR="009D33A2"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The people were glad because of how good Yahweh was to David, </w:t>
      </w:r>
      <w:r w:rsidR="0093638C">
        <w:rPr>
          <w:rFonts w:cs="Arial"/>
          <w:sz w:val="20"/>
          <w:szCs w:val="20"/>
        </w:rPr>
        <w:t xml:space="preserve">to </w:t>
      </w:r>
      <w:r w:rsidRPr="00B559B5">
        <w:rPr>
          <w:rFonts w:cs="Arial"/>
          <w:sz w:val="20"/>
          <w:szCs w:val="20"/>
        </w:rPr>
        <w:t xml:space="preserve">Solomon, and </w:t>
      </w:r>
      <w:r w:rsidR="0093638C">
        <w:rPr>
          <w:rFonts w:cs="Arial"/>
          <w:sz w:val="20"/>
          <w:szCs w:val="20"/>
        </w:rPr>
        <w:t xml:space="preserve">to </w:t>
      </w:r>
      <w:r w:rsidRPr="00B559B5">
        <w:rPr>
          <w:rFonts w:cs="Arial"/>
          <w:sz w:val="20"/>
          <w:szCs w:val="20"/>
        </w:rPr>
        <w:t>Israel.</w:t>
      </w:r>
    </w:p>
    <w:p w14:paraId="4C28D780" w14:textId="77777777" w:rsidR="002B40CB" w:rsidRPr="00B559B5" w:rsidRDefault="002B40CB" w:rsidP="0077679A">
      <w:pPr>
        <w:pBdr>
          <w:top w:val="nil"/>
          <w:left w:val="nil"/>
          <w:bottom w:val="nil"/>
          <w:right w:val="nil"/>
          <w:between w:val="nil"/>
        </w:pBdr>
        <w:ind w:left="720"/>
        <w:rPr>
          <w:rFonts w:cs="Arial"/>
          <w:b/>
          <w:sz w:val="20"/>
          <w:szCs w:val="20"/>
        </w:rPr>
      </w:pPr>
    </w:p>
    <w:p w14:paraId="0FFD036A" w14:textId="0047FA7A" w:rsidR="009D33A2" w:rsidRPr="00B559B5" w:rsidRDefault="0077679A" w:rsidP="0077679A">
      <w:pPr>
        <w:numPr>
          <w:ilvl w:val="0"/>
          <w:numId w:val="10"/>
        </w:numPr>
        <w:pBdr>
          <w:top w:val="nil"/>
          <w:left w:val="nil"/>
          <w:bottom w:val="nil"/>
          <w:right w:val="nil"/>
          <w:between w:val="nil"/>
        </w:pBdr>
        <w:spacing w:after="0"/>
        <w:rPr>
          <w:rFonts w:cs="Arial"/>
          <w:sz w:val="20"/>
          <w:szCs w:val="20"/>
        </w:rPr>
      </w:pPr>
      <w:r w:rsidRPr="00B559B5">
        <w:rPr>
          <w:rFonts w:cs="Arial"/>
          <w:sz w:val="20"/>
          <w:szCs w:val="20"/>
        </w:rPr>
        <w:t>[7:11</w:t>
      </w:r>
      <w:r w:rsidR="00A150A1">
        <w:rPr>
          <w:rFonts w:cs="Arial"/>
          <w:sz w:val="20"/>
          <w:szCs w:val="20"/>
        </w:rPr>
        <w:t xml:space="preserve">]   </w:t>
      </w:r>
      <w:r w:rsidR="00D97C21" w:rsidRPr="00B559B5">
        <w:rPr>
          <w:rFonts w:cs="Arial"/>
          <w:sz w:val="20"/>
          <w:szCs w:val="20"/>
        </w:rPr>
        <w:t xml:space="preserve">What was Solomon able to do successfully? </w:t>
      </w:r>
    </w:p>
    <w:p w14:paraId="0FFD036B" w14:textId="2CABE3EE" w:rsidR="009D33A2"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He was able to do everything that he </w:t>
      </w:r>
      <w:r w:rsidR="002644B7">
        <w:rPr>
          <w:rFonts w:cs="Arial"/>
          <w:sz w:val="20"/>
          <w:szCs w:val="20"/>
        </w:rPr>
        <w:t>wanted</w:t>
      </w:r>
      <w:r w:rsidRPr="00B559B5">
        <w:rPr>
          <w:rFonts w:cs="Arial"/>
          <w:sz w:val="20"/>
          <w:szCs w:val="20"/>
        </w:rPr>
        <w:t xml:space="preserve"> to do in Yahweh’s house and </w:t>
      </w:r>
      <w:r w:rsidR="002B40CB">
        <w:rPr>
          <w:rFonts w:cs="Arial"/>
          <w:sz w:val="20"/>
          <w:szCs w:val="20"/>
        </w:rPr>
        <w:t xml:space="preserve">in </w:t>
      </w:r>
      <w:r w:rsidRPr="00B559B5">
        <w:rPr>
          <w:rFonts w:cs="Arial"/>
          <w:sz w:val="20"/>
          <w:szCs w:val="20"/>
        </w:rPr>
        <w:t>his own house.</w:t>
      </w:r>
    </w:p>
    <w:p w14:paraId="5AB90D99" w14:textId="77777777" w:rsidR="002B40CB" w:rsidRPr="00B559B5" w:rsidRDefault="002B40CB" w:rsidP="0077679A">
      <w:pPr>
        <w:pBdr>
          <w:top w:val="nil"/>
          <w:left w:val="nil"/>
          <w:bottom w:val="nil"/>
          <w:right w:val="nil"/>
          <w:between w:val="nil"/>
        </w:pBdr>
        <w:ind w:left="720"/>
        <w:rPr>
          <w:rFonts w:cs="Arial"/>
          <w:sz w:val="20"/>
          <w:szCs w:val="20"/>
        </w:rPr>
      </w:pPr>
    </w:p>
    <w:p w14:paraId="0FFD036F" w14:textId="071705B9" w:rsidR="009D33A2" w:rsidRPr="00B559B5" w:rsidRDefault="0077679A" w:rsidP="0077679A">
      <w:pPr>
        <w:numPr>
          <w:ilvl w:val="0"/>
          <w:numId w:val="10"/>
        </w:numPr>
        <w:pBdr>
          <w:top w:val="nil"/>
          <w:left w:val="nil"/>
          <w:bottom w:val="nil"/>
          <w:right w:val="nil"/>
          <w:between w:val="nil"/>
        </w:pBdr>
        <w:spacing w:after="0"/>
        <w:rPr>
          <w:rFonts w:cs="Arial"/>
          <w:sz w:val="20"/>
          <w:szCs w:val="20"/>
        </w:rPr>
      </w:pPr>
      <w:r w:rsidRPr="00B559B5">
        <w:rPr>
          <w:rFonts w:cs="Arial"/>
          <w:sz w:val="20"/>
          <w:szCs w:val="20"/>
        </w:rPr>
        <w:t>[7:12</w:t>
      </w:r>
      <w:r w:rsidR="00A150A1">
        <w:rPr>
          <w:rFonts w:cs="Arial"/>
          <w:sz w:val="20"/>
          <w:szCs w:val="20"/>
        </w:rPr>
        <w:t xml:space="preserve">]   </w:t>
      </w:r>
      <w:r w:rsidR="00D97C21" w:rsidRPr="00B559B5">
        <w:rPr>
          <w:rFonts w:cs="Arial"/>
          <w:sz w:val="20"/>
          <w:szCs w:val="20"/>
        </w:rPr>
        <w:t>What did Yahweh say</w:t>
      </w:r>
      <w:r w:rsidR="002644B7">
        <w:rPr>
          <w:rFonts w:cs="Arial"/>
          <w:sz w:val="20"/>
          <w:szCs w:val="20"/>
        </w:rPr>
        <w:t xml:space="preserve"> </w:t>
      </w:r>
      <w:r w:rsidR="00D97C21" w:rsidRPr="00B559B5">
        <w:rPr>
          <w:rFonts w:cs="Arial"/>
          <w:sz w:val="20"/>
          <w:szCs w:val="20"/>
        </w:rPr>
        <w:t xml:space="preserve">when he appeared to </w:t>
      </w:r>
      <w:r w:rsidR="002644B7">
        <w:rPr>
          <w:rFonts w:cs="Arial"/>
          <w:sz w:val="20"/>
          <w:szCs w:val="20"/>
        </w:rPr>
        <w:t>King Solomon</w:t>
      </w:r>
      <w:r w:rsidR="00D97C21" w:rsidRPr="00B559B5">
        <w:rPr>
          <w:rFonts w:cs="Arial"/>
          <w:sz w:val="20"/>
          <w:szCs w:val="20"/>
        </w:rPr>
        <w:t xml:space="preserve"> at night</w:t>
      </w:r>
      <w:r w:rsidR="002644B7">
        <w:rPr>
          <w:rFonts w:cs="Arial"/>
          <w:sz w:val="20"/>
          <w:szCs w:val="20"/>
        </w:rPr>
        <w:t>, after the house of God had been built</w:t>
      </w:r>
      <w:r w:rsidR="00D97C21" w:rsidRPr="00B559B5">
        <w:rPr>
          <w:rFonts w:cs="Arial"/>
          <w:sz w:val="20"/>
          <w:szCs w:val="20"/>
        </w:rPr>
        <w:t xml:space="preserve">? </w:t>
      </w:r>
    </w:p>
    <w:p w14:paraId="0FFD0371" w14:textId="62E65EC0"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Yahweh </w:t>
      </w:r>
      <w:r w:rsidR="002644B7">
        <w:rPr>
          <w:rFonts w:cs="Arial"/>
          <w:sz w:val="20"/>
          <w:szCs w:val="20"/>
        </w:rPr>
        <w:t>said</w:t>
      </w:r>
      <w:r w:rsidRPr="00B559B5">
        <w:rPr>
          <w:rFonts w:cs="Arial"/>
          <w:sz w:val="20"/>
          <w:szCs w:val="20"/>
        </w:rPr>
        <w:t xml:space="preserve"> that he </w:t>
      </w:r>
      <w:r w:rsidR="002644B7">
        <w:rPr>
          <w:rFonts w:cs="Arial"/>
          <w:sz w:val="20"/>
          <w:szCs w:val="20"/>
        </w:rPr>
        <w:t xml:space="preserve">had </w:t>
      </w:r>
      <w:r w:rsidRPr="00B559B5">
        <w:rPr>
          <w:rFonts w:cs="Arial"/>
          <w:sz w:val="20"/>
          <w:szCs w:val="20"/>
        </w:rPr>
        <w:t xml:space="preserve">heard </w:t>
      </w:r>
      <w:r w:rsidR="002644B7">
        <w:rPr>
          <w:rFonts w:cs="Arial"/>
          <w:sz w:val="20"/>
          <w:szCs w:val="20"/>
        </w:rPr>
        <w:t>Solomon’s</w:t>
      </w:r>
      <w:r w:rsidRPr="00B559B5">
        <w:rPr>
          <w:rFonts w:cs="Arial"/>
          <w:sz w:val="20"/>
          <w:szCs w:val="20"/>
        </w:rPr>
        <w:t xml:space="preserve"> prayer</w:t>
      </w:r>
      <w:r w:rsidR="002644B7">
        <w:rPr>
          <w:rFonts w:cs="Arial"/>
          <w:sz w:val="20"/>
          <w:szCs w:val="20"/>
        </w:rPr>
        <w:t xml:space="preserve">. Yahweh also said that he </w:t>
      </w:r>
      <w:r w:rsidRPr="00B559B5">
        <w:rPr>
          <w:rFonts w:cs="Arial"/>
          <w:sz w:val="20"/>
          <w:szCs w:val="20"/>
        </w:rPr>
        <w:t>had chosen th</w:t>
      </w:r>
      <w:r w:rsidR="002644B7">
        <w:rPr>
          <w:rFonts w:cs="Arial"/>
          <w:sz w:val="20"/>
          <w:szCs w:val="20"/>
        </w:rPr>
        <w:t>is place</w:t>
      </w:r>
      <w:r w:rsidRPr="00B559B5">
        <w:rPr>
          <w:rFonts w:cs="Arial"/>
          <w:sz w:val="20"/>
          <w:szCs w:val="20"/>
        </w:rPr>
        <w:t xml:space="preserve"> </w:t>
      </w:r>
      <w:r w:rsidR="002644B7">
        <w:rPr>
          <w:rFonts w:cs="Arial"/>
          <w:sz w:val="20"/>
          <w:szCs w:val="20"/>
        </w:rPr>
        <w:t xml:space="preserve">for himself </w:t>
      </w:r>
      <w:r w:rsidRPr="00B559B5">
        <w:rPr>
          <w:rFonts w:cs="Arial"/>
          <w:sz w:val="20"/>
          <w:szCs w:val="20"/>
        </w:rPr>
        <w:t>as a house of sacrifice.</w:t>
      </w:r>
    </w:p>
    <w:p w14:paraId="0FFD0372" w14:textId="77777777" w:rsidR="009D33A2" w:rsidRPr="00B559B5" w:rsidRDefault="00D97C21" w:rsidP="009223FA">
      <w:pPr>
        <w:pStyle w:val="CommentSection"/>
      </w:pPr>
      <w:r w:rsidRPr="00B559B5">
        <w:t>Comment Section:</w:t>
      </w:r>
    </w:p>
    <w:p w14:paraId="0FFD0373" w14:textId="77777777" w:rsidR="009D33A2" w:rsidRPr="00B559B5" w:rsidRDefault="00D97C21" w:rsidP="008508BC">
      <w:pPr>
        <w:pStyle w:val="Heading1"/>
        <w:rPr>
          <w:rFonts w:eastAsia="Arial"/>
        </w:rPr>
      </w:pPr>
      <w:bookmarkStart w:id="92" w:name="_heading=h.rcplp3fs3y6n" w:colFirst="0" w:colLast="0"/>
      <w:bookmarkEnd w:id="92"/>
      <w:r w:rsidRPr="00B559B5">
        <w:br w:type="page"/>
      </w:r>
    </w:p>
    <w:p w14:paraId="0FFD0374" w14:textId="77777777" w:rsidR="009D33A2" w:rsidRPr="001D684B" w:rsidRDefault="00D97C21" w:rsidP="008508BC">
      <w:pPr>
        <w:pStyle w:val="Heading1"/>
        <w:rPr>
          <w:rStyle w:val="Heading2Char"/>
        </w:rPr>
      </w:pPr>
      <w:bookmarkStart w:id="93" w:name="_Toc203574594"/>
      <w:r w:rsidRPr="00B559B5">
        <w:lastRenderedPageBreak/>
        <w:t>2 Chronicles 18:28-34</w:t>
      </w:r>
      <w:r w:rsidRPr="00B559B5">
        <w:tab/>
      </w:r>
      <w:r w:rsidRPr="001D684B">
        <w:rPr>
          <w:rStyle w:val="Heading2Char"/>
        </w:rPr>
        <w:t>Ahab’s defeat and death</w:t>
      </w:r>
      <w:bookmarkEnd w:id="93"/>
    </w:p>
    <w:p w14:paraId="0FFD0375" w14:textId="0EF37F25" w:rsidR="009D33A2" w:rsidRPr="00B559B5" w:rsidRDefault="00D97C21" w:rsidP="00CA77D4">
      <w:pPr>
        <w:pStyle w:val="Background"/>
      </w:pPr>
      <w:r w:rsidRPr="00B559B5">
        <w:rPr>
          <w:b/>
        </w:rPr>
        <w:t>Background:</w:t>
      </w:r>
      <w:r w:rsidR="0093638C">
        <w:rPr>
          <w:b/>
        </w:rPr>
        <w:t xml:space="preserve"> </w:t>
      </w:r>
      <w:r w:rsidR="006E4896">
        <w:t xml:space="preserve">After the days of Solomon, the kingdom of Israel divided into two parts. One was still called Israel, and the other was called Judah. When </w:t>
      </w:r>
      <w:r w:rsidRPr="00B559B5">
        <w:t>Jehos</w:t>
      </w:r>
      <w:r w:rsidR="00507FBF">
        <w:t>ha</w:t>
      </w:r>
      <w:r w:rsidRPr="00B559B5">
        <w:t>phat became king of Judah</w:t>
      </w:r>
      <w:r w:rsidR="006E4896">
        <w:t xml:space="preserve">, he followed Yahweh. </w:t>
      </w:r>
      <w:r w:rsidRPr="00B559B5">
        <w:t xml:space="preserve">Ahab, </w:t>
      </w:r>
      <w:r w:rsidR="006E4896">
        <w:t xml:space="preserve">the </w:t>
      </w:r>
      <w:r w:rsidRPr="00B559B5">
        <w:t>king of Israel</w:t>
      </w:r>
      <w:r w:rsidR="006E4896">
        <w:t xml:space="preserve">, worshipped idols instead of </w:t>
      </w:r>
      <w:r w:rsidR="00507FBF">
        <w:t xml:space="preserve">following </w:t>
      </w:r>
      <w:r w:rsidR="006E4896">
        <w:t>Yahweh</w:t>
      </w:r>
      <w:r w:rsidRPr="00B559B5">
        <w:t xml:space="preserve">. </w:t>
      </w:r>
      <w:r w:rsidR="00F74FD4">
        <w:t>But</w:t>
      </w:r>
      <w:r w:rsidR="006E4896">
        <w:t xml:space="preserve"> </w:t>
      </w:r>
      <w:r w:rsidR="00F74FD4">
        <w:t xml:space="preserve">King </w:t>
      </w:r>
      <w:r w:rsidR="006E4896">
        <w:t xml:space="preserve">Ahab and </w:t>
      </w:r>
      <w:r w:rsidR="00F74FD4">
        <w:t xml:space="preserve">King </w:t>
      </w:r>
      <w:r w:rsidR="006E4896">
        <w:t>Jehos</w:t>
      </w:r>
      <w:r w:rsidR="00507FBF">
        <w:t>ha</w:t>
      </w:r>
      <w:r w:rsidR="00F74FD4">
        <w:t>phat</w:t>
      </w:r>
      <w:r w:rsidR="006E4896">
        <w:t xml:space="preserve"> </w:t>
      </w:r>
      <w:r w:rsidR="00F74FD4">
        <w:t xml:space="preserve">went </w:t>
      </w:r>
      <w:r w:rsidR="006E4896">
        <w:t xml:space="preserve">together </w:t>
      </w:r>
      <w:r w:rsidR="00F74FD4">
        <w:t xml:space="preserve">to the city of Ramoth Gilead to fight </w:t>
      </w:r>
      <w:r w:rsidR="006E4896">
        <w:t>against the king of Aram</w:t>
      </w:r>
      <w:r w:rsidRPr="00B559B5">
        <w:t>.</w:t>
      </w:r>
    </w:p>
    <w:p w14:paraId="5825C0B9" w14:textId="77777777" w:rsidR="00B669DB" w:rsidRPr="00170DC8" w:rsidRDefault="00B669DB" w:rsidP="00B669DB">
      <w:pPr>
        <w:pStyle w:val="Background"/>
        <w:rPr>
          <w:b/>
          <w:bCs w:val="0"/>
          <w:i/>
          <w:iCs/>
        </w:rPr>
      </w:pPr>
      <w:r w:rsidRPr="00170DC8">
        <w:rPr>
          <w:b/>
          <w:bCs w:val="0"/>
          <w:i/>
          <w:iCs/>
        </w:rPr>
        <w:t>Read the passage.</w:t>
      </w:r>
    </w:p>
    <w:p w14:paraId="0FFD0376" w14:textId="77777777" w:rsidR="009D33A2" w:rsidRPr="00B559B5" w:rsidRDefault="00D97C21" w:rsidP="00F94597">
      <w:pPr>
        <w:pStyle w:val="Part1"/>
      </w:pPr>
      <w:r w:rsidRPr="00B559B5">
        <w:t>Part 1</w:t>
      </w:r>
    </w:p>
    <w:p w14:paraId="0FFD0377" w14:textId="77777777" w:rsidR="009D33A2" w:rsidRPr="00B559B5" w:rsidRDefault="00D97C21" w:rsidP="00CA77D4">
      <w:pPr>
        <w:pStyle w:val="Answerortell"/>
      </w:pPr>
      <w:r w:rsidRPr="00B559B5">
        <w:t>Tell in your own words what you just read in these verses.</w:t>
      </w:r>
    </w:p>
    <w:p w14:paraId="0FFD0378" w14:textId="6BDEC48C" w:rsidR="009D33A2" w:rsidRPr="00B559B5" w:rsidRDefault="006E4896" w:rsidP="00CA77D4">
      <w:pPr>
        <w:pStyle w:val="Checklist2"/>
      </w:pPr>
      <w:r>
        <w:t xml:space="preserve">King </w:t>
      </w:r>
      <w:r w:rsidR="00D97C21" w:rsidRPr="00B559B5">
        <w:t>Jehos</w:t>
      </w:r>
      <w:r w:rsidR="00507FBF">
        <w:t>ha</w:t>
      </w:r>
      <w:r w:rsidR="00D97C21" w:rsidRPr="00B559B5">
        <w:t xml:space="preserve">phat of Judah </w:t>
      </w:r>
      <w:r w:rsidR="00F74FD4">
        <w:t>and</w:t>
      </w:r>
      <w:r w:rsidR="00D97C21" w:rsidRPr="00B559B5">
        <w:t xml:space="preserve"> </w:t>
      </w:r>
      <w:r>
        <w:t xml:space="preserve">King </w:t>
      </w:r>
      <w:r w:rsidR="00D97C21" w:rsidRPr="00B559B5">
        <w:t>Ahab</w:t>
      </w:r>
      <w:r>
        <w:t xml:space="preserve"> </w:t>
      </w:r>
      <w:r w:rsidR="00D97C21" w:rsidRPr="00B559B5">
        <w:t xml:space="preserve">of Israel </w:t>
      </w:r>
      <w:r w:rsidR="00F74FD4">
        <w:t>went to</w:t>
      </w:r>
      <w:r w:rsidR="00D97C21" w:rsidRPr="00B559B5">
        <w:t xml:space="preserve"> </w:t>
      </w:r>
      <w:r w:rsidR="00F74FD4">
        <w:t>attack Ramoth Gilead</w:t>
      </w:r>
      <w:r w:rsidR="00D97C21" w:rsidRPr="00B559B5">
        <w:t>. [18:2</w:t>
      </w:r>
      <w:r>
        <w:t>8</w:t>
      </w:r>
      <w:r w:rsidR="00D97C21" w:rsidRPr="00B559B5">
        <w:t>]</w:t>
      </w:r>
    </w:p>
    <w:p w14:paraId="0FFD0379" w14:textId="6179E1B4" w:rsidR="009D33A2" w:rsidRDefault="00F74FD4" w:rsidP="00CA77D4">
      <w:pPr>
        <w:pStyle w:val="Checklist2"/>
      </w:pPr>
      <w:r>
        <w:t xml:space="preserve">King </w:t>
      </w:r>
      <w:r w:rsidR="00D97C21" w:rsidRPr="00B559B5">
        <w:t xml:space="preserve">Ahab </w:t>
      </w:r>
      <w:r>
        <w:t xml:space="preserve">of Israel decided to disguise himself, but he </w:t>
      </w:r>
      <w:r w:rsidR="00D97C21" w:rsidRPr="00B559B5">
        <w:t>told Jehos</w:t>
      </w:r>
      <w:r w:rsidR="00507FBF">
        <w:t>ha</w:t>
      </w:r>
      <w:r w:rsidR="00D97C21" w:rsidRPr="00B559B5">
        <w:t xml:space="preserve">phat to wear his </w:t>
      </w:r>
      <w:r>
        <w:t xml:space="preserve">usual </w:t>
      </w:r>
      <w:r w:rsidR="00D97C21" w:rsidRPr="00B559B5">
        <w:t>royal robes</w:t>
      </w:r>
      <w:r>
        <w:t>.</w:t>
      </w:r>
      <w:r w:rsidR="00D97C21" w:rsidRPr="00B559B5">
        <w:t xml:space="preserve"> </w:t>
      </w:r>
      <w:r>
        <w:t xml:space="preserve">Then they went into battle. </w:t>
      </w:r>
      <w:r w:rsidR="00D97C21" w:rsidRPr="00B559B5">
        <w:t>[18:29]</w:t>
      </w:r>
    </w:p>
    <w:p w14:paraId="4CE6C21C" w14:textId="4F328F0F" w:rsidR="00F74FD4" w:rsidRPr="00B559B5" w:rsidRDefault="00F74FD4" w:rsidP="00CA77D4">
      <w:pPr>
        <w:pStyle w:val="Checklist2"/>
      </w:pPr>
      <w:r>
        <w:t>The king of Aram had commanded his captains to attack only the king of Israel. [18:30]</w:t>
      </w:r>
    </w:p>
    <w:p w14:paraId="0FFD037A" w14:textId="7BF9F032" w:rsidR="009D33A2" w:rsidRPr="00B559B5" w:rsidRDefault="00F74FD4" w:rsidP="00CA77D4">
      <w:pPr>
        <w:pStyle w:val="Checklist2"/>
      </w:pPr>
      <w:r>
        <w:t xml:space="preserve">The captains saw </w:t>
      </w:r>
      <w:r w:rsidR="00D97C21" w:rsidRPr="00B559B5">
        <w:t>Jehos</w:t>
      </w:r>
      <w:r w:rsidR="00507FBF">
        <w:t>ha</w:t>
      </w:r>
      <w:r w:rsidR="00D97C21" w:rsidRPr="00B559B5">
        <w:t xml:space="preserve">phat </w:t>
      </w:r>
      <w:r>
        <w:t xml:space="preserve">and said he was the king of Israel. They </w:t>
      </w:r>
      <w:r w:rsidR="001A0DD9">
        <w:t>turned</w:t>
      </w:r>
      <w:r>
        <w:t xml:space="preserve"> to attack him, but Jehoshaphat</w:t>
      </w:r>
      <w:r w:rsidR="00D97C21" w:rsidRPr="00B559B5">
        <w:t xml:space="preserve"> cried out and Yahweh helped him. [18:31]</w:t>
      </w:r>
    </w:p>
    <w:p w14:paraId="6FE637D3" w14:textId="658A6B6C" w:rsidR="001A0DD9" w:rsidRDefault="001A0DD9" w:rsidP="00CA77D4">
      <w:pPr>
        <w:pStyle w:val="Checklist2"/>
      </w:pPr>
      <w:r>
        <w:t>The captains saw that Jehos</w:t>
      </w:r>
      <w:r w:rsidR="00507FBF">
        <w:t>ha</w:t>
      </w:r>
      <w:r>
        <w:t>phat was not the king of Israel, and they stopped pursuing him. [18:32]</w:t>
      </w:r>
    </w:p>
    <w:p w14:paraId="2E680447" w14:textId="1D5E37D2" w:rsidR="001A0DD9" w:rsidRDefault="00D97C21" w:rsidP="00CA77D4">
      <w:pPr>
        <w:pStyle w:val="Checklist2"/>
      </w:pPr>
      <w:r w:rsidRPr="00B559B5">
        <w:t xml:space="preserve">A man drew his bow at random and shot </w:t>
      </w:r>
      <w:r w:rsidR="001A0DD9">
        <w:t xml:space="preserve">King </w:t>
      </w:r>
      <w:r w:rsidRPr="00B559B5">
        <w:t>Ahab</w:t>
      </w:r>
      <w:r w:rsidR="001A0DD9">
        <w:t xml:space="preserve"> of Israel</w:t>
      </w:r>
      <w:r w:rsidRPr="00B559B5">
        <w:t xml:space="preserve"> between the joints of his armor</w:t>
      </w:r>
      <w:r w:rsidR="001A0DD9">
        <w:t>.</w:t>
      </w:r>
      <w:r w:rsidRPr="00B559B5">
        <w:t xml:space="preserve"> </w:t>
      </w:r>
      <w:r w:rsidR="001A0DD9">
        <w:t>The wounded king told his chariot driver to take him out of the battle. [18:33]</w:t>
      </w:r>
    </w:p>
    <w:p w14:paraId="0FFD037B" w14:textId="0CB4A834" w:rsidR="009D33A2" w:rsidRPr="00B559B5" w:rsidRDefault="001A0DD9" w:rsidP="00CA77D4">
      <w:pPr>
        <w:pStyle w:val="Checklist2"/>
      </w:pPr>
      <w:r>
        <w:t xml:space="preserve">The battle continued. King </w:t>
      </w:r>
      <w:r w:rsidR="00D97C21" w:rsidRPr="00B559B5">
        <w:t xml:space="preserve">Ahab </w:t>
      </w:r>
      <w:r>
        <w:t xml:space="preserve">of Israel watched from his chariot, and he </w:t>
      </w:r>
      <w:r w:rsidR="00D97C21" w:rsidRPr="00B559B5">
        <w:t xml:space="preserve">died </w:t>
      </w:r>
      <w:r>
        <w:t>at sunset</w:t>
      </w:r>
      <w:r w:rsidR="00D97C21" w:rsidRPr="00B559B5">
        <w:t>. [18:34]</w:t>
      </w:r>
    </w:p>
    <w:p w14:paraId="0FFD037C" w14:textId="77777777" w:rsidR="009D33A2" w:rsidRPr="00B559B5" w:rsidRDefault="00D97C21" w:rsidP="00F94597">
      <w:pPr>
        <w:pStyle w:val="Part2"/>
      </w:pPr>
      <w:r w:rsidRPr="00B559B5">
        <w:t>Part 2</w:t>
      </w:r>
    </w:p>
    <w:p w14:paraId="0FFD037D" w14:textId="77777777" w:rsidR="009D33A2" w:rsidRPr="00B559B5" w:rsidRDefault="00D97C21" w:rsidP="00CA77D4">
      <w:pPr>
        <w:pStyle w:val="Answerortell"/>
      </w:pPr>
      <w:r w:rsidRPr="00B559B5">
        <w:t>Answer the following questions.</w:t>
      </w:r>
    </w:p>
    <w:p w14:paraId="0FFD037E" w14:textId="4D915A7C" w:rsidR="009D33A2" w:rsidRPr="00B559B5" w:rsidRDefault="0077679A" w:rsidP="0077679A">
      <w:pPr>
        <w:numPr>
          <w:ilvl w:val="0"/>
          <w:numId w:val="14"/>
        </w:numPr>
        <w:pBdr>
          <w:top w:val="nil"/>
          <w:left w:val="nil"/>
          <w:bottom w:val="nil"/>
          <w:right w:val="nil"/>
          <w:between w:val="nil"/>
        </w:pBdr>
        <w:spacing w:before="200" w:after="0"/>
        <w:ind w:left="360"/>
        <w:rPr>
          <w:rFonts w:cs="Arial"/>
          <w:sz w:val="20"/>
          <w:szCs w:val="20"/>
        </w:rPr>
      </w:pPr>
      <w:r w:rsidRPr="00B559B5">
        <w:rPr>
          <w:rFonts w:cs="Arial"/>
          <w:sz w:val="20"/>
          <w:szCs w:val="20"/>
        </w:rPr>
        <w:t>[18:28</w:t>
      </w:r>
      <w:r w:rsidR="00A150A1">
        <w:rPr>
          <w:rFonts w:cs="Arial"/>
          <w:sz w:val="20"/>
          <w:szCs w:val="20"/>
        </w:rPr>
        <w:t xml:space="preserve">]   </w:t>
      </w:r>
      <w:r w:rsidR="00D97C21" w:rsidRPr="00B559B5">
        <w:rPr>
          <w:rFonts w:cs="Arial"/>
          <w:sz w:val="20"/>
          <w:szCs w:val="20"/>
        </w:rPr>
        <w:t xml:space="preserve">What city did Ahab and Jehoshaphat go to fight against? </w:t>
      </w:r>
    </w:p>
    <w:p w14:paraId="0FFD037F" w14:textId="77777777" w:rsidR="009D33A2" w:rsidRPr="00B559B5" w:rsidRDefault="00D97C21" w:rsidP="0077679A">
      <w:pPr>
        <w:pBdr>
          <w:top w:val="nil"/>
          <w:left w:val="nil"/>
          <w:bottom w:val="nil"/>
          <w:right w:val="nil"/>
          <w:between w:val="nil"/>
        </w:pBdr>
        <w:rPr>
          <w:rFonts w:cs="Arial"/>
          <w:sz w:val="20"/>
          <w:szCs w:val="20"/>
        </w:rPr>
      </w:pPr>
      <w:r w:rsidRPr="00B559B5">
        <w:rPr>
          <w:rFonts w:cs="Arial"/>
          <w:sz w:val="20"/>
          <w:szCs w:val="20"/>
        </w:rPr>
        <w:tab/>
        <w:t>They went to fight against Ramoth Gilead.</w:t>
      </w:r>
    </w:p>
    <w:p w14:paraId="0FFD0380" w14:textId="77777777" w:rsidR="009D33A2" w:rsidRPr="00B559B5" w:rsidRDefault="009D33A2" w:rsidP="0077679A">
      <w:pPr>
        <w:pBdr>
          <w:top w:val="nil"/>
          <w:left w:val="nil"/>
          <w:bottom w:val="nil"/>
          <w:right w:val="nil"/>
          <w:between w:val="nil"/>
        </w:pBdr>
        <w:rPr>
          <w:rFonts w:cs="Arial"/>
          <w:sz w:val="20"/>
          <w:szCs w:val="20"/>
        </w:rPr>
      </w:pPr>
    </w:p>
    <w:p w14:paraId="0FFD0381" w14:textId="58EE3C15"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[18:29</w:t>
      </w:r>
      <w:r w:rsidR="00A150A1">
        <w:rPr>
          <w:rFonts w:cs="Arial"/>
          <w:sz w:val="20"/>
          <w:szCs w:val="20"/>
        </w:rPr>
        <w:t xml:space="preserve">]   </w:t>
      </w:r>
      <w:r w:rsidR="00D97C21" w:rsidRPr="00B559B5">
        <w:rPr>
          <w:rFonts w:cs="Arial"/>
          <w:sz w:val="20"/>
          <w:szCs w:val="20"/>
        </w:rPr>
        <w:t>What did Ahab</w:t>
      </w:r>
      <w:r w:rsidR="001A0DD9">
        <w:rPr>
          <w:rFonts w:cs="Arial"/>
          <w:sz w:val="20"/>
          <w:szCs w:val="20"/>
        </w:rPr>
        <w:t>, the king of Israel,</w:t>
      </w:r>
      <w:r w:rsidR="00D97C21" w:rsidRPr="00B559B5">
        <w:rPr>
          <w:rFonts w:cs="Arial"/>
          <w:sz w:val="20"/>
          <w:szCs w:val="20"/>
        </w:rPr>
        <w:t xml:space="preserve"> say to Jehos</w:t>
      </w:r>
      <w:r w:rsidR="00507FBF">
        <w:rPr>
          <w:rFonts w:cs="Arial"/>
          <w:sz w:val="20"/>
          <w:szCs w:val="20"/>
        </w:rPr>
        <w:t>ha</w:t>
      </w:r>
      <w:r w:rsidR="00D97C21" w:rsidRPr="00B559B5">
        <w:rPr>
          <w:rFonts w:cs="Arial"/>
          <w:sz w:val="20"/>
          <w:szCs w:val="20"/>
        </w:rPr>
        <w:t xml:space="preserve">phat? </w:t>
      </w:r>
    </w:p>
    <w:p w14:paraId="0FFD0382" w14:textId="7BC1EF6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Ahab told Jehos</w:t>
      </w:r>
      <w:r w:rsidR="00507FBF">
        <w:rPr>
          <w:rFonts w:cs="Arial"/>
          <w:sz w:val="20"/>
          <w:szCs w:val="20"/>
        </w:rPr>
        <w:t>ha</w:t>
      </w:r>
      <w:r w:rsidRPr="00B559B5">
        <w:rPr>
          <w:rFonts w:cs="Arial"/>
          <w:sz w:val="20"/>
          <w:szCs w:val="20"/>
        </w:rPr>
        <w:t>phat that he would disguise himself and go into the battle</w:t>
      </w:r>
      <w:r w:rsidR="001A0DD9">
        <w:rPr>
          <w:rFonts w:cs="Arial"/>
          <w:sz w:val="20"/>
          <w:szCs w:val="20"/>
        </w:rPr>
        <w:t xml:space="preserve">. But Ahab told </w:t>
      </w:r>
      <w:r w:rsidRPr="00B559B5">
        <w:rPr>
          <w:rFonts w:cs="Arial"/>
          <w:sz w:val="20"/>
          <w:szCs w:val="20"/>
        </w:rPr>
        <w:t>Jehos</w:t>
      </w:r>
      <w:r w:rsidR="00507FBF">
        <w:rPr>
          <w:rFonts w:cs="Arial"/>
          <w:sz w:val="20"/>
          <w:szCs w:val="20"/>
        </w:rPr>
        <w:t>ha</w:t>
      </w:r>
      <w:r w:rsidRPr="00B559B5">
        <w:rPr>
          <w:rFonts w:cs="Arial"/>
          <w:sz w:val="20"/>
          <w:szCs w:val="20"/>
        </w:rPr>
        <w:t xml:space="preserve">phat </w:t>
      </w:r>
      <w:r w:rsidR="001A0DD9">
        <w:rPr>
          <w:rFonts w:cs="Arial"/>
          <w:sz w:val="20"/>
          <w:szCs w:val="20"/>
        </w:rPr>
        <w:t>to</w:t>
      </w:r>
      <w:r w:rsidRPr="00B559B5">
        <w:rPr>
          <w:rFonts w:cs="Arial"/>
          <w:sz w:val="20"/>
          <w:szCs w:val="20"/>
        </w:rPr>
        <w:t xml:space="preserve"> put on his royal robes.</w:t>
      </w:r>
    </w:p>
    <w:p w14:paraId="0FFD0383" w14:textId="77777777" w:rsidR="009D33A2" w:rsidRPr="00B559B5" w:rsidRDefault="009D33A2" w:rsidP="0077679A">
      <w:pPr>
        <w:pBdr>
          <w:top w:val="nil"/>
          <w:left w:val="nil"/>
          <w:bottom w:val="nil"/>
          <w:right w:val="nil"/>
          <w:between w:val="nil"/>
        </w:pBdr>
        <w:ind w:left="720"/>
        <w:rPr>
          <w:rFonts w:cs="Arial"/>
          <w:sz w:val="20"/>
          <w:szCs w:val="20"/>
        </w:rPr>
      </w:pPr>
    </w:p>
    <w:p w14:paraId="0FFD0384" w14:textId="3DCDCB2C"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[18:29</w:t>
      </w:r>
      <w:r w:rsidR="00A150A1">
        <w:rPr>
          <w:rFonts w:cs="Arial"/>
          <w:sz w:val="20"/>
          <w:szCs w:val="20"/>
        </w:rPr>
        <w:t xml:space="preserve">]   </w:t>
      </w:r>
      <w:r w:rsidR="00D97C21" w:rsidRPr="00B559B5">
        <w:rPr>
          <w:rFonts w:cs="Arial"/>
          <w:sz w:val="20"/>
          <w:szCs w:val="20"/>
        </w:rPr>
        <w:t>What did Ahab and Jeho</w:t>
      </w:r>
      <w:r w:rsidR="00507FBF">
        <w:rPr>
          <w:rFonts w:cs="Arial"/>
          <w:sz w:val="20"/>
          <w:szCs w:val="20"/>
        </w:rPr>
        <w:t>sha</w:t>
      </w:r>
      <w:r w:rsidR="00D97C21" w:rsidRPr="00B559B5">
        <w:rPr>
          <w:rFonts w:cs="Arial"/>
          <w:sz w:val="20"/>
          <w:szCs w:val="20"/>
        </w:rPr>
        <w:t xml:space="preserve">phat do? </w:t>
      </w:r>
    </w:p>
    <w:p w14:paraId="0FFD0386" w14:textId="23AC7AFC" w:rsidR="009D33A2" w:rsidRPr="00B559B5" w:rsidRDefault="00D97C21" w:rsidP="00D64C5F">
      <w:pPr>
        <w:pBdr>
          <w:top w:val="nil"/>
          <w:left w:val="nil"/>
          <w:bottom w:val="nil"/>
          <w:right w:val="nil"/>
          <w:between w:val="nil"/>
        </w:pBdr>
        <w:ind w:left="720"/>
        <w:rPr>
          <w:rFonts w:cs="Arial"/>
          <w:sz w:val="20"/>
          <w:szCs w:val="20"/>
        </w:rPr>
      </w:pPr>
      <w:r w:rsidRPr="00B559B5">
        <w:rPr>
          <w:rFonts w:cs="Arial"/>
          <w:sz w:val="20"/>
          <w:szCs w:val="20"/>
        </w:rPr>
        <w:t>Ahab disguised himself, and he and Jehos</w:t>
      </w:r>
      <w:r w:rsidR="00507FBF">
        <w:rPr>
          <w:rFonts w:cs="Arial"/>
          <w:sz w:val="20"/>
          <w:szCs w:val="20"/>
        </w:rPr>
        <w:t>ha</w:t>
      </w:r>
      <w:r w:rsidRPr="00B559B5">
        <w:rPr>
          <w:rFonts w:cs="Arial"/>
          <w:sz w:val="20"/>
          <w:szCs w:val="20"/>
        </w:rPr>
        <w:t>phat went into battle.</w:t>
      </w:r>
    </w:p>
    <w:p w14:paraId="79E9565B" w14:textId="77777777" w:rsidR="00D64C5F" w:rsidRPr="00B559B5" w:rsidRDefault="00D64C5F" w:rsidP="00D64C5F">
      <w:pPr>
        <w:pBdr>
          <w:top w:val="nil"/>
          <w:left w:val="nil"/>
          <w:bottom w:val="nil"/>
          <w:right w:val="nil"/>
          <w:between w:val="nil"/>
        </w:pBdr>
        <w:ind w:left="720"/>
        <w:rPr>
          <w:rFonts w:cs="Arial"/>
          <w:sz w:val="20"/>
          <w:szCs w:val="20"/>
        </w:rPr>
      </w:pPr>
    </w:p>
    <w:p w14:paraId="07A2D5CD" w14:textId="722BDE69" w:rsidR="00D64C5F" w:rsidRPr="00B559B5" w:rsidRDefault="00D64C5F" w:rsidP="00D64C5F">
      <w:pPr>
        <w:numPr>
          <w:ilvl w:val="0"/>
          <w:numId w:val="14"/>
        </w:numPr>
        <w:spacing w:after="0"/>
        <w:ind w:left="360"/>
        <w:rPr>
          <w:rFonts w:cs="Arial"/>
          <w:sz w:val="20"/>
          <w:szCs w:val="20"/>
        </w:rPr>
      </w:pPr>
      <w:r>
        <w:rPr>
          <w:rFonts w:cs="Arial"/>
          <w:sz w:val="20"/>
          <w:szCs w:val="20"/>
        </w:rPr>
        <w:t>[18:29</w:t>
      </w:r>
      <w:r w:rsidR="00A150A1">
        <w:rPr>
          <w:rFonts w:cs="Arial"/>
          <w:sz w:val="20"/>
          <w:szCs w:val="20"/>
        </w:rPr>
        <w:t xml:space="preserve">]   </w:t>
      </w:r>
      <w:r w:rsidRPr="00B559B5">
        <w:rPr>
          <w:rFonts w:cs="Arial"/>
          <w:sz w:val="20"/>
          <w:szCs w:val="20"/>
        </w:rPr>
        <w:t>Why do you think Ahab disguised himself?</w:t>
      </w:r>
    </w:p>
    <w:p w14:paraId="0CF0CCCD" w14:textId="7ADDE7AD" w:rsidR="00D64C5F" w:rsidRDefault="00D64C5F" w:rsidP="00D64C5F">
      <w:pPr>
        <w:ind w:left="720"/>
        <w:rPr>
          <w:rFonts w:cs="Arial"/>
          <w:sz w:val="20"/>
          <w:szCs w:val="20"/>
        </w:rPr>
      </w:pPr>
      <w:r w:rsidRPr="00B559B5">
        <w:rPr>
          <w:rFonts w:cs="Arial"/>
          <w:sz w:val="20"/>
          <w:szCs w:val="20"/>
        </w:rPr>
        <w:t xml:space="preserve">He probably did that because he did not want </w:t>
      </w:r>
      <w:r w:rsidR="00D1473C">
        <w:rPr>
          <w:rFonts w:cs="Arial"/>
          <w:sz w:val="20"/>
          <w:szCs w:val="20"/>
        </w:rPr>
        <w:t>his enemies</w:t>
      </w:r>
      <w:r w:rsidRPr="00B559B5">
        <w:rPr>
          <w:rFonts w:cs="Arial"/>
          <w:sz w:val="20"/>
          <w:szCs w:val="20"/>
        </w:rPr>
        <w:t xml:space="preserve"> to recognize him and attack him. </w:t>
      </w:r>
    </w:p>
    <w:p w14:paraId="4FA5CEA9" w14:textId="6EDEB1C5" w:rsidR="00D64C5F" w:rsidRPr="00B559B5" w:rsidRDefault="009223FA" w:rsidP="009223FA">
      <w:pPr>
        <w:pStyle w:val="Continuedline"/>
        <w:rPr>
          <w:rFonts w:cs="Arial"/>
        </w:rPr>
      </w:pPr>
      <w:r w:rsidRPr="00B559B5">
        <w:lastRenderedPageBreak/>
        <w:t>2 Chronicles 18:28-34 continued</w:t>
      </w:r>
    </w:p>
    <w:p w14:paraId="0FFD0387" w14:textId="32F037D1" w:rsidR="009D33A2" w:rsidRPr="00D64C5F" w:rsidRDefault="0077679A" w:rsidP="00D64C5F">
      <w:pPr>
        <w:pStyle w:val="ListParagraph"/>
        <w:numPr>
          <w:ilvl w:val="0"/>
          <w:numId w:val="14"/>
        </w:numPr>
        <w:pBdr>
          <w:top w:val="nil"/>
          <w:left w:val="nil"/>
          <w:bottom w:val="nil"/>
          <w:right w:val="nil"/>
          <w:between w:val="nil"/>
        </w:pBdr>
        <w:spacing w:after="0"/>
        <w:ind w:left="360"/>
        <w:rPr>
          <w:rFonts w:cs="Arial"/>
          <w:sz w:val="20"/>
          <w:szCs w:val="20"/>
        </w:rPr>
      </w:pPr>
      <w:r w:rsidRPr="00D64C5F">
        <w:rPr>
          <w:rFonts w:cs="Arial"/>
          <w:sz w:val="20"/>
          <w:szCs w:val="20"/>
        </w:rPr>
        <w:t>[18:30</w:t>
      </w:r>
      <w:r w:rsidR="00A150A1">
        <w:rPr>
          <w:rFonts w:cs="Arial"/>
          <w:sz w:val="20"/>
          <w:szCs w:val="20"/>
        </w:rPr>
        <w:t xml:space="preserve">]   </w:t>
      </w:r>
      <w:r w:rsidR="00D97C21" w:rsidRPr="00D64C5F">
        <w:rPr>
          <w:rFonts w:cs="Arial"/>
          <w:sz w:val="20"/>
          <w:szCs w:val="20"/>
        </w:rPr>
        <w:t>Wh</w:t>
      </w:r>
      <w:r w:rsidR="00D1473C">
        <w:rPr>
          <w:rFonts w:cs="Arial"/>
          <w:sz w:val="20"/>
          <w:szCs w:val="20"/>
        </w:rPr>
        <w:t>at</w:t>
      </w:r>
      <w:r w:rsidR="00D97C21" w:rsidRPr="00D64C5F">
        <w:rPr>
          <w:rFonts w:cs="Arial"/>
          <w:sz w:val="20"/>
          <w:szCs w:val="20"/>
        </w:rPr>
        <w:t xml:space="preserve"> had the king of Aram told </w:t>
      </w:r>
      <w:r w:rsidR="00D1473C">
        <w:rPr>
          <w:rFonts w:cs="Arial"/>
          <w:sz w:val="20"/>
          <w:szCs w:val="20"/>
        </w:rPr>
        <w:t xml:space="preserve">his </w:t>
      </w:r>
      <w:r w:rsidR="00D97C21" w:rsidRPr="00D64C5F">
        <w:rPr>
          <w:rFonts w:cs="Arial"/>
          <w:sz w:val="20"/>
          <w:szCs w:val="20"/>
        </w:rPr>
        <w:t xml:space="preserve">captains? </w:t>
      </w:r>
    </w:p>
    <w:p w14:paraId="0FFD0388" w14:textId="77777777" w:rsidR="009D33A2" w:rsidRDefault="00D97C21" w:rsidP="0077679A">
      <w:pPr>
        <w:pBdr>
          <w:top w:val="nil"/>
          <w:left w:val="nil"/>
          <w:bottom w:val="nil"/>
          <w:right w:val="nil"/>
          <w:between w:val="nil"/>
        </w:pBdr>
        <w:ind w:left="720"/>
        <w:rPr>
          <w:rFonts w:cs="Arial"/>
          <w:sz w:val="20"/>
          <w:szCs w:val="20"/>
        </w:rPr>
      </w:pPr>
      <w:r w:rsidRPr="00B559B5">
        <w:rPr>
          <w:rFonts w:cs="Arial"/>
          <w:sz w:val="20"/>
          <w:szCs w:val="20"/>
        </w:rPr>
        <w:t>He told them to attack only the king of Israel.</w:t>
      </w:r>
    </w:p>
    <w:p w14:paraId="558DA8EB" w14:textId="77777777" w:rsidR="009223FA" w:rsidRPr="00B559B5" w:rsidRDefault="009223FA" w:rsidP="0077679A">
      <w:pPr>
        <w:pBdr>
          <w:top w:val="nil"/>
          <w:left w:val="nil"/>
          <w:bottom w:val="nil"/>
          <w:right w:val="nil"/>
          <w:between w:val="nil"/>
        </w:pBdr>
        <w:ind w:left="720"/>
        <w:rPr>
          <w:rFonts w:cs="Arial"/>
          <w:sz w:val="20"/>
          <w:szCs w:val="20"/>
        </w:rPr>
      </w:pPr>
    </w:p>
    <w:p w14:paraId="0FFD038A" w14:textId="725CD9DA"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[18:31</w:t>
      </w:r>
      <w:r w:rsidR="00A150A1">
        <w:rPr>
          <w:rFonts w:cs="Arial"/>
          <w:sz w:val="20"/>
          <w:szCs w:val="20"/>
        </w:rPr>
        <w:t xml:space="preserve">]   </w:t>
      </w:r>
      <w:r w:rsidR="00D97C21" w:rsidRPr="00B559B5">
        <w:rPr>
          <w:rFonts w:cs="Arial"/>
          <w:sz w:val="20"/>
          <w:szCs w:val="20"/>
        </w:rPr>
        <w:t>When the captains of the chariots saw Jehoshaphat, wh</w:t>
      </w:r>
      <w:r w:rsidR="00D1473C">
        <w:rPr>
          <w:rFonts w:cs="Arial"/>
          <w:sz w:val="20"/>
          <w:szCs w:val="20"/>
        </w:rPr>
        <w:t>at</w:t>
      </w:r>
      <w:r w:rsidR="00D97C21" w:rsidRPr="00B559B5">
        <w:rPr>
          <w:rFonts w:cs="Arial"/>
          <w:sz w:val="20"/>
          <w:szCs w:val="20"/>
        </w:rPr>
        <w:t xml:space="preserve"> did they </w:t>
      </w:r>
      <w:r w:rsidR="00D1473C">
        <w:rPr>
          <w:rFonts w:cs="Arial"/>
          <w:sz w:val="20"/>
          <w:szCs w:val="20"/>
        </w:rPr>
        <w:t>say</w:t>
      </w:r>
      <w:r w:rsidR="00D97C21" w:rsidRPr="00B559B5">
        <w:rPr>
          <w:rFonts w:cs="Arial"/>
          <w:sz w:val="20"/>
          <w:szCs w:val="20"/>
        </w:rPr>
        <w:t>?</w:t>
      </w:r>
    </w:p>
    <w:p w14:paraId="0FFD038B" w14:textId="3800A43A"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They </w:t>
      </w:r>
      <w:r w:rsidR="00D1473C">
        <w:rPr>
          <w:rFonts w:cs="Arial"/>
          <w:sz w:val="20"/>
          <w:szCs w:val="20"/>
        </w:rPr>
        <w:t>said</w:t>
      </w:r>
      <w:r w:rsidRPr="00B559B5">
        <w:rPr>
          <w:rFonts w:cs="Arial"/>
          <w:sz w:val="20"/>
          <w:szCs w:val="20"/>
        </w:rPr>
        <w:t xml:space="preserve"> that he was the king of Israel.</w:t>
      </w:r>
    </w:p>
    <w:p w14:paraId="0FFD038C" w14:textId="77777777" w:rsidR="009D33A2" w:rsidRPr="00B559B5" w:rsidRDefault="009D33A2" w:rsidP="0077679A">
      <w:pPr>
        <w:pBdr>
          <w:top w:val="nil"/>
          <w:left w:val="nil"/>
          <w:bottom w:val="nil"/>
          <w:right w:val="nil"/>
          <w:between w:val="nil"/>
        </w:pBdr>
        <w:ind w:left="720"/>
        <w:rPr>
          <w:rFonts w:cs="Arial"/>
          <w:sz w:val="20"/>
          <w:szCs w:val="20"/>
        </w:rPr>
      </w:pPr>
    </w:p>
    <w:p w14:paraId="0FFD038D" w14:textId="40872DBE"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[18:29</w:t>
      </w:r>
      <w:r w:rsidR="00D1473C">
        <w:rPr>
          <w:rFonts w:cs="Arial"/>
          <w:sz w:val="20"/>
          <w:szCs w:val="20"/>
        </w:rPr>
        <w:t>, 31</w:t>
      </w:r>
      <w:r w:rsidR="00A150A1">
        <w:rPr>
          <w:rFonts w:cs="Arial"/>
          <w:sz w:val="20"/>
          <w:szCs w:val="20"/>
        </w:rPr>
        <w:t xml:space="preserve">]   </w:t>
      </w:r>
      <w:r w:rsidR="00D97C21" w:rsidRPr="00B559B5">
        <w:rPr>
          <w:rFonts w:cs="Arial"/>
          <w:sz w:val="20"/>
          <w:szCs w:val="20"/>
        </w:rPr>
        <w:t xml:space="preserve">What do you think made them </w:t>
      </w:r>
      <w:r w:rsidR="00507FBF">
        <w:rPr>
          <w:rFonts w:cs="Arial"/>
          <w:sz w:val="20"/>
          <w:szCs w:val="20"/>
        </w:rPr>
        <w:t>think</w:t>
      </w:r>
      <w:r w:rsidR="00D97C21" w:rsidRPr="00B559B5">
        <w:rPr>
          <w:rFonts w:cs="Arial"/>
          <w:sz w:val="20"/>
          <w:szCs w:val="20"/>
        </w:rPr>
        <w:t xml:space="preserve"> that Jehoshaphat was the king of Israel</w:t>
      </w:r>
      <w:r w:rsidR="00D1473C">
        <w:rPr>
          <w:rFonts w:cs="Arial"/>
          <w:sz w:val="20"/>
          <w:szCs w:val="20"/>
        </w:rPr>
        <w:t xml:space="preserve"> instead of Ahab</w:t>
      </w:r>
      <w:r w:rsidR="00D97C21" w:rsidRPr="00B559B5">
        <w:rPr>
          <w:rFonts w:cs="Arial"/>
          <w:sz w:val="20"/>
          <w:szCs w:val="20"/>
        </w:rPr>
        <w:t xml:space="preserve">? </w:t>
      </w:r>
    </w:p>
    <w:p w14:paraId="0FFD038E" w14:textId="7BF656A0" w:rsidR="009D33A2" w:rsidRDefault="00375639" w:rsidP="0077679A">
      <w:pPr>
        <w:pBdr>
          <w:top w:val="nil"/>
          <w:left w:val="nil"/>
          <w:bottom w:val="nil"/>
          <w:right w:val="nil"/>
          <w:between w:val="nil"/>
        </w:pBdr>
        <w:ind w:left="720"/>
        <w:rPr>
          <w:rFonts w:cs="Arial"/>
          <w:sz w:val="20"/>
          <w:szCs w:val="20"/>
        </w:rPr>
      </w:pPr>
      <w:r w:rsidRPr="0084149A">
        <w:rPr>
          <w:rFonts w:cs="Arial"/>
          <w:i/>
          <w:iCs/>
          <w:sz w:val="20"/>
          <w:szCs w:val="20"/>
        </w:rPr>
        <w:t>(Answers may vary.)</w:t>
      </w:r>
      <w:r>
        <w:rPr>
          <w:rFonts w:cs="Arial"/>
          <w:sz w:val="20"/>
          <w:szCs w:val="20"/>
        </w:rPr>
        <w:t xml:space="preserve"> </w:t>
      </w:r>
      <w:r w:rsidR="00D97C21" w:rsidRPr="00B559B5">
        <w:rPr>
          <w:rFonts w:cs="Arial"/>
          <w:sz w:val="20"/>
          <w:szCs w:val="20"/>
        </w:rPr>
        <w:t>King Jehoshaphat was wearing his royal robes, so it was clear that he was a kin</w:t>
      </w:r>
      <w:r w:rsidR="00D1473C">
        <w:rPr>
          <w:rFonts w:cs="Arial"/>
          <w:sz w:val="20"/>
          <w:szCs w:val="20"/>
        </w:rPr>
        <w:t>g. But Ahab, who was the king of Israel, did not look like a king because he had disguised himself.</w:t>
      </w:r>
    </w:p>
    <w:p w14:paraId="51B28CC5" w14:textId="77777777" w:rsidR="00507FBF" w:rsidRDefault="00507FBF" w:rsidP="0077679A">
      <w:pPr>
        <w:pBdr>
          <w:top w:val="nil"/>
          <w:left w:val="nil"/>
          <w:bottom w:val="nil"/>
          <w:right w:val="nil"/>
          <w:between w:val="nil"/>
        </w:pBdr>
        <w:ind w:left="720"/>
        <w:rPr>
          <w:rFonts w:cs="Arial"/>
          <w:sz w:val="20"/>
          <w:szCs w:val="20"/>
        </w:rPr>
      </w:pPr>
    </w:p>
    <w:p w14:paraId="0FFD0390" w14:textId="1CF2B18F"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[18:31</w:t>
      </w:r>
      <w:r w:rsidR="00A150A1">
        <w:rPr>
          <w:rFonts w:cs="Arial"/>
          <w:sz w:val="20"/>
          <w:szCs w:val="20"/>
        </w:rPr>
        <w:t xml:space="preserve">]   </w:t>
      </w:r>
      <w:r w:rsidR="00D97C21" w:rsidRPr="00B559B5">
        <w:rPr>
          <w:rFonts w:cs="Arial"/>
          <w:sz w:val="20"/>
          <w:szCs w:val="20"/>
        </w:rPr>
        <w:t xml:space="preserve">What </w:t>
      </w:r>
      <w:r w:rsidR="00507FBF">
        <w:rPr>
          <w:rFonts w:cs="Arial"/>
          <w:sz w:val="20"/>
          <w:szCs w:val="20"/>
        </w:rPr>
        <w:t>happened</w:t>
      </w:r>
      <w:r w:rsidR="00D97C21" w:rsidRPr="00B559B5">
        <w:rPr>
          <w:rFonts w:cs="Arial"/>
          <w:sz w:val="20"/>
          <w:szCs w:val="20"/>
        </w:rPr>
        <w:t xml:space="preserve"> when the captains of the chariots of Aram </w:t>
      </w:r>
      <w:r w:rsidR="00507FBF">
        <w:rPr>
          <w:rFonts w:cs="Arial"/>
          <w:sz w:val="20"/>
          <w:szCs w:val="20"/>
        </w:rPr>
        <w:t xml:space="preserve">turned to </w:t>
      </w:r>
      <w:r w:rsidR="00D97C21" w:rsidRPr="00B559B5">
        <w:rPr>
          <w:rFonts w:cs="Arial"/>
          <w:sz w:val="20"/>
          <w:szCs w:val="20"/>
        </w:rPr>
        <w:t xml:space="preserve">attack </w:t>
      </w:r>
      <w:r w:rsidR="00507FBF">
        <w:rPr>
          <w:rFonts w:cs="Arial"/>
          <w:sz w:val="20"/>
          <w:szCs w:val="20"/>
        </w:rPr>
        <w:t>Jehoshaphat</w:t>
      </w:r>
      <w:r w:rsidR="00D97C21" w:rsidRPr="00B559B5">
        <w:rPr>
          <w:rFonts w:cs="Arial"/>
          <w:sz w:val="20"/>
          <w:szCs w:val="20"/>
        </w:rPr>
        <w:t xml:space="preserve">? </w:t>
      </w:r>
    </w:p>
    <w:p w14:paraId="0FFD0391" w14:textId="297121F2" w:rsidR="009D33A2" w:rsidRDefault="00D97C21" w:rsidP="0077679A">
      <w:pPr>
        <w:pBdr>
          <w:top w:val="nil"/>
          <w:left w:val="nil"/>
          <w:bottom w:val="nil"/>
          <w:right w:val="nil"/>
          <w:between w:val="nil"/>
        </w:pBdr>
        <w:ind w:left="720"/>
        <w:rPr>
          <w:rFonts w:cs="Arial"/>
          <w:sz w:val="20"/>
          <w:szCs w:val="20"/>
        </w:rPr>
      </w:pPr>
      <w:r w:rsidRPr="00B559B5">
        <w:rPr>
          <w:rFonts w:cs="Arial"/>
          <w:sz w:val="20"/>
          <w:szCs w:val="20"/>
        </w:rPr>
        <w:t>Jehoshaphat cried out, and Yahweh helped him.</w:t>
      </w:r>
      <w:r w:rsidR="00507FBF">
        <w:rPr>
          <w:rFonts w:cs="Arial"/>
          <w:sz w:val="20"/>
          <w:szCs w:val="20"/>
        </w:rPr>
        <w:t xml:space="preserve"> </w:t>
      </w:r>
    </w:p>
    <w:p w14:paraId="4BDBB7FB" w14:textId="77777777" w:rsidR="00D64C5F" w:rsidRPr="00B559B5" w:rsidRDefault="00D64C5F" w:rsidP="0077679A">
      <w:pPr>
        <w:pBdr>
          <w:top w:val="nil"/>
          <w:left w:val="nil"/>
          <w:bottom w:val="nil"/>
          <w:right w:val="nil"/>
          <w:between w:val="nil"/>
        </w:pBdr>
        <w:ind w:left="720"/>
        <w:rPr>
          <w:rFonts w:cs="Arial"/>
          <w:sz w:val="20"/>
          <w:szCs w:val="20"/>
        </w:rPr>
      </w:pPr>
    </w:p>
    <w:p w14:paraId="0FFD0395" w14:textId="48340DC6"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[18:32</w:t>
      </w:r>
      <w:r w:rsidR="00A150A1">
        <w:rPr>
          <w:rFonts w:cs="Arial"/>
          <w:sz w:val="20"/>
          <w:szCs w:val="20"/>
        </w:rPr>
        <w:t xml:space="preserve">]   </w:t>
      </w:r>
      <w:r w:rsidR="00D97C21" w:rsidRPr="00B559B5">
        <w:rPr>
          <w:rFonts w:cs="Arial"/>
          <w:sz w:val="20"/>
          <w:szCs w:val="20"/>
        </w:rPr>
        <w:t xml:space="preserve">What did </w:t>
      </w:r>
      <w:r w:rsidR="006B14A8">
        <w:rPr>
          <w:rFonts w:cs="Arial"/>
          <w:sz w:val="20"/>
          <w:szCs w:val="20"/>
        </w:rPr>
        <w:t xml:space="preserve">God cause </w:t>
      </w:r>
      <w:r w:rsidR="00D97C21" w:rsidRPr="00B559B5">
        <w:rPr>
          <w:rFonts w:cs="Arial"/>
          <w:sz w:val="20"/>
          <w:szCs w:val="20"/>
        </w:rPr>
        <w:t>the c</w:t>
      </w:r>
      <w:r w:rsidR="006B14A8">
        <w:rPr>
          <w:rFonts w:cs="Arial"/>
          <w:sz w:val="20"/>
          <w:szCs w:val="20"/>
        </w:rPr>
        <w:t>aptains to</w:t>
      </w:r>
      <w:r w:rsidR="00D97C21" w:rsidRPr="00B559B5">
        <w:rPr>
          <w:rFonts w:cs="Arial"/>
          <w:sz w:val="20"/>
          <w:szCs w:val="20"/>
        </w:rPr>
        <w:t xml:space="preserve"> do when they realized Jehoshaphat was not the king of Israel? </w:t>
      </w:r>
    </w:p>
    <w:p w14:paraId="0FFD0396" w14:textId="07749013" w:rsidR="009D33A2" w:rsidRPr="00B559B5" w:rsidRDefault="006B14A8" w:rsidP="0077679A">
      <w:pPr>
        <w:pBdr>
          <w:top w:val="nil"/>
          <w:left w:val="nil"/>
          <w:bottom w:val="nil"/>
          <w:right w:val="nil"/>
          <w:between w:val="nil"/>
        </w:pBdr>
        <w:ind w:left="720"/>
        <w:rPr>
          <w:rFonts w:cs="Arial"/>
          <w:sz w:val="20"/>
          <w:szCs w:val="20"/>
        </w:rPr>
      </w:pPr>
      <w:r>
        <w:rPr>
          <w:rFonts w:cs="Arial"/>
          <w:sz w:val="20"/>
          <w:szCs w:val="20"/>
        </w:rPr>
        <w:t>God</w:t>
      </w:r>
      <w:r w:rsidR="00D97C21" w:rsidRPr="00B559B5">
        <w:rPr>
          <w:rFonts w:cs="Arial"/>
          <w:sz w:val="20"/>
          <w:szCs w:val="20"/>
        </w:rPr>
        <w:t xml:space="preserve"> turned </w:t>
      </w:r>
      <w:r>
        <w:rPr>
          <w:rFonts w:cs="Arial"/>
          <w:sz w:val="20"/>
          <w:szCs w:val="20"/>
        </w:rPr>
        <w:t>them away</w:t>
      </w:r>
      <w:r w:rsidR="00D97C21" w:rsidRPr="00B559B5">
        <w:rPr>
          <w:rFonts w:cs="Arial"/>
          <w:sz w:val="20"/>
          <w:szCs w:val="20"/>
        </w:rPr>
        <w:t xml:space="preserve"> from pursuing </w:t>
      </w:r>
      <w:r>
        <w:rPr>
          <w:rFonts w:cs="Arial"/>
          <w:sz w:val="20"/>
          <w:szCs w:val="20"/>
        </w:rPr>
        <w:t>Jehoshaphat.</w:t>
      </w:r>
    </w:p>
    <w:p w14:paraId="0FFD0397" w14:textId="77777777" w:rsidR="009D33A2" w:rsidRPr="00B559B5" w:rsidRDefault="009D33A2" w:rsidP="0077679A">
      <w:pPr>
        <w:pBdr>
          <w:top w:val="nil"/>
          <w:left w:val="nil"/>
          <w:bottom w:val="nil"/>
          <w:right w:val="nil"/>
          <w:between w:val="nil"/>
        </w:pBdr>
        <w:ind w:left="720"/>
        <w:rPr>
          <w:rFonts w:cs="Arial"/>
          <w:sz w:val="20"/>
          <w:szCs w:val="20"/>
        </w:rPr>
      </w:pPr>
    </w:p>
    <w:p w14:paraId="0FFD0398" w14:textId="498785D6"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[18:33</w:t>
      </w:r>
      <w:r w:rsidR="00A150A1">
        <w:rPr>
          <w:rFonts w:cs="Arial"/>
          <w:sz w:val="20"/>
          <w:szCs w:val="20"/>
        </w:rPr>
        <w:t xml:space="preserve">]   </w:t>
      </w:r>
      <w:r w:rsidR="00D97C21" w:rsidRPr="00B559B5">
        <w:rPr>
          <w:rFonts w:cs="Arial"/>
          <w:sz w:val="20"/>
          <w:szCs w:val="20"/>
        </w:rPr>
        <w:t xml:space="preserve">How was Ahab wounded? </w:t>
      </w:r>
    </w:p>
    <w:p w14:paraId="0FFD0399"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A man drew his bow at random and shot Ahab between the joints of his armor. </w:t>
      </w:r>
    </w:p>
    <w:p w14:paraId="0FFD039A" w14:textId="77777777" w:rsidR="009D33A2" w:rsidRPr="00B559B5" w:rsidRDefault="009D33A2" w:rsidP="0077679A">
      <w:pPr>
        <w:pBdr>
          <w:top w:val="nil"/>
          <w:left w:val="nil"/>
          <w:bottom w:val="nil"/>
          <w:right w:val="nil"/>
          <w:between w:val="nil"/>
        </w:pBdr>
        <w:ind w:left="720"/>
        <w:rPr>
          <w:rFonts w:cs="Arial"/>
          <w:sz w:val="20"/>
          <w:szCs w:val="20"/>
        </w:rPr>
      </w:pPr>
    </w:p>
    <w:p w14:paraId="0FFD039B" w14:textId="074EA5DB"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[18:34</w:t>
      </w:r>
      <w:r w:rsidR="00A150A1">
        <w:rPr>
          <w:rFonts w:cs="Arial"/>
          <w:sz w:val="20"/>
          <w:szCs w:val="20"/>
        </w:rPr>
        <w:t xml:space="preserve">]   </w:t>
      </w:r>
      <w:r w:rsidR="00D97C21" w:rsidRPr="00B559B5">
        <w:rPr>
          <w:rFonts w:cs="Arial"/>
          <w:sz w:val="20"/>
          <w:szCs w:val="20"/>
        </w:rPr>
        <w:t>Where was Ahab, the king of Israel, during the</w:t>
      </w:r>
      <w:r w:rsidR="006B14A8">
        <w:rPr>
          <w:rFonts w:cs="Arial"/>
          <w:sz w:val="20"/>
          <w:szCs w:val="20"/>
        </w:rPr>
        <w:t xml:space="preserve"> rest of the</w:t>
      </w:r>
      <w:r w:rsidR="00D97C21" w:rsidRPr="00B559B5">
        <w:rPr>
          <w:rFonts w:cs="Arial"/>
          <w:sz w:val="20"/>
          <w:szCs w:val="20"/>
        </w:rPr>
        <w:t xml:space="preserve"> battle? </w:t>
      </w:r>
    </w:p>
    <w:p w14:paraId="0FFD039C" w14:textId="38FB55E6" w:rsidR="009D33A2" w:rsidRPr="00B559B5" w:rsidRDefault="00D97C21" w:rsidP="0077679A">
      <w:pPr>
        <w:pBdr>
          <w:top w:val="nil"/>
          <w:left w:val="nil"/>
          <w:bottom w:val="nil"/>
          <w:right w:val="nil"/>
          <w:between w:val="nil"/>
        </w:pBdr>
        <w:rPr>
          <w:rFonts w:cs="Arial"/>
          <w:sz w:val="20"/>
          <w:szCs w:val="20"/>
        </w:rPr>
      </w:pPr>
      <w:r w:rsidRPr="00B559B5">
        <w:rPr>
          <w:rFonts w:cs="Arial"/>
          <w:sz w:val="20"/>
          <w:szCs w:val="20"/>
        </w:rPr>
        <w:tab/>
        <w:t>Ahab was propped up in his chariot</w:t>
      </w:r>
      <w:r w:rsidR="006B14A8">
        <w:rPr>
          <w:rFonts w:cs="Arial"/>
          <w:sz w:val="20"/>
          <w:szCs w:val="20"/>
        </w:rPr>
        <w:t>,</w:t>
      </w:r>
      <w:r w:rsidRPr="00B559B5">
        <w:rPr>
          <w:rFonts w:cs="Arial"/>
          <w:sz w:val="20"/>
          <w:szCs w:val="20"/>
        </w:rPr>
        <w:t xml:space="preserve"> facing the Arameans.</w:t>
      </w:r>
    </w:p>
    <w:p w14:paraId="0FFD039D" w14:textId="77777777" w:rsidR="009D33A2" w:rsidRPr="00B559B5" w:rsidRDefault="009D33A2" w:rsidP="0077679A">
      <w:pPr>
        <w:pBdr>
          <w:top w:val="nil"/>
          <w:left w:val="nil"/>
          <w:bottom w:val="nil"/>
          <w:right w:val="nil"/>
          <w:between w:val="nil"/>
        </w:pBdr>
        <w:rPr>
          <w:rFonts w:cs="Arial"/>
          <w:sz w:val="20"/>
          <w:szCs w:val="20"/>
        </w:rPr>
      </w:pPr>
    </w:p>
    <w:p w14:paraId="0FFD039E" w14:textId="52D3AB94" w:rsidR="009D33A2" w:rsidRPr="00B559B5" w:rsidRDefault="0077679A" w:rsidP="0077679A">
      <w:pPr>
        <w:numPr>
          <w:ilvl w:val="0"/>
          <w:numId w:val="14"/>
        </w:numPr>
        <w:pBdr>
          <w:top w:val="nil"/>
          <w:left w:val="nil"/>
          <w:bottom w:val="nil"/>
          <w:right w:val="nil"/>
          <w:between w:val="nil"/>
        </w:pBdr>
        <w:spacing w:after="0"/>
        <w:ind w:left="360"/>
        <w:rPr>
          <w:rFonts w:cs="Arial"/>
          <w:sz w:val="20"/>
          <w:szCs w:val="20"/>
        </w:rPr>
      </w:pPr>
      <w:r w:rsidRPr="00B559B5">
        <w:rPr>
          <w:rFonts w:cs="Arial"/>
          <w:sz w:val="20"/>
          <w:szCs w:val="20"/>
        </w:rPr>
        <w:t>[18:34</w:t>
      </w:r>
      <w:r w:rsidR="00A150A1">
        <w:rPr>
          <w:rFonts w:cs="Arial"/>
          <w:sz w:val="20"/>
          <w:szCs w:val="20"/>
        </w:rPr>
        <w:t xml:space="preserve">]   </w:t>
      </w:r>
      <w:r w:rsidR="00D97C21" w:rsidRPr="00B559B5">
        <w:rPr>
          <w:rFonts w:cs="Arial"/>
          <w:sz w:val="20"/>
          <w:szCs w:val="20"/>
        </w:rPr>
        <w:t xml:space="preserve">What time of day was it when Ahab died? </w:t>
      </w:r>
    </w:p>
    <w:p w14:paraId="0FFD039F" w14:textId="3616BEDD"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About the time that the sun </w:t>
      </w:r>
      <w:r w:rsidR="006B14A8">
        <w:rPr>
          <w:rFonts w:cs="Arial"/>
          <w:sz w:val="20"/>
          <w:szCs w:val="20"/>
        </w:rPr>
        <w:t>went down</w:t>
      </w:r>
      <w:r w:rsidRPr="00B559B5">
        <w:rPr>
          <w:rFonts w:cs="Arial"/>
          <w:sz w:val="20"/>
          <w:szCs w:val="20"/>
        </w:rPr>
        <w:t>, Ahab died.</w:t>
      </w:r>
    </w:p>
    <w:p w14:paraId="0FFD03A3" w14:textId="77777777" w:rsidR="009D33A2" w:rsidRPr="00B559B5" w:rsidRDefault="00D97C21" w:rsidP="009223FA">
      <w:pPr>
        <w:pStyle w:val="CommentSection"/>
      </w:pPr>
      <w:r w:rsidRPr="00B559B5">
        <w:t>Comment Section:</w:t>
      </w:r>
    </w:p>
    <w:p w14:paraId="0FFD03A4" w14:textId="77777777" w:rsidR="009D33A2" w:rsidRPr="00B559B5" w:rsidRDefault="00D97C21" w:rsidP="008508BC">
      <w:pPr>
        <w:pStyle w:val="Heading1"/>
      </w:pPr>
      <w:bookmarkStart w:id="94" w:name="_heading=h.3im3ia3" w:colFirst="0" w:colLast="0"/>
      <w:bookmarkEnd w:id="94"/>
      <w:r w:rsidRPr="00B559B5">
        <w:br w:type="page"/>
      </w:r>
    </w:p>
    <w:p w14:paraId="0FFD03A5" w14:textId="1F0BFFA0" w:rsidR="009D33A2" w:rsidRPr="00B559B5" w:rsidRDefault="00D97C21" w:rsidP="008508BC">
      <w:pPr>
        <w:pStyle w:val="Heading1"/>
      </w:pPr>
      <w:bookmarkStart w:id="95" w:name="_Toc203574595"/>
      <w:r w:rsidRPr="00B559B5">
        <w:lastRenderedPageBreak/>
        <w:t>2 Chronicles 26:15-23</w:t>
      </w:r>
      <w:r w:rsidR="001D684B">
        <w:tab/>
      </w:r>
      <w:r w:rsidRPr="001D684B">
        <w:rPr>
          <w:rStyle w:val="Heading2Char"/>
        </w:rPr>
        <w:t>Uzziah’s pride and punishment</w:t>
      </w:r>
      <w:bookmarkEnd w:id="95"/>
    </w:p>
    <w:p w14:paraId="3C4002FE" w14:textId="10D91682" w:rsidR="006F6214" w:rsidRPr="00B559B5" w:rsidRDefault="00D97C21" w:rsidP="00CA77D4">
      <w:pPr>
        <w:pStyle w:val="Background"/>
      </w:pPr>
      <w:r w:rsidRPr="00B559B5">
        <w:rPr>
          <w:b/>
        </w:rPr>
        <w:t xml:space="preserve">Background: </w:t>
      </w:r>
      <w:r w:rsidRPr="00B559B5">
        <w:t>Over the years there were other kings of Judah, and eventually Uzziah became king when he was sixteen years old. As long as Uzziah sought Yahweh, God made him prosper.</w:t>
      </w:r>
      <w:r w:rsidR="006F6214">
        <w:t xml:space="preserve"> </w:t>
      </w:r>
    </w:p>
    <w:p w14:paraId="413BC414" w14:textId="77777777" w:rsidR="00B669DB" w:rsidRPr="00170DC8" w:rsidRDefault="00B669DB" w:rsidP="00B669DB">
      <w:pPr>
        <w:pStyle w:val="Background"/>
        <w:rPr>
          <w:b/>
          <w:bCs w:val="0"/>
          <w:i/>
          <w:iCs/>
        </w:rPr>
      </w:pPr>
      <w:r w:rsidRPr="00170DC8">
        <w:rPr>
          <w:b/>
          <w:bCs w:val="0"/>
          <w:i/>
          <w:iCs/>
        </w:rPr>
        <w:t>Read the passage.</w:t>
      </w:r>
    </w:p>
    <w:p w14:paraId="0FFD03A7" w14:textId="77777777" w:rsidR="009D33A2" w:rsidRPr="00B559B5" w:rsidRDefault="00D97C21" w:rsidP="00F94597">
      <w:pPr>
        <w:pStyle w:val="Part1"/>
      </w:pPr>
      <w:r w:rsidRPr="00B559B5">
        <w:t>Part 1</w:t>
      </w:r>
    </w:p>
    <w:p w14:paraId="0FFD03A8" w14:textId="77777777" w:rsidR="009D33A2" w:rsidRPr="00B559B5" w:rsidRDefault="00D97C21" w:rsidP="00CA77D4">
      <w:pPr>
        <w:pStyle w:val="Answerortell"/>
      </w:pPr>
      <w:r w:rsidRPr="00B559B5">
        <w:t>Tell in your own words what you just read in these verses.</w:t>
      </w:r>
    </w:p>
    <w:p w14:paraId="0FFD03A9" w14:textId="7D1FB1C6" w:rsidR="009D33A2" w:rsidRPr="00B559B5" w:rsidRDefault="00D97C21" w:rsidP="00CA77D4">
      <w:pPr>
        <w:pStyle w:val="Checklist2"/>
      </w:pPr>
      <w:r w:rsidRPr="00B559B5">
        <w:t>King Uzziah</w:t>
      </w:r>
      <w:r w:rsidR="006B14A8">
        <w:t>’s men invented devices to shoot arrows and hurl great stones.</w:t>
      </w:r>
      <w:r w:rsidRPr="00B559B5">
        <w:t xml:space="preserve"> </w:t>
      </w:r>
      <w:r w:rsidR="006B14A8">
        <w:t xml:space="preserve">The king </w:t>
      </w:r>
      <w:r w:rsidRPr="00B559B5">
        <w:t>became very powerful</w:t>
      </w:r>
      <w:r w:rsidR="006B14A8">
        <w:t xml:space="preserve"> and famous</w:t>
      </w:r>
      <w:r w:rsidRPr="00B559B5">
        <w:t>. [26:15]</w:t>
      </w:r>
    </w:p>
    <w:p w14:paraId="0FFD03AA" w14:textId="205E83DE" w:rsidR="009D33A2" w:rsidRPr="00B559B5" w:rsidRDefault="006B14A8" w:rsidP="00CA77D4">
      <w:pPr>
        <w:pStyle w:val="Checklist2"/>
      </w:pPr>
      <w:r>
        <w:t xml:space="preserve">King </w:t>
      </w:r>
      <w:r w:rsidR="00D97C21" w:rsidRPr="00B559B5">
        <w:t xml:space="preserve">Uzziah </w:t>
      </w:r>
      <w:r>
        <w:t>grew proud</w:t>
      </w:r>
      <w:r w:rsidR="006F6214">
        <w:t xml:space="preserve"> and acted</w:t>
      </w:r>
      <w:r>
        <w:t xml:space="preserve"> unfaithful</w:t>
      </w:r>
      <w:r w:rsidR="006F6214">
        <w:t>ly</w:t>
      </w:r>
      <w:r>
        <w:t xml:space="preserve"> to Yahweh</w:t>
      </w:r>
      <w:r w:rsidR="006F6214">
        <w:t>. H</w:t>
      </w:r>
      <w:r>
        <w:t xml:space="preserve">e </w:t>
      </w:r>
      <w:r w:rsidR="00D97C21" w:rsidRPr="00B559B5">
        <w:t xml:space="preserve">went into the </w:t>
      </w:r>
      <w:r w:rsidR="006F6214">
        <w:t>temple</w:t>
      </w:r>
      <w:r w:rsidR="00D97C21" w:rsidRPr="00B559B5">
        <w:t xml:space="preserve"> of Yahweh to burn incense. [26:16]</w:t>
      </w:r>
    </w:p>
    <w:p w14:paraId="6D31B1F3" w14:textId="387F66BC" w:rsidR="006B14A8" w:rsidRDefault="006B14A8" w:rsidP="00CA77D4">
      <w:pPr>
        <w:pStyle w:val="Checklist2"/>
      </w:pPr>
      <w:r>
        <w:t xml:space="preserve">Azariah and 80 other priests confronted King Uzziah. They reminded him that only the priests who were consecrated were allowed to burn incense to Yahweh. They told him to leave the </w:t>
      </w:r>
      <w:r w:rsidR="006F6214">
        <w:t>holy place</w:t>
      </w:r>
      <w:r>
        <w:t>. [26:17-18]</w:t>
      </w:r>
    </w:p>
    <w:p w14:paraId="0FFD03AB" w14:textId="32EC9EB6" w:rsidR="009D33A2" w:rsidRDefault="005A0B68" w:rsidP="00CA77D4">
      <w:pPr>
        <w:pStyle w:val="Checklist2"/>
      </w:pPr>
      <w:r>
        <w:t xml:space="preserve">Uzziah became angry, but then </w:t>
      </w:r>
      <w:r w:rsidR="00D97C21" w:rsidRPr="00B559B5">
        <w:t xml:space="preserve">Yahweh caused leprosy to break out </w:t>
      </w:r>
      <w:r>
        <w:t xml:space="preserve">immediately </w:t>
      </w:r>
      <w:r w:rsidR="00D97C21" w:rsidRPr="00B559B5">
        <w:t xml:space="preserve">on </w:t>
      </w:r>
      <w:r>
        <w:t>Uzziah’s</w:t>
      </w:r>
      <w:r w:rsidR="00D97C21" w:rsidRPr="00B559B5">
        <w:t xml:space="preserve"> forehead. [26:19]</w:t>
      </w:r>
    </w:p>
    <w:p w14:paraId="78FE3A01" w14:textId="215A65EA" w:rsidR="005A0B68" w:rsidRPr="00B559B5" w:rsidRDefault="005A0B68" w:rsidP="00CA77D4">
      <w:pPr>
        <w:pStyle w:val="Checklist2"/>
      </w:pPr>
      <w:r>
        <w:t>They rushed to get him out of the temple, and Uzziah hurried because Yahweh had struck him. [26:20]</w:t>
      </w:r>
    </w:p>
    <w:p w14:paraId="0FFD03AC" w14:textId="77777777" w:rsidR="009D33A2" w:rsidRDefault="00D97C21" w:rsidP="00CA77D4">
      <w:pPr>
        <w:pStyle w:val="Checklist2"/>
      </w:pPr>
      <w:r w:rsidRPr="00B559B5">
        <w:t xml:space="preserve">Uzziah had to live in a separate house because he was a leper, and he was cut off from the house of Yahweh. [26:21] </w:t>
      </w:r>
    </w:p>
    <w:p w14:paraId="5D85C067" w14:textId="6AB70DF9" w:rsidR="005A0B68" w:rsidRPr="00B559B5" w:rsidRDefault="005A0B68" w:rsidP="00CA77D4">
      <w:pPr>
        <w:pStyle w:val="Checklist2"/>
      </w:pPr>
      <w:r>
        <w:t>Isaiah the prophet wrote about the rest of what Uzziah did. Uzziah died, and his son Jotham became king. [26:22-23]</w:t>
      </w:r>
    </w:p>
    <w:p w14:paraId="0FFD03AD" w14:textId="77777777" w:rsidR="009D33A2" w:rsidRPr="00B559B5" w:rsidRDefault="00D97C21" w:rsidP="00F94597">
      <w:pPr>
        <w:pStyle w:val="Part2"/>
      </w:pPr>
      <w:r w:rsidRPr="00B559B5">
        <w:t>Part 2</w:t>
      </w:r>
    </w:p>
    <w:p w14:paraId="0FFD03AE" w14:textId="77777777" w:rsidR="009D33A2" w:rsidRPr="00B559B5" w:rsidRDefault="00D97C21" w:rsidP="00CA77D4">
      <w:pPr>
        <w:pStyle w:val="Answerortell"/>
      </w:pPr>
      <w:r w:rsidRPr="00B559B5">
        <w:t>Answer the following questions.</w:t>
      </w:r>
    </w:p>
    <w:p w14:paraId="108944A7" w14:textId="7ED51369" w:rsidR="005A0B68" w:rsidRDefault="005A0B68" w:rsidP="0077679A">
      <w:pPr>
        <w:numPr>
          <w:ilvl w:val="0"/>
          <w:numId w:val="12"/>
        </w:numPr>
        <w:pBdr>
          <w:top w:val="nil"/>
          <w:left w:val="nil"/>
          <w:bottom w:val="nil"/>
          <w:right w:val="nil"/>
          <w:between w:val="nil"/>
        </w:pBdr>
        <w:spacing w:before="240" w:after="0"/>
        <w:ind w:left="360"/>
        <w:rPr>
          <w:rFonts w:cs="Arial"/>
          <w:sz w:val="20"/>
          <w:szCs w:val="20"/>
        </w:rPr>
      </w:pPr>
      <w:r>
        <w:rPr>
          <w:rFonts w:cs="Arial"/>
          <w:sz w:val="20"/>
          <w:szCs w:val="20"/>
        </w:rPr>
        <w:t xml:space="preserve">[26:15]   What did the king’s </w:t>
      </w:r>
      <w:r w:rsidR="006F6214">
        <w:rPr>
          <w:rFonts w:cs="Arial"/>
          <w:sz w:val="20"/>
          <w:szCs w:val="20"/>
        </w:rPr>
        <w:t xml:space="preserve">skillful </w:t>
      </w:r>
      <w:r>
        <w:rPr>
          <w:rFonts w:cs="Arial"/>
          <w:sz w:val="20"/>
          <w:szCs w:val="20"/>
        </w:rPr>
        <w:t>men invent?</w:t>
      </w:r>
    </w:p>
    <w:p w14:paraId="6796E925" w14:textId="0B1970EC" w:rsidR="005A0B68" w:rsidRDefault="005A0B68" w:rsidP="005A0B68">
      <w:pPr>
        <w:pBdr>
          <w:top w:val="nil"/>
          <w:left w:val="nil"/>
          <w:bottom w:val="nil"/>
          <w:right w:val="nil"/>
          <w:between w:val="nil"/>
        </w:pBdr>
        <w:spacing w:after="0"/>
        <w:ind w:left="720"/>
        <w:rPr>
          <w:rFonts w:cs="Arial"/>
          <w:sz w:val="20"/>
          <w:szCs w:val="20"/>
        </w:rPr>
      </w:pPr>
      <w:r>
        <w:rPr>
          <w:rFonts w:cs="Arial"/>
          <w:sz w:val="20"/>
          <w:szCs w:val="20"/>
        </w:rPr>
        <w:t xml:space="preserve">They invented </w:t>
      </w:r>
      <w:r w:rsidR="006F6214">
        <w:rPr>
          <w:rFonts w:cs="Arial"/>
          <w:sz w:val="20"/>
          <w:szCs w:val="20"/>
        </w:rPr>
        <w:t>machines</w:t>
      </w:r>
      <w:r>
        <w:rPr>
          <w:rFonts w:cs="Arial"/>
          <w:sz w:val="20"/>
          <w:szCs w:val="20"/>
        </w:rPr>
        <w:t xml:space="preserve"> that shot arrows and hurled great stones.</w:t>
      </w:r>
    </w:p>
    <w:p w14:paraId="69139FB6" w14:textId="77777777" w:rsidR="005A0B68" w:rsidRDefault="005A0B68" w:rsidP="005A0B68">
      <w:pPr>
        <w:pBdr>
          <w:top w:val="nil"/>
          <w:left w:val="nil"/>
          <w:bottom w:val="nil"/>
          <w:right w:val="nil"/>
          <w:between w:val="nil"/>
        </w:pBdr>
        <w:spacing w:after="0"/>
        <w:ind w:left="720"/>
        <w:rPr>
          <w:rFonts w:cs="Arial"/>
          <w:sz w:val="20"/>
          <w:szCs w:val="20"/>
        </w:rPr>
      </w:pPr>
    </w:p>
    <w:p w14:paraId="0FFD03AF" w14:textId="7371FF16" w:rsidR="009D33A2" w:rsidRPr="00B559B5" w:rsidRDefault="00D64C5F" w:rsidP="0077679A">
      <w:pPr>
        <w:numPr>
          <w:ilvl w:val="0"/>
          <w:numId w:val="12"/>
        </w:numPr>
        <w:pBdr>
          <w:top w:val="nil"/>
          <w:left w:val="nil"/>
          <w:bottom w:val="nil"/>
          <w:right w:val="nil"/>
          <w:between w:val="nil"/>
        </w:pBdr>
        <w:spacing w:before="240" w:after="0"/>
        <w:ind w:left="360"/>
        <w:rPr>
          <w:rFonts w:cs="Arial"/>
          <w:sz w:val="20"/>
          <w:szCs w:val="20"/>
        </w:rPr>
      </w:pPr>
      <w:r w:rsidRPr="00B559B5">
        <w:rPr>
          <w:rFonts w:cs="Arial"/>
          <w:sz w:val="20"/>
          <w:szCs w:val="20"/>
        </w:rPr>
        <w:t>[26:15</w:t>
      </w:r>
      <w:r w:rsidR="00A150A1">
        <w:rPr>
          <w:rFonts w:cs="Arial"/>
          <w:sz w:val="20"/>
          <w:szCs w:val="20"/>
        </w:rPr>
        <w:t xml:space="preserve">]   </w:t>
      </w:r>
      <w:r w:rsidR="005A0B68">
        <w:rPr>
          <w:rFonts w:cs="Arial"/>
          <w:sz w:val="20"/>
          <w:szCs w:val="20"/>
        </w:rPr>
        <w:t>W</w:t>
      </w:r>
      <w:r w:rsidR="006F6214">
        <w:rPr>
          <w:rFonts w:cs="Arial"/>
          <w:sz w:val="20"/>
          <w:szCs w:val="20"/>
        </w:rPr>
        <w:t xml:space="preserve">hy did </w:t>
      </w:r>
      <w:r w:rsidR="005A0B68">
        <w:rPr>
          <w:rFonts w:cs="Arial"/>
          <w:sz w:val="20"/>
          <w:szCs w:val="20"/>
        </w:rPr>
        <w:t>King</w:t>
      </w:r>
      <w:r w:rsidR="00D97C21" w:rsidRPr="00B559B5">
        <w:rPr>
          <w:rFonts w:cs="Arial"/>
          <w:sz w:val="20"/>
          <w:szCs w:val="20"/>
        </w:rPr>
        <w:t xml:space="preserve"> </w:t>
      </w:r>
      <w:r w:rsidR="005A0B68">
        <w:rPr>
          <w:rFonts w:cs="Arial"/>
          <w:sz w:val="20"/>
          <w:szCs w:val="20"/>
        </w:rPr>
        <w:t>Uzziah</w:t>
      </w:r>
      <w:r w:rsidR="006F6214">
        <w:rPr>
          <w:rFonts w:cs="Arial"/>
          <w:sz w:val="20"/>
          <w:szCs w:val="20"/>
        </w:rPr>
        <w:t>’s fame spread to distant lands</w:t>
      </w:r>
      <w:r w:rsidR="00D97C21" w:rsidRPr="00B559B5">
        <w:rPr>
          <w:rFonts w:cs="Arial"/>
          <w:sz w:val="20"/>
          <w:szCs w:val="20"/>
        </w:rPr>
        <w:t xml:space="preserve">? </w:t>
      </w:r>
    </w:p>
    <w:p w14:paraId="0FFD03B0" w14:textId="0A951903" w:rsidR="009D33A2" w:rsidRPr="00B559B5" w:rsidRDefault="005A0B68" w:rsidP="0077679A">
      <w:pPr>
        <w:pBdr>
          <w:top w:val="nil"/>
          <w:left w:val="nil"/>
          <w:bottom w:val="nil"/>
          <w:right w:val="nil"/>
          <w:between w:val="nil"/>
        </w:pBdr>
        <w:ind w:left="720"/>
        <w:rPr>
          <w:rFonts w:cs="Arial"/>
          <w:sz w:val="20"/>
          <w:szCs w:val="20"/>
        </w:rPr>
      </w:pPr>
      <w:r>
        <w:rPr>
          <w:rFonts w:cs="Arial"/>
          <w:sz w:val="20"/>
          <w:szCs w:val="20"/>
        </w:rPr>
        <w:t>Hi</w:t>
      </w:r>
      <w:r w:rsidR="00D97C21" w:rsidRPr="00B559B5">
        <w:rPr>
          <w:rFonts w:cs="Arial"/>
          <w:sz w:val="20"/>
          <w:szCs w:val="20"/>
        </w:rPr>
        <w:t xml:space="preserve">s fame </w:t>
      </w:r>
      <w:r w:rsidR="006F6214">
        <w:rPr>
          <w:rFonts w:cs="Arial"/>
          <w:sz w:val="20"/>
          <w:szCs w:val="20"/>
        </w:rPr>
        <w:t>spread because he had much help, and he was powerful.</w:t>
      </w:r>
    </w:p>
    <w:p w14:paraId="0FFD03B1" w14:textId="77777777" w:rsidR="009D33A2" w:rsidRPr="00B559B5" w:rsidRDefault="009D33A2" w:rsidP="0077679A">
      <w:pPr>
        <w:pBdr>
          <w:top w:val="nil"/>
          <w:left w:val="nil"/>
          <w:bottom w:val="nil"/>
          <w:right w:val="nil"/>
          <w:between w:val="nil"/>
        </w:pBdr>
        <w:ind w:left="720"/>
        <w:rPr>
          <w:rFonts w:cs="Arial"/>
          <w:sz w:val="20"/>
          <w:szCs w:val="20"/>
        </w:rPr>
      </w:pPr>
    </w:p>
    <w:p w14:paraId="0FFD03B2" w14:textId="20836F65"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[26:16</w:t>
      </w:r>
      <w:r w:rsidR="00A150A1">
        <w:rPr>
          <w:rFonts w:cs="Arial"/>
          <w:sz w:val="20"/>
          <w:szCs w:val="20"/>
        </w:rPr>
        <w:t xml:space="preserve">]   </w:t>
      </w:r>
      <w:r w:rsidR="00D97C21" w:rsidRPr="00B559B5">
        <w:rPr>
          <w:rFonts w:cs="Arial"/>
          <w:sz w:val="20"/>
          <w:szCs w:val="20"/>
        </w:rPr>
        <w:t xml:space="preserve">What did Uzziah do when he became proud? </w:t>
      </w:r>
    </w:p>
    <w:p w14:paraId="0FFD03B3"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Uzziah went into the temple of Yahweh to burn incense on the altar of incense.</w:t>
      </w:r>
    </w:p>
    <w:p w14:paraId="0FFD03B4" w14:textId="77777777" w:rsidR="009D33A2" w:rsidRPr="00B559B5" w:rsidRDefault="009D33A2" w:rsidP="0077679A">
      <w:pPr>
        <w:pBdr>
          <w:top w:val="nil"/>
          <w:left w:val="nil"/>
          <w:bottom w:val="nil"/>
          <w:right w:val="nil"/>
          <w:between w:val="nil"/>
        </w:pBdr>
        <w:ind w:left="720"/>
        <w:rPr>
          <w:rFonts w:cs="Arial"/>
          <w:sz w:val="20"/>
          <w:szCs w:val="20"/>
        </w:rPr>
      </w:pPr>
    </w:p>
    <w:p w14:paraId="0FFD03B5" w14:textId="5AC48417"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[26:17-18</w:t>
      </w:r>
      <w:r w:rsidR="00A150A1">
        <w:rPr>
          <w:rFonts w:cs="Arial"/>
          <w:sz w:val="20"/>
          <w:szCs w:val="20"/>
        </w:rPr>
        <w:t xml:space="preserve">]   </w:t>
      </w:r>
      <w:r w:rsidR="00D97C21" w:rsidRPr="00B559B5">
        <w:rPr>
          <w:rFonts w:cs="Arial"/>
          <w:sz w:val="20"/>
          <w:szCs w:val="20"/>
        </w:rPr>
        <w:t xml:space="preserve">Why did Azariah and the </w:t>
      </w:r>
      <w:r w:rsidR="005A0B68">
        <w:rPr>
          <w:rFonts w:cs="Arial"/>
          <w:sz w:val="20"/>
          <w:szCs w:val="20"/>
        </w:rPr>
        <w:t>80</w:t>
      </w:r>
      <w:r w:rsidR="00D97C21" w:rsidRPr="00B559B5">
        <w:rPr>
          <w:rFonts w:cs="Arial"/>
          <w:sz w:val="20"/>
          <w:szCs w:val="20"/>
        </w:rPr>
        <w:t xml:space="preserve"> priests go into the temple after Uzziah? </w:t>
      </w:r>
    </w:p>
    <w:p w14:paraId="0FFD03B6"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They went in to confront Uzziah.</w:t>
      </w:r>
    </w:p>
    <w:p w14:paraId="0FFD03B7" w14:textId="77777777" w:rsidR="009D33A2" w:rsidRPr="00B559B5" w:rsidRDefault="009D33A2" w:rsidP="0077679A">
      <w:pPr>
        <w:pBdr>
          <w:top w:val="nil"/>
          <w:left w:val="nil"/>
          <w:bottom w:val="nil"/>
          <w:right w:val="nil"/>
          <w:between w:val="nil"/>
        </w:pBdr>
        <w:ind w:left="720"/>
        <w:rPr>
          <w:rFonts w:cs="Arial"/>
          <w:sz w:val="20"/>
          <w:szCs w:val="20"/>
        </w:rPr>
      </w:pPr>
    </w:p>
    <w:p w14:paraId="0FFD03B8" w14:textId="3E6DC520"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[26:18</w:t>
      </w:r>
      <w:r w:rsidR="00A150A1">
        <w:rPr>
          <w:rFonts w:cs="Arial"/>
          <w:sz w:val="20"/>
          <w:szCs w:val="20"/>
        </w:rPr>
        <w:t xml:space="preserve">]   </w:t>
      </w:r>
      <w:r w:rsidR="00D97C21" w:rsidRPr="00B559B5">
        <w:rPr>
          <w:rFonts w:cs="Arial"/>
          <w:sz w:val="20"/>
          <w:szCs w:val="20"/>
        </w:rPr>
        <w:t xml:space="preserve">Who was </w:t>
      </w:r>
      <w:r w:rsidR="006F6214">
        <w:rPr>
          <w:rFonts w:cs="Arial"/>
          <w:sz w:val="20"/>
          <w:szCs w:val="20"/>
        </w:rPr>
        <w:t>allow</w:t>
      </w:r>
      <w:r w:rsidR="00D97C21" w:rsidRPr="00B559B5">
        <w:rPr>
          <w:rFonts w:cs="Arial"/>
          <w:sz w:val="20"/>
          <w:szCs w:val="20"/>
        </w:rPr>
        <w:t xml:space="preserve">ed to burn incense to Yahweh? </w:t>
      </w:r>
    </w:p>
    <w:p w14:paraId="0FFD03B9"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Only the priests, the descendants of Aaron, were consecrated to burn incense to Yahweh.</w:t>
      </w:r>
    </w:p>
    <w:p w14:paraId="0FFD03BA" w14:textId="3B2523C2" w:rsidR="009D33A2" w:rsidRPr="009223FA" w:rsidRDefault="009223FA" w:rsidP="009223FA">
      <w:pPr>
        <w:pStyle w:val="Continuedline"/>
      </w:pPr>
      <w:r w:rsidRPr="00B559B5">
        <w:lastRenderedPageBreak/>
        <w:t>2 Chronicles 26:15-23 continued</w:t>
      </w:r>
    </w:p>
    <w:p w14:paraId="0FFD03BB" w14:textId="1D640F02"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[26:18</w:t>
      </w:r>
      <w:r w:rsidR="00A150A1">
        <w:rPr>
          <w:rFonts w:cs="Arial"/>
          <w:sz w:val="20"/>
          <w:szCs w:val="20"/>
        </w:rPr>
        <w:t xml:space="preserve">]   </w:t>
      </w:r>
      <w:r w:rsidR="00D97C21" w:rsidRPr="00B559B5">
        <w:rPr>
          <w:rFonts w:cs="Arial"/>
          <w:sz w:val="20"/>
          <w:szCs w:val="20"/>
        </w:rPr>
        <w:t xml:space="preserve">Why do you think it was wrong for Uzziah to burn incense to Yahweh? </w:t>
      </w:r>
    </w:p>
    <w:p w14:paraId="0FFD03BC" w14:textId="5BD06DAD" w:rsidR="009D33A2" w:rsidRDefault="005A0B68" w:rsidP="005A0B68">
      <w:pPr>
        <w:pBdr>
          <w:top w:val="nil"/>
          <w:left w:val="nil"/>
          <w:bottom w:val="nil"/>
          <w:right w:val="nil"/>
          <w:between w:val="nil"/>
        </w:pBdr>
        <w:ind w:left="720"/>
        <w:rPr>
          <w:rFonts w:cs="Arial"/>
          <w:sz w:val="20"/>
          <w:szCs w:val="20"/>
        </w:rPr>
      </w:pPr>
      <w:r>
        <w:rPr>
          <w:rFonts w:cs="Arial"/>
          <w:sz w:val="20"/>
          <w:szCs w:val="20"/>
        </w:rPr>
        <w:t xml:space="preserve">Because only priests were allowed to burn incense, and </w:t>
      </w:r>
      <w:r w:rsidR="00D97C21" w:rsidRPr="00B559B5">
        <w:rPr>
          <w:rFonts w:cs="Arial"/>
          <w:sz w:val="20"/>
          <w:szCs w:val="20"/>
        </w:rPr>
        <w:t>Uzziah was not a priest</w:t>
      </w:r>
      <w:r>
        <w:rPr>
          <w:rFonts w:cs="Arial"/>
          <w:sz w:val="20"/>
          <w:szCs w:val="20"/>
        </w:rPr>
        <w:t>, it was wrong for Uzziah to burn incense to Yahweh</w:t>
      </w:r>
      <w:r w:rsidR="006F6214">
        <w:rPr>
          <w:rFonts w:cs="Arial"/>
          <w:sz w:val="20"/>
          <w:szCs w:val="20"/>
        </w:rPr>
        <w:t>. The passage says that it was unfaithfulness, and it showed dishonor to Yahweh.</w:t>
      </w:r>
    </w:p>
    <w:p w14:paraId="26BD95BE" w14:textId="77777777" w:rsidR="009223FA" w:rsidRPr="00B559B5" w:rsidRDefault="009223FA" w:rsidP="005A0B68">
      <w:pPr>
        <w:pBdr>
          <w:top w:val="nil"/>
          <w:left w:val="nil"/>
          <w:bottom w:val="nil"/>
          <w:right w:val="nil"/>
          <w:between w:val="nil"/>
        </w:pBdr>
        <w:ind w:left="720"/>
        <w:rPr>
          <w:rFonts w:cs="Arial"/>
          <w:sz w:val="20"/>
          <w:szCs w:val="20"/>
        </w:rPr>
      </w:pPr>
    </w:p>
    <w:p w14:paraId="0FFD03BE" w14:textId="25E3D192"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[26:19</w:t>
      </w:r>
      <w:r w:rsidR="00A150A1">
        <w:rPr>
          <w:rFonts w:cs="Arial"/>
          <w:sz w:val="20"/>
          <w:szCs w:val="20"/>
        </w:rPr>
        <w:t xml:space="preserve">]   </w:t>
      </w:r>
      <w:r w:rsidR="005A0B68">
        <w:rPr>
          <w:rFonts w:cs="Arial"/>
          <w:sz w:val="20"/>
          <w:szCs w:val="20"/>
        </w:rPr>
        <w:t>What happened after the priests confronted Uzziah</w:t>
      </w:r>
      <w:r w:rsidR="00D97C21" w:rsidRPr="00B559B5">
        <w:rPr>
          <w:rFonts w:cs="Arial"/>
          <w:sz w:val="20"/>
          <w:szCs w:val="20"/>
        </w:rPr>
        <w:t xml:space="preserve">? </w:t>
      </w:r>
    </w:p>
    <w:p w14:paraId="0FFD03BF" w14:textId="03FB40FC" w:rsidR="009D33A2" w:rsidRPr="00B559B5" w:rsidRDefault="005A0B68" w:rsidP="0077679A">
      <w:pPr>
        <w:pBdr>
          <w:top w:val="nil"/>
          <w:left w:val="nil"/>
          <w:bottom w:val="nil"/>
          <w:right w:val="nil"/>
          <w:between w:val="nil"/>
        </w:pBdr>
        <w:ind w:left="720"/>
        <w:rPr>
          <w:rFonts w:cs="Arial"/>
          <w:sz w:val="20"/>
          <w:szCs w:val="20"/>
        </w:rPr>
      </w:pPr>
      <w:r>
        <w:rPr>
          <w:rFonts w:cs="Arial"/>
          <w:sz w:val="20"/>
          <w:szCs w:val="20"/>
        </w:rPr>
        <w:t>Uzziah</w:t>
      </w:r>
      <w:r w:rsidR="00D97C21" w:rsidRPr="00B559B5">
        <w:rPr>
          <w:rFonts w:cs="Arial"/>
          <w:sz w:val="20"/>
          <w:szCs w:val="20"/>
        </w:rPr>
        <w:t xml:space="preserve"> became angry</w:t>
      </w:r>
      <w:r w:rsidR="00D80E88">
        <w:rPr>
          <w:rFonts w:cs="Arial"/>
          <w:sz w:val="20"/>
          <w:szCs w:val="20"/>
        </w:rPr>
        <w:t>, and then</w:t>
      </w:r>
      <w:r w:rsidR="00D97C21" w:rsidRPr="00B559B5">
        <w:rPr>
          <w:rFonts w:cs="Arial"/>
          <w:sz w:val="20"/>
          <w:szCs w:val="20"/>
        </w:rPr>
        <w:t xml:space="preserve"> leprosy appeared on his forehead</w:t>
      </w:r>
      <w:r>
        <w:rPr>
          <w:rFonts w:cs="Arial"/>
          <w:sz w:val="20"/>
          <w:szCs w:val="20"/>
        </w:rPr>
        <w:t xml:space="preserve"> in front of the priests</w:t>
      </w:r>
      <w:r w:rsidR="00D97C21" w:rsidRPr="00B559B5">
        <w:rPr>
          <w:rFonts w:cs="Arial"/>
          <w:sz w:val="20"/>
          <w:szCs w:val="20"/>
        </w:rPr>
        <w:t>.</w:t>
      </w:r>
    </w:p>
    <w:p w14:paraId="454C7506" w14:textId="77777777" w:rsidR="00D80E88" w:rsidRDefault="00D80E88" w:rsidP="00D80E88">
      <w:pPr>
        <w:pBdr>
          <w:top w:val="nil"/>
          <w:left w:val="nil"/>
          <w:bottom w:val="nil"/>
          <w:right w:val="nil"/>
          <w:between w:val="nil"/>
        </w:pBdr>
        <w:spacing w:after="0"/>
        <w:rPr>
          <w:rFonts w:cs="Arial"/>
          <w:sz w:val="20"/>
          <w:szCs w:val="20"/>
        </w:rPr>
      </w:pPr>
    </w:p>
    <w:p w14:paraId="22ACCF32" w14:textId="77777777" w:rsidR="00D80E88" w:rsidRDefault="00D80E88" w:rsidP="00D80E88">
      <w:pPr>
        <w:pBdr>
          <w:top w:val="nil"/>
          <w:left w:val="nil"/>
          <w:bottom w:val="nil"/>
          <w:right w:val="nil"/>
          <w:between w:val="nil"/>
        </w:pBdr>
        <w:spacing w:after="0"/>
        <w:rPr>
          <w:rFonts w:cs="Arial"/>
          <w:sz w:val="20"/>
          <w:szCs w:val="20"/>
        </w:rPr>
      </w:pPr>
    </w:p>
    <w:p w14:paraId="177E1883" w14:textId="5F6175B4" w:rsidR="00D80E88" w:rsidRDefault="00D80E88" w:rsidP="0077679A">
      <w:pPr>
        <w:numPr>
          <w:ilvl w:val="0"/>
          <w:numId w:val="12"/>
        </w:numPr>
        <w:pBdr>
          <w:top w:val="nil"/>
          <w:left w:val="nil"/>
          <w:bottom w:val="nil"/>
          <w:right w:val="nil"/>
          <w:between w:val="nil"/>
        </w:pBdr>
        <w:spacing w:after="0"/>
        <w:ind w:left="360"/>
        <w:rPr>
          <w:rFonts w:cs="Arial"/>
          <w:sz w:val="20"/>
          <w:szCs w:val="20"/>
        </w:rPr>
      </w:pPr>
      <w:r>
        <w:rPr>
          <w:rFonts w:cs="Arial"/>
          <w:sz w:val="20"/>
          <w:szCs w:val="20"/>
        </w:rPr>
        <w:t>[26:20]   What did the priests do next?</w:t>
      </w:r>
    </w:p>
    <w:p w14:paraId="064ECFE2" w14:textId="733B21B8" w:rsidR="00D80E88" w:rsidRDefault="00D80E88" w:rsidP="00D80E88">
      <w:pPr>
        <w:pBdr>
          <w:top w:val="nil"/>
          <w:left w:val="nil"/>
          <w:bottom w:val="nil"/>
          <w:right w:val="nil"/>
          <w:between w:val="nil"/>
        </w:pBdr>
        <w:spacing w:after="0"/>
        <w:ind w:left="720"/>
        <w:rPr>
          <w:rFonts w:cs="Arial"/>
          <w:sz w:val="20"/>
          <w:szCs w:val="20"/>
        </w:rPr>
      </w:pPr>
      <w:r>
        <w:rPr>
          <w:rFonts w:cs="Arial"/>
          <w:sz w:val="20"/>
          <w:szCs w:val="20"/>
        </w:rPr>
        <w:t xml:space="preserve">They </w:t>
      </w:r>
      <w:r w:rsidR="00D82DD9">
        <w:rPr>
          <w:rFonts w:cs="Arial"/>
          <w:sz w:val="20"/>
          <w:szCs w:val="20"/>
        </w:rPr>
        <w:t>quickly drove</w:t>
      </w:r>
      <w:r>
        <w:rPr>
          <w:rFonts w:cs="Arial"/>
          <w:sz w:val="20"/>
          <w:szCs w:val="20"/>
        </w:rPr>
        <w:t xml:space="preserve"> him out</w:t>
      </w:r>
      <w:r w:rsidR="00D82DD9">
        <w:rPr>
          <w:rFonts w:cs="Arial"/>
          <w:sz w:val="20"/>
          <w:szCs w:val="20"/>
        </w:rPr>
        <w:t xml:space="preserve"> of there</w:t>
      </w:r>
      <w:r>
        <w:rPr>
          <w:rFonts w:cs="Arial"/>
          <w:sz w:val="20"/>
          <w:szCs w:val="20"/>
        </w:rPr>
        <w:t>.</w:t>
      </w:r>
    </w:p>
    <w:p w14:paraId="769DC693" w14:textId="77777777" w:rsidR="00D80E88" w:rsidRDefault="00D80E88" w:rsidP="00D80E88">
      <w:pPr>
        <w:pBdr>
          <w:top w:val="nil"/>
          <w:left w:val="nil"/>
          <w:bottom w:val="nil"/>
          <w:right w:val="nil"/>
          <w:between w:val="nil"/>
        </w:pBdr>
        <w:spacing w:after="0"/>
        <w:rPr>
          <w:rFonts w:cs="Arial"/>
          <w:sz w:val="20"/>
          <w:szCs w:val="20"/>
        </w:rPr>
      </w:pPr>
    </w:p>
    <w:p w14:paraId="004F548F" w14:textId="77777777" w:rsidR="00D80E88" w:rsidRDefault="00D80E88" w:rsidP="00D80E88">
      <w:pPr>
        <w:pBdr>
          <w:top w:val="nil"/>
          <w:left w:val="nil"/>
          <w:bottom w:val="nil"/>
          <w:right w:val="nil"/>
          <w:between w:val="nil"/>
        </w:pBdr>
        <w:spacing w:after="0"/>
        <w:rPr>
          <w:rFonts w:cs="Arial"/>
          <w:sz w:val="20"/>
          <w:szCs w:val="20"/>
        </w:rPr>
      </w:pPr>
    </w:p>
    <w:p w14:paraId="0FFD03C1" w14:textId="45345A1F"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[26:20</w:t>
      </w:r>
      <w:r w:rsidR="00A150A1">
        <w:rPr>
          <w:rFonts w:cs="Arial"/>
          <w:sz w:val="20"/>
          <w:szCs w:val="20"/>
        </w:rPr>
        <w:t xml:space="preserve">]   </w:t>
      </w:r>
      <w:r w:rsidR="00D97C21" w:rsidRPr="00B559B5">
        <w:rPr>
          <w:rFonts w:cs="Arial"/>
          <w:sz w:val="20"/>
          <w:szCs w:val="20"/>
        </w:rPr>
        <w:t>Why</w:t>
      </w:r>
      <w:r w:rsidR="005A0B68">
        <w:rPr>
          <w:rFonts w:cs="Arial"/>
          <w:sz w:val="20"/>
          <w:szCs w:val="20"/>
        </w:rPr>
        <w:t xml:space="preserve"> d</w:t>
      </w:r>
      <w:r w:rsidR="00D82DD9">
        <w:rPr>
          <w:rFonts w:cs="Arial"/>
          <w:sz w:val="20"/>
          <w:szCs w:val="20"/>
        </w:rPr>
        <w:t xml:space="preserve">o you think that </w:t>
      </w:r>
      <w:r w:rsidR="00D97C21" w:rsidRPr="00B559B5">
        <w:rPr>
          <w:rFonts w:cs="Arial"/>
          <w:sz w:val="20"/>
          <w:szCs w:val="20"/>
        </w:rPr>
        <w:t>leprosy b</w:t>
      </w:r>
      <w:r w:rsidR="00D82DD9">
        <w:rPr>
          <w:rFonts w:cs="Arial"/>
          <w:sz w:val="20"/>
          <w:szCs w:val="20"/>
        </w:rPr>
        <w:t xml:space="preserve">roke </w:t>
      </w:r>
      <w:r w:rsidR="00D97C21" w:rsidRPr="00B559B5">
        <w:rPr>
          <w:rFonts w:cs="Arial"/>
          <w:sz w:val="20"/>
          <w:szCs w:val="20"/>
        </w:rPr>
        <w:t xml:space="preserve">out on Uzziah's forehead? </w:t>
      </w:r>
    </w:p>
    <w:p w14:paraId="0FFD03C2" w14:textId="75A5BFE8" w:rsidR="009D33A2" w:rsidRDefault="00D82DD9" w:rsidP="0077679A">
      <w:pPr>
        <w:pBdr>
          <w:top w:val="nil"/>
          <w:left w:val="nil"/>
          <w:bottom w:val="nil"/>
          <w:right w:val="nil"/>
          <w:between w:val="nil"/>
        </w:pBdr>
        <w:ind w:left="720"/>
        <w:rPr>
          <w:rFonts w:cs="Arial"/>
          <w:sz w:val="20"/>
          <w:szCs w:val="20"/>
        </w:rPr>
      </w:pPr>
      <w:r>
        <w:rPr>
          <w:rFonts w:cs="Arial"/>
          <w:sz w:val="20"/>
          <w:szCs w:val="20"/>
        </w:rPr>
        <w:t>The passage said that Uzziah rushed out of the holy place himself because Yahweh had struck him. This indicates that Yahweh caused l</w:t>
      </w:r>
      <w:r w:rsidR="00D97C21" w:rsidRPr="00B559B5">
        <w:rPr>
          <w:rFonts w:cs="Arial"/>
          <w:sz w:val="20"/>
          <w:szCs w:val="20"/>
        </w:rPr>
        <w:t xml:space="preserve">eprosy </w:t>
      </w:r>
      <w:r>
        <w:rPr>
          <w:rFonts w:cs="Arial"/>
          <w:sz w:val="20"/>
          <w:szCs w:val="20"/>
        </w:rPr>
        <w:t xml:space="preserve">to </w:t>
      </w:r>
      <w:r w:rsidR="00D97C21" w:rsidRPr="00B559B5">
        <w:rPr>
          <w:rFonts w:cs="Arial"/>
          <w:sz w:val="20"/>
          <w:szCs w:val="20"/>
        </w:rPr>
        <w:t>br</w:t>
      </w:r>
      <w:r>
        <w:rPr>
          <w:rFonts w:cs="Arial"/>
          <w:sz w:val="20"/>
          <w:szCs w:val="20"/>
        </w:rPr>
        <w:t>eak</w:t>
      </w:r>
      <w:r w:rsidR="00D97C21" w:rsidRPr="00B559B5">
        <w:rPr>
          <w:rFonts w:cs="Arial"/>
          <w:sz w:val="20"/>
          <w:szCs w:val="20"/>
        </w:rPr>
        <w:t xml:space="preserve"> out on Uzziah's forehead</w:t>
      </w:r>
      <w:r>
        <w:rPr>
          <w:rFonts w:cs="Arial"/>
          <w:sz w:val="20"/>
          <w:szCs w:val="20"/>
        </w:rPr>
        <w:t xml:space="preserve"> as a punishment for unfaithfulness and dishonor to Yahweh</w:t>
      </w:r>
      <w:r w:rsidR="00D97C21" w:rsidRPr="00B559B5">
        <w:rPr>
          <w:rFonts w:cs="Arial"/>
          <w:sz w:val="20"/>
          <w:szCs w:val="20"/>
        </w:rPr>
        <w:t>.</w:t>
      </w:r>
    </w:p>
    <w:p w14:paraId="7255DF4C" w14:textId="77777777" w:rsidR="00D80E88" w:rsidRDefault="00D80E88" w:rsidP="0077679A">
      <w:pPr>
        <w:pBdr>
          <w:top w:val="nil"/>
          <w:left w:val="nil"/>
          <w:bottom w:val="nil"/>
          <w:right w:val="nil"/>
          <w:between w:val="nil"/>
        </w:pBdr>
        <w:ind w:left="720"/>
        <w:rPr>
          <w:rFonts w:cs="Arial"/>
          <w:sz w:val="20"/>
          <w:szCs w:val="20"/>
        </w:rPr>
      </w:pPr>
    </w:p>
    <w:p w14:paraId="0FFD03C6" w14:textId="6CBDD555"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[26:21</w:t>
      </w:r>
      <w:r w:rsidR="00A150A1">
        <w:rPr>
          <w:rFonts w:cs="Arial"/>
          <w:sz w:val="20"/>
          <w:szCs w:val="20"/>
        </w:rPr>
        <w:t xml:space="preserve">]   </w:t>
      </w:r>
      <w:r w:rsidR="00D97C21" w:rsidRPr="00B559B5">
        <w:rPr>
          <w:rFonts w:cs="Arial"/>
          <w:sz w:val="20"/>
          <w:szCs w:val="20"/>
        </w:rPr>
        <w:t xml:space="preserve">Why did Uzziah have to live in a separate house until the day of his death? </w:t>
      </w:r>
    </w:p>
    <w:p w14:paraId="0FFD03C7"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Uzziah had to live in a separate house because he was a leper, and he was cut off from the house of Yahweh.</w:t>
      </w:r>
    </w:p>
    <w:p w14:paraId="0FFD03C8" w14:textId="77777777" w:rsidR="009D33A2" w:rsidRPr="00B559B5" w:rsidRDefault="009D33A2" w:rsidP="0077679A">
      <w:pPr>
        <w:pBdr>
          <w:top w:val="nil"/>
          <w:left w:val="nil"/>
          <w:bottom w:val="nil"/>
          <w:right w:val="nil"/>
          <w:between w:val="nil"/>
        </w:pBdr>
        <w:ind w:left="720"/>
        <w:rPr>
          <w:rFonts w:cs="Arial"/>
          <w:sz w:val="20"/>
          <w:szCs w:val="20"/>
        </w:rPr>
      </w:pPr>
    </w:p>
    <w:p w14:paraId="0FFD03C9" w14:textId="36E4A777"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[26:22</w:t>
      </w:r>
      <w:r w:rsidR="00A150A1">
        <w:rPr>
          <w:rFonts w:cs="Arial"/>
          <w:sz w:val="20"/>
          <w:szCs w:val="20"/>
        </w:rPr>
        <w:t xml:space="preserve">]   </w:t>
      </w:r>
      <w:r w:rsidR="00D97C21" w:rsidRPr="00B559B5">
        <w:rPr>
          <w:rFonts w:cs="Arial"/>
          <w:sz w:val="20"/>
          <w:szCs w:val="20"/>
        </w:rPr>
        <w:t xml:space="preserve">Who else wrote about Uzziah? </w:t>
      </w:r>
    </w:p>
    <w:p w14:paraId="0FFD03CA" w14:textId="77777777" w:rsidR="009D33A2" w:rsidRPr="00B559B5" w:rsidRDefault="00D97C21" w:rsidP="0077679A">
      <w:pPr>
        <w:pBdr>
          <w:top w:val="nil"/>
          <w:left w:val="nil"/>
          <w:bottom w:val="nil"/>
          <w:right w:val="nil"/>
          <w:between w:val="nil"/>
        </w:pBdr>
        <w:rPr>
          <w:rFonts w:cs="Arial"/>
          <w:sz w:val="20"/>
          <w:szCs w:val="20"/>
        </w:rPr>
      </w:pPr>
      <w:r w:rsidRPr="00B559B5">
        <w:rPr>
          <w:rFonts w:cs="Arial"/>
          <w:sz w:val="20"/>
          <w:szCs w:val="20"/>
        </w:rPr>
        <w:tab/>
        <w:t>The prophet Isaiah son of Amoz wrote about Uzziah.</w:t>
      </w:r>
    </w:p>
    <w:p w14:paraId="0FFD03CB" w14:textId="77777777" w:rsidR="009D33A2" w:rsidRPr="00B559B5" w:rsidRDefault="009D33A2" w:rsidP="0077679A">
      <w:pPr>
        <w:pBdr>
          <w:top w:val="nil"/>
          <w:left w:val="nil"/>
          <w:bottom w:val="nil"/>
          <w:right w:val="nil"/>
          <w:between w:val="nil"/>
        </w:pBdr>
        <w:rPr>
          <w:rFonts w:cs="Arial"/>
          <w:sz w:val="20"/>
          <w:szCs w:val="20"/>
        </w:rPr>
      </w:pPr>
    </w:p>
    <w:p w14:paraId="4268243E" w14:textId="77777777" w:rsidR="00D82DD9" w:rsidRDefault="00D82DD9" w:rsidP="0077679A">
      <w:pPr>
        <w:numPr>
          <w:ilvl w:val="0"/>
          <w:numId w:val="12"/>
        </w:numPr>
        <w:pBdr>
          <w:top w:val="nil"/>
          <w:left w:val="nil"/>
          <w:bottom w:val="nil"/>
          <w:right w:val="nil"/>
          <w:between w:val="nil"/>
        </w:pBdr>
        <w:spacing w:after="0"/>
        <w:ind w:left="360"/>
        <w:rPr>
          <w:rFonts w:cs="Arial"/>
          <w:sz w:val="20"/>
          <w:szCs w:val="20"/>
        </w:rPr>
      </w:pPr>
      <w:r>
        <w:rPr>
          <w:rFonts w:cs="Arial"/>
          <w:sz w:val="20"/>
          <w:szCs w:val="20"/>
        </w:rPr>
        <w:t>[26:23]   What did people say about Uzziah even after he died?</w:t>
      </w:r>
    </w:p>
    <w:p w14:paraId="1F968549" w14:textId="7676CF87" w:rsidR="00D82DD9" w:rsidRDefault="00D82DD9" w:rsidP="00D82DD9">
      <w:pPr>
        <w:pBdr>
          <w:top w:val="nil"/>
          <w:left w:val="nil"/>
          <w:bottom w:val="nil"/>
          <w:right w:val="nil"/>
          <w:between w:val="nil"/>
        </w:pBdr>
        <w:spacing w:after="0"/>
        <w:ind w:left="720"/>
        <w:rPr>
          <w:rFonts w:cs="Arial"/>
          <w:sz w:val="20"/>
          <w:szCs w:val="20"/>
        </w:rPr>
      </w:pPr>
      <w:r>
        <w:rPr>
          <w:rFonts w:cs="Arial"/>
          <w:sz w:val="20"/>
          <w:szCs w:val="20"/>
        </w:rPr>
        <w:t>They said that he was a leper.</w:t>
      </w:r>
    </w:p>
    <w:p w14:paraId="1EADDD0D" w14:textId="77777777" w:rsidR="00D82DD9" w:rsidRDefault="00D82DD9" w:rsidP="00D82DD9">
      <w:pPr>
        <w:pBdr>
          <w:top w:val="nil"/>
          <w:left w:val="nil"/>
          <w:bottom w:val="nil"/>
          <w:right w:val="nil"/>
          <w:between w:val="nil"/>
        </w:pBdr>
        <w:spacing w:after="0"/>
        <w:rPr>
          <w:rFonts w:cs="Arial"/>
          <w:sz w:val="20"/>
          <w:szCs w:val="20"/>
        </w:rPr>
      </w:pPr>
    </w:p>
    <w:p w14:paraId="519207F7" w14:textId="6C83FDD6" w:rsidR="00D82DD9" w:rsidRDefault="00D82DD9" w:rsidP="00D82DD9">
      <w:pPr>
        <w:pBdr>
          <w:top w:val="nil"/>
          <w:left w:val="nil"/>
          <w:bottom w:val="nil"/>
          <w:right w:val="nil"/>
          <w:between w:val="nil"/>
        </w:pBdr>
        <w:spacing w:after="0"/>
        <w:rPr>
          <w:rFonts w:cs="Arial"/>
          <w:sz w:val="20"/>
          <w:szCs w:val="20"/>
        </w:rPr>
      </w:pPr>
      <w:r>
        <w:rPr>
          <w:rFonts w:cs="Arial"/>
          <w:sz w:val="20"/>
          <w:szCs w:val="20"/>
        </w:rPr>
        <w:t xml:space="preserve"> </w:t>
      </w:r>
    </w:p>
    <w:p w14:paraId="0FFD03CC" w14:textId="72C02D2D" w:rsidR="009D33A2" w:rsidRPr="00B559B5" w:rsidRDefault="00D64C5F" w:rsidP="0077679A">
      <w:pPr>
        <w:numPr>
          <w:ilvl w:val="0"/>
          <w:numId w:val="12"/>
        </w:numPr>
        <w:pBdr>
          <w:top w:val="nil"/>
          <w:left w:val="nil"/>
          <w:bottom w:val="nil"/>
          <w:right w:val="nil"/>
          <w:between w:val="nil"/>
        </w:pBdr>
        <w:spacing w:after="0"/>
        <w:ind w:left="360"/>
        <w:rPr>
          <w:rFonts w:cs="Arial"/>
          <w:sz w:val="20"/>
          <w:szCs w:val="20"/>
        </w:rPr>
      </w:pPr>
      <w:r w:rsidRPr="00B559B5">
        <w:rPr>
          <w:rFonts w:cs="Arial"/>
          <w:sz w:val="20"/>
          <w:szCs w:val="20"/>
        </w:rPr>
        <w:t>[26:23</w:t>
      </w:r>
      <w:r w:rsidR="00A150A1">
        <w:rPr>
          <w:rFonts w:cs="Arial"/>
          <w:sz w:val="20"/>
          <w:szCs w:val="20"/>
        </w:rPr>
        <w:t xml:space="preserve">]   </w:t>
      </w:r>
      <w:r w:rsidR="00D97C21" w:rsidRPr="00B559B5">
        <w:rPr>
          <w:rFonts w:cs="Arial"/>
          <w:sz w:val="20"/>
          <w:szCs w:val="20"/>
        </w:rPr>
        <w:t xml:space="preserve">Who became king after Uzziah died? </w:t>
      </w:r>
    </w:p>
    <w:p w14:paraId="3198A9BD" w14:textId="4AFD5EE4" w:rsidR="00631F23"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Jotham, Uzziah's son, became king in his place.</w:t>
      </w:r>
    </w:p>
    <w:p w14:paraId="0FFD03CE" w14:textId="77777777" w:rsidR="009D33A2" w:rsidRPr="00B559B5" w:rsidRDefault="00D97C21" w:rsidP="009223FA">
      <w:pPr>
        <w:pStyle w:val="CommentSection"/>
      </w:pPr>
      <w:r w:rsidRPr="00B559B5">
        <w:t>Comment Section:</w:t>
      </w:r>
    </w:p>
    <w:p w14:paraId="0FFD03CF" w14:textId="77777777" w:rsidR="009D33A2" w:rsidRPr="00B559B5" w:rsidRDefault="00D97C21">
      <w:pPr>
        <w:spacing w:before="240" w:after="240"/>
        <w:rPr>
          <w:rFonts w:eastAsia="Arial" w:cs="Arial"/>
          <w:b/>
          <w:sz w:val="44"/>
          <w:szCs w:val="44"/>
        </w:rPr>
      </w:pPr>
      <w:r w:rsidRPr="00567D5F">
        <w:rPr>
          <w:rFonts w:cs="Arial"/>
          <w:sz w:val="20"/>
        </w:rPr>
        <w:br w:type="page"/>
      </w:r>
    </w:p>
    <w:p w14:paraId="0FFD03D0" w14:textId="7219141B" w:rsidR="009D33A2" w:rsidRPr="00631F23" w:rsidRDefault="00D97C21" w:rsidP="008508BC">
      <w:pPr>
        <w:pStyle w:val="Heading1"/>
        <w:rPr>
          <w:rStyle w:val="Heading2Char"/>
        </w:rPr>
      </w:pPr>
      <w:bookmarkStart w:id="96" w:name="_heading=h.dptnbj2h8iy0" w:colFirst="0" w:colLast="0"/>
      <w:bookmarkStart w:id="97" w:name="_Toc203574596"/>
      <w:bookmarkEnd w:id="96"/>
      <w:r w:rsidRPr="00B559B5">
        <w:lastRenderedPageBreak/>
        <w:t>2 Chronicles 35:20-27</w:t>
      </w:r>
      <w:r w:rsidR="00631F23">
        <w:tab/>
      </w:r>
      <w:r w:rsidRPr="00631F23">
        <w:rPr>
          <w:rStyle w:val="Heading2Char"/>
        </w:rPr>
        <w:t>Josiah dies in battle</w:t>
      </w:r>
      <w:bookmarkEnd w:id="97"/>
    </w:p>
    <w:p w14:paraId="0FFD03D1" w14:textId="77777777" w:rsidR="009D33A2" w:rsidRPr="00B559B5" w:rsidRDefault="00D97C21" w:rsidP="00CA77D4">
      <w:pPr>
        <w:pStyle w:val="Background"/>
      </w:pPr>
      <w:r w:rsidRPr="00B559B5">
        <w:rPr>
          <w:b/>
        </w:rPr>
        <w:t xml:space="preserve">Background: </w:t>
      </w:r>
      <w:r w:rsidRPr="00B559B5">
        <w:t>Josiah became king of Judah. He did what was right by removing the false gods from the land, repairing the temple, and leading Judah to celebrate the Passover again.</w:t>
      </w:r>
    </w:p>
    <w:p w14:paraId="0FFD03D2" w14:textId="77777777" w:rsidR="009D33A2" w:rsidRPr="00B559B5" w:rsidRDefault="00D97C21" w:rsidP="00CA77D4">
      <w:pPr>
        <w:pStyle w:val="Background"/>
      </w:pPr>
      <w:r w:rsidRPr="00B559B5">
        <w:t>This chapter mentions several places. Egypt is south of Israel. Carchemish was on the Euphrates River north of Israel. Megiddo is in Israel.</w:t>
      </w:r>
    </w:p>
    <w:p w14:paraId="5F1871E6" w14:textId="77777777" w:rsidR="00B669DB" w:rsidRPr="00170DC8" w:rsidRDefault="00B669DB" w:rsidP="00B669DB">
      <w:pPr>
        <w:pStyle w:val="Background"/>
        <w:rPr>
          <w:b/>
          <w:bCs w:val="0"/>
          <w:i/>
          <w:iCs/>
        </w:rPr>
      </w:pPr>
      <w:r w:rsidRPr="00170DC8">
        <w:rPr>
          <w:b/>
          <w:bCs w:val="0"/>
          <w:i/>
          <w:iCs/>
        </w:rPr>
        <w:t>Read the passage.</w:t>
      </w:r>
    </w:p>
    <w:p w14:paraId="0FFD03D3" w14:textId="77777777" w:rsidR="009D33A2" w:rsidRPr="00B559B5" w:rsidRDefault="00D97C21" w:rsidP="00F94597">
      <w:pPr>
        <w:pStyle w:val="Part1"/>
      </w:pPr>
      <w:r w:rsidRPr="00B559B5">
        <w:t>Part 1</w:t>
      </w:r>
    </w:p>
    <w:p w14:paraId="0FFD03D4" w14:textId="77777777" w:rsidR="009D33A2" w:rsidRPr="00B559B5" w:rsidRDefault="00D97C21" w:rsidP="00CA77D4">
      <w:pPr>
        <w:pStyle w:val="Answerortell"/>
      </w:pPr>
      <w:r w:rsidRPr="00B559B5">
        <w:t>Tell in your own words what you just read in these verses.</w:t>
      </w:r>
    </w:p>
    <w:p w14:paraId="0FFD03D5" w14:textId="7B3D17E6" w:rsidR="009D33A2" w:rsidRPr="00B559B5" w:rsidRDefault="00503C0F" w:rsidP="00CA77D4">
      <w:pPr>
        <w:pStyle w:val="Checklist2"/>
      </w:pPr>
      <w:r>
        <w:t xml:space="preserve">Necho, the king of Egypt, went up to fight against Carchemish. </w:t>
      </w:r>
      <w:r w:rsidR="00D97C21" w:rsidRPr="00B559B5">
        <w:t>Josiah went to fight against Necho. [35:20]</w:t>
      </w:r>
    </w:p>
    <w:p w14:paraId="0FFD03D6" w14:textId="2C89F010" w:rsidR="009D33A2" w:rsidRPr="00B559B5" w:rsidRDefault="00D97C21" w:rsidP="00CA77D4">
      <w:pPr>
        <w:pStyle w:val="Checklist2"/>
      </w:pPr>
      <w:r w:rsidRPr="00B559B5">
        <w:t xml:space="preserve">Necho </w:t>
      </w:r>
      <w:r w:rsidR="00503C0F">
        <w:t xml:space="preserve">sent a message that said he was not coming against Josiah. Necho told Josiah </w:t>
      </w:r>
      <w:r w:rsidRPr="00B559B5">
        <w:t xml:space="preserve">to stop </w:t>
      </w:r>
      <w:r w:rsidR="00453E51">
        <w:t>opposing God, who had commanded Necho to hurry with what he was doing</w:t>
      </w:r>
      <w:r w:rsidR="00503C0F">
        <w:t xml:space="preserve">. </w:t>
      </w:r>
      <w:r w:rsidRPr="00B559B5">
        <w:t>[35:21]</w:t>
      </w:r>
    </w:p>
    <w:p w14:paraId="0FFD03D7" w14:textId="5C2546AF" w:rsidR="009D33A2" w:rsidRPr="00B559B5" w:rsidRDefault="00D97C21" w:rsidP="00CA77D4">
      <w:pPr>
        <w:pStyle w:val="Checklist2"/>
      </w:pPr>
      <w:r w:rsidRPr="00B559B5">
        <w:t xml:space="preserve">Josiah disguised himself and kept fighting. </w:t>
      </w:r>
      <w:r w:rsidR="00503C0F">
        <w:t xml:space="preserve">He did not listen to Necho’s words that had come from God. </w:t>
      </w:r>
      <w:r w:rsidRPr="00B559B5">
        <w:t>[35:22]</w:t>
      </w:r>
    </w:p>
    <w:p w14:paraId="0FFD03D8" w14:textId="11ABC763" w:rsidR="009D33A2" w:rsidRPr="00B559B5" w:rsidRDefault="00D97C21" w:rsidP="00CA77D4">
      <w:pPr>
        <w:pStyle w:val="Checklist2"/>
      </w:pPr>
      <w:r w:rsidRPr="00B559B5">
        <w:t>Archers shot Josiah</w:t>
      </w:r>
      <w:r w:rsidR="00453E51">
        <w:t>. H</w:t>
      </w:r>
      <w:r w:rsidRPr="00B559B5">
        <w:t xml:space="preserve">e </w:t>
      </w:r>
      <w:r w:rsidR="00453E51">
        <w:t xml:space="preserve">was taken away to Jerusalem, where he </w:t>
      </w:r>
      <w:r w:rsidRPr="00B559B5">
        <w:t>died. [35:23-24]</w:t>
      </w:r>
    </w:p>
    <w:p w14:paraId="0FFD03D9" w14:textId="77777777" w:rsidR="009D33A2" w:rsidRPr="00B559B5" w:rsidRDefault="00D97C21" w:rsidP="00CA77D4">
      <w:pPr>
        <w:pStyle w:val="Checklist2"/>
      </w:pPr>
      <w:r w:rsidRPr="00B559B5">
        <w:t>Everyone in Judah and Jerusalem mourned for Josiah. [35:25]</w:t>
      </w:r>
    </w:p>
    <w:p w14:paraId="0FFD03DA" w14:textId="77777777" w:rsidR="009D33A2" w:rsidRPr="00B559B5" w:rsidRDefault="00D97C21" w:rsidP="00F94597">
      <w:pPr>
        <w:pStyle w:val="Part2"/>
      </w:pPr>
      <w:r w:rsidRPr="00B559B5">
        <w:t>Part 2</w:t>
      </w:r>
    </w:p>
    <w:p w14:paraId="0FFD03DB" w14:textId="77777777" w:rsidR="009D33A2" w:rsidRPr="00B559B5" w:rsidRDefault="00D97C21" w:rsidP="00CA77D4">
      <w:pPr>
        <w:pStyle w:val="Answerortell"/>
      </w:pPr>
      <w:r w:rsidRPr="00B559B5">
        <w:t>Answer the following questions.</w:t>
      </w:r>
    </w:p>
    <w:p w14:paraId="0FFD03DC" w14:textId="30668EFD" w:rsidR="009D33A2" w:rsidRPr="00B559B5" w:rsidRDefault="00D64C5F" w:rsidP="0077679A">
      <w:pPr>
        <w:numPr>
          <w:ilvl w:val="0"/>
          <w:numId w:val="13"/>
        </w:numPr>
        <w:pBdr>
          <w:top w:val="nil"/>
          <w:left w:val="nil"/>
          <w:bottom w:val="nil"/>
          <w:right w:val="nil"/>
          <w:between w:val="nil"/>
        </w:pBdr>
        <w:spacing w:before="200" w:after="0"/>
        <w:ind w:left="360"/>
        <w:rPr>
          <w:rFonts w:cs="Arial"/>
          <w:sz w:val="20"/>
          <w:szCs w:val="20"/>
        </w:rPr>
      </w:pPr>
      <w:r w:rsidRPr="00B559B5">
        <w:rPr>
          <w:rFonts w:cs="Arial"/>
          <w:sz w:val="20"/>
          <w:szCs w:val="20"/>
        </w:rPr>
        <w:t>[35:20</w:t>
      </w:r>
      <w:r w:rsidR="00A150A1">
        <w:rPr>
          <w:rFonts w:cs="Arial"/>
          <w:sz w:val="20"/>
          <w:szCs w:val="20"/>
        </w:rPr>
        <w:t xml:space="preserve">]   </w:t>
      </w:r>
      <w:r w:rsidR="00D97C21" w:rsidRPr="00B559B5">
        <w:rPr>
          <w:rFonts w:cs="Arial"/>
          <w:sz w:val="20"/>
          <w:szCs w:val="20"/>
        </w:rPr>
        <w:t xml:space="preserve">What did King Josiah do after he had set the temple in order? </w:t>
      </w:r>
    </w:p>
    <w:p w14:paraId="0FFD03DD"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Josiah went up to fight against Necho, the king of Egypt.</w:t>
      </w:r>
    </w:p>
    <w:p w14:paraId="0FFD03DE" w14:textId="77777777" w:rsidR="009D33A2" w:rsidRPr="00B559B5" w:rsidRDefault="009D33A2" w:rsidP="0077679A">
      <w:pPr>
        <w:pBdr>
          <w:top w:val="nil"/>
          <w:left w:val="nil"/>
          <w:bottom w:val="nil"/>
          <w:right w:val="nil"/>
          <w:between w:val="nil"/>
        </w:pBdr>
        <w:ind w:left="720"/>
        <w:rPr>
          <w:rFonts w:cs="Arial"/>
          <w:sz w:val="20"/>
          <w:szCs w:val="20"/>
        </w:rPr>
      </w:pPr>
    </w:p>
    <w:p w14:paraId="0FFD03DF" w14:textId="2B0DF8C8" w:rsidR="009D33A2" w:rsidRPr="00B559B5" w:rsidRDefault="00D64C5F" w:rsidP="0077679A">
      <w:pPr>
        <w:numPr>
          <w:ilvl w:val="0"/>
          <w:numId w:val="13"/>
        </w:numPr>
        <w:pBdr>
          <w:top w:val="nil"/>
          <w:left w:val="nil"/>
          <w:bottom w:val="nil"/>
          <w:right w:val="nil"/>
          <w:between w:val="nil"/>
        </w:pBdr>
        <w:spacing w:after="0"/>
        <w:ind w:left="360"/>
        <w:rPr>
          <w:rFonts w:cs="Arial"/>
          <w:sz w:val="20"/>
          <w:szCs w:val="20"/>
        </w:rPr>
      </w:pPr>
      <w:r w:rsidRPr="00B559B5">
        <w:rPr>
          <w:rFonts w:cs="Arial"/>
          <w:sz w:val="20"/>
          <w:szCs w:val="20"/>
        </w:rPr>
        <w:t>[35:21</w:t>
      </w:r>
      <w:r w:rsidR="00A150A1">
        <w:rPr>
          <w:rFonts w:cs="Arial"/>
          <w:sz w:val="20"/>
          <w:szCs w:val="20"/>
        </w:rPr>
        <w:t xml:space="preserve">]   </w:t>
      </w:r>
      <w:r w:rsidR="00D97C21" w:rsidRPr="00B559B5">
        <w:rPr>
          <w:rFonts w:cs="Arial"/>
          <w:sz w:val="20"/>
          <w:szCs w:val="20"/>
        </w:rPr>
        <w:t>What did Necho say in his message to Josiah?</w:t>
      </w:r>
    </w:p>
    <w:p w14:paraId="0FFD03E0" w14:textId="14C17D04"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He said </w:t>
      </w:r>
      <w:r w:rsidR="00453E51">
        <w:rPr>
          <w:rFonts w:cs="Arial"/>
          <w:sz w:val="20"/>
          <w:szCs w:val="20"/>
        </w:rPr>
        <w:t xml:space="preserve">that </w:t>
      </w:r>
      <w:r w:rsidRPr="00B559B5">
        <w:rPr>
          <w:rFonts w:cs="Arial"/>
          <w:sz w:val="20"/>
          <w:szCs w:val="20"/>
        </w:rPr>
        <w:t>God had commanded him to hurry in his fight against Carchemish</w:t>
      </w:r>
      <w:r w:rsidR="00453E51">
        <w:rPr>
          <w:rFonts w:cs="Arial"/>
          <w:sz w:val="20"/>
          <w:szCs w:val="20"/>
        </w:rPr>
        <w:t>. He told</w:t>
      </w:r>
      <w:r w:rsidRPr="00B559B5">
        <w:rPr>
          <w:rFonts w:cs="Arial"/>
          <w:sz w:val="20"/>
          <w:szCs w:val="20"/>
        </w:rPr>
        <w:t xml:space="preserve"> Josiah not </w:t>
      </w:r>
      <w:r w:rsidR="00453E51">
        <w:rPr>
          <w:rFonts w:cs="Arial"/>
          <w:sz w:val="20"/>
          <w:szCs w:val="20"/>
        </w:rPr>
        <w:t xml:space="preserve">to </w:t>
      </w:r>
      <w:r w:rsidRPr="00B559B5">
        <w:rPr>
          <w:rFonts w:cs="Arial"/>
          <w:sz w:val="20"/>
          <w:szCs w:val="20"/>
        </w:rPr>
        <w:t>interfere</w:t>
      </w:r>
      <w:r w:rsidR="00453E51">
        <w:rPr>
          <w:rFonts w:cs="Arial"/>
          <w:sz w:val="20"/>
          <w:szCs w:val="20"/>
        </w:rPr>
        <w:t xml:space="preserve"> so that God would not destroy Josiah</w:t>
      </w:r>
      <w:r w:rsidRPr="00B559B5">
        <w:rPr>
          <w:rFonts w:cs="Arial"/>
          <w:sz w:val="20"/>
          <w:szCs w:val="20"/>
        </w:rPr>
        <w:t>.</w:t>
      </w:r>
    </w:p>
    <w:p w14:paraId="0FFD03E1" w14:textId="77777777" w:rsidR="009D33A2" w:rsidRPr="00B559B5" w:rsidRDefault="009D33A2" w:rsidP="0077679A">
      <w:pPr>
        <w:pBdr>
          <w:top w:val="nil"/>
          <w:left w:val="nil"/>
          <w:bottom w:val="nil"/>
          <w:right w:val="nil"/>
          <w:between w:val="nil"/>
        </w:pBdr>
        <w:ind w:left="720"/>
        <w:rPr>
          <w:rFonts w:cs="Arial"/>
          <w:sz w:val="20"/>
          <w:szCs w:val="20"/>
        </w:rPr>
      </w:pPr>
    </w:p>
    <w:p w14:paraId="0FFD03E2" w14:textId="79F586CC" w:rsidR="009D33A2" w:rsidRPr="00B559B5" w:rsidRDefault="00D64C5F" w:rsidP="0077679A">
      <w:pPr>
        <w:numPr>
          <w:ilvl w:val="0"/>
          <w:numId w:val="13"/>
        </w:numPr>
        <w:pBdr>
          <w:top w:val="nil"/>
          <w:left w:val="nil"/>
          <w:bottom w:val="nil"/>
          <w:right w:val="nil"/>
          <w:between w:val="nil"/>
        </w:pBdr>
        <w:spacing w:after="0"/>
        <w:ind w:left="360"/>
        <w:rPr>
          <w:rFonts w:cs="Arial"/>
          <w:sz w:val="20"/>
          <w:szCs w:val="20"/>
        </w:rPr>
      </w:pPr>
      <w:r w:rsidRPr="00B559B5">
        <w:rPr>
          <w:rFonts w:cs="Arial"/>
          <w:sz w:val="20"/>
          <w:szCs w:val="20"/>
        </w:rPr>
        <w:t>[35:22</w:t>
      </w:r>
      <w:r w:rsidR="00A150A1">
        <w:rPr>
          <w:rFonts w:cs="Arial"/>
          <w:sz w:val="20"/>
          <w:szCs w:val="20"/>
        </w:rPr>
        <w:t xml:space="preserve">]   </w:t>
      </w:r>
      <w:r w:rsidR="00D97C21" w:rsidRPr="00B559B5">
        <w:rPr>
          <w:rFonts w:cs="Arial"/>
          <w:sz w:val="20"/>
          <w:szCs w:val="20"/>
        </w:rPr>
        <w:t xml:space="preserve">How did Josiah respond to Necho’s message? </w:t>
      </w:r>
    </w:p>
    <w:p w14:paraId="0FFD03E3"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Josiah did not listen to Necho’s words. Instead, he disguised himself so he could fight against Necho.</w:t>
      </w:r>
    </w:p>
    <w:p w14:paraId="0FFD03E4" w14:textId="77777777" w:rsidR="009D33A2" w:rsidRPr="00B559B5" w:rsidRDefault="009D33A2" w:rsidP="0077679A">
      <w:pPr>
        <w:pBdr>
          <w:top w:val="nil"/>
          <w:left w:val="nil"/>
          <w:bottom w:val="nil"/>
          <w:right w:val="nil"/>
          <w:between w:val="nil"/>
        </w:pBdr>
        <w:ind w:left="720"/>
        <w:rPr>
          <w:rFonts w:cs="Arial"/>
          <w:sz w:val="20"/>
          <w:szCs w:val="20"/>
        </w:rPr>
      </w:pPr>
    </w:p>
    <w:p w14:paraId="0FFD03E5" w14:textId="71FC66D8" w:rsidR="009D33A2" w:rsidRPr="00B559B5" w:rsidRDefault="00D64C5F" w:rsidP="0077679A">
      <w:pPr>
        <w:numPr>
          <w:ilvl w:val="0"/>
          <w:numId w:val="13"/>
        </w:numPr>
        <w:pBdr>
          <w:top w:val="nil"/>
          <w:left w:val="nil"/>
          <w:bottom w:val="nil"/>
          <w:right w:val="nil"/>
          <w:between w:val="nil"/>
        </w:pBdr>
        <w:spacing w:after="0"/>
        <w:ind w:left="360"/>
        <w:rPr>
          <w:rFonts w:cs="Arial"/>
          <w:sz w:val="20"/>
          <w:szCs w:val="20"/>
        </w:rPr>
      </w:pPr>
      <w:r w:rsidRPr="00B559B5">
        <w:rPr>
          <w:rFonts w:cs="Arial"/>
          <w:sz w:val="20"/>
          <w:szCs w:val="20"/>
        </w:rPr>
        <w:t>[35:22</w:t>
      </w:r>
      <w:r w:rsidR="00A150A1">
        <w:rPr>
          <w:rFonts w:cs="Arial"/>
          <w:sz w:val="20"/>
          <w:szCs w:val="20"/>
        </w:rPr>
        <w:t xml:space="preserve">]   </w:t>
      </w:r>
      <w:r w:rsidR="00D97C21" w:rsidRPr="00B559B5">
        <w:rPr>
          <w:rFonts w:cs="Arial"/>
          <w:sz w:val="20"/>
          <w:szCs w:val="20"/>
        </w:rPr>
        <w:t xml:space="preserve">Why do you think Necho told Josiah not to interfere in his battle against Carchemish? </w:t>
      </w:r>
    </w:p>
    <w:p w14:paraId="0FFD03E6" w14:textId="3FD65FED" w:rsidR="009D33A2" w:rsidRPr="00B559B5" w:rsidRDefault="00453E51" w:rsidP="0077679A">
      <w:pPr>
        <w:pBdr>
          <w:top w:val="nil"/>
          <w:left w:val="nil"/>
          <w:bottom w:val="nil"/>
          <w:right w:val="nil"/>
          <w:between w:val="nil"/>
        </w:pBdr>
        <w:ind w:left="720"/>
        <w:rPr>
          <w:rFonts w:cs="Arial"/>
          <w:sz w:val="20"/>
          <w:szCs w:val="20"/>
        </w:rPr>
      </w:pPr>
      <w:r>
        <w:rPr>
          <w:rFonts w:cs="Arial"/>
          <w:sz w:val="20"/>
          <w:szCs w:val="20"/>
        </w:rPr>
        <w:t xml:space="preserve">The passage indicates that </w:t>
      </w:r>
      <w:r w:rsidR="00D97C21" w:rsidRPr="00B559B5">
        <w:rPr>
          <w:rFonts w:cs="Arial"/>
          <w:sz w:val="20"/>
          <w:szCs w:val="20"/>
        </w:rPr>
        <w:t xml:space="preserve">Necho told </w:t>
      </w:r>
      <w:r>
        <w:rPr>
          <w:rFonts w:cs="Arial"/>
          <w:sz w:val="20"/>
          <w:szCs w:val="20"/>
        </w:rPr>
        <w:t>this to Josiah</w:t>
      </w:r>
      <w:r w:rsidR="00D97C21" w:rsidRPr="00B559B5">
        <w:rPr>
          <w:rFonts w:cs="Arial"/>
          <w:sz w:val="20"/>
          <w:szCs w:val="20"/>
        </w:rPr>
        <w:t xml:space="preserve"> because</w:t>
      </w:r>
      <w:r>
        <w:rPr>
          <w:rFonts w:cs="Arial"/>
          <w:sz w:val="20"/>
          <w:szCs w:val="20"/>
        </w:rPr>
        <w:t xml:space="preserve"> God wanted him to say it</w:t>
      </w:r>
      <w:r w:rsidR="00503C0F">
        <w:rPr>
          <w:rFonts w:cs="Arial"/>
          <w:sz w:val="20"/>
          <w:szCs w:val="20"/>
        </w:rPr>
        <w:t xml:space="preserve"> to Josiah</w:t>
      </w:r>
      <w:r>
        <w:rPr>
          <w:rFonts w:cs="Arial"/>
          <w:sz w:val="20"/>
          <w:szCs w:val="20"/>
        </w:rPr>
        <w:t>.</w:t>
      </w:r>
    </w:p>
    <w:p w14:paraId="0FFD03E7" w14:textId="77777777" w:rsidR="009D33A2" w:rsidRPr="00B559B5" w:rsidRDefault="009D33A2" w:rsidP="0077679A">
      <w:pPr>
        <w:pBdr>
          <w:top w:val="nil"/>
          <w:left w:val="nil"/>
          <w:bottom w:val="nil"/>
          <w:right w:val="nil"/>
          <w:between w:val="nil"/>
        </w:pBdr>
        <w:ind w:left="720"/>
        <w:rPr>
          <w:rFonts w:cs="Arial"/>
          <w:sz w:val="20"/>
          <w:szCs w:val="20"/>
        </w:rPr>
      </w:pPr>
    </w:p>
    <w:p w14:paraId="0FFD03E8" w14:textId="23D11989" w:rsidR="009D33A2" w:rsidRPr="00B559B5" w:rsidRDefault="00D64C5F" w:rsidP="0077679A">
      <w:pPr>
        <w:numPr>
          <w:ilvl w:val="0"/>
          <w:numId w:val="13"/>
        </w:numPr>
        <w:pBdr>
          <w:top w:val="nil"/>
          <w:left w:val="nil"/>
          <w:bottom w:val="nil"/>
          <w:right w:val="nil"/>
          <w:between w:val="nil"/>
        </w:pBdr>
        <w:spacing w:after="0"/>
        <w:ind w:left="360"/>
        <w:rPr>
          <w:rFonts w:cs="Arial"/>
          <w:sz w:val="20"/>
          <w:szCs w:val="20"/>
        </w:rPr>
      </w:pPr>
      <w:r w:rsidRPr="00B559B5">
        <w:rPr>
          <w:rFonts w:cs="Arial"/>
          <w:sz w:val="20"/>
          <w:szCs w:val="20"/>
        </w:rPr>
        <w:t>[35:23</w:t>
      </w:r>
      <w:r w:rsidR="00A150A1">
        <w:rPr>
          <w:rFonts w:cs="Arial"/>
          <w:sz w:val="20"/>
          <w:szCs w:val="20"/>
        </w:rPr>
        <w:t xml:space="preserve">]   </w:t>
      </w:r>
      <w:r w:rsidR="00D97C21" w:rsidRPr="00B559B5">
        <w:rPr>
          <w:rFonts w:cs="Arial"/>
          <w:sz w:val="20"/>
          <w:szCs w:val="20"/>
        </w:rPr>
        <w:t xml:space="preserve">What happened to Josiah on the battlefield? </w:t>
      </w:r>
    </w:p>
    <w:p w14:paraId="0FFD03E9" w14:textId="5BC7885E"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Archers shot Josiah</w:t>
      </w:r>
      <w:r w:rsidR="00453E51">
        <w:rPr>
          <w:rFonts w:cs="Arial"/>
          <w:sz w:val="20"/>
          <w:szCs w:val="20"/>
        </w:rPr>
        <w:t>,</w:t>
      </w:r>
      <w:r w:rsidRPr="00B559B5">
        <w:rPr>
          <w:rFonts w:cs="Arial"/>
          <w:sz w:val="20"/>
          <w:szCs w:val="20"/>
        </w:rPr>
        <w:t xml:space="preserve"> and he was wounded badly.</w:t>
      </w:r>
    </w:p>
    <w:p w14:paraId="0FFD03EA" w14:textId="784AE8C2" w:rsidR="009D33A2" w:rsidRPr="006A7038" w:rsidRDefault="006A7038" w:rsidP="006A7038">
      <w:pPr>
        <w:pStyle w:val="Continuedline"/>
      </w:pPr>
      <w:r w:rsidRPr="00B559B5">
        <w:lastRenderedPageBreak/>
        <w:t>2 Chronicles 35:20-27 continued</w:t>
      </w:r>
    </w:p>
    <w:p w14:paraId="0FFD03EB" w14:textId="0AC0103C" w:rsidR="009D33A2" w:rsidRPr="00B559B5" w:rsidRDefault="00D64C5F" w:rsidP="0077679A">
      <w:pPr>
        <w:numPr>
          <w:ilvl w:val="0"/>
          <w:numId w:val="13"/>
        </w:numPr>
        <w:pBdr>
          <w:top w:val="nil"/>
          <w:left w:val="nil"/>
          <w:bottom w:val="nil"/>
          <w:right w:val="nil"/>
          <w:between w:val="nil"/>
        </w:pBdr>
        <w:spacing w:after="0"/>
        <w:ind w:left="360"/>
        <w:rPr>
          <w:rFonts w:cs="Arial"/>
          <w:sz w:val="20"/>
          <w:szCs w:val="20"/>
        </w:rPr>
      </w:pPr>
      <w:r w:rsidRPr="00B559B5">
        <w:rPr>
          <w:rFonts w:cs="Arial"/>
          <w:sz w:val="20"/>
          <w:szCs w:val="20"/>
        </w:rPr>
        <w:t>[32:24</w:t>
      </w:r>
      <w:r w:rsidR="00A150A1">
        <w:rPr>
          <w:rFonts w:cs="Arial"/>
          <w:sz w:val="20"/>
          <w:szCs w:val="20"/>
        </w:rPr>
        <w:t xml:space="preserve">]   </w:t>
      </w:r>
      <w:r w:rsidR="00D97C21" w:rsidRPr="00B559B5">
        <w:rPr>
          <w:rFonts w:cs="Arial"/>
          <w:sz w:val="20"/>
          <w:szCs w:val="20"/>
        </w:rPr>
        <w:t xml:space="preserve">What happened after Josiah’s servants took him to Jerusalem? </w:t>
      </w:r>
    </w:p>
    <w:p w14:paraId="0FFD03EC" w14:textId="77777777" w:rsidR="009D33A2" w:rsidRDefault="00D97C21" w:rsidP="0077679A">
      <w:pPr>
        <w:pBdr>
          <w:top w:val="nil"/>
          <w:left w:val="nil"/>
          <w:bottom w:val="nil"/>
          <w:right w:val="nil"/>
          <w:between w:val="nil"/>
        </w:pBdr>
        <w:rPr>
          <w:rFonts w:cs="Arial"/>
          <w:sz w:val="20"/>
          <w:szCs w:val="20"/>
        </w:rPr>
      </w:pPr>
      <w:r w:rsidRPr="00B559B5">
        <w:rPr>
          <w:rFonts w:cs="Arial"/>
          <w:sz w:val="20"/>
          <w:szCs w:val="20"/>
        </w:rPr>
        <w:tab/>
        <w:t>Josiah died, and they buried him in the tombs of his ancestors.</w:t>
      </w:r>
    </w:p>
    <w:p w14:paraId="0CCC9E12" w14:textId="77777777" w:rsidR="006A7038" w:rsidRPr="00B559B5" w:rsidRDefault="006A7038" w:rsidP="0077679A">
      <w:pPr>
        <w:pBdr>
          <w:top w:val="nil"/>
          <w:left w:val="nil"/>
          <w:bottom w:val="nil"/>
          <w:right w:val="nil"/>
          <w:between w:val="nil"/>
        </w:pBdr>
        <w:rPr>
          <w:rFonts w:cs="Arial"/>
          <w:b/>
          <w:sz w:val="20"/>
          <w:szCs w:val="20"/>
        </w:rPr>
      </w:pPr>
    </w:p>
    <w:p w14:paraId="0FFD03EE" w14:textId="572BA87B" w:rsidR="009D33A2" w:rsidRPr="00B559B5" w:rsidRDefault="00D64C5F" w:rsidP="0077679A">
      <w:pPr>
        <w:numPr>
          <w:ilvl w:val="0"/>
          <w:numId w:val="13"/>
        </w:numPr>
        <w:pBdr>
          <w:top w:val="nil"/>
          <w:left w:val="nil"/>
          <w:bottom w:val="nil"/>
          <w:right w:val="nil"/>
          <w:between w:val="nil"/>
        </w:pBdr>
        <w:spacing w:after="0"/>
        <w:ind w:left="360"/>
        <w:rPr>
          <w:rFonts w:cs="Arial"/>
          <w:sz w:val="20"/>
          <w:szCs w:val="20"/>
        </w:rPr>
      </w:pPr>
      <w:r w:rsidRPr="00B559B5">
        <w:rPr>
          <w:rFonts w:cs="Arial"/>
          <w:sz w:val="20"/>
          <w:szCs w:val="20"/>
        </w:rPr>
        <w:t>[35:25</w:t>
      </w:r>
      <w:r w:rsidR="00A150A1">
        <w:rPr>
          <w:rFonts w:cs="Arial"/>
          <w:sz w:val="20"/>
          <w:szCs w:val="20"/>
        </w:rPr>
        <w:t xml:space="preserve">]   </w:t>
      </w:r>
      <w:r w:rsidR="00D97C21" w:rsidRPr="00B559B5">
        <w:rPr>
          <w:rFonts w:cs="Arial"/>
          <w:sz w:val="20"/>
          <w:szCs w:val="20"/>
        </w:rPr>
        <w:t xml:space="preserve">What songs became customary in Israel? </w:t>
      </w:r>
    </w:p>
    <w:p w14:paraId="746A207F" w14:textId="56A97152" w:rsidR="0077679A" w:rsidRDefault="00D97C21" w:rsidP="0077679A">
      <w:pPr>
        <w:pBdr>
          <w:top w:val="nil"/>
          <w:left w:val="nil"/>
          <w:bottom w:val="nil"/>
          <w:right w:val="nil"/>
          <w:between w:val="nil"/>
        </w:pBdr>
        <w:ind w:left="720"/>
        <w:rPr>
          <w:rFonts w:cs="Arial"/>
          <w:sz w:val="20"/>
        </w:rPr>
      </w:pPr>
      <w:r w:rsidRPr="00B559B5">
        <w:rPr>
          <w:rFonts w:cs="Arial"/>
          <w:sz w:val="20"/>
          <w:szCs w:val="20"/>
        </w:rPr>
        <w:t>The songs of lament that Jeremiah sang for Josiah became customary in Israel</w:t>
      </w:r>
      <w:r w:rsidR="0077679A">
        <w:rPr>
          <w:rFonts w:cs="Arial"/>
          <w:sz w:val="20"/>
        </w:rPr>
        <w:t>.</w:t>
      </w:r>
    </w:p>
    <w:p w14:paraId="1F9F114B" w14:textId="77777777" w:rsidR="0077679A" w:rsidRPr="0077679A" w:rsidRDefault="0077679A" w:rsidP="0077679A">
      <w:pPr>
        <w:pBdr>
          <w:top w:val="nil"/>
          <w:left w:val="nil"/>
          <w:bottom w:val="nil"/>
          <w:right w:val="nil"/>
          <w:between w:val="nil"/>
        </w:pBdr>
        <w:ind w:left="720"/>
        <w:rPr>
          <w:rFonts w:cs="Arial"/>
          <w:sz w:val="20"/>
        </w:rPr>
      </w:pPr>
    </w:p>
    <w:p w14:paraId="0FFD03F2" w14:textId="64CA5983" w:rsidR="009D33A2" w:rsidRPr="00B559B5" w:rsidRDefault="00D64C5F" w:rsidP="0077679A">
      <w:pPr>
        <w:numPr>
          <w:ilvl w:val="0"/>
          <w:numId w:val="13"/>
        </w:numPr>
        <w:pBdr>
          <w:top w:val="nil"/>
          <w:left w:val="nil"/>
          <w:bottom w:val="nil"/>
          <w:right w:val="nil"/>
          <w:between w:val="nil"/>
        </w:pBdr>
        <w:spacing w:after="0"/>
        <w:ind w:left="360"/>
        <w:rPr>
          <w:rFonts w:cs="Arial"/>
          <w:sz w:val="20"/>
          <w:szCs w:val="20"/>
        </w:rPr>
      </w:pPr>
      <w:r w:rsidRPr="00B559B5">
        <w:rPr>
          <w:rFonts w:cs="Arial"/>
          <w:sz w:val="20"/>
          <w:szCs w:val="20"/>
        </w:rPr>
        <w:t>[35:26-27</w:t>
      </w:r>
      <w:r w:rsidR="00A150A1">
        <w:rPr>
          <w:rFonts w:cs="Arial"/>
          <w:sz w:val="20"/>
          <w:szCs w:val="20"/>
        </w:rPr>
        <w:t xml:space="preserve">]   </w:t>
      </w:r>
      <w:r w:rsidR="00D97C21" w:rsidRPr="00B559B5">
        <w:rPr>
          <w:rFonts w:cs="Arial"/>
          <w:sz w:val="20"/>
          <w:szCs w:val="20"/>
        </w:rPr>
        <w:t>Where are the other</w:t>
      </w:r>
      <w:r w:rsidR="00D57A6D">
        <w:rPr>
          <w:rFonts w:cs="Arial"/>
          <w:sz w:val="20"/>
          <w:szCs w:val="20"/>
        </w:rPr>
        <w:t xml:space="preserve"> deeds</w:t>
      </w:r>
      <w:r w:rsidR="00D97C21" w:rsidRPr="00B559B5">
        <w:rPr>
          <w:rFonts w:cs="Arial"/>
          <w:sz w:val="20"/>
          <w:szCs w:val="20"/>
        </w:rPr>
        <w:t xml:space="preserve"> of Josiah recorded? </w:t>
      </w:r>
    </w:p>
    <w:p w14:paraId="0FFD03F3"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They are recorded in the book of the kings of Judah and Israel.</w:t>
      </w:r>
    </w:p>
    <w:p w14:paraId="0FFD03F7" w14:textId="77777777" w:rsidR="009D33A2" w:rsidRPr="00B559B5" w:rsidRDefault="00D97C21" w:rsidP="006A7038">
      <w:pPr>
        <w:pStyle w:val="CommentSection"/>
      </w:pPr>
      <w:r w:rsidRPr="00B559B5">
        <w:t>Comment Section:</w:t>
      </w:r>
    </w:p>
    <w:p w14:paraId="0FFD03F8" w14:textId="77777777" w:rsidR="009D33A2" w:rsidRPr="00B559B5" w:rsidRDefault="00D97C21">
      <w:pPr>
        <w:spacing w:before="240" w:after="240"/>
        <w:rPr>
          <w:rFonts w:eastAsia="Arial" w:cs="Arial"/>
          <w:b/>
          <w:sz w:val="44"/>
          <w:szCs w:val="44"/>
        </w:rPr>
      </w:pPr>
      <w:r w:rsidRPr="00567D5F">
        <w:rPr>
          <w:rFonts w:cs="Arial"/>
          <w:sz w:val="20"/>
        </w:rPr>
        <w:br w:type="page"/>
      </w:r>
    </w:p>
    <w:p w14:paraId="0FFD03F9" w14:textId="46A67719" w:rsidR="009D33A2" w:rsidRPr="00631F23" w:rsidRDefault="00D97C21" w:rsidP="008508BC">
      <w:pPr>
        <w:pStyle w:val="Heading1"/>
        <w:rPr>
          <w:rStyle w:val="Heading2Char"/>
        </w:rPr>
      </w:pPr>
      <w:bookmarkStart w:id="98" w:name="_heading=h.7wcooe4xhcs6" w:colFirst="0" w:colLast="0"/>
      <w:bookmarkStart w:id="99" w:name="_Toc203574597"/>
      <w:bookmarkEnd w:id="98"/>
      <w:r w:rsidRPr="00B559B5">
        <w:lastRenderedPageBreak/>
        <w:t>2 Chronicles 36:15-23</w:t>
      </w:r>
      <w:r w:rsidR="00631F23">
        <w:tab/>
      </w:r>
      <w:r w:rsidRPr="00631F23">
        <w:rPr>
          <w:rStyle w:val="Heading2Char"/>
        </w:rPr>
        <w:t>The fall of Jerusalem</w:t>
      </w:r>
      <w:bookmarkEnd w:id="99"/>
    </w:p>
    <w:p w14:paraId="0FFD03FA" w14:textId="0BBE54A1" w:rsidR="009D33A2" w:rsidRPr="00B559B5" w:rsidRDefault="00D97C21" w:rsidP="00CA77D4">
      <w:pPr>
        <w:pStyle w:val="Background"/>
      </w:pPr>
      <w:r w:rsidRPr="00B559B5">
        <w:rPr>
          <w:b/>
        </w:rPr>
        <w:t>Background:</w:t>
      </w:r>
      <w:r w:rsidRPr="00B559B5">
        <w:t xml:space="preserve"> Zedekiah became king of Judah. He did what was evil in God's sight, and he did not listen to Jeremiah the prophet. The leaders of the priests and the people were also unfaithful to God, and they followed the </w:t>
      </w:r>
      <w:r w:rsidR="00837A50">
        <w:t>evil</w:t>
      </w:r>
      <w:r w:rsidRPr="00B559B5">
        <w:t xml:space="preserve"> practices of the other nations.</w:t>
      </w:r>
    </w:p>
    <w:p w14:paraId="0FFD03FB" w14:textId="77777777" w:rsidR="009D33A2" w:rsidRPr="00B559B5" w:rsidRDefault="00D97C21" w:rsidP="00CA77D4">
      <w:pPr>
        <w:pStyle w:val="Background"/>
      </w:pPr>
      <w:r w:rsidRPr="00B559B5">
        <w:t>The Chaldeans were the people of Babylonia. Babylon was the name of the capital city of Babylonia.</w:t>
      </w:r>
    </w:p>
    <w:p w14:paraId="2108F4C6" w14:textId="77777777" w:rsidR="00B669DB" w:rsidRPr="00170DC8" w:rsidRDefault="00B669DB" w:rsidP="00B669DB">
      <w:pPr>
        <w:pStyle w:val="Background"/>
        <w:rPr>
          <w:b/>
          <w:bCs w:val="0"/>
          <w:i/>
          <w:iCs/>
        </w:rPr>
      </w:pPr>
      <w:r w:rsidRPr="00170DC8">
        <w:rPr>
          <w:b/>
          <w:bCs w:val="0"/>
          <w:i/>
          <w:iCs/>
        </w:rPr>
        <w:t>Read the passage.</w:t>
      </w:r>
    </w:p>
    <w:p w14:paraId="0FFD03FC" w14:textId="77777777" w:rsidR="009D33A2" w:rsidRPr="00B559B5" w:rsidRDefault="00D97C21" w:rsidP="00F94597">
      <w:pPr>
        <w:pStyle w:val="Part1"/>
        <w:rPr>
          <w:sz w:val="24"/>
          <w:szCs w:val="24"/>
        </w:rPr>
      </w:pPr>
      <w:r w:rsidRPr="00B559B5">
        <w:t>Part 1</w:t>
      </w:r>
    </w:p>
    <w:p w14:paraId="0FFD03FD" w14:textId="77777777" w:rsidR="009D33A2" w:rsidRPr="00B559B5" w:rsidRDefault="00D97C21" w:rsidP="009141D5">
      <w:pPr>
        <w:pStyle w:val="Answerortell"/>
      </w:pPr>
      <w:r w:rsidRPr="00B559B5">
        <w:t>Tell in your own words what you just read in these verses.</w:t>
      </w:r>
    </w:p>
    <w:p w14:paraId="25525D97" w14:textId="77777777" w:rsidR="003B370B" w:rsidRDefault="00D97C21" w:rsidP="009141D5">
      <w:pPr>
        <w:pStyle w:val="Checklist2"/>
      </w:pPr>
      <w:r w:rsidRPr="00B559B5">
        <w:t xml:space="preserve">God sent his messengers </w:t>
      </w:r>
      <w:r w:rsidR="003B370B">
        <w:t>to the people of Judah again and again, because he had compassion on them. [36:15]</w:t>
      </w:r>
    </w:p>
    <w:p w14:paraId="0FFD03FE" w14:textId="09517CB8" w:rsidR="009D33A2" w:rsidRPr="00B559B5" w:rsidRDefault="003B370B" w:rsidP="009141D5">
      <w:pPr>
        <w:pStyle w:val="Checklist2"/>
      </w:pPr>
      <w:r>
        <w:t>B</w:t>
      </w:r>
      <w:r w:rsidR="00D97C21" w:rsidRPr="00B559B5">
        <w:t>ut the people mocked the</w:t>
      </w:r>
      <w:r>
        <w:t xml:space="preserve"> messengers, despising their words, until Yahweh’s anger rose</w:t>
      </w:r>
      <w:r w:rsidR="00AE723C">
        <w:t xml:space="preserve"> against them. </w:t>
      </w:r>
      <w:r w:rsidR="00D97C21" w:rsidRPr="00B559B5">
        <w:t>[36:16]</w:t>
      </w:r>
    </w:p>
    <w:p w14:paraId="12E3872E" w14:textId="0BE49A0E" w:rsidR="00AE723C" w:rsidRDefault="00D97C21" w:rsidP="009141D5">
      <w:pPr>
        <w:pStyle w:val="Checklist2"/>
      </w:pPr>
      <w:r w:rsidRPr="00B559B5">
        <w:t xml:space="preserve">God sent the king of the Chaldeans and </w:t>
      </w:r>
      <w:r w:rsidR="00AE723C">
        <w:t>gave the</w:t>
      </w:r>
      <w:r w:rsidR="002E328D">
        <w:t>m all</w:t>
      </w:r>
      <w:r w:rsidR="00AE723C">
        <w:t xml:space="preserve"> into his hand</w:t>
      </w:r>
      <w:r w:rsidRPr="00B559B5">
        <w:t>. [36:17</w:t>
      </w:r>
      <w:r w:rsidR="00AE723C">
        <w:t>]</w:t>
      </w:r>
    </w:p>
    <w:p w14:paraId="2CBDFB9D" w14:textId="0F7E58F9" w:rsidR="00AE723C" w:rsidRDefault="00AE723C" w:rsidP="009141D5">
      <w:pPr>
        <w:pStyle w:val="Checklist2"/>
      </w:pPr>
      <w:r>
        <w:t xml:space="preserve">The king </w:t>
      </w:r>
      <w:r w:rsidR="0006376E">
        <w:t>took</w:t>
      </w:r>
      <w:r>
        <w:t xml:space="preserve"> </w:t>
      </w:r>
      <w:r w:rsidR="0006376E">
        <w:t xml:space="preserve">away to Babylon </w:t>
      </w:r>
      <w:r>
        <w:t>all of the treasures from the temple and from Judah’s king</w:t>
      </w:r>
      <w:r w:rsidR="0006376E">
        <w:t xml:space="preserve"> and officials</w:t>
      </w:r>
      <w:r>
        <w:t>. [36:18]</w:t>
      </w:r>
    </w:p>
    <w:p w14:paraId="0039A9CE" w14:textId="33DE07F0" w:rsidR="00AE723C" w:rsidRDefault="00AE723C" w:rsidP="009141D5">
      <w:pPr>
        <w:pStyle w:val="Checklist2"/>
      </w:pPr>
      <w:r>
        <w:t>The Chaldeans burned the house of God, broke down the wall of Jerusalem, burned</w:t>
      </w:r>
      <w:r w:rsidR="0006376E">
        <w:t xml:space="preserve"> its</w:t>
      </w:r>
      <w:r>
        <w:t xml:space="preserve"> palace</w:t>
      </w:r>
      <w:r w:rsidR="0006376E">
        <w:t>s</w:t>
      </w:r>
      <w:r>
        <w:t xml:space="preserve">, and destroyed everything </w:t>
      </w:r>
      <w:r w:rsidR="0006376E">
        <w:t>v</w:t>
      </w:r>
      <w:r>
        <w:t>alu</w:t>
      </w:r>
      <w:r w:rsidR="0006376E">
        <w:t>able</w:t>
      </w:r>
      <w:r>
        <w:t>. [36:19]</w:t>
      </w:r>
    </w:p>
    <w:p w14:paraId="0FFD03FF" w14:textId="2A98E002" w:rsidR="009D33A2" w:rsidRPr="00B559B5" w:rsidRDefault="00AE723C" w:rsidP="009141D5">
      <w:pPr>
        <w:pStyle w:val="Checklist2"/>
      </w:pPr>
      <w:r>
        <w:t xml:space="preserve">The king of the Chaldeans took </w:t>
      </w:r>
      <w:r w:rsidR="00BB7A3E">
        <w:t xml:space="preserve">those who escaped the sword </w:t>
      </w:r>
      <w:r w:rsidR="0006376E">
        <w:t>to</w:t>
      </w:r>
      <w:r>
        <w:t xml:space="preserve"> Babylon</w:t>
      </w:r>
      <w:r w:rsidR="00BB7A3E">
        <w:t xml:space="preserve">, </w:t>
      </w:r>
      <w:r w:rsidR="0006376E">
        <w:t>and they</w:t>
      </w:r>
      <w:r w:rsidR="00BB7A3E">
        <w:t xml:space="preserve"> be</w:t>
      </w:r>
      <w:r w:rsidR="0006376E">
        <w:t>came</w:t>
      </w:r>
      <w:r w:rsidR="00BB7A3E">
        <w:t xml:space="preserve"> his servants</w:t>
      </w:r>
      <w:r>
        <w:t>. [36:</w:t>
      </w:r>
      <w:r w:rsidR="00D97C21" w:rsidRPr="00B559B5">
        <w:t>20]</w:t>
      </w:r>
    </w:p>
    <w:p w14:paraId="206F1880" w14:textId="7CCDE98D" w:rsidR="00BB7A3E" w:rsidRPr="00B559B5" w:rsidRDefault="00D97C21" w:rsidP="00BB7A3E">
      <w:pPr>
        <w:pStyle w:val="Checklist2"/>
      </w:pPr>
      <w:r w:rsidRPr="00B559B5">
        <w:t xml:space="preserve">The land of Judah </w:t>
      </w:r>
      <w:r w:rsidR="00BB7A3E">
        <w:t xml:space="preserve">then </w:t>
      </w:r>
      <w:r w:rsidRPr="00B559B5">
        <w:t xml:space="preserve">had its Sabbath rests for </w:t>
      </w:r>
      <w:r w:rsidR="00BB7A3E">
        <w:t>70</w:t>
      </w:r>
      <w:r w:rsidRPr="00B559B5">
        <w:t xml:space="preserve"> years. [36:21]</w:t>
      </w:r>
    </w:p>
    <w:p w14:paraId="24904BE6" w14:textId="77777777" w:rsidR="0006376E" w:rsidRDefault="00BB7A3E" w:rsidP="009141D5">
      <w:pPr>
        <w:pStyle w:val="Checklist2"/>
      </w:pPr>
      <w:r>
        <w:t xml:space="preserve">Then </w:t>
      </w:r>
      <w:r w:rsidR="0006376E">
        <w:t xml:space="preserve">Yahweh motivated </w:t>
      </w:r>
      <w:r w:rsidR="00D97C21" w:rsidRPr="00B559B5">
        <w:t xml:space="preserve">Cyrus, </w:t>
      </w:r>
      <w:r w:rsidR="0006376E">
        <w:t xml:space="preserve">the </w:t>
      </w:r>
      <w:r w:rsidR="00D97C21" w:rsidRPr="00B559B5">
        <w:t xml:space="preserve">king of Persia, </w:t>
      </w:r>
      <w:r w:rsidR="0006376E">
        <w:t>to make a proclamation. [36:22]</w:t>
      </w:r>
    </w:p>
    <w:p w14:paraId="0FFD0401" w14:textId="23C46BA6" w:rsidR="009D33A2" w:rsidRPr="00B559B5" w:rsidRDefault="0006376E" w:rsidP="009141D5">
      <w:pPr>
        <w:pStyle w:val="Checklist2"/>
      </w:pPr>
      <w:r>
        <w:t xml:space="preserve">Cyrus </w:t>
      </w:r>
      <w:r w:rsidR="00D97C21" w:rsidRPr="00B559B5">
        <w:t xml:space="preserve">said that </w:t>
      </w:r>
      <w:r w:rsidR="00BB7A3E">
        <w:t>Yahweh</w:t>
      </w:r>
      <w:r w:rsidR="00D97C21" w:rsidRPr="00B559B5">
        <w:t xml:space="preserve"> commanded him to build a house for him in Jerusalem</w:t>
      </w:r>
      <w:r>
        <w:t xml:space="preserve">. Cyrus </w:t>
      </w:r>
      <w:r w:rsidR="00D97C21" w:rsidRPr="00B559B5">
        <w:t>allowed God's people to go to Jerusalem. [36:23]</w:t>
      </w:r>
    </w:p>
    <w:p w14:paraId="0FFD0402" w14:textId="77777777" w:rsidR="009D33A2" w:rsidRPr="00B559B5" w:rsidRDefault="00D97C21" w:rsidP="00F94597">
      <w:pPr>
        <w:pStyle w:val="Part2"/>
      </w:pPr>
      <w:r w:rsidRPr="00B559B5">
        <w:t>Part 2</w:t>
      </w:r>
    </w:p>
    <w:p w14:paraId="0FFD0403" w14:textId="77777777" w:rsidR="009D33A2" w:rsidRPr="00B559B5" w:rsidRDefault="00D97C21" w:rsidP="009141D5">
      <w:pPr>
        <w:pStyle w:val="Answerortell"/>
      </w:pPr>
      <w:r w:rsidRPr="00B559B5">
        <w:t>Answer the following questions.</w:t>
      </w:r>
    </w:p>
    <w:p w14:paraId="0FFD0404" w14:textId="336D4C12" w:rsidR="009D33A2" w:rsidRPr="00B559B5" w:rsidRDefault="00D64C5F" w:rsidP="0077679A">
      <w:pPr>
        <w:numPr>
          <w:ilvl w:val="0"/>
          <w:numId w:val="8"/>
        </w:numPr>
        <w:pBdr>
          <w:top w:val="nil"/>
          <w:left w:val="nil"/>
          <w:bottom w:val="nil"/>
          <w:right w:val="nil"/>
          <w:between w:val="nil"/>
        </w:pBdr>
        <w:spacing w:before="200" w:after="0"/>
        <w:ind w:left="360"/>
        <w:rPr>
          <w:rFonts w:cs="Arial"/>
          <w:sz w:val="20"/>
          <w:szCs w:val="20"/>
        </w:rPr>
      </w:pPr>
      <w:r w:rsidRPr="00B559B5">
        <w:rPr>
          <w:rFonts w:cs="Arial"/>
          <w:sz w:val="20"/>
          <w:szCs w:val="20"/>
        </w:rPr>
        <w:t>[36:15</w:t>
      </w:r>
      <w:r w:rsidR="00A150A1">
        <w:rPr>
          <w:rFonts w:cs="Arial"/>
          <w:sz w:val="20"/>
          <w:szCs w:val="20"/>
        </w:rPr>
        <w:t xml:space="preserve">]   </w:t>
      </w:r>
      <w:r w:rsidR="00D97C21" w:rsidRPr="00B559B5">
        <w:rPr>
          <w:rFonts w:cs="Arial"/>
          <w:sz w:val="20"/>
          <w:szCs w:val="20"/>
        </w:rPr>
        <w:t xml:space="preserve">Why did Yahweh keep sending his messengers to the people of Judah? </w:t>
      </w:r>
    </w:p>
    <w:p w14:paraId="0FFD0405" w14:textId="57DA70EB" w:rsidR="009D33A2" w:rsidRPr="00B559B5" w:rsidRDefault="00D97C21" w:rsidP="0077679A">
      <w:pPr>
        <w:pBdr>
          <w:top w:val="nil"/>
          <w:left w:val="nil"/>
          <w:bottom w:val="nil"/>
          <w:right w:val="nil"/>
          <w:between w:val="nil"/>
        </w:pBdr>
        <w:rPr>
          <w:rFonts w:cs="Arial"/>
          <w:sz w:val="20"/>
          <w:szCs w:val="20"/>
        </w:rPr>
      </w:pPr>
      <w:r w:rsidRPr="00B559B5">
        <w:rPr>
          <w:rFonts w:cs="Arial"/>
          <w:sz w:val="20"/>
          <w:szCs w:val="20"/>
        </w:rPr>
        <w:tab/>
        <w:t xml:space="preserve">He </w:t>
      </w:r>
      <w:r w:rsidR="00BB7A3E">
        <w:rPr>
          <w:rFonts w:cs="Arial"/>
          <w:sz w:val="20"/>
          <w:szCs w:val="20"/>
        </w:rPr>
        <w:t>kept sending messengers</w:t>
      </w:r>
      <w:r w:rsidRPr="00B559B5">
        <w:rPr>
          <w:rFonts w:cs="Arial"/>
          <w:sz w:val="20"/>
          <w:szCs w:val="20"/>
        </w:rPr>
        <w:t xml:space="preserve"> because he had compassion on </w:t>
      </w:r>
      <w:r w:rsidR="0006376E">
        <w:rPr>
          <w:rFonts w:cs="Arial"/>
          <w:sz w:val="20"/>
          <w:szCs w:val="20"/>
        </w:rPr>
        <w:t>his people</w:t>
      </w:r>
      <w:r w:rsidRPr="00B559B5">
        <w:rPr>
          <w:rFonts w:cs="Arial"/>
          <w:sz w:val="20"/>
          <w:szCs w:val="20"/>
        </w:rPr>
        <w:t xml:space="preserve"> and on his dwelling place. </w:t>
      </w:r>
    </w:p>
    <w:p w14:paraId="0FFD0406" w14:textId="77777777" w:rsidR="009D33A2" w:rsidRPr="00B559B5" w:rsidRDefault="009D33A2" w:rsidP="0077679A">
      <w:pPr>
        <w:pBdr>
          <w:top w:val="nil"/>
          <w:left w:val="nil"/>
          <w:bottom w:val="nil"/>
          <w:right w:val="nil"/>
          <w:between w:val="nil"/>
        </w:pBdr>
        <w:rPr>
          <w:rFonts w:cs="Arial"/>
          <w:sz w:val="20"/>
          <w:szCs w:val="20"/>
        </w:rPr>
      </w:pPr>
    </w:p>
    <w:p w14:paraId="0FFD0407" w14:textId="03C3AAEF"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[35:15-16</w:t>
      </w:r>
      <w:r w:rsidR="00A150A1">
        <w:rPr>
          <w:rFonts w:cs="Arial"/>
          <w:sz w:val="20"/>
          <w:szCs w:val="20"/>
        </w:rPr>
        <w:t xml:space="preserve">]   </w:t>
      </w:r>
      <w:r w:rsidR="00D97C21" w:rsidRPr="00B559B5">
        <w:rPr>
          <w:rFonts w:cs="Arial"/>
          <w:sz w:val="20"/>
          <w:szCs w:val="20"/>
        </w:rPr>
        <w:t xml:space="preserve">How did the people respond to the compassion that Yahweh continued to show them? </w:t>
      </w:r>
    </w:p>
    <w:p w14:paraId="0FFD0408"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They mocked his messengers, despised his words, and scoffed at his prophets.</w:t>
      </w:r>
    </w:p>
    <w:p w14:paraId="0FFD0409" w14:textId="77777777" w:rsidR="009D33A2" w:rsidRPr="00B559B5" w:rsidRDefault="009D33A2" w:rsidP="0077679A">
      <w:pPr>
        <w:pBdr>
          <w:top w:val="nil"/>
          <w:left w:val="nil"/>
          <w:bottom w:val="nil"/>
          <w:right w:val="nil"/>
          <w:between w:val="nil"/>
        </w:pBdr>
        <w:ind w:left="720"/>
        <w:rPr>
          <w:rFonts w:cs="Arial"/>
          <w:sz w:val="20"/>
          <w:szCs w:val="20"/>
        </w:rPr>
      </w:pPr>
    </w:p>
    <w:p w14:paraId="0FFD040A" w14:textId="6C6D77EB"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[36:16</w:t>
      </w:r>
      <w:r w:rsidR="00A150A1">
        <w:rPr>
          <w:rFonts w:cs="Arial"/>
          <w:sz w:val="20"/>
          <w:szCs w:val="20"/>
        </w:rPr>
        <w:t xml:space="preserve">]   </w:t>
      </w:r>
      <w:r w:rsidR="00D97C21" w:rsidRPr="00B559B5">
        <w:rPr>
          <w:rFonts w:cs="Arial"/>
          <w:sz w:val="20"/>
          <w:szCs w:val="20"/>
        </w:rPr>
        <w:t xml:space="preserve">What do you think God was telling the people through his messengers? </w:t>
      </w:r>
    </w:p>
    <w:p w14:paraId="0FFD040B" w14:textId="72FE54DD" w:rsidR="009D33A2" w:rsidRPr="00B559B5" w:rsidRDefault="00AB6DBF" w:rsidP="00AB6DBF">
      <w:pPr>
        <w:pBdr>
          <w:top w:val="nil"/>
          <w:left w:val="nil"/>
          <w:bottom w:val="nil"/>
          <w:right w:val="nil"/>
          <w:between w:val="nil"/>
        </w:pBdr>
        <w:ind w:left="720"/>
        <w:rPr>
          <w:rFonts w:cs="Arial"/>
          <w:sz w:val="20"/>
          <w:szCs w:val="20"/>
        </w:rPr>
      </w:pPr>
      <w:r w:rsidRPr="006A7038">
        <w:rPr>
          <w:rFonts w:cs="Arial"/>
          <w:i/>
          <w:iCs/>
          <w:sz w:val="20"/>
          <w:szCs w:val="20"/>
        </w:rPr>
        <w:t>(Answer may vary.)</w:t>
      </w:r>
      <w:r>
        <w:rPr>
          <w:rFonts w:cs="Arial"/>
          <w:sz w:val="20"/>
          <w:szCs w:val="20"/>
        </w:rPr>
        <w:t xml:space="preserve"> </w:t>
      </w:r>
      <w:r w:rsidR="00BB7A3E">
        <w:rPr>
          <w:rFonts w:cs="Arial"/>
          <w:sz w:val="20"/>
          <w:szCs w:val="20"/>
        </w:rPr>
        <w:t>From other passages, it is clear that h</w:t>
      </w:r>
      <w:r w:rsidR="00D97C21" w:rsidRPr="00B559B5">
        <w:rPr>
          <w:rFonts w:cs="Arial"/>
          <w:sz w:val="20"/>
          <w:szCs w:val="20"/>
        </w:rPr>
        <w:t>e was telling them to stop sinning so he would not have to punish them.</w:t>
      </w:r>
    </w:p>
    <w:p w14:paraId="0FFD040C" w14:textId="77777777" w:rsidR="009D33A2" w:rsidRPr="00B559B5" w:rsidRDefault="009D33A2" w:rsidP="0077679A">
      <w:pPr>
        <w:pBdr>
          <w:top w:val="nil"/>
          <w:left w:val="nil"/>
          <w:bottom w:val="nil"/>
          <w:right w:val="nil"/>
          <w:between w:val="nil"/>
        </w:pBdr>
        <w:rPr>
          <w:rFonts w:cs="Arial"/>
          <w:sz w:val="20"/>
          <w:szCs w:val="20"/>
        </w:rPr>
      </w:pPr>
    </w:p>
    <w:p w14:paraId="482586AD" w14:textId="3FECD09E" w:rsidR="00BB7A3E" w:rsidRDefault="00BB7A3E" w:rsidP="0077679A">
      <w:pPr>
        <w:numPr>
          <w:ilvl w:val="0"/>
          <w:numId w:val="8"/>
        </w:numPr>
        <w:pBdr>
          <w:top w:val="nil"/>
          <w:left w:val="nil"/>
          <w:bottom w:val="nil"/>
          <w:right w:val="nil"/>
          <w:between w:val="nil"/>
        </w:pBdr>
        <w:spacing w:after="0"/>
        <w:ind w:left="360"/>
        <w:rPr>
          <w:rFonts w:cs="Arial"/>
          <w:sz w:val="20"/>
          <w:szCs w:val="20"/>
        </w:rPr>
      </w:pPr>
      <w:r>
        <w:rPr>
          <w:rFonts w:cs="Arial"/>
          <w:sz w:val="20"/>
          <w:szCs w:val="20"/>
        </w:rPr>
        <w:t>[36:16]   What happened after the people responded this way to Yahweh?</w:t>
      </w:r>
    </w:p>
    <w:p w14:paraId="19B0932A" w14:textId="722ABC1D" w:rsidR="00BB7A3E" w:rsidRDefault="00BB7A3E" w:rsidP="00BB7A3E">
      <w:pPr>
        <w:pBdr>
          <w:top w:val="nil"/>
          <w:left w:val="nil"/>
          <w:bottom w:val="nil"/>
          <w:right w:val="nil"/>
          <w:between w:val="nil"/>
        </w:pBdr>
        <w:spacing w:after="0"/>
        <w:ind w:left="720"/>
        <w:rPr>
          <w:rFonts w:cs="Arial"/>
          <w:sz w:val="20"/>
          <w:szCs w:val="20"/>
        </w:rPr>
      </w:pPr>
      <w:r>
        <w:rPr>
          <w:rFonts w:cs="Arial"/>
          <w:sz w:val="20"/>
          <w:szCs w:val="20"/>
        </w:rPr>
        <w:t>His anger rose against them.</w:t>
      </w:r>
    </w:p>
    <w:p w14:paraId="2FBFD648" w14:textId="77777777" w:rsidR="00BB7A3E" w:rsidRDefault="00BB7A3E" w:rsidP="00BB7A3E">
      <w:pPr>
        <w:pBdr>
          <w:top w:val="nil"/>
          <w:left w:val="nil"/>
          <w:bottom w:val="nil"/>
          <w:right w:val="nil"/>
          <w:between w:val="nil"/>
        </w:pBdr>
        <w:spacing w:after="0"/>
        <w:ind w:left="720"/>
        <w:rPr>
          <w:rFonts w:cs="Arial"/>
          <w:sz w:val="20"/>
          <w:szCs w:val="20"/>
        </w:rPr>
      </w:pPr>
    </w:p>
    <w:p w14:paraId="0E896427" w14:textId="1C461E6C" w:rsidR="00BB7A3E" w:rsidRPr="006A7038" w:rsidRDefault="006A7038" w:rsidP="006A7038">
      <w:pPr>
        <w:pStyle w:val="Continuedline"/>
      </w:pPr>
      <w:r w:rsidRPr="00B559B5">
        <w:lastRenderedPageBreak/>
        <w:t>2 Chronicles 36:15-23 continued</w:t>
      </w:r>
    </w:p>
    <w:p w14:paraId="0FFD040D" w14:textId="62AC7ECD"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[36:17</w:t>
      </w:r>
      <w:r w:rsidR="00A150A1">
        <w:rPr>
          <w:rFonts w:cs="Arial"/>
          <w:sz w:val="20"/>
          <w:szCs w:val="20"/>
        </w:rPr>
        <w:t xml:space="preserve">]   </w:t>
      </w:r>
      <w:r w:rsidR="00D97C21" w:rsidRPr="00B559B5">
        <w:rPr>
          <w:rFonts w:cs="Arial"/>
          <w:sz w:val="20"/>
          <w:szCs w:val="20"/>
        </w:rPr>
        <w:t>How did God deal with the mockers?</w:t>
      </w:r>
    </w:p>
    <w:p w14:paraId="0FFD040E" w14:textId="75FA2F7C" w:rsidR="009D33A2" w:rsidRDefault="00D97C21" w:rsidP="0077679A">
      <w:pPr>
        <w:pBdr>
          <w:top w:val="nil"/>
          <w:left w:val="nil"/>
          <w:bottom w:val="nil"/>
          <w:right w:val="nil"/>
          <w:between w:val="nil"/>
        </w:pBdr>
        <w:ind w:left="720"/>
        <w:rPr>
          <w:rFonts w:cs="Arial"/>
          <w:sz w:val="20"/>
          <w:szCs w:val="20"/>
        </w:rPr>
      </w:pPr>
      <w:r w:rsidRPr="00B559B5">
        <w:rPr>
          <w:rFonts w:cs="Arial"/>
          <w:sz w:val="20"/>
          <w:szCs w:val="20"/>
        </w:rPr>
        <w:t>He brought the king of the Chaldeans against them</w:t>
      </w:r>
      <w:r w:rsidR="00BB7A3E">
        <w:rPr>
          <w:rFonts w:cs="Arial"/>
          <w:sz w:val="20"/>
          <w:szCs w:val="20"/>
        </w:rPr>
        <w:t xml:space="preserve"> and gave them all into the king’s hand.</w:t>
      </w:r>
    </w:p>
    <w:p w14:paraId="37565977" w14:textId="77777777" w:rsidR="0057763B" w:rsidRPr="00B559B5" w:rsidRDefault="0057763B" w:rsidP="0077679A">
      <w:pPr>
        <w:pBdr>
          <w:top w:val="nil"/>
          <w:left w:val="nil"/>
          <w:bottom w:val="nil"/>
          <w:right w:val="nil"/>
          <w:between w:val="nil"/>
        </w:pBdr>
        <w:ind w:left="720"/>
        <w:rPr>
          <w:rFonts w:cs="Arial"/>
          <w:sz w:val="20"/>
          <w:szCs w:val="20"/>
        </w:rPr>
      </w:pPr>
    </w:p>
    <w:p w14:paraId="0FFD0410" w14:textId="66995F83"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[36:17</w:t>
      </w:r>
      <w:r w:rsidR="00A150A1">
        <w:rPr>
          <w:rFonts w:cs="Arial"/>
          <w:sz w:val="20"/>
          <w:szCs w:val="20"/>
        </w:rPr>
        <w:t xml:space="preserve">]   </w:t>
      </w:r>
      <w:r w:rsidR="00D97C21" w:rsidRPr="00B559B5">
        <w:rPr>
          <w:rFonts w:cs="Arial"/>
          <w:sz w:val="20"/>
          <w:szCs w:val="20"/>
        </w:rPr>
        <w:t xml:space="preserve">What did the king of the Chaldeans do to the people? </w:t>
      </w:r>
    </w:p>
    <w:p w14:paraId="0FFD0411" w14:textId="77777777" w:rsidR="009D33A2" w:rsidRPr="00B559B5" w:rsidRDefault="00D97C21" w:rsidP="0077679A">
      <w:pPr>
        <w:pBdr>
          <w:top w:val="nil"/>
          <w:left w:val="nil"/>
          <w:bottom w:val="nil"/>
          <w:right w:val="nil"/>
          <w:between w:val="nil"/>
        </w:pBdr>
        <w:ind w:left="720"/>
        <w:rPr>
          <w:rFonts w:cs="Arial"/>
          <w:b/>
          <w:sz w:val="20"/>
          <w:szCs w:val="20"/>
        </w:rPr>
      </w:pPr>
      <w:r w:rsidRPr="00B559B5">
        <w:rPr>
          <w:rFonts w:cs="Arial"/>
          <w:sz w:val="20"/>
          <w:szCs w:val="20"/>
        </w:rPr>
        <w:t>He killed the young men of Judah with the sword. He did not have compassion on anyone.</w:t>
      </w:r>
    </w:p>
    <w:p w14:paraId="0FFD0412" w14:textId="77777777" w:rsidR="009D33A2" w:rsidRPr="00B559B5" w:rsidRDefault="009D33A2" w:rsidP="0077679A">
      <w:pPr>
        <w:pBdr>
          <w:top w:val="nil"/>
          <w:left w:val="nil"/>
          <w:bottom w:val="nil"/>
          <w:right w:val="nil"/>
          <w:between w:val="nil"/>
        </w:pBdr>
        <w:ind w:left="720"/>
        <w:rPr>
          <w:rFonts w:cs="Arial"/>
          <w:sz w:val="20"/>
          <w:szCs w:val="20"/>
        </w:rPr>
      </w:pPr>
    </w:p>
    <w:p w14:paraId="0FFD0413" w14:textId="011F4D4C" w:rsidR="009D33A2"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[36:18</w:t>
      </w:r>
      <w:r w:rsidR="00A150A1">
        <w:rPr>
          <w:rFonts w:cs="Arial"/>
          <w:sz w:val="20"/>
          <w:szCs w:val="20"/>
        </w:rPr>
        <w:t xml:space="preserve">]   </w:t>
      </w:r>
      <w:r w:rsidR="00D97C21" w:rsidRPr="00B559B5">
        <w:rPr>
          <w:rFonts w:cs="Arial"/>
          <w:sz w:val="20"/>
          <w:szCs w:val="20"/>
        </w:rPr>
        <w:t xml:space="preserve">What did the king of the Chaldeans take to Babylon? </w:t>
      </w:r>
    </w:p>
    <w:p w14:paraId="401C61C4" w14:textId="6D46C7C4" w:rsidR="0006376E" w:rsidRDefault="0006376E" w:rsidP="0006376E">
      <w:pPr>
        <w:pBdr>
          <w:top w:val="nil"/>
          <w:left w:val="nil"/>
          <w:bottom w:val="nil"/>
          <w:right w:val="nil"/>
          <w:between w:val="nil"/>
        </w:pBdr>
        <w:spacing w:after="0"/>
        <w:ind w:left="720"/>
        <w:rPr>
          <w:rFonts w:cs="Arial"/>
          <w:sz w:val="20"/>
          <w:szCs w:val="20"/>
        </w:rPr>
      </w:pPr>
      <w:r>
        <w:rPr>
          <w:rFonts w:cs="Arial"/>
          <w:sz w:val="20"/>
          <w:szCs w:val="20"/>
        </w:rPr>
        <w:t>He took</w:t>
      </w:r>
      <w:r w:rsidR="00FB0BAF">
        <w:rPr>
          <w:rFonts w:cs="Arial"/>
          <w:sz w:val="20"/>
          <w:szCs w:val="20"/>
        </w:rPr>
        <w:t xml:space="preserve"> to Babylon all the treasures of the house of God and all the treasures of the king and officials.</w:t>
      </w:r>
    </w:p>
    <w:p w14:paraId="0F798320" w14:textId="77777777" w:rsidR="0006376E" w:rsidRDefault="0006376E" w:rsidP="0006376E">
      <w:pPr>
        <w:pBdr>
          <w:top w:val="nil"/>
          <w:left w:val="nil"/>
          <w:bottom w:val="nil"/>
          <w:right w:val="nil"/>
          <w:between w:val="nil"/>
        </w:pBdr>
        <w:spacing w:after="0"/>
        <w:ind w:left="720"/>
        <w:rPr>
          <w:rFonts w:cs="Arial"/>
          <w:sz w:val="20"/>
          <w:szCs w:val="20"/>
        </w:rPr>
      </w:pPr>
    </w:p>
    <w:p w14:paraId="425FA83F" w14:textId="77777777" w:rsidR="0006376E" w:rsidRDefault="0006376E" w:rsidP="0006376E">
      <w:pPr>
        <w:pBdr>
          <w:top w:val="nil"/>
          <w:left w:val="nil"/>
          <w:bottom w:val="nil"/>
          <w:right w:val="nil"/>
          <w:between w:val="nil"/>
        </w:pBdr>
        <w:spacing w:after="0"/>
        <w:rPr>
          <w:rFonts w:cs="Arial"/>
          <w:sz w:val="20"/>
          <w:szCs w:val="20"/>
        </w:rPr>
      </w:pPr>
    </w:p>
    <w:p w14:paraId="180270A4" w14:textId="1BB552DC" w:rsidR="0006376E" w:rsidRPr="00B559B5" w:rsidRDefault="0006376E" w:rsidP="0077679A">
      <w:pPr>
        <w:numPr>
          <w:ilvl w:val="0"/>
          <w:numId w:val="8"/>
        </w:numPr>
        <w:pBdr>
          <w:top w:val="nil"/>
          <w:left w:val="nil"/>
          <w:bottom w:val="nil"/>
          <w:right w:val="nil"/>
          <w:between w:val="nil"/>
        </w:pBdr>
        <w:spacing w:after="0"/>
        <w:ind w:left="360"/>
        <w:rPr>
          <w:rFonts w:cs="Arial"/>
          <w:sz w:val="20"/>
          <w:szCs w:val="20"/>
        </w:rPr>
      </w:pPr>
      <w:r>
        <w:rPr>
          <w:rFonts w:cs="Arial"/>
          <w:sz w:val="20"/>
          <w:szCs w:val="20"/>
        </w:rPr>
        <w:t>[36:19]   What did the Chaldeans do to Jerusalem?</w:t>
      </w:r>
    </w:p>
    <w:p w14:paraId="0FFD0414" w14:textId="146E3F51" w:rsidR="009D33A2" w:rsidRDefault="0006376E" w:rsidP="00FB0BAF">
      <w:pPr>
        <w:pBdr>
          <w:top w:val="nil"/>
          <w:left w:val="nil"/>
          <w:bottom w:val="nil"/>
          <w:right w:val="nil"/>
          <w:between w:val="nil"/>
        </w:pBdr>
        <w:ind w:left="720"/>
        <w:rPr>
          <w:rFonts w:cs="Arial"/>
          <w:sz w:val="20"/>
          <w:szCs w:val="20"/>
        </w:rPr>
      </w:pPr>
      <w:r>
        <w:rPr>
          <w:rFonts w:cs="Arial"/>
          <w:sz w:val="20"/>
          <w:szCs w:val="20"/>
        </w:rPr>
        <w:t>They</w:t>
      </w:r>
      <w:r w:rsidR="00D97C21" w:rsidRPr="00B559B5">
        <w:rPr>
          <w:rFonts w:cs="Arial"/>
          <w:sz w:val="20"/>
          <w:szCs w:val="20"/>
        </w:rPr>
        <w:t xml:space="preserve"> </w:t>
      </w:r>
      <w:r>
        <w:rPr>
          <w:rFonts w:cs="Arial"/>
          <w:sz w:val="20"/>
          <w:szCs w:val="20"/>
        </w:rPr>
        <w:t>burned down</w:t>
      </w:r>
      <w:r w:rsidR="00D97C21" w:rsidRPr="00B559B5">
        <w:rPr>
          <w:rFonts w:cs="Arial"/>
          <w:sz w:val="20"/>
          <w:szCs w:val="20"/>
        </w:rPr>
        <w:t xml:space="preserve"> the house of God, </w:t>
      </w:r>
      <w:r>
        <w:rPr>
          <w:rFonts w:cs="Arial"/>
          <w:sz w:val="20"/>
          <w:szCs w:val="20"/>
        </w:rPr>
        <w:t xml:space="preserve">broke down </w:t>
      </w:r>
      <w:r w:rsidR="00D97C21" w:rsidRPr="00B559B5">
        <w:rPr>
          <w:rFonts w:cs="Arial"/>
          <w:sz w:val="20"/>
          <w:szCs w:val="20"/>
        </w:rPr>
        <w:t xml:space="preserve">the wall of Jerusalem, </w:t>
      </w:r>
      <w:r>
        <w:rPr>
          <w:rFonts w:cs="Arial"/>
          <w:sz w:val="20"/>
          <w:szCs w:val="20"/>
        </w:rPr>
        <w:t>burned</w:t>
      </w:r>
      <w:r w:rsidR="00D97C21" w:rsidRPr="00B559B5">
        <w:rPr>
          <w:rFonts w:cs="Arial"/>
          <w:sz w:val="20"/>
          <w:szCs w:val="20"/>
        </w:rPr>
        <w:t xml:space="preserve"> its palaces, and </w:t>
      </w:r>
      <w:r>
        <w:rPr>
          <w:rFonts w:cs="Arial"/>
          <w:sz w:val="20"/>
          <w:szCs w:val="20"/>
        </w:rPr>
        <w:t xml:space="preserve">destroyed </w:t>
      </w:r>
      <w:r w:rsidR="00D97C21" w:rsidRPr="00B559B5">
        <w:rPr>
          <w:rFonts w:cs="Arial"/>
          <w:sz w:val="20"/>
          <w:szCs w:val="20"/>
        </w:rPr>
        <w:t>valuable things</w:t>
      </w:r>
      <w:r w:rsidR="00FB0BAF">
        <w:rPr>
          <w:rFonts w:cs="Arial"/>
          <w:sz w:val="20"/>
          <w:szCs w:val="20"/>
        </w:rPr>
        <w:t>.</w:t>
      </w:r>
    </w:p>
    <w:p w14:paraId="37EC47C7" w14:textId="77777777" w:rsidR="00BB7A3E" w:rsidRPr="00B559B5" w:rsidRDefault="00BB7A3E" w:rsidP="0077679A">
      <w:pPr>
        <w:pBdr>
          <w:top w:val="nil"/>
          <w:left w:val="nil"/>
          <w:bottom w:val="nil"/>
          <w:right w:val="nil"/>
          <w:between w:val="nil"/>
        </w:pBdr>
        <w:ind w:left="720"/>
        <w:rPr>
          <w:rFonts w:cs="Arial"/>
          <w:sz w:val="20"/>
          <w:szCs w:val="20"/>
        </w:rPr>
      </w:pPr>
    </w:p>
    <w:p w14:paraId="0FFD0416" w14:textId="6952EF10"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[36:20</w:t>
      </w:r>
      <w:r w:rsidR="00A150A1">
        <w:rPr>
          <w:rFonts w:cs="Arial"/>
          <w:sz w:val="20"/>
          <w:szCs w:val="20"/>
        </w:rPr>
        <w:t xml:space="preserve">]   </w:t>
      </w:r>
      <w:r w:rsidR="00D97C21" w:rsidRPr="00B559B5">
        <w:rPr>
          <w:rFonts w:cs="Arial"/>
          <w:sz w:val="20"/>
          <w:szCs w:val="20"/>
        </w:rPr>
        <w:t xml:space="preserve">What happened to those </w:t>
      </w:r>
      <w:r w:rsidR="00BB7A3E">
        <w:rPr>
          <w:rFonts w:cs="Arial"/>
          <w:sz w:val="20"/>
          <w:szCs w:val="20"/>
        </w:rPr>
        <w:t>who</w:t>
      </w:r>
      <w:r w:rsidR="00D97C21" w:rsidRPr="00B559B5">
        <w:rPr>
          <w:rFonts w:cs="Arial"/>
          <w:sz w:val="20"/>
          <w:szCs w:val="20"/>
        </w:rPr>
        <w:t xml:space="preserve"> escaped the sword of Babylon? </w:t>
      </w:r>
    </w:p>
    <w:p w14:paraId="45DDA746" w14:textId="77777777" w:rsidR="0077679A" w:rsidRDefault="00D97C21" w:rsidP="0077679A">
      <w:pPr>
        <w:pBdr>
          <w:top w:val="nil"/>
          <w:left w:val="nil"/>
          <w:bottom w:val="nil"/>
          <w:right w:val="nil"/>
          <w:between w:val="nil"/>
        </w:pBdr>
        <w:ind w:left="720"/>
        <w:rPr>
          <w:rFonts w:cs="Arial"/>
          <w:sz w:val="20"/>
          <w:szCs w:val="20"/>
        </w:rPr>
      </w:pPr>
      <w:r w:rsidRPr="00B559B5">
        <w:rPr>
          <w:rFonts w:cs="Arial"/>
          <w:sz w:val="20"/>
          <w:szCs w:val="20"/>
        </w:rPr>
        <w:t>The king of the Chaldeans took them to Babylon, and they became servants for the king and his sons.</w:t>
      </w:r>
    </w:p>
    <w:p w14:paraId="342DDA59" w14:textId="77777777" w:rsidR="0077679A" w:rsidRDefault="0077679A" w:rsidP="0077679A">
      <w:pPr>
        <w:pBdr>
          <w:top w:val="nil"/>
          <w:left w:val="nil"/>
          <w:bottom w:val="nil"/>
          <w:right w:val="nil"/>
          <w:between w:val="nil"/>
        </w:pBdr>
        <w:ind w:left="720"/>
        <w:rPr>
          <w:rFonts w:cs="Arial"/>
          <w:sz w:val="20"/>
        </w:rPr>
      </w:pPr>
    </w:p>
    <w:p w14:paraId="5BA267AB" w14:textId="3B917EF5" w:rsidR="0077679A" w:rsidRDefault="00D64C5F" w:rsidP="0077679A">
      <w:pPr>
        <w:pStyle w:val="ListParagraph"/>
        <w:numPr>
          <w:ilvl w:val="0"/>
          <w:numId w:val="8"/>
        </w:numPr>
        <w:pBdr>
          <w:top w:val="nil"/>
          <w:left w:val="nil"/>
          <w:bottom w:val="nil"/>
          <w:right w:val="nil"/>
          <w:between w:val="nil"/>
        </w:pBdr>
        <w:ind w:left="360"/>
        <w:rPr>
          <w:rFonts w:cs="Arial"/>
          <w:sz w:val="20"/>
          <w:szCs w:val="20"/>
        </w:rPr>
      </w:pPr>
      <w:r w:rsidRPr="0077679A">
        <w:rPr>
          <w:rFonts w:cs="Arial"/>
          <w:sz w:val="20"/>
          <w:szCs w:val="20"/>
        </w:rPr>
        <w:t>[36:21</w:t>
      </w:r>
      <w:r w:rsidR="00A150A1">
        <w:rPr>
          <w:rFonts w:cs="Arial"/>
          <w:sz w:val="20"/>
          <w:szCs w:val="20"/>
        </w:rPr>
        <w:t xml:space="preserve">]   </w:t>
      </w:r>
      <w:r w:rsidR="00D97C21" w:rsidRPr="0077679A">
        <w:rPr>
          <w:rFonts w:cs="Arial"/>
          <w:sz w:val="20"/>
          <w:szCs w:val="20"/>
        </w:rPr>
        <w:t xml:space="preserve">Why did all of this happen to Judah and Jerusalem? </w:t>
      </w:r>
    </w:p>
    <w:p w14:paraId="0FFD041B" w14:textId="1975EA18" w:rsidR="009D33A2" w:rsidRPr="0077679A" w:rsidRDefault="00D97C21" w:rsidP="0077679A">
      <w:pPr>
        <w:pStyle w:val="ListParagraph"/>
        <w:pBdr>
          <w:top w:val="nil"/>
          <w:left w:val="nil"/>
          <w:bottom w:val="nil"/>
          <w:right w:val="nil"/>
          <w:between w:val="nil"/>
        </w:pBdr>
        <w:ind w:left="360" w:firstLine="360"/>
        <w:rPr>
          <w:rFonts w:cs="Arial"/>
          <w:sz w:val="20"/>
          <w:szCs w:val="20"/>
        </w:rPr>
      </w:pPr>
      <w:r w:rsidRPr="0077679A">
        <w:rPr>
          <w:rFonts w:cs="Arial"/>
          <w:sz w:val="20"/>
          <w:szCs w:val="20"/>
        </w:rPr>
        <w:t>This happened to fulfill what Yahweh said through Jeremiah.</w:t>
      </w:r>
    </w:p>
    <w:p w14:paraId="0FFD041C" w14:textId="77777777" w:rsidR="009D33A2" w:rsidRPr="00B559B5" w:rsidRDefault="009D33A2" w:rsidP="0077679A">
      <w:pPr>
        <w:pBdr>
          <w:top w:val="nil"/>
          <w:left w:val="nil"/>
          <w:bottom w:val="nil"/>
          <w:right w:val="nil"/>
          <w:between w:val="nil"/>
        </w:pBdr>
        <w:ind w:left="720"/>
        <w:rPr>
          <w:rFonts w:cs="Arial"/>
          <w:sz w:val="20"/>
          <w:szCs w:val="20"/>
        </w:rPr>
      </w:pPr>
    </w:p>
    <w:p w14:paraId="0FFD041D" w14:textId="06102DD4"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[36:21</w:t>
      </w:r>
      <w:r w:rsidR="00A150A1">
        <w:rPr>
          <w:rFonts w:cs="Arial"/>
          <w:sz w:val="20"/>
          <w:szCs w:val="20"/>
        </w:rPr>
        <w:t xml:space="preserve">]   </w:t>
      </w:r>
      <w:r w:rsidR="00D97C21" w:rsidRPr="00B559B5">
        <w:rPr>
          <w:rFonts w:cs="Arial"/>
          <w:sz w:val="20"/>
          <w:szCs w:val="20"/>
        </w:rPr>
        <w:t xml:space="preserve">How long did the land of Judah have its Sabbath rests? </w:t>
      </w:r>
    </w:p>
    <w:p w14:paraId="0FFD041E" w14:textId="6B77419C"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The land had its Sabbath rests for </w:t>
      </w:r>
      <w:r w:rsidR="00BB7A3E">
        <w:rPr>
          <w:rFonts w:cs="Arial"/>
          <w:sz w:val="20"/>
          <w:szCs w:val="20"/>
        </w:rPr>
        <w:t>70</w:t>
      </w:r>
      <w:r w:rsidRPr="00B559B5">
        <w:rPr>
          <w:rFonts w:cs="Arial"/>
          <w:sz w:val="20"/>
          <w:szCs w:val="20"/>
        </w:rPr>
        <w:t xml:space="preserve"> years. </w:t>
      </w:r>
    </w:p>
    <w:p w14:paraId="0FFD041F" w14:textId="77777777" w:rsidR="009D33A2" w:rsidRPr="00B559B5" w:rsidRDefault="00D97C21" w:rsidP="0077679A">
      <w:pPr>
        <w:pBdr>
          <w:top w:val="nil"/>
          <w:left w:val="nil"/>
          <w:bottom w:val="nil"/>
          <w:right w:val="nil"/>
          <w:between w:val="nil"/>
        </w:pBdr>
        <w:rPr>
          <w:rFonts w:cs="Arial"/>
          <w:sz w:val="20"/>
          <w:szCs w:val="20"/>
        </w:rPr>
      </w:pPr>
      <w:r w:rsidRPr="00B559B5">
        <w:rPr>
          <w:rFonts w:cs="Arial"/>
          <w:sz w:val="20"/>
          <w:szCs w:val="20"/>
        </w:rPr>
        <w:tab/>
      </w:r>
    </w:p>
    <w:p w14:paraId="0FFD0420" w14:textId="5CC6EC24"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[36:22</w:t>
      </w:r>
      <w:r w:rsidR="00A150A1">
        <w:rPr>
          <w:rFonts w:cs="Arial"/>
          <w:sz w:val="20"/>
          <w:szCs w:val="20"/>
        </w:rPr>
        <w:t xml:space="preserve">]   </w:t>
      </w:r>
      <w:r w:rsidR="00D97C21" w:rsidRPr="00B559B5">
        <w:rPr>
          <w:rFonts w:cs="Arial"/>
          <w:sz w:val="20"/>
          <w:szCs w:val="20"/>
        </w:rPr>
        <w:t xml:space="preserve">What happened in the first year of Cyrus, the king of Persia? </w:t>
      </w:r>
    </w:p>
    <w:p w14:paraId="0FFD0421" w14:textId="12127FDD"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Yahweh motivated Cyrus, king of Persia, </w:t>
      </w:r>
      <w:r w:rsidR="00BB7A3E">
        <w:rPr>
          <w:rFonts w:cs="Arial"/>
          <w:sz w:val="20"/>
          <w:szCs w:val="20"/>
        </w:rPr>
        <w:t>to make</w:t>
      </w:r>
      <w:r w:rsidRPr="00B559B5">
        <w:rPr>
          <w:rFonts w:cs="Arial"/>
          <w:sz w:val="20"/>
          <w:szCs w:val="20"/>
        </w:rPr>
        <w:t xml:space="preserve"> a proclamation throughout his kingdom, and put it also in writing.</w:t>
      </w:r>
    </w:p>
    <w:p w14:paraId="0FFD0422" w14:textId="77777777" w:rsidR="009D33A2" w:rsidRPr="00B559B5" w:rsidRDefault="009D33A2" w:rsidP="0077679A">
      <w:pPr>
        <w:pBdr>
          <w:top w:val="nil"/>
          <w:left w:val="nil"/>
          <w:bottom w:val="nil"/>
          <w:right w:val="nil"/>
          <w:between w:val="nil"/>
        </w:pBdr>
        <w:ind w:left="720"/>
        <w:rPr>
          <w:rFonts w:cs="Arial"/>
          <w:sz w:val="20"/>
          <w:szCs w:val="20"/>
        </w:rPr>
      </w:pPr>
    </w:p>
    <w:p w14:paraId="0FFD0423" w14:textId="042D3133" w:rsidR="009D33A2" w:rsidRPr="00B559B5" w:rsidRDefault="00D64C5F" w:rsidP="0077679A">
      <w:pPr>
        <w:numPr>
          <w:ilvl w:val="0"/>
          <w:numId w:val="8"/>
        </w:numPr>
        <w:pBdr>
          <w:top w:val="nil"/>
          <w:left w:val="nil"/>
          <w:bottom w:val="nil"/>
          <w:right w:val="nil"/>
          <w:between w:val="nil"/>
        </w:pBdr>
        <w:spacing w:after="0"/>
        <w:ind w:left="360"/>
        <w:rPr>
          <w:rFonts w:cs="Arial"/>
          <w:sz w:val="20"/>
          <w:szCs w:val="20"/>
        </w:rPr>
      </w:pPr>
      <w:r w:rsidRPr="00B559B5">
        <w:rPr>
          <w:rFonts w:cs="Arial"/>
          <w:sz w:val="20"/>
          <w:szCs w:val="20"/>
        </w:rPr>
        <w:t>[36:23</w:t>
      </w:r>
      <w:r w:rsidR="00A150A1">
        <w:rPr>
          <w:rFonts w:cs="Arial"/>
          <w:sz w:val="20"/>
          <w:szCs w:val="20"/>
        </w:rPr>
        <w:t xml:space="preserve">]   </w:t>
      </w:r>
      <w:r w:rsidR="00D97C21" w:rsidRPr="00B559B5">
        <w:rPr>
          <w:rFonts w:cs="Arial"/>
          <w:sz w:val="20"/>
          <w:szCs w:val="20"/>
        </w:rPr>
        <w:t xml:space="preserve">What did Cyrus, king of Persia, say </w:t>
      </w:r>
      <w:r w:rsidR="00BB7A3E">
        <w:rPr>
          <w:rFonts w:cs="Arial"/>
          <w:sz w:val="20"/>
          <w:szCs w:val="20"/>
        </w:rPr>
        <w:t xml:space="preserve">that </w:t>
      </w:r>
      <w:r w:rsidR="00D97C21" w:rsidRPr="00B559B5">
        <w:rPr>
          <w:rFonts w:cs="Arial"/>
          <w:sz w:val="20"/>
          <w:szCs w:val="20"/>
        </w:rPr>
        <w:t xml:space="preserve">Yahweh had commanded him to do? </w:t>
      </w:r>
    </w:p>
    <w:p w14:paraId="0FFD0424" w14:textId="38E7761B"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He said </w:t>
      </w:r>
      <w:r w:rsidR="00BB7A3E">
        <w:rPr>
          <w:rFonts w:cs="Arial"/>
          <w:sz w:val="20"/>
          <w:szCs w:val="20"/>
        </w:rPr>
        <w:t xml:space="preserve">that </w:t>
      </w:r>
      <w:r w:rsidRPr="00B559B5">
        <w:rPr>
          <w:rFonts w:cs="Arial"/>
          <w:sz w:val="20"/>
          <w:szCs w:val="20"/>
        </w:rPr>
        <w:t xml:space="preserve">Yahweh had commanded him to build a house of God in Jerusalem. </w:t>
      </w:r>
    </w:p>
    <w:p w14:paraId="0FFD0425" w14:textId="77777777" w:rsidR="009D33A2" w:rsidRPr="00B559B5" w:rsidRDefault="009D33A2" w:rsidP="0077679A">
      <w:pPr>
        <w:pBdr>
          <w:top w:val="nil"/>
          <w:left w:val="nil"/>
          <w:bottom w:val="nil"/>
          <w:right w:val="nil"/>
          <w:between w:val="nil"/>
        </w:pBdr>
        <w:ind w:left="720"/>
        <w:rPr>
          <w:rFonts w:cs="Arial"/>
          <w:sz w:val="20"/>
          <w:szCs w:val="20"/>
        </w:rPr>
      </w:pPr>
    </w:p>
    <w:p w14:paraId="2439A43D" w14:textId="77777777" w:rsidR="00BB7A3E" w:rsidRDefault="00D64C5F" w:rsidP="0077679A">
      <w:pPr>
        <w:numPr>
          <w:ilvl w:val="0"/>
          <w:numId w:val="8"/>
        </w:numPr>
        <w:spacing w:after="0"/>
        <w:ind w:left="360"/>
        <w:rPr>
          <w:rFonts w:cs="Arial"/>
          <w:sz w:val="20"/>
          <w:szCs w:val="20"/>
        </w:rPr>
      </w:pPr>
      <w:r w:rsidRPr="00B559B5">
        <w:rPr>
          <w:rFonts w:cs="Arial"/>
          <w:sz w:val="20"/>
          <w:szCs w:val="20"/>
        </w:rPr>
        <w:t>[36:23</w:t>
      </w:r>
      <w:r w:rsidR="00A150A1">
        <w:rPr>
          <w:rFonts w:cs="Arial"/>
          <w:sz w:val="20"/>
          <w:szCs w:val="20"/>
        </w:rPr>
        <w:t xml:space="preserve">]   </w:t>
      </w:r>
      <w:r w:rsidR="00D97C21" w:rsidRPr="00B559B5">
        <w:rPr>
          <w:rFonts w:cs="Arial"/>
          <w:sz w:val="20"/>
          <w:szCs w:val="20"/>
        </w:rPr>
        <w:t xml:space="preserve">What </w:t>
      </w:r>
      <w:r w:rsidR="00BB7A3E">
        <w:rPr>
          <w:rFonts w:cs="Arial"/>
          <w:sz w:val="20"/>
          <w:szCs w:val="20"/>
        </w:rPr>
        <w:t>did Cyrus say to God’s people</w:t>
      </w:r>
      <w:r w:rsidR="00D97C21" w:rsidRPr="00B559B5">
        <w:rPr>
          <w:rFonts w:cs="Arial"/>
          <w:sz w:val="20"/>
          <w:szCs w:val="20"/>
        </w:rPr>
        <w:t>?</w:t>
      </w:r>
    </w:p>
    <w:p w14:paraId="3369ACC6" w14:textId="1BDD56EE" w:rsidR="00BB7A3E" w:rsidRDefault="00BB7A3E" w:rsidP="00BB7A3E">
      <w:pPr>
        <w:spacing w:after="0"/>
        <w:ind w:left="720"/>
        <w:rPr>
          <w:rFonts w:cs="Arial"/>
          <w:sz w:val="20"/>
          <w:szCs w:val="20"/>
        </w:rPr>
      </w:pPr>
      <w:r>
        <w:rPr>
          <w:rFonts w:cs="Arial"/>
          <w:sz w:val="20"/>
          <w:szCs w:val="20"/>
        </w:rPr>
        <w:t xml:space="preserve">He said that </w:t>
      </w:r>
      <w:r w:rsidR="002E328D">
        <w:rPr>
          <w:rFonts w:cs="Arial"/>
          <w:sz w:val="20"/>
          <w:szCs w:val="20"/>
        </w:rPr>
        <w:t>any of them</w:t>
      </w:r>
      <w:r>
        <w:rPr>
          <w:rFonts w:cs="Arial"/>
          <w:sz w:val="20"/>
          <w:szCs w:val="20"/>
        </w:rPr>
        <w:t xml:space="preserve"> could go to Jerusalem</w:t>
      </w:r>
      <w:r w:rsidR="002E328D">
        <w:rPr>
          <w:rFonts w:cs="Arial"/>
          <w:sz w:val="20"/>
          <w:szCs w:val="20"/>
        </w:rPr>
        <w:t>. He said, “May</w:t>
      </w:r>
      <w:r>
        <w:rPr>
          <w:rFonts w:cs="Arial"/>
          <w:sz w:val="20"/>
          <w:szCs w:val="20"/>
        </w:rPr>
        <w:t xml:space="preserve"> Yahweh </w:t>
      </w:r>
      <w:r w:rsidR="002E328D">
        <w:rPr>
          <w:rFonts w:cs="Arial"/>
          <w:sz w:val="20"/>
          <w:szCs w:val="20"/>
        </w:rPr>
        <w:t>your</w:t>
      </w:r>
      <w:r>
        <w:rPr>
          <w:rFonts w:cs="Arial"/>
          <w:sz w:val="20"/>
          <w:szCs w:val="20"/>
        </w:rPr>
        <w:t xml:space="preserve"> God be with </w:t>
      </w:r>
      <w:r w:rsidR="002E328D">
        <w:rPr>
          <w:rFonts w:cs="Arial"/>
          <w:sz w:val="20"/>
          <w:szCs w:val="20"/>
        </w:rPr>
        <w:t>you.”</w:t>
      </w:r>
      <w:r w:rsidR="00D97C21" w:rsidRPr="00B559B5">
        <w:rPr>
          <w:rFonts w:cs="Arial"/>
          <w:sz w:val="20"/>
          <w:szCs w:val="20"/>
        </w:rPr>
        <w:t xml:space="preserve"> </w:t>
      </w:r>
    </w:p>
    <w:p w14:paraId="0FFD0428" w14:textId="3ED60424" w:rsidR="009D33A2" w:rsidRPr="00B559B5" w:rsidRDefault="00D97C21">
      <w:pPr>
        <w:spacing w:before="240" w:after="240"/>
        <w:rPr>
          <w:rFonts w:cs="Arial"/>
          <w:b/>
          <w:sz w:val="20"/>
          <w:szCs w:val="20"/>
        </w:rPr>
      </w:pPr>
      <w:r w:rsidRPr="00B559B5">
        <w:rPr>
          <w:rFonts w:cs="Arial"/>
          <w:b/>
          <w:sz w:val="20"/>
          <w:szCs w:val="20"/>
        </w:rPr>
        <w:t>Comment Section:</w:t>
      </w:r>
    </w:p>
    <w:p w14:paraId="0FFD042C" w14:textId="77777777" w:rsidR="009D33A2" w:rsidRPr="00B559B5" w:rsidRDefault="00D97C21">
      <w:pPr>
        <w:rPr>
          <w:rFonts w:cs="Arial"/>
          <w:b/>
          <w:sz w:val="44"/>
          <w:szCs w:val="44"/>
        </w:rPr>
      </w:pPr>
      <w:bookmarkStart w:id="100" w:name="_heading=h.1c1lvlb" w:colFirst="0" w:colLast="0"/>
      <w:bookmarkEnd w:id="100"/>
      <w:r w:rsidRPr="00567D5F">
        <w:rPr>
          <w:rFonts w:cs="Arial"/>
          <w:sz w:val="20"/>
        </w:rPr>
        <w:br w:type="page"/>
      </w:r>
    </w:p>
    <w:p w14:paraId="0FFD042D" w14:textId="16F2B29D" w:rsidR="009D33A2" w:rsidRPr="00631F23" w:rsidRDefault="00D97C21" w:rsidP="008508BC">
      <w:pPr>
        <w:pStyle w:val="Heading1"/>
        <w:rPr>
          <w:rStyle w:val="Heading2Char"/>
        </w:rPr>
      </w:pPr>
      <w:bookmarkStart w:id="101" w:name="_Toc203574598"/>
      <w:r w:rsidRPr="00B559B5">
        <w:lastRenderedPageBreak/>
        <w:t>Ezra 1:1-8</w:t>
      </w:r>
      <w:r w:rsidR="00631F23">
        <w:t xml:space="preserve"> </w:t>
      </w:r>
      <w:r w:rsidR="00631F23">
        <w:tab/>
      </w:r>
      <w:r w:rsidRPr="00631F23">
        <w:rPr>
          <w:rStyle w:val="Heading2Char"/>
        </w:rPr>
        <w:t>Cyrus allows the exiles to return</w:t>
      </w:r>
      <w:bookmarkEnd w:id="101"/>
    </w:p>
    <w:p w14:paraId="0FFD042E" w14:textId="77777777" w:rsidR="009D33A2" w:rsidRPr="00B559B5" w:rsidRDefault="00D97C21" w:rsidP="009141D5">
      <w:pPr>
        <w:pStyle w:val="Background"/>
        <w:rPr>
          <w:b/>
          <w:sz w:val="32"/>
          <w:szCs w:val="32"/>
        </w:rPr>
      </w:pPr>
      <w:r w:rsidRPr="00B559B5">
        <w:rPr>
          <w:b/>
        </w:rPr>
        <w:t xml:space="preserve">Background: </w:t>
      </w:r>
      <w:r w:rsidRPr="00B559B5">
        <w:t>The Book of Ezra is about how the people of Israel returned from Babylon and tried to worship Yahweh again as the law required. To do this they needed to rebuild their temple so they could sacrifice to Yahweh.</w:t>
      </w:r>
    </w:p>
    <w:p w14:paraId="3324D893" w14:textId="77777777" w:rsidR="00B669DB" w:rsidRPr="00170DC8" w:rsidRDefault="00B669DB" w:rsidP="00B669DB">
      <w:pPr>
        <w:pStyle w:val="Background"/>
        <w:rPr>
          <w:b/>
          <w:bCs w:val="0"/>
          <w:i/>
          <w:iCs/>
        </w:rPr>
      </w:pPr>
      <w:r w:rsidRPr="00170DC8">
        <w:rPr>
          <w:b/>
          <w:bCs w:val="0"/>
          <w:i/>
          <w:iCs/>
        </w:rPr>
        <w:t>Read the passage.</w:t>
      </w:r>
    </w:p>
    <w:p w14:paraId="0FFD042F" w14:textId="77777777" w:rsidR="009D33A2" w:rsidRPr="00B559B5" w:rsidRDefault="00D97C21" w:rsidP="00F94597">
      <w:pPr>
        <w:pStyle w:val="Part1"/>
      </w:pPr>
      <w:r w:rsidRPr="00B559B5">
        <w:t>Part 1</w:t>
      </w:r>
    </w:p>
    <w:p w14:paraId="0FFD0430" w14:textId="77777777" w:rsidR="009D33A2" w:rsidRPr="00B559B5" w:rsidRDefault="00D97C21" w:rsidP="009141D5">
      <w:pPr>
        <w:pStyle w:val="Answerortell"/>
        <w:rPr>
          <w:b/>
          <w:sz w:val="32"/>
          <w:szCs w:val="32"/>
        </w:rPr>
      </w:pPr>
      <w:r w:rsidRPr="00B559B5">
        <w:t>Tell in your own words what you just read in these verses.</w:t>
      </w:r>
    </w:p>
    <w:p w14:paraId="0FFD0431" w14:textId="77777777" w:rsidR="009D33A2" w:rsidRPr="00B559B5" w:rsidRDefault="00D97C21" w:rsidP="009141D5">
      <w:pPr>
        <w:pStyle w:val="Checklist2"/>
      </w:pPr>
      <w:r w:rsidRPr="00B559B5">
        <w:t>Cyrus king of Persia proclaimed that Yahweh had appointed him to build a house for him in Jerusalem. This fulfilled the word that Yahweh had given through Jeremiah. [1:1-2]</w:t>
      </w:r>
    </w:p>
    <w:p w14:paraId="0FFD0432" w14:textId="41F4D35B" w:rsidR="009D33A2" w:rsidRDefault="00D97C21" w:rsidP="009141D5">
      <w:pPr>
        <w:pStyle w:val="Checklist2"/>
      </w:pPr>
      <w:r w:rsidRPr="00B559B5">
        <w:t>Cyrus proclaimed that whoever was from Yahweh’s people could go to Jerusalem. [1:3]</w:t>
      </w:r>
    </w:p>
    <w:p w14:paraId="78C583EC" w14:textId="56E9A201" w:rsidR="00CF4AEB" w:rsidRPr="00B559B5" w:rsidRDefault="00CF4AEB" w:rsidP="009141D5">
      <w:pPr>
        <w:pStyle w:val="Checklist2"/>
      </w:pPr>
      <w:r>
        <w:t>Cyrus encouraged others to support the ones who went by sending gifts for the house of God. [1:4]</w:t>
      </w:r>
    </w:p>
    <w:p w14:paraId="6EBA063D" w14:textId="0A137146" w:rsidR="00CF4AEB" w:rsidRDefault="00D97C21" w:rsidP="009141D5">
      <w:pPr>
        <w:pStyle w:val="Checklist2"/>
      </w:pPr>
      <w:r w:rsidRPr="00B559B5">
        <w:t>Many of God’s people</w:t>
      </w:r>
      <w:r w:rsidR="00CF4AEB">
        <w:t>, including leaders and priests and Levites,</w:t>
      </w:r>
      <w:r w:rsidRPr="00B559B5">
        <w:t xml:space="preserve"> arose to go to Jerusalem</w:t>
      </w:r>
      <w:r w:rsidR="00CF4AEB">
        <w:t>. [1:5]</w:t>
      </w:r>
    </w:p>
    <w:p w14:paraId="0FFD0433" w14:textId="6698F605" w:rsidR="009D33A2" w:rsidRPr="00B559B5" w:rsidRDefault="00CF4AEB" w:rsidP="009141D5">
      <w:pPr>
        <w:pStyle w:val="Checklist2"/>
      </w:pPr>
      <w:r>
        <w:t>T</w:t>
      </w:r>
      <w:r w:rsidR="00D97C21" w:rsidRPr="00B559B5">
        <w:t xml:space="preserve">hose around them </w:t>
      </w:r>
      <w:r>
        <w:t xml:space="preserve">encouraged them and sent </w:t>
      </w:r>
      <w:r w:rsidR="00D97C21" w:rsidRPr="00B559B5">
        <w:t>silver, gold, goods, livestock, and offerings for God’s house. [1:6]</w:t>
      </w:r>
    </w:p>
    <w:p w14:paraId="0FFD0434" w14:textId="77777777" w:rsidR="009D33A2" w:rsidRPr="00B559B5" w:rsidRDefault="00D97C21" w:rsidP="009141D5">
      <w:pPr>
        <w:pStyle w:val="Checklist2"/>
      </w:pPr>
      <w:r w:rsidRPr="00B559B5">
        <w:t xml:space="preserve">Cyrus released objects belonging to Yahweh’s house that Nebuchadnezzar had brought from Jerusalem. [1:7]  </w:t>
      </w:r>
    </w:p>
    <w:p w14:paraId="0FFD0435" w14:textId="77777777" w:rsidR="009D33A2" w:rsidRPr="00B559B5" w:rsidRDefault="00D97C21" w:rsidP="009141D5">
      <w:pPr>
        <w:pStyle w:val="Checklist2"/>
      </w:pPr>
      <w:r w:rsidRPr="00B559B5">
        <w:t>Cyrus had Mithredath, the treasurer, count the objects for Sheshbazzar, the prince of Judah. [1:8]</w:t>
      </w:r>
    </w:p>
    <w:p w14:paraId="0FFD0436" w14:textId="77777777" w:rsidR="009D33A2" w:rsidRPr="00B559B5" w:rsidRDefault="00D97C21" w:rsidP="00F94597">
      <w:pPr>
        <w:pStyle w:val="Part2"/>
      </w:pPr>
      <w:r w:rsidRPr="00B559B5">
        <w:t>Part 2</w:t>
      </w:r>
    </w:p>
    <w:p w14:paraId="0FFD0437" w14:textId="77777777" w:rsidR="009D33A2" w:rsidRPr="00B559B5" w:rsidRDefault="00D97C21" w:rsidP="009141D5">
      <w:pPr>
        <w:pStyle w:val="Answerortell"/>
      </w:pPr>
      <w:r w:rsidRPr="00B559B5">
        <w:t>Answer the following questions.</w:t>
      </w:r>
    </w:p>
    <w:p w14:paraId="28AF0EAA" w14:textId="506C15BA" w:rsidR="00D357FD" w:rsidRDefault="00D357FD">
      <w:pPr>
        <w:numPr>
          <w:ilvl w:val="0"/>
          <w:numId w:val="23"/>
        </w:numPr>
        <w:spacing w:before="200" w:after="0"/>
        <w:ind w:left="360"/>
        <w:rPr>
          <w:rFonts w:cs="Arial"/>
          <w:sz w:val="20"/>
          <w:szCs w:val="20"/>
        </w:rPr>
      </w:pPr>
      <w:r>
        <w:rPr>
          <w:rFonts w:cs="Arial"/>
          <w:sz w:val="20"/>
          <w:szCs w:val="20"/>
        </w:rPr>
        <w:t>[1:1]   What did Yahweh prompt Cyrus the king of Persia to do in the first year of his reign?</w:t>
      </w:r>
    </w:p>
    <w:p w14:paraId="09C5FC0C" w14:textId="17C23768" w:rsidR="00D357FD" w:rsidRDefault="00D357FD" w:rsidP="00D357FD">
      <w:pPr>
        <w:spacing w:after="0"/>
        <w:ind w:left="720"/>
        <w:rPr>
          <w:rFonts w:cs="Arial"/>
          <w:sz w:val="20"/>
          <w:szCs w:val="20"/>
        </w:rPr>
      </w:pPr>
      <w:r>
        <w:rPr>
          <w:rFonts w:cs="Arial"/>
          <w:sz w:val="20"/>
          <w:szCs w:val="20"/>
        </w:rPr>
        <w:t xml:space="preserve">Yahweh inspired Cyrus to send </w:t>
      </w:r>
      <w:r w:rsidR="00CF4AEB">
        <w:rPr>
          <w:rFonts w:cs="Arial"/>
          <w:sz w:val="20"/>
          <w:szCs w:val="20"/>
        </w:rPr>
        <w:t xml:space="preserve">out </w:t>
      </w:r>
      <w:r>
        <w:rPr>
          <w:rFonts w:cs="Arial"/>
          <w:sz w:val="20"/>
          <w:szCs w:val="20"/>
        </w:rPr>
        <w:t>a proclamation.</w:t>
      </w:r>
    </w:p>
    <w:p w14:paraId="701B8E47" w14:textId="77777777" w:rsidR="00D357FD" w:rsidRDefault="00D357FD" w:rsidP="00D357FD">
      <w:pPr>
        <w:spacing w:after="0"/>
        <w:ind w:left="720"/>
        <w:rPr>
          <w:rFonts w:cs="Arial"/>
          <w:sz w:val="20"/>
          <w:szCs w:val="20"/>
        </w:rPr>
      </w:pPr>
    </w:p>
    <w:p w14:paraId="20D4F325" w14:textId="3069A0FB" w:rsidR="00D357FD" w:rsidRDefault="00D357FD" w:rsidP="00D357FD">
      <w:pPr>
        <w:pStyle w:val="ListParagraph"/>
        <w:numPr>
          <w:ilvl w:val="0"/>
          <w:numId w:val="23"/>
        </w:numPr>
        <w:spacing w:before="200" w:after="0"/>
        <w:ind w:left="360"/>
        <w:rPr>
          <w:rFonts w:cs="Arial"/>
          <w:sz w:val="20"/>
          <w:szCs w:val="20"/>
        </w:rPr>
      </w:pPr>
      <w:r>
        <w:rPr>
          <w:rFonts w:cs="Arial"/>
          <w:sz w:val="20"/>
          <w:szCs w:val="20"/>
        </w:rPr>
        <w:t xml:space="preserve">[1:1]   </w:t>
      </w:r>
      <w:r w:rsidR="00056B5E">
        <w:rPr>
          <w:rFonts w:cs="Arial"/>
          <w:sz w:val="20"/>
          <w:szCs w:val="20"/>
        </w:rPr>
        <w:t>What prophecy did this</w:t>
      </w:r>
      <w:r>
        <w:rPr>
          <w:rFonts w:cs="Arial"/>
          <w:sz w:val="20"/>
          <w:szCs w:val="20"/>
        </w:rPr>
        <w:t xml:space="preserve"> </w:t>
      </w:r>
      <w:r w:rsidR="00CF4AEB">
        <w:rPr>
          <w:rFonts w:cs="Arial"/>
          <w:sz w:val="20"/>
          <w:szCs w:val="20"/>
        </w:rPr>
        <w:t>fulfil</w:t>
      </w:r>
      <w:r w:rsidR="00056B5E">
        <w:rPr>
          <w:rFonts w:cs="Arial"/>
          <w:sz w:val="20"/>
          <w:szCs w:val="20"/>
        </w:rPr>
        <w:t>l</w:t>
      </w:r>
      <w:r>
        <w:rPr>
          <w:rFonts w:cs="Arial"/>
          <w:sz w:val="20"/>
          <w:szCs w:val="20"/>
        </w:rPr>
        <w:t xml:space="preserve">? </w:t>
      </w:r>
    </w:p>
    <w:p w14:paraId="3ABEB2C2" w14:textId="67907C83" w:rsidR="00D357FD" w:rsidRDefault="00056B5E" w:rsidP="00D357FD">
      <w:pPr>
        <w:pStyle w:val="ListParagraph"/>
        <w:spacing w:before="200" w:after="0"/>
        <w:rPr>
          <w:rFonts w:cs="Arial"/>
          <w:sz w:val="20"/>
          <w:szCs w:val="20"/>
        </w:rPr>
      </w:pPr>
      <w:r>
        <w:rPr>
          <w:rFonts w:cs="Arial"/>
          <w:sz w:val="20"/>
          <w:szCs w:val="20"/>
        </w:rPr>
        <w:t xml:space="preserve">It fulfilled the prophecy of </w:t>
      </w:r>
      <w:r w:rsidR="00CF4AEB">
        <w:rPr>
          <w:rFonts w:cs="Arial"/>
          <w:sz w:val="20"/>
          <w:szCs w:val="20"/>
        </w:rPr>
        <w:t>Jeremiah</w:t>
      </w:r>
      <w:r w:rsidR="00D357FD">
        <w:rPr>
          <w:rFonts w:cs="Arial"/>
          <w:sz w:val="20"/>
          <w:szCs w:val="20"/>
        </w:rPr>
        <w:t xml:space="preserve">. </w:t>
      </w:r>
    </w:p>
    <w:p w14:paraId="22AC3E42" w14:textId="77777777" w:rsidR="00D357FD" w:rsidRDefault="00D357FD" w:rsidP="00D357FD">
      <w:pPr>
        <w:pStyle w:val="ListParagraph"/>
        <w:spacing w:before="200" w:after="0"/>
        <w:rPr>
          <w:rFonts w:cs="Arial"/>
          <w:sz w:val="20"/>
          <w:szCs w:val="20"/>
        </w:rPr>
      </w:pPr>
    </w:p>
    <w:p w14:paraId="76FA29B2" w14:textId="77777777" w:rsidR="00D357FD" w:rsidRDefault="00D357FD" w:rsidP="00D357FD">
      <w:pPr>
        <w:pStyle w:val="ListParagraph"/>
        <w:spacing w:before="200" w:after="0"/>
        <w:rPr>
          <w:rFonts w:cs="Arial"/>
          <w:sz w:val="20"/>
          <w:szCs w:val="20"/>
        </w:rPr>
      </w:pPr>
    </w:p>
    <w:p w14:paraId="5B0A04C6" w14:textId="314BAD26" w:rsidR="00D357FD" w:rsidRDefault="00D357FD" w:rsidP="00D357FD">
      <w:pPr>
        <w:pStyle w:val="ListParagraph"/>
        <w:numPr>
          <w:ilvl w:val="0"/>
          <w:numId w:val="23"/>
        </w:numPr>
        <w:spacing w:before="200" w:after="0"/>
        <w:ind w:left="360"/>
        <w:rPr>
          <w:rFonts w:cs="Arial"/>
          <w:sz w:val="20"/>
          <w:szCs w:val="20"/>
        </w:rPr>
      </w:pPr>
      <w:r>
        <w:rPr>
          <w:rFonts w:cs="Arial"/>
          <w:sz w:val="20"/>
          <w:szCs w:val="20"/>
        </w:rPr>
        <w:t xml:space="preserve">[1:2]   What did Cyrus say </w:t>
      </w:r>
      <w:r w:rsidR="00F840EB">
        <w:rPr>
          <w:rFonts w:cs="Arial"/>
          <w:sz w:val="20"/>
          <w:szCs w:val="20"/>
        </w:rPr>
        <w:t xml:space="preserve">about Yahweh in the </w:t>
      </w:r>
      <w:r>
        <w:rPr>
          <w:rFonts w:cs="Arial"/>
          <w:sz w:val="20"/>
          <w:szCs w:val="20"/>
        </w:rPr>
        <w:t xml:space="preserve">proclamation? </w:t>
      </w:r>
    </w:p>
    <w:p w14:paraId="0FFD043A" w14:textId="7F564F48" w:rsidR="009D33A2" w:rsidRDefault="00D357FD" w:rsidP="00D357FD">
      <w:pPr>
        <w:pStyle w:val="ListParagraph"/>
        <w:spacing w:before="200" w:after="0"/>
        <w:rPr>
          <w:rFonts w:cs="Arial"/>
          <w:sz w:val="20"/>
          <w:szCs w:val="20"/>
        </w:rPr>
      </w:pPr>
      <w:r>
        <w:rPr>
          <w:rFonts w:cs="Arial"/>
          <w:sz w:val="20"/>
          <w:szCs w:val="20"/>
        </w:rPr>
        <w:t>Cyrus said that Yahweh had appointed him to build a house for Yahweh in Jerusalem</w:t>
      </w:r>
      <w:r w:rsidR="00CF4AEB">
        <w:rPr>
          <w:rFonts w:cs="Arial"/>
          <w:sz w:val="20"/>
          <w:szCs w:val="20"/>
        </w:rPr>
        <w:t>, which was in Judah</w:t>
      </w:r>
      <w:r>
        <w:rPr>
          <w:rFonts w:cs="Arial"/>
          <w:sz w:val="20"/>
          <w:szCs w:val="20"/>
        </w:rPr>
        <w:t>.</w:t>
      </w:r>
    </w:p>
    <w:p w14:paraId="32DF8D89" w14:textId="77777777" w:rsidR="00D357FD" w:rsidRDefault="00D357FD" w:rsidP="00D357FD">
      <w:pPr>
        <w:pStyle w:val="ListParagraph"/>
        <w:spacing w:before="200" w:after="0"/>
        <w:rPr>
          <w:rFonts w:cs="Arial"/>
          <w:sz w:val="20"/>
          <w:szCs w:val="20"/>
        </w:rPr>
      </w:pPr>
    </w:p>
    <w:p w14:paraId="188E7843" w14:textId="77777777" w:rsidR="00D357FD" w:rsidRPr="00B559B5" w:rsidRDefault="00D357FD" w:rsidP="00D357FD">
      <w:pPr>
        <w:pStyle w:val="ListParagraph"/>
        <w:spacing w:before="200" w:after="0"/>
        <w:rPr>
          <w:rFonts w:cs="Arial"/>
          <w:sz w:val="20"/>
          <w:szCs w:val="20"/>
        </w:rPr>
      </w:pPr>
    </w:p>
    <w:p w14:paraId="14C0B1A9" w14:textId="26469600" w:rsidR="00D357FD" w:rsidRDefault="00D357FD">
      <w:pPr>
        <w:numPr>
          <w:ilvl w:val="0"/>
          <w:numId w:val="23"/>
        </w:numPr>
        <w:pBdr>
          <w:top w:val="nil"/>
          <w:left w:val="nil"/>
          <w:bottom w:val="nil"/>
          <w:right w:val="nil"/>
          <w:between w:val="nil"/>
        </w:pBdr>
        <w:spacing w:after="0"/>
        <w:ind w:left="360"/>
        <w:rPr>
          <w:rFonts w:cs="Arial"/>
          <w:sz w:val="20"/>
          <w:szCs w:val="20"/>
        </w:rPr>
      </w:pPr>
      <w:r>
        <w:rPr>
          <w:rFonts w:cs="Arial"/>
          <w:sz w:val="20"/>
          <w:szCs w:val="20"/>
        </w:rPr>
        <w:t>[1:3]   What did Cyrus say to God’s people</w:t>
      </w:r>
      <w:r w:rsidR="00F840EB">
        <w:rPr>
          <w:rFonts w:cs="Arial"/>
          <w:sz w:val="20"/>
          <w:szCs w:val="20"/>
        </w:rPr>
        <w:t xml:space="preserve"> in the proclamation</w:t>
      </w:r>
      <w:r>
        <w:rPr>
          <w:rFonts w:cs="Arial"/>
          <w:sz w:val="20"/>
          <w:szCs w:val="20"/>
        </w:rPr>
        <w:t xml:space="preserve">? </w:t>
      </w:r>
    </w:p>
    <w:p w14:paraId="1281D1B2" w14:textId="34F05573" w:rsidR="00D357FD" w:rsidRDefault="00D357FD" w:rsidP="00D357FD">
      <w:pPr>
        <w:pBdr>
          <w:top w:val="nil"/>
          <w:left w:val="nil"/>
          <w:bottom w:val="nil"/>
          <w:right w:val="nil"/>
          <w:between w:val="nil"/>
        </w:pBdr>
        <w:spacing w:after="0"/>
        <w:ind w:left="720"/>
        <w:rPr>
          <w:rFonts w:cs="Arial"/>
          <w:sz w:val="20"/>
          <w:szCs w:val="20"/>
        </w:rPr>
      </w:pPr>
      <w:r>
        <w:rPr>
          <w:rFonts w:cs="Arial"/>
          <w:sz w:val="20"/>
          <w:szCs w:val="20"/>
        </w:rPr>
        <w:t xml:space="preserve">Cyrus </w:t>
      </w:r>
      <w:r w:rsidR="00CF4AEB">
        <w:rPr>
          <w:rFonts w:cs="Arial"/>
          <w:sz w:val="20"/>
          <w:szCs w:val="20"/>
        </w:rPr>
        <w:t>told them that</w:t>
      </w:r>
      <w:r>
        <w:rPr>
          <w:rFonts w:cs="Arial"/>
          <w:sz w:val="20"/>
          <w:szCs w:val="20"/>
        </w:rPr>
        <w:t xml:space="preserve"> they could go </w:t>
      </w:r>
      <w:r w:rsidR="003C149F">
        <w:rPr>
          <w:rFonts w:cs="Arial"/>
          <w:sz w:val="20"/>
          <w:szCs w:val="20"/>
        </w:rPr>
        <w:t>to Jerusalem and rebuild the house</w:t>
      </w:r>
      <w:r w:rsidR="00056B5E">
        <w:rPr>
          <w:rFonts w:cs="Arial"/>
          <w:sz w:val="20"/>
          <w:szCs w:val="20"/>
        </w:rPr>
        <w:t xml:space="preserve"> of Yahweh</w:t>
      </w:r>
      <w:r w:rsidR="003C149F">
        <w:rPr>
          <w:rFonts w:cs="Arial"/>
          <w:sz w:val="20"/>
          <w:szCs w:val="20"/>
        </w:rPr>
        <w:t>. He asked for Yahweh their God to be with them.</w:t>
      </w:r>
    </w:p>
    <w:p w14:paraId="01C719A9" w14:textId="77777777" w:rsidR="00D357FD" w:rsidRDefault="00D357FD" w:rsidP="00D357FD">
      <w:pPr>
        <w:pBdr>
          <w:top w:val="nil"/>
          <w:left w:val="nil"/>
          <w:bottom w:val="nil"/>
          <w:right w:val="nil"/>
          <w:between w:val="nil"/>
        </w:pBdr>
        <w:spacing w:after="0"/>
        <w:ind w:left="720"/>
        <w:rPr>
          <w:rFonts w:cs="Arial"/>
          <w:sz w:val="20"/>
          <w:szCs w:val="20"/>
        </w:rPr>
      </w:pPr>
    </w:p>
    <w:p w14:paraId="23CD0CAB" w14:textId="77777777" w:rsidR="00D357FD" w:rsidRDefault="00D357FD" w:rsidP="00D357FD">
      <w:pPr>
        <w:pBdr>
          <w:top w:val="nil"/>
          <w:left w:val="nil"/>
          <w:bottom w:val="nil"/>
          <w:right w:val="nil"/>
          <w:between w:val="nil"/>
        </w:pBdr>
        <w:spacing w:after="0"/>
        <w:ind w:left="720"/>
        <w:rPr>
          <w:rFonts w:cs="Arial"/>
          <w:sz w:val="20"/>
          <w:szCs w:val="20"/>
        </w:rPr>
      </w:pPr>
    </w:p>
    <w:p w14:paraId="0FFD043B" w14:textId="201DD399" w:rsidR="009D33A2" w:rsidRPr="00B559B5" w:rsidRDefault="00D357FD">
      <w:pPr>
        <w:numPr>
          <w:ilvl w:val="0"/>
          <w:numId w:val="23"/>
        </w:numPr>
        <w:pBdr>
          <w:top w:val="nil"/>
          <w:left w:val="nil"/>
          <w:bottom w:val="nil"/>
          <w:right w:val="nil"/>
          <w:between w:val="nil"/>
        </w:pBdr>
        <w:spacing w:after="0"/>
        <w:ind w:left="360"/>
        <w:rPr>
          <w:rFonts w:cs="Arial"/>
          <w:sz w:val="20"/>
          <w:szCs w:val="20"/>
        </w:rPr>
      </w:pPr>
      <w:r>
        <w:rPr>
          <w:rFonts w:cs="Arial"/>
          <w:sz w:val="20"/>
          <w:szCs w:val="20"/>
        </w:rPr>
        <w:t xml:space="preserve">[1:4]   </w:t>
      </w:r>
      <w:r w:rsidR="00D97C21" w:rsidRPr="00B559B5">
        <w:rPr>
          <w:rFonts w:cs="Arial"/>
          <w:sz w:val="20"/>
          <w:szCs w:val="20"/>
        </w:rPr>
        <w:t xml:space="preserve">Who </w:t>
      </w:r>
      <w:r w:rsidR="003C149F">
        <w:rPr>
          <w:rFonts w:cs="Arial"/>
          <w:sz w:val="20"/>
          <w:szCs w:val="20"/>
        </w:rPr>
        <w:t>did Cyrus say sh</w:t>
      </w:r>
      <w:r w:rsidR="00D97C21" w:rsidRPr="00B559B5">
        <w:rPr>
          <w:rFonts w:cs="Arial"/>
          <w:sz w:val="20"/>
          <w:szCs w:val="20"/>
        </w:rPr>
        <w:t xml:space="preserve">ould </w:t>
      </w:r>
      <w:r w:rsidR="003C149F">
        <w:rPr>
          <w:rFonts w:cs="Arial"/>
          <w:sz w:val="20"/>
          <w:szCs w:val="20"/>
        </w:rPr>
        <w:t>assist those who went to Jerusalem by sending</w:t>
      </w:r>
      <w:r w:rsidR="00D97C21" w:rsidRPr="00B559B5">
        <w:rPr>
          <w:rFonts w:cs="Arial"/>
          <w:sz w:val="20"/>
          <w:szCs w:val="20"/>
        </w:rPr>
        <w:t xml:space="preserve"> supplies for God’s house?</w:t>
      </w:r>
      <w:r w:rsidR="00A150A1">
        <w:rPr>
          <w:rFonts w:cs="Arial"/>
          <w:sz w:val="20"/>
          <w:szCs w:val="20"/>
        </w:rPr>
        <w:t xml:space="preserve">   </w:t>
      </w:r>
    </w:p>
    <w:p w14:paraId="0FFD043C" w14:textId="665C21CD" w:rsidR="009D33A2" w:rsidRPr="00B559B5" w:rsidRDefault="003C149F">
      <w:pPr>
        <w:pBdr>
          <w:top w:val="nil"/>
          <w:left w:val="nil"/>
          <w:bottom w:val="nil"/>
          <w:right w:val="nil"/>
          <w:between w:val="nil"/>
        </w:pBdr>
        <w:ind w:left="720"/>
        <w:rPr>
          <w:rFonts w:cs="Arial"/>
          <w:sz w:val="20"/>
          <w:szCs w:val="20"/>
        </w:rPr>
      </w:pPr>
      <w:r>
        <w:rPr>
          <w:rFonts w:cs="Arial"/>
          <w:sz w:val="20"/>
          <w:szCs w:val="20"/>
        </w:rPr>
        <w:t xml:space="preserve">He said that </w:t>
      </w:r>
      <w:r w:rsidR="00D97C21" w:rsidRPr="00B559B5">
        <w:rPr>
          <w:rFonts w:cs="Arial"/>
          <w:sz w:val="20"/>
          <w:szCs w:val="20"/>
        </w:rPr>
        <w:t xml:space="preserve">God’s people living as foreigners </w:t>
      </w:r>
      <w:r>
        <w:rPr>
          <w:rFonts w:cs="Arial"/>
          <w:sz w:val="20"/>
          <w:szCs w:val="20"/>
        </w:rPr>
        <w:t>sh</w:t>
      </w:r>
      <w:r w:rsidR="00D97C21" w:rsidRPr="00B559B5">
        <w:rPr>
          <w:rFonts w:cs="Arial"/>
          <w:sz w:val="20"/>
          <w:szCs w:val="20"/>
        </w:rPr>
        <w:t xml:space="preserve">ould </w:t>
      </w:r>
      <w:r>
        <w:rPr>
          <w:rFonts w:cs="Arial"/>
          <w:sz w:val="20"/>
          <w:szCs w:val="20"/>
        </w:rPr>
        <w:t>send</w:t>
      </w:r>
      <w:r w:rsidR="00D97C21" w:rsidRPr="00B559B5">
        <w:rPr>
          <w:rFonts w:cs="Arial"/>
          <w:sz w:val="20"/>
          <w:szCs w:val="20"/>
        </w:rPr>
        <w:t xml:space="preserve"> silver, gold, goods, animals, and offerings.</w:t>
      </w:r>
    </w:p>
    <w:p w14:paraId="0FFD043D" w14:textId="1BF23D5E" w:rsidR="009D33A2" w:rsidRPr="0057763B" w:rsidRDefault="0057763B" w:rsidP="0057763B">
      <w:pPr>
        <w:pStyle w:val="Continuedline"/>
      </w:pPr>
      <w:r>
        <w:lastRenderedPageBreak/>
        <w:t>Ezra 1:1-8 continued</w:t>
      </w:r>
    </w:p>
    <w:p w14:paraId="0FFD043E" w14:textId="7B2A610A" w:rsidR="009D33A2" w:rsidRPr="00B559B5" w:rsidRDefault="003C149F">
      <w:pPr>
        <w:numPr>
          <w:ilvl w:val="0"/>
          <w:numId w:val="23"/>
        </w:numPr>
        <w:pBdr>
          <w:top w:val="nil"/>
          <w:left w:val="nil"/>
          <w:bottom w:val="nil"/>
          <w:right w:val="nil"/>
          <w:between w:val="nil"/>
        </w:pBdr>
        <w:spacing w:after="0"/>
        <w:ind w:left="360"/>
        <w:rPr>
          <w:rFonts w:cs="Arial"/>
          <w:sz w:val="20"/>
          <w:szCs w:val="20"/>
        </w:rPr>
      </w:pPr>
      <w:r>
        <w:rPr>
          <w:rFonts w:cs="Arial"/>
          <w:sz w:val="20"/>
          <w:szCs w:val="20"/>
        </w:rPr>
        <w:t xml:space="preserve">[1:5]  </w:t>
      </w:r>
      <w:r w:rsidR="00D97C21" w:rsidRPr="00B559B5">
        <w:rPr>
          <w:rFonts w:cs="Arial"/>
          <w:sz w:val="20"/>
          <w:szCs w:val="20"/>
        </w:rPr>
        <w:t xml:space="preserve"> Who went to Jerusalem? </w:t>
      </w:r>
    </w:p>
    <w:p w14:paraId="5162017F" w14:textId="7C140C73" w:rsidR="00D52754" w:rsidRDefault="00D97C21" w:rsidP="00D52754">
      <w:pPr>
        <w:pBdr>
          <w:top w:val="nil"/>
          <w:left w:val="nil"/>
          <w:bottom w:val="nil"/>
          <w:right w:val="nil"/>
          <w:between w:val="nil"/>
        </w:pBdr>
        <w:ind w:left="720"/>
        <w:rPr>
          <w:rFonts w:cs="Arial"/>
          <w:sz w:val="20"/>
          <w:szCs w:val="20"/>
        </w:rPr>
      </w:pPr>
      <w:r w:rsidRPr="00B559B5">
        <w:rPr>
          <w:rFonts w:cs="Arial"/>
          <w:sz w:val="20"/>
          <w:szCs w:val="20"/>
        </w:rPr>
        <w:t>Th</w:t>
      </w:r>
      <w:r w:rsidR="00F840EB">
        <w:rPr>
          <w:rFonts w:cs="Arial"/>
          <w:sz w:val="20"/>
          <w:szCs w:val="20"/>
        </w:rPr>
        <w:t>ose who went to Jerusalem were th</w:t>
      </w:r>
      <w:r w:rsidRPr="00B559B5">
        <w:rPr>
          <w:rFonts w:cs="Arial"/>
          <w:sz w:val="20"/>
          <w:szCs w:val="20"/>
        </w:rPr>
        <w:t>e heads of the clans of Judah and Benjamin, the priests and Levites</w:t>
      </w:r>
      <w:r w:rsidR="003C149F">
        <w:rPr>
          <w:rFonts w:cs="Arial"/>
          <w:sz w:val="20"/>
          <w:szCs w:val="20"/>
        </w:rPr>
        <w:t>,</w:t>
      </w:r>
      <w:r w:rsidRPr="00B559B5">
        <w:rPr>
          <w:rFonts w:cs="Arial"/>
          <w:sz w:val="20"/>
          <w:szCs w:val="20"/>
        </w:rPr>
        <w:t xml:space="preserve"> and everyone whose spirit God stirred to go. </w:t>
      </w:r>
    </w:p>
    <w:p w14:paraId="1DFC7032" w14:textId="77777777" w:rsidR="00D52754" w:rsidRPr="00B559B5" w:rsidRDefault="00D52754" w:rsidP="00D52754">
      <w:pPr>
        <w:pBdr>
          <w:top w:val="nil"/>
          <w:left w:val="nil"/>
          <w:bottom w:val="nil"/>
          <w:right w:val="nil"/>
          <w:between w:val="nil"/>
        </w:pBdr>
        <w:ind w:left="720"/>
        <w:rPr>
          <w:rFonts w:cs="Arial"/>
          <w:sz w:val="20"/>
          <w:szCs w:val="20"/>
        </w:rPr>
      </w:pPr>
    </w:p>
    <w:p w14:paraId="71A74113" w14:textId="522A69C1" w:rsidR="003C149F" w:rsidRDefault="003C149F">
      <w:pPr>
        <w:numPr>
          <w:ilvl w:val="0"/>
          <w:numId w:val="23"/>
        </w:numPr>
        <w:pBdr>
          <w:top w:val="nil"/>
          <w:left w:val="nil"/>
          <w:bottom w:val="nil"/>
          <w:right w:val="nil"/>
          <w:between w:val="nil"/>
        </w:pBdr>
        <w:spacing w:after="0"/>
        <w:ind w:left="360"/>
        <w:rPr>
          <w:rFonts w:cs="Arial"/>
          <w:sz w:val="20"/>
          <w:szCs w:val="20"/>
        </w:rPr>
      </w:pPr>
      <w:r>
        <w:rPr>
          <w:rFonts w:cs="Arial"/>
          <w:sz w:val="20"/>
          <w:szCs w:val="20"/>
        </w:rPr>
        <w:t>[1:6]   What did those around them do?</w:t>
      </w:r>
    </w:p>
    <w:p w14:paraId="568B92FE" w14:textId="771025EF" w:rsidR="003C149F" w:rsidRDefault="003C149F" w:rsidP="003C149F">
      <w:pPr>
        <w:pBdr>
          <w:top w:val="nil"/>
          <w:left w:val="nil"/>
          <w:bottom w:val="nil"/>
          <w:right w:val="nil"/>
          <w:between w:val="nil"/>
        </w:pBdr>
        <w:spacing w:after="0"/>
        <w:ind w:left="720"/>
        <w:rPr>
          <w:rFonts w:cs="Arial"/>
          <w:sz w:val="20"/>
          <w:szCs w:val="20"/>
        </w:rPr>
      </w:pPr>
      <w:r>
        <w:rPr>
          <w:rFonts w:cs="Arial"/>
          <w:sz w:val="20"/>
          <w:szCs w:val="20"/>
        </w:rPr>
        <w:t xml:space="preserve">Those around them assisted by sending articles of silver and gold, goods, livestock, and valuable gifts, in addition to freewill offerings. </w:t>
      </w:r>
    </w:p>
    <w:p w14:paraId="367F50DB" w14:textId="77777777" w:rsidR="003C149F" w:rsidRDefault="003C149F" w:rsidP="003C149F">
      <w:pPr>
        <w:pBdr>
          <w:top w:val="nil"/>
          <w:left w:val="nil"/>
          <w:bottom w:val="nil"/>
          <w:right w:val="nil"/>
          <w:between w:val="nil"/>
        </w:pBdr>
        <w:spacing w:after="0"/>
        <w:ind w:left="360"/>
        <w:rPr>
          <w:rFonts w:cs="Arial"/>
          <w:sz w:val="20"/>
          <w:szCs w:val="20"/>
        </w:rPr>
      </w:pPr>
    </w:p>
    <w:p w14:paraId="5DF816B9" w14:textId="66A72D3C" w:rsidR="003C149F" w:rsidRDefault="003C149F" w:rsidP="003C149F">
      <w:pPr>
        <w:pBdr>
          <w:top w:val="nil"/>
          <w:left w:val="nil"/>
          <w:bottom w:val="nil"/>
          <w:right w:val="nil"/>
          <w:between w:val="nil"/>
        </w:pBdr>
        <w:spacing w:after="0"/>
        <w:ind w:left="360"/>
        <w:rPr>
          <w:rFonts w:cs="Arial"/>
          <w:sz w:val="20"/>
          <w:szCs w:val="20"/>
        </w:rPr>
      </w:pPr>
      <w:r>
        <w:rPr>
          <w:rFonts w:cs="Arial"/>
          <w:sz w:val="20"/>
          <w:szCs w:val="20"/>
        </w:rPr>
        <w:t xml:space="preserve"> </w:t>
      </w:r>
    </w:p>
    <w:p w14:paraId="0FFD0441" w14:textId="5A7BE474" w:rsidR="009D33A2" w:rsidRPr="00B559B5" w:rsidRDefault="003C149F">
      <w:pPr>
        <w:numPr>
          <w:ilvl w:val="0"/>
          <w:numId w:val="23"/>
        </w:numPr>
        <w:pBdr>
          <w:top w:val="nil"/>
          <w:left w:val="nil"/>
          <w:bottom w:val="nil"/>
          <w:right w:val="nil"/>
          <w:between w:val="nil"/>
        </w:pBdr>
        <w:spacing w:after="0"/>
        <w:ind w:left="360"/>
        <w:rPr>
          <w:rFonts w:cs="Arial"/>
          <w:sz w:val="20"/>
          <w:szCs w:val="20"/>
        </w:rPr>
      </w:pPr>
      <w:r>
        <w:rPr>
          <w:rFonts w:cs="Arial"/>
          <w:sz w:val="20"/>
          <w:szCs w:val="20"/>
        </w:rPr>
        <w:t xml:space="preserve">[1:7]   </w:t>
      </w:r>
      <w:r w:rsidR="00D97C21" w:rsidRPr="00B559B5">
        <w:rPr>
          <w:rFonts w:cs="Arial"/>
          <w:sz w:val="20"/>
          <w:szCs w:val="20"/>
        </w:rPr>
        <w:t>Where had Nebuchadnezzar put the objects belonging to Yahweh's house? [1:7]</w:t>
      </w:r>
    </w:p>
    <w:p w14:paraId="0FFD0442" w14:textId="3BAE4C8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Nebuchadnezzar </w:t>
      </w:r>
      <w:r w:rsidR="003C149F">
        <w:rPr>
          <w:rFonts w:cs="Arial"/>
          <w:sz w:val="20"/>
          <w:szCs w:val="20"/>
        </w:rPr>
        <w:t xml:space="preserve">had </w:t>
      </w:r>
      <w:r w:rsidRPr="00B559B5">
        <w:rPr>
          <w:rFonts w:cs="Arial"/>
          <w:sz w:val="20"/>
          <w:szCs w:val="20"/>
        </w:rPr>
        <w:t>put the objects in the houses of his own gods.</w:t>
      </w:r>
    </w:p>
    <w:p w14:paraId="0FFD0443" w14:textId="4F04045F" w:rsidR="009D33A2" w:rsidRPr="00B559B5" w:rsidRDefault="009D33A2">
      <w:pPr>
        <w:pBdr>
          <w:top w:val="nil"/>
          <w:left w:val="nil"/>
          <w:bottom w:val="nil"/>
          <w:right w:val="nil"/>
          <w:between w:val="nil"/>
        </w:pBdr>
        <w:ind w:left="360" w:hanging="360"/>
        <w:rPr>
          <w:rFonts w:cs="Arial"/>
          <w:sz w:val="20"/>
          <w:szCs w:val="20"/>
        </w:rPr>
      </w:pPr>
    </w:p>
    <w:p w14:paraId="50C22193" w14:textId="7C30565E" w:rsidR="00CF4AEB" w:rsidRDefault="00CF4AEB">
      <w:pPr>
        <w:numPr>
          <w:ilvl w:val="0"/>
          <w:numId w:val="23"/>
        </w:numPr>
        <w:pBdr>
          <w:top w:val="nil"/>
          <w:left w:val="nil"/>
          <w:bottom w:val="nil"/>
          <w:right w:val="nil"/>
          <w:between w:val="nil"/>
        </w:pBdr>
        <w:spacing w:after="0"/>
        <w:ind w:left="360"/>
        <w:rPr>
          <w:rFonts w:cs="Arial"/>
          <w:sz w:val="20"/>
          <w:szCs w:val="20"/>
        </w:rPr>
      </w:pPr>
      <w:r>
        <w:rPr>
          <w:rFonts w:cs="Arial"/>
          <w:sz w:val="20"/>
          <w:szCs w:val="20"/>
        </w:rPr>
        <w:t>[1:7-8]   What did Cyrus the king do with these objects?</w:t>
      </w:r>
    </w:p>
    <w:p w14:paraId="5B8BA8EB" w14:textId="65A02295" w:rsidR="0031562E" w:rsidRPr="00B559B5" w:rsidRDefault="00CF4AEB" w:rsidP="009141D5">
      <w:pPr>
        <w:pBdr>
          <w:top w:val="nil"/>
          <w:left w:val="nil"/>
          <w:bottom w:val="nil"/>
          <w:right w:val="nil"/>
          <w:between w:val="nil"/>
        </w:pBdr>
        <w:ind w:left="720"/>
        <w:rPr>
          <w:rFonts w:cs="Arial"/>
          <w:sz w:val="20"/>
          <w:szCs w:val="20"/>
        </w:rPr>
      </w:pPr>
      <w:r>
        <w:rPr>
          <w:rFonts w:cs="Arial"/>
          <w:sz w:val="20"/>
          <w:szCs w:val="20"/>
        </w:rPr>
        <w:t xml:space="preserve">He brought them out from where they were. Then Cyrus had </w:t>
      </w:r>
      <w:r w:rsidR="00D97C21" w:rsidRPr="00B559B5">
        <w:rPr>
          <w:rFonts w:cs="Arial"/>
          <w:sz w:val="20"/>
          <w:szCs w:val="20"/>
        </w:rPr>
        <w:t>Mithredath, the treasurer, count</w:t>
      </w:r>
      <w:r>
        <w:rPr>
          <w:rFonts w:cs="Arial"/>
          <w:sz w:val="20"/>
          <w:szCs w:val="20"/>
        </w:rPr>
        <w:t xml:space="preserve"> the objects and give them to Sheshbazzar, the prince of Judah.</w:t>
      </w:r>
    </w:p>
    <w:p w14:paraId="0FFD0446" w14:textId="77777777" w:rsidR="009D33A2" w:rsidRPr="00567D5F" w:rsidRDefault="00D97C21" w:rsidP="0057763B">
      <w:pPr>
        <w:pStyle w:val="CommentSection"/>
      </w:pPr>
      <w:r w:rsidRPr="00B559B5">
        <w:t>Comment Section:</w:t>
      </w:r>
    </w:p>
    <w:p w14:paraId="0FFD0447" w14:textId="77777777" w:rsidR="009D33A2" w:rsidRPr="00B559B5" w:rsidRDefault="00D97C21">
      <w:pPr>
        <w:spacing w:before="240" w:after="240"/>
        <w:rPr>
          <w:rFonts w:cs="Arial"/>
          <w:b/>
          <w:sz w:val="44"/>
          <w:szCs w:val="44"/>
        </w:rPr>
      </w:pPr>
      <w:r w:rsidRPr="00567D5F">
        <w:rPr>
          <w:rFonts w:cs="Arial"/>
          <w:sz w:val="20"/>
        </w:rPr>
        <w:br w:type="page"/>
      </w:r>
    </w:p>
    <w:p w14:paraId="0FFD0448" w14:textId="4B87173A" w:rsidR="009D33A2" w:rsidRPr="0031562E" w:rsidRDefault="00D97C21" w:rsidP="008508BC">
      <w:pPr>
        <w:pStyle w:val="Heading1"/>
        <w:rPr>
          <w:rStyle w:val="Heading2Char"/>
        </w:rPr>
      </w:pPr>
      <w:bookmarkStart w:id="102" w:name="_heading=h.6kumvy1isp98" w:colFirst="0" w:colLast="0"/>
      <w:bookmarkStart w:id="103" w:name="_Toc203574599"/>
      <w:bookmarkEnd w:id="102"/>
      <w:r w:rsidRPr="00B559B5">
        <w:lastRenderedPageBreak/>
        <w:t>Ezra 3:10-13</w:t>
      </w:r>
      <w:r w:rsidR="00C95114">
        <w:tab/>
      </w:r>
      <w:r w:rsidRPr="0031562E">
        <w:rPr>
          <w:rStyle w:val="Heading2Char"/>
        </w:rPr>
        <w:t>Rebuilding the temple</w:t>
      </w:r>
      <w:bookmarkEnd w:id="103"/>
    </w:p>
    <w:p w14:paraId="0FFD0449" w14:textId="01F685FC" w:rsidR="009D33A2" w:rsidRPr="00B559B5" w:rsidRDefault="00D97C21" w:rsidP="009141D5">
      <w:pPr>
        <w:pStyle w:val="Background"/>
        <w:rPr>
          <w:b/>
          <w:sz w:val="32"/>
          <w:szCs w:val="32"/>
        </w:rPr>
      </w:pPr>
      <w:r w:rsidRPr="00B559B5">
        <w:rPr>
          <w:b/>
        </w:rPr>
        <w:t xml:space="preserve">Background: </w:t>
      </w:r>
      <w:r w:rsidRPr="00B559B5">
        <w:t>In the second year after the return to Jerusalem, Levites who were twenty years and older began to oversee the building of the house of Yahweh.</w:t>
      </w:r>
    </w:p>
    <w:p w14:paraId="27FB803F" w14:textId="77777777" w:rsidR="00B669DB" w:rsidRPr="00170DC8" w:rsidRDefault="00B669DB" w:rsidP="00B669DB">
      <w:pPr>
        <w:pStyle w:val="Background"/>
        <w:rPr>
          <w:b/>
          <w:bCs w:val="0"/>
          <w:i/>
          <w:iCs/>
        </w:rPr>
      </w:pPr>
      <w:r w:rsidRPr="00170DC8">
        <w:rPr>
          <w:b/>
          <w:bCs w:val="0"/>
          <w:i/>
          <w:iCs/>
        </w:rPr>
        <w:t>Read the passage.</w:t>
      </w:r>
    </w:p>
    <w:p w14:paraId="0FFD044A" w14:textId="77777777" w:rsidR="009D33A2" w:rsidRPr="00B559B5" w:rsidRDefault="00D97C21" w:rsidP="00F94597">
      <w:pPr>
        <w:pStyle w:val="Part1"/>
      </w:pPr>
      <w:r w:rsidRPr="00B559B5">
        <w:t>Part 1</w:t>
      </w:r>
    </w:p>
    <w:p w14:paraId="0FFD044B" w14:textId="77777777" w:rsidR="009D33A2" w:rsidRPr="00B559B5" w:rsidRDefault="00D97C21" w:rsidP="009141D5">
      <w:pPr>
        <w:pStyle w:val="Answerortell"/>
        <w:rPr>
          <w:b/>
          <w:sz w:val="32"/>
          <w:szCs w:val="32"/>
        </w:rPr>
      </w:pPr>
      <w:r w:rsidRPr="00B559B5">
        <w:t>Tell in your own words what you just read in these verses.</w:t>
      </w:r>
    </w:p>
    <w:p w14:paraId="0FFD044C" w14:textId="4468180D" w:rsidR="009D33A2" w:rsidRDefault="00D97C21" w:rsidP="00F840EB">
      <w:pPr>
        <w:pStyle w:val="Checklist2"/>
      </w:pPr>
      <w:r w:rsidRPr="00B559B5">
        <w:t xml:space="preserve">When the temple foundation had been laid, the priests and Levites </w:t>
      </w:r>
      <w:r w:rsidR="00BB02B7">
        <w:t xml:space="preserve">took their places to </w:t>
      </w:r>
      <w:r w:rsidRPr="00B559B5">
        <w:t>praise Yahweh</w:t>
      </w:r>
      <w:r w:rsidR="00385506">
        <w:t xml:space="preserve"> </w:t>
      </w:r>
      <w:r w:rsidR="00385506" w:rsidRPr="00B559B5">
        <w:t>with their trumpets and cymbals</w:t>
      </w:r>
      <w:r w:rsidRPr="00B559B5">
        <w:t>. [3:10]</w:t>
      </w:r>
    </w:p>
    <w:p w14:paraId="16495C00" w14:textId="02441472" w:rsidR="00BB02B7" w:rsidRPr="00B559B5" w:rsidRDefault="00BB02B7" w:rsidP="00F840EB">
      <w:pPr>
        <w:pStyle w:val="Checklist2"/>
      </w:pPr>
      <w:r>
        <w:t>They sang, praising and thanking Yahweh for his goodness and faithfulness to Israel, and the people gave a great shout to praise Yahweh that the foundation was laid. [3:11]</w:t>
      </w:r>
    </w:p>
    <w:p w14:paraId="0FFD044D" w14:textId="7BD53479" w:rsidR="009D33A2" w:rsidRDefault="00BB02B7" w:rsidP="00F840EB">
      <w:pPr>
        <w:pStyle w:val="Checklist2"/>
      </w:pPr>
      <w:r>
        <w:t xml:space="preserve">But many of </w:t>
      </w:r>
      <w:r w:rsidR="00D97C21" w:rsidRPr="00B559B5">
        <w:t xml:space="preserve">the </w:t>
      </w:r>
      <w:r>
        <w:t xml:space="preserve">older </w:t>
      </w:r>
      <w:r w:rsidR="00D97C21" w:rsidRPr="00B559B5">
        <w:t xml:space="preserve">priests, Levites, and chief patriarchs </w:t>
      </w:r>
      <w:r>
        <w:t xml:space="preserve">who had seen the first temple </w:t>
      </w:r>
      <w:r w:rsidR="00D97C21" w:rsidRPr="00B559B5">
        <w:t>wept loudly</w:t>
      </w:r>
      <w:r>
        <w:t xml:space="preserve"> while</w:t>
      </w:r>
      <w:r w:rsidR="00D97C21" w:rsidRPr="00B559B5">
        <w:t xml:space="preserve"> </w:t>
      </w:r>
      <w:r>
        <w:t xml:space="preserve">the others shouted for joy. </w:t>
      </w:r>
      <w:r w:rsidR="00D97C21" w:rsidRPr="00B559B5">
        <w:t>[3:12]</w:t>
      </w:r>
    </w:p>
    <w:p w14:paraId="0396D4DE" w14:textId="4E27000E" w:rsidR="00BB02B7" w:rsidRPr="00B559B5" w:rsidRDefault="00BB02B7" w:rsidP="00F840EB">
      <w:pPr>
        <w:pStyle w:val="Checklist2"/>
      </w:pPr>
      <w:r>
        <w:t>It was difficult to distinguish the sound of weeping from the sound of the joyful shouts, and the sound was heard from far away.</w:t>
      </w:r>
      <w:r w:rsidR="00732C37">
        <w:t xml:space="preserve"> [3:13]</w:t>
      </w:r>
    </w:p>
    <w:p w14:paraId="0FFD044E" w14:textId="77777777" w:rsidR="009D33A2" w:rsidRPr="00B559B5" w:rsidRDefault="00D97C21" w:rsidP="00F94597">
      <w:pPr>
        <w:pStyle w:val="Part2"/>
      </w:pPr>
      <w:r w:rsidRPr="00B559B5">
        <w:t>Part 2</w:t>
      </w:r>
    </w:p>
    <w:p w14:paraId="0FFD044F" w14:textId="77777777" w:rsidR="009D33A2" w:rsidRPr="00B559B5" w:rsidRDefault="00D97C21" w:rsidP="009141D5">
      <w:pPr>
        <w:pStyle w:val="Answerortell"/>
      </w:pPr>
      <w:r w:rsidRPr="00B559B5">
        <w:t>Answer the following questions.</w:t>
      </w:r>
    </w:p>
    <w:p w14:paraId="0FFD0450" w14:textId="7FF12E82" w:rsidR="009D33A2" w:rsidRPr="00B559B5" w:rsidRDefault="00F840EB">
      <w:pPr>
        <w:numPr>
          <w:ilvl w:val="0"/>
          <w:numId w:val="18"/>
        </w:numPr>
        <w:spacing w:before="200" w:after="0"/>
        <w:ind w:left="360"/>
        <w:rPr>
          <w:rFonts w:cs="Arial"/>
          <w:sz w:val="20"/>
          <w:szCs w:val="20"/>
        </w:rPr>
      </w:pPr>
      <w:r w:rsidRPr="00B559B5">
        <w:rPr>
          <w:rFonts w:cs="Arial"/>
          <w:sz w:val="20"/>
          <w:szCs w:val="20"/>
        </w:rPr>
        <w:t>[3:10-11]</w:t>
      </w:r>
      <w:r>
        <w:rPr>
          <w:rFonts w:cs="Arial"/>
          <w:sz w:val="20"/>
          <w:szCs w:val="20"/>
        </w:rPr>
        <w:t xml:space="preserve">   </w:t>
      </w:r>
      <w:r w:rsidR="00D97C21" w:rsidRPr="00B559B5">
        <w:rPr>
          <w:rFonts w:cs="Arial"/>
          <w:sz w:val="20"/>
          <w:szCs w:val="20"/>
        </w:rPr>
        <w:t xml:space="preserve">When the builders laid a foundation for Yahweh’s temple, how did the </w:t>
      </w:r>
      <w:r>
        <w:rPr>
          <w:rFonts w:cs="Arial"/>
          <w:sz w:val="20"/>
          <w:szCs w:val="20"/>
        </w:rPr>
        <w:t>priest</w:t>
      </w:r>
      <w:r w:rsidR="00D97C21" w:rsidRPr="00B559B5">
        <w:rPr>
          <w:rFonts w:cs="Arial"/>
          <w:sz w:val="20"/>
          <w:szCs w:val="20"/>
        </w:rPr>
        <w:t xml:space="preserve">s and the Levites praise Yahweh? </w:t>
      </w:r>
    </w:p>
    <w:p w14:paraId="0FFD0451" w14:textId="5486826D" w:rsidR="009D33A2" w:rsidRPr="00B559B5" w:rsidRDefault="00D97C21">
      <w:pPr>
        <w:ind w:left="720"/>
        <w:rPr>
          <w:rFonts w:cs="Arial"/>
          <w:sz w:val="20"/>
          <w:szCs w:val="20"/>
        </w:rPr>
      </w:pPr>
      <w:r w:rsidRPr="00B559B5">
        <w:rPr>
          <w:rFonts w:cs="Arial"/>
          <w:sz w:val="20"/>
          <w:szCs w:val="20"/>
        </w:rPr>
        <w:t xml:space="preserve">The </w:t>
      </w:r>
      <w:r w:rsidR="00F840EB">
        <w:rPr>
          <w:rFonts w:cs="Arial"/>
          <w:sz w:val="20"/>
          <w:szCs w:val="20"/>
        </w:rPr>
        <w:t>priests</w:t>
      </w:r>
      <w:r w:rsidRPr="00B559B5">
        <w:rPr>
          <w:rFonts w:cs="Arial"/>
          <w:sz w:val="20"/>
          <w:szCs w:val="20"/>
        </w:rPr>
        <w:t xml:space="preserve"> and the Levites praised Yahweh with </w:t>
      </w:r>
      <w:r w:rsidR="00F840EB">
        <w:rPr>
          <w:rFonts w:cs="Arial"/>
          <w:sz w:val="20"/>
          <w:szCs w:val="20"/>
        </w:rPr>
        <w:t xml:space="preserve">trumpets, with </w:t>
      </w:r>
      <w:r w:rsidRPr="00B559B5">
        <w:rPr>
          <w:rFonts w:cs="Arial"/>
          <w:sz w:val="20"/>
          <w:szCs w:val="20"/>
        </w:rPr>
        <w:t>cymbals</w:t>
      </w:r>
      <w:r w:rsidR="00F840EB">
        <w:rPr>
          <w:rFonts w:cs="Arial"/>
          <w:sz w:val="20"/>
          <w:szCs w:val="20"/>
        </w:rPr>
        <w:t>,</w:t>
      </w:r>
      <w:r w:rsidRPr="00B559B5">
        <w:rPr>
          <w:rFonts w:cs="Arial"/>
          <w:sz w:val="20"/>
          <w:szCs w:val="20"/>
        </w:rPr>
        <w:t xml:space="preserve"> and with singing.</w:t>
      </w:r>
    </w:p>
    <w:p w14:paraId="0FFD0452" w14:textId="77777777" w:rsidR="009D33A2" w:rsidRPr="00B559B5" w:rsidRDefault="009D33A2">
      <w:pPr>
        <w:pBdr>
          <w:top w:val="nil"/>
          <w:left w:val="nil"/>
          <w:bottom w:val="nil"/>
          <w:right w:val="nil"/>
          <w:between w:val="nil"/>
        </w:pBdr>
        <w:ind w:left="720"/>
        <w:rPr>
          <w:rFonts w:cs="Arial"/>
          <w:sz w:val="20"/>
          <w:szCs w:val="20"/>
        </w:rPr>
      </w:pPr>
    </w:p>
    <w:p w14:paraId="74F40C16" w14:textId="2F510E9E" w:rsidR="00F840EB" w:rsidRDefault="00F840EB">
      <w:pPr>
        <w:numPr>
          <w:ilvl w:val="0"/>
          <w:numId w:val="18"/>
        </w:numPr>
        <w:pBdr>
          <w:top w:val="nil"/>
          <w:left w:val="nil"/>
          <w:bottom w:val="nil"/>
          <w:right w:val="nil"/>
          <w:between w:val="nil"/>
        </w:pBdr>
        <w:spacing w:after="0"/>
        <w:ind w:left="360"/>
        <w:rPr>
          <w:rFonts w:cs="Arial"/>
          <w:sz w:val="20"/>
          <w:szCs w:val="20"/>
        </w:rPr>
      </w:pPr>
      <w:r>
        <w:rPr>
          <w:rFonts w:cs="Arial"/>
          <w:sz w:val="20"/>
          <w:szCs w:val="20"/>
        </w:rPr>
        <w:t>[3:11]   How did they describe Yahweh</w:t>
      </w:r>
      <w:r w:rsidR="003D739E">
        <w:rPr>
          <w:rFonts w:cs="Arial"/>
          <w:sz w:val="20"/>
          <w:szCs w:val="20"/>
        </w:rPr>
        <w:t xml:space="preserve"> in their song</w:t>
      </w:r>
      <w:r>
        <w:rPr>
          <w:rFonts w:cs="Arial"/>
          <w:sz w:val="20"/>
          <w:szCs w:val="20"/>
        </w:rPr>
        <w:t>?</w:t>
      </w:r>
    </w:p>
    <w:p w14:paraId="6CBDE33F" w14:textId="070E532F" w:rsidR="003D739E" w:rsidRDefault="003D739E" w:rsidP="003D739E">
      <w:pPr>
        <w:pBdr>
          <w:top w:val="nil"/>
          <w:left w:val="nil"/>
          <w:bottom w:val="nil"/>
          <w:right w:val="nil"/>
          <w:between w:val="nil"/>
        </w:pBdr>
        <w:spacing w:after="0"/>
        <w:ind w:left="720"/>
        <w:rPr>
          <w:rFonts w:cs="Arial"/>
          <w:sz w:val="20"/>
          <w:szCs w:val="20"/>
        </w:rPr>
      </w:pPr>
      <w:r>
        <w:rPr>
          <w:rFonts w:cs="Arial"/>
          <w:sz w:val="20"/>
          <w:szCs w:val="20"/>
        </w:rPr>
        <w:t xml:space="preserve">They sang that Yahweh was good and that </w:t>
      </w:r>
      <w:r w:rsidR="00056B5E">
        <w:rPr>
          <w:rFonts w:cs="Arial"/>
          <w:sz w:val="20"/>
          <w:szCs w:val="20"/>
        </w:rPr>
        <w:t>he remains faithful</w:t>
      </w:r>
      <w:r>
        <w:rPr>
          <w:rFonts w:cs="Arial"/>
          <w:sz w:val="20"/>
          <w:szCs w:val="20"/>
        </w:rPr>
        <w:t xml:space="preserve"> t</w:t>
      </w:r>
      <w:r w:rsidR="00056B5E">
        <w:rPr>
          <w:rFonts w:cs="Arial"/>
          <w:sz w:val="20"/>
          <w:szCs w:val="20"/>
        </w:rPr>
        <w:t>o</w:t>
      </w:r>
      <w:r>
        <w:rPr>
          <w:rFonts w:cs="Arial"/>
          <w:sz w:val="20"/>
          <w:szCs w:val="20"/>
        </w:rPr>
        <w:t xml:space="preserve"> Israel</w:t>
      </w:r>
      <w:r w:rsidR="00056B5E">
        <w:rPr>
          <w:rFonts w:cs="Arial"/>
          <w:sz w:val="20"/>
          <w:szCs w:val="20"/>
        </w:rPr>
        <w:t xml:space="preserve"> forever</w:t>
      </w:r>
      <w:r>
        <w:rPr>
          <w:rFonts w:cs="Arial"/>
          <w:sz w:val="20"/>
          <w:szCs w:val="20"/>
        </w:rPr>
        <w:t>.</w:t>
      </w:r>
    </w:p>
    <w:p w14:paraId="34443C32" w14:textId="77777777" w:rsidR="003D739E" w:rsidRDefault="003D739E" w:rsidP="003D739E">
      <w:pPr>
        <w:pBdr>
          <w:top w:val="nil"/>
          <w:left w:val="nil"/>
          <w:bottom w:val="nil"/>
          <w:right w:val="nil"/>
          <w:between w:val="nil"/>
        </w:pBdr>
        <w:spacing w:after="0"/>
        <w:ind w:left="720"/>
        <w:rPr>
          <w:rFonts w:cs="Arial"/>
          <w:sz w:val="20"/>
          <w:szCs w:val="20"/>
        </w:rPr>
      </w:pPr>
    </w:p>
    <w:p w14:paraId="53B25B15" w14:textId="4BC3DEB9" w:rsidR="003D739E" w:rsidRDefault="003D739E" w:rsidP="003D739E">
      <w:pPr>
        <w:pBdr>
          <w:top w:val="nil"/>
          <w:left w:val="nil"/>
          <w:bottom w:val="nil"/>
          <w:right w:val="nil"/>
          <w:between w:val="nil"/>
        </w:pBdr>
        <w:spacing w:after="0"/>
        <w:ind w:left="720"/>
        <w:rPr>
          <w:rFonts w:cs="Arial"/>
          <w:sz w:val="20"/>
          <w:szCs w:val="20"/>
        </w:rPr>
      </w:pPr>
      <w:r>
        <w:rPr>
          <w:rFonts w:cs="Arial"/>
          <w:sz w:val="20"/>
          <w:szCs w:val="20"/>
        </w:rPr>
        <w:t xml:space="preserve"> </w:t>
      </w:r>
    </w:p>
    <w:p w14:paraId="0FFD0453" w14:textId="5331E255" w:rsidR="009D33A2" w:rsidRPr="00B559B5" w:rsidRDefault="003A6166">
      <w:pPr>
        <w:numPr>
          <w:ilvl w:val="0"/>
          <w:numId w:val="18"/>
        </w:numPr>
        <w:pBdr>
          <w:top w:val="nil"/>
          <w:left w:val="nil"/>
          <w:bottom w:val="nil"/>
          <w:right w:val="nil"/>
          <w:between w:val="nil"/>
        </w:pBdr>
        <w:spacing w:after="0"/>
        <w:ind w:left="360"/>
        <w:rPr>
          <w:rFonts w:cs="Arial"/>
          <w:sz w:val="20"/>
          <w:szCs w:val="20"/>
        </w:rPr>
      </w:pPr>
      <w:r w:rsidRPr="00B559B5">
        <w:rPr>
          <w:rFonts w:cs="Arial"/>
          <w:sz w:val="20"/>
          <w:szCs w:val="20"/>
        </w:rPr>
        <w:t>[3:11]</w:t>
      </w:r>
      <w:r>
        <w:rPr>
          <w:rFonts w:cs="Arial"/>
          <w:sz w:val="20"/>
          <w:szCs w:val="20"/>
        </w:rPr>
        <w:t xml:space="preserve">   </w:t>
      </w:r>
      <w:r w:rsidR="00D97C21" w:rsidRPr="00B559B5">
        <w:rPr>
          <w:rFonts w:cs="Arial"/>
          <w:sz w:val="20"/>
          <w:szCs w:val="20"/>
        </w:rPr>
        <w:t xml:space="preserve">How did the people respond when the builders laid a foundation for Yahweh’s temple? </w:t>
      </w:r>
    </w:p>
    <w:p w14:paraId="0FFD0454" w14:textId="4B08E97C" w:rsidR="009D33A2" w:rsidRPr="00B559B5" w:rsidRDefault="00BB02B7">
      <w:pPr>
        <w:pBdr>
          <w:top w:val="nil"/>
          <w:left w:val="nil"/>
          <w:bottom w:val="nil"/>
          <w:right w:val="nil"/>
          <w:between w:val="nil"/>
        </w:pBdr>
        <w:ind w:left="720"/>
        <w:rPr>
          <w:rFonts w:cs="Arial"/>
          <w:sz w:val="20"/>
          <w:szCs w:val="20"/>
        </w:rPr>
      </w:pPr>
      <w:r>
        <w:rPr>
          <w:rFonts w:cs="Arial"/>
          <w:sz w:val="20"/>
          <w:szCs w:val="20"/>
        </w:rPr>
        <w:t>T</w:t>
      </w:r>
      <w:r w:rsidR="00D97C21" w:rsidRPr="00B559B5">
        <w:rPr>
          <w:rFonts w:cs="Arial"/>
          <w:sz w:val="20"/>
          <w:szCs w:val="20"/>
        </w:rPr>
        <w:t>he people shou</w:t>
      </w:r>
      <w:r>
        <w:rPr>
          <w:rFonts w:cs="Arial"/>
          <w:sz w:val="20"/>
          <w:szCs w:val="20"/>
        </w:rPr>
        <w:t>ted</w:t>
      </w:r>
      <w:r w:rsidR="00D97C21" w:rsidRPr="00B559B5">
        <w:rPr>
          <w:rFonts w:cs="Arial"/>
          <w:sz w:val="20"/>
          <w:szCs w:val="20"/>
        </w:rPr>
        <w:t xml:space="preserve"> jo</w:t>
      </w:r>
      <w:r w:rsidR="003D739E">
        <w:rPr>
          <w:rFonts w:cs="Arial"/>
          <w:sz w:val="20"/>
          <w:szCs w:val="20"/>
        </w:rPr>
        <w:t>y</w:t>
      </w:r>
      <w:r>
        <w:rPr>
          <w:rFonts w:cs="Arial"/>
          <w:sz w:val="20"/>
          <w:szCs w:val="20"/>
        </w:rPr>
        <w:t>fully</w:t>
      </w:r>
      <w:r w:rsidR="003D739E">
        <w:rPr>
          <w:rFonts w:cs="Arial"/>
          <w:sz w:val="20"/>
          <w:szCs w:val="20"/>
        </w:rPr>
        <w:t xml:space="preserve">. They </w:t>
      </w:r>
      <w:r w:rsidR="00D97C21" w:rsidRPr="00B559B5">
        <w:rPr>
          <w:rFonts w:cs="Arial"/>
          <w:sz w:val="20"/>
          <w:szCs w:val="20"/>
        </w:rPr>
        <w:t>praise</w:t>
      </w:r>
      <w:r w:rsidR="003D739E">
        <w:rPr>
          <w:rFonts w:cs="Arial"/>
          <w:sz w:val="20"/>
          <w:szCs w:val="20"/>
        </w:rPr>
        <w:t>d</w:t>
      </w:r>
      <w:r w:rsidR="00D97C21" w:rsidRPr="00B559B5">
        <w:rPr>
          <w:rFonts w:cs="Arial"/>
          <w:sz w:val="20"/>
          <w:szCs w:val="20"/>
        </w:rPr>
        <w:t xml:space="preserve"> Yahweh because the temple's foundations had been laid.</w:t>
      </w:r>
    </w:p>
    <w:p w14:paraId="0FFD0455" w14:textId="77777777" w:rsidR="009D33A2" w:rsidRPr="00B559B5" w:rsidRDefault="009D33A2">
      <w:pPr>
        <w:pBdr>
          <w:top w:val="nil"/>
          <w:left w:val="nil"/>
          <w:bottom w:val="nil"/>
          <w:right w:val="nil"/>
          <w:between w:val="nil"/>
        </w:pBdr>
        <w:ind w:left="720"/>
        <w:rPr>
          <w:rFonts w:cs="Arial"/>
          <w:sz w:val="20"/>
          <w:szCs w:val="20"/>
        </w:rPr>
      </w:pPr>
    </w:p>
    <w:p w14:paraId="0FFD0456" w14:textId="03CAA45F" w:rsidR="009D33A2" w:rsidRPr="00B559B5" w:rsidRDefault="003A6166">
      <w:pPr>
        <w:numPr>
          <w:ilvl w:val="0"/>
          <w:numId w:val="18"/>
        </w:numPr>
        <w:pBdr>
          <w:top w:val="nil"/>
          <w:left w:val="nil"/>
          <w:bottom w:val="nil"/>
          <w:right w:val="nil"/>
          <w:between w:val="nil"/>
        </w:pBdr>
        <w:spacing w:after="0"/>
        <w:ind w:left="360"/>
        <w:rPr>
          <w:rFonts w:cs="Arial"/>
          <w:sz w:val="20"/>
          <w:szCs w:val="20"/>
        </w:rPr>
      </w:pPr>
      <w:r w:rsidRPr="00B559B5">
        <w:rPr>
          <w:rFonts w:cs="Arial"/>
          <w:sz w:val="20"/>
          <w:szCs w:val="20"/>
        </w:rPr>
        <w:t>[3:12]</w:t>
      </w:r>
      <w:r>
        <w:rPr>
          <w:rFonts w:cs="Arial"/>
          <w:sz w:val="20"/>
          <w:szCs w:val="20"/>
        </w:rPr>
        <w:t xml:space="preserve">   </w:t>
      </w:r>
      <w:r w:rsidR="00D97C21" w:rsidRPr="00B559B5">
        <w:rPr>
          <w:rFonts w:cs="Arial"/>
          <w:sz w:val="20"/>
          <w:szCs w:val="20"/>
        </w:rPr>
        <w:t xml:space="preserve">How did those who </w:t>
      </w:r>
      <w:r>
        <w:rPr>
          <w:rFonts w:cs="Arial"/>
          <w:sz w:val="20"/>
          <w:szCs w:val="20"/>
        </w:rPr>
        <w:t xml:space="preserve">were older and </w:t>
      </w:r>
      <w:r w:rsidR="00D97C21" w:rsidRPr="00B559B5">
        <w:rPr>
          <w:rFonts w:cs="Arial"/>
          <w:sz w:val="20"/>
          <w:szCs w:val="20"/>
        </w:rPr>
        <w:t xml:space="preserve">had seen the first temple respond when this temple’s foundations were laid? </w:t>
      </w:r>
    </w:p>
    <w:p w14:paraId="0FFD0457" w14:textId="354D5A6B" w:rsidR="009D33A2" w:rsidRPr="00B559B5" w:rsidRDefault="003A6166">
      <w:pPr>
        <w:pBdr>
          <w:top w:val="nil"/>
          <w:left w:val="nil"/>
          <w:bottom w:val="nil"/>
          <w:right w:val="nil"/>
          <w:between w:val="nil"/>
        </w:pBdr>
        <w:ind w:left="720"/>
        <w:rPr>
          <w:rFonts w:cs="Arial"/>
          <w:sz w:val="20"/>
          <w:szCs w:val="20"/>
        </w:rPr>
      </w:pPr>
      <w:r>
        <w:rPr>
          <w:rFonts w:cs="Arial"/>
          <w:sz w:val="20"/>
          <w:szCs w:val="20"/>
        </w:rPr>
        <w:t>They</w:t>
      </w:r>
      <w:r w:rsidR="00D97C21" w:rsidRPr="00B559B5">
        <w:rPr>
          <w:rFonts w:cs="Arial"/>
          <w:sz w:val="20"/>
          <w:szCs w:val="20"/>
        </w:rPr>
        <w:t xml:space="preserve"> wept loudly.</w:t>
      </w:r>
    </w:p>
    <w:p w14:paraId="0FFD0458" w14:textId="77777777" w:rsidR="009D33A2" w:rsidRPr="00B559B5" w:rsidRDefault="009D33A2">
      <w:pPr>
        <w:pBdr>
          <w:top w:val="nil"/>
          <w:left w:val="nil"/>
          <w:bottom w:val="nil"/>
          <w:right w:val="nil"/>
          <w:between w:val="nil"/>
        </w:pBdr>
        <w:ind w:left="720"/>
        <w:rPr>
          <w:rFonts w:cs="Arial"/>
          <w:sz w:val="20"/>
          <w:szCs w:val="20"/>
        </w:rPr>
      </w:pPr>
    </w:p>
    <w:p w14:paraId="0F6A6691" w14:textId="24148609" w:rsidR="003D739E" w:rsidRDefault="003A6166">
      <w:pPr>
        <w:numPr>
          <w:ilvl w:val="0"/>
          <w:numId w:val="18"/>
        </w:numPr>
        <w:pBdr>
          <w:top w:val="nil"/>
          <w:left w:val="nil"/>
          <w:bottom w:val="nil"/>
          <w:right w:val="nil"/>
          <w:between w:val="nil"/>
        </w:pBdr>
        <w:spacing w:after="0"/>
        <w:ind w:left="360"/>
        <w:rPr>
          <w:rFonts w:cs="Arial"/>
          <w:sz w:val="20"/>
          <w:szCs w:val="20"/>
        </w:rPr>
      </w:pPr>
      <w:r>
        <w:rPr>
          <w:rFonts w:cs="Arial"/>
          <w:sz w:val="20"/>
          <w:szCs w:val="20"/>
        </w:rPr>
        <w:t xml:space="preserve">[3:12]   </w:t>
      </w:r>
      <w:r w:rsidR="003D739E">
        <w:rPr>
          <w:rFonts w:cs="Arial"/>
          <w:sz w:val="20"/>
          <w:szCs w:val="20"/>
        </w:rPr>
        <w:t xml:space="preserve">Why do you think that </w:t>
      </w:r>
      <w:r>
        <w:rPr>
          <w:rFonts w:cs="Arial"/>
          <w:sz w:val="20"/>
          <w:szCs w:val="20"/>
        </w:rPr>
        <w:t>those</w:t>
      </w:r>
      <w:r w:rsidR="003D739E">
        <w:rPr>
          <w:rFonts w:cs="Arial"/>
          <w:sz w:val="20"/>
          <w:szCs w:val="20"/>
        </w:rPr>
        <w:t xml:space="preserve"> who had seen the first temple wept loudly?</w:t>
      </w:r>
      <w:r w:rsidR="00E60E97">
        <w:rPr>
          <w:rFonts w:cs="Arial"/>
          <w:sz w:val="20"/>
          <w:szCs w:val="20"/>
        </w:rPr>
        <w:t xml:space="preserve"> </w:t>
      </w:r>
    </w:p>
    <w:p w14:paraId="3519F24C" w14:textId="346638EE" w:rsidR="00E60E97" w:rsidRDefault="00375639" w:rsidP="00E60E97">
      <w:pPr>
        <w:pBdr>
          <w:top w:val="nil"/>
          <w:left w:val="nil"/>
          <w:bottom w:val="nil"/>
          <w:right w:val="nil"/>
          <w:between w:val="nil"/>
        </w:pBdr>
        <w:spacing w:after="0"/>
        <w:ind w:left="720"/>
        <w:rPr>
          <w:rFonts w:cs="Arial"/>
          <w:sz w:val="20"/>
          <w:szCs w:val="20"/>
        </w:rPr>
      </w:pPr>
      <w:r w:rsidRPr="0084149A">
        <w:rPr>
          <w:rFonts w:cs="Arial"/>
          <w:i/>
          <w:iCs/>
          <w:sz w:val="20"/>
          <w:szCs w:val="20"/>
        </w:rPr>
        <w:t>(Answers may vary.)</w:t>
      </w:r>
      <w:r>
        <w:rPr>
          <w:rFonts w:cs="Arial"/>
          <w:sz w:val="20"/>
          <w:szCs w:val="20"/>
        </w:rPr>
        <w:t xml:space="preserve"> </w:t>
      </w:r>
      <w:r w:rsidR="00E60E97">
        <w:rPr>
          <w:rFonts w:cs="Arial"/>
          <w:sz w:val="20"/>
          <w:szCs w:val="20"/>
        </w:rPr>
        <w:t>Perhaps seeing the temple foundations reminded them of how sad it was when the temple was destroyed</w:t>
      </w:r>
      <w:r w:rsidR="00BB02B7">
        <w:rPr>
          <w:rFonts w:cs="Arial"/>
          <w:sz w:val="20"/>
          <w:szCs w:val="20"/>
        </w:rPr>
        <w:t>,</w:t>
      </w:r>
      <w:r w:rsidR="00E60E97">
        <w:rPr>
          <w:rFonts w:cs="Arial"/>
          <w:sz w:val="20"/>
          <w:szCs w:val="20"/>
        </w:rPr>
        <w:t xml:space="preserve"> and </w:t>
      </w:r>
      <w:r w:rsidR="00BB02B7">
        <w:rPr>
          <w:rFonts w:cs="Arial"/>
          <w:sz w:val="20"/>
          <w:szCs w:val="20"/>
        </w:rPr>
        <w:t xml:space="preserve">when </w:t>
      </w:r>
      <w:r w:rsidR="00E60E97">
        <w:rPr>
          <w:rFonts w:cs="Arial"/>
          <w:sz w:val="20"/>
          <w:szCs w:val="20"/>
        </w:rPr>
        <w:t xml:space="preserve">they went into exile. Perhaps they thought this </w:t>
      </w:r>
      <w:r w:rsidR="00BB02B7">
        <w:rPr>
          <w:rFonts w:cs="Arial"/>
          <w:sz w:val="20"/>
          <w:szCs w:val="20"/>
        </w:rPr>
        <w:t xml:space="preserve">new </w:t>
      </w:r>
      <w:r w:rsidR="00E60E97">
        <w:rPr>
          <w:rFonts w:cs="Arial"/>
          <w:sz w:val="20"/>
          <w:szCs w:val="20"/>
        </w:rPr>
        <w:t xml:space="preserve">temple would not be as </w:t>
      </w:r>
      <w:r w:rsidR="00D84B43">
        <w:rPr>
          <w:rFonts w:cs="Arial"/>
          <w:sz w:val="20"/>
          <w:szCs w:val="20"/>
        </w:rPr>
        <w:t>beautiful and grand as the one</w:t>
      </w:r>
      <w:r w:rsidR="00BB02B7">
        <w:rPr>
          <w:rFonts w:cs="Arial"/>
          <w:sz w:val="20"/>
          <w:szCs w:val="20"/>
        </w:rPr>
        <w:t xml:space="preserve"> that was there</w:t>
      </w:r>
      <w:r w:rsidR="00D84B43">
        <w:rPr>
          <w:rFonts w:cs="Arial"/>
          <w:sz w:val="20"/>
          <w:szCs w:val="20"/>
        </w:rPr>
        <w:t xml:space="preserve"> before.</w:t>
      </w:r>
    </w:p>
    <w:p w14:paraId="2184D323" w14:textId="4F232095" w:rsidR="003D739E" w:rsidRPr="00BB02B7" w:rsidRDefault="00BB02B7" w:rsidP="00BB02B7">
      <w:pPr>
        <w:pStyle w:val="Continuedline"/>
      </w:pPr>
      <w:r>
        <w:lastRenderedPageBreak/>
        <w:t>Ezra 3:10-13 continued</w:t>
      </w:r>
      <w:r w:rsidR="00D97C21" w:rsidRPr="00B559B5">
        <w:rPr>
          <w:rFonts w:cs="Arial"/>
        </w:rPr>
        <w:t xml:space="preserve"> </w:t>
      </w:r>
    </w:p>
    <w:p w14:paraId="0FFD0459" w14:textId="170ED217" w:rsidR="009D33A2" w:rsidRPr="00B559B5" w:rsidRDefault="00D97C21">
      <w:pPr>
        <w:numPr>
          <w:ilvl w:val="0"/>
          <w:numId w:val="18"/>
        </w:numPr>
        <w:pBdr>
          <w:top w:val="nil"/>
          <w:left w:val="nil"/>
          <w:bottom w:val="nil"/>
          <w:right w:val="nil"/>
          <w:between w:val="nil"/>
        </w:pBdr>
        <w:spacing w:after="0"/>
        <w:ind w:left="360"/>
        <w:rPr>
          <w:rFonts w:cs="Arial"/>
          <w:sz w:val="20"/>
          <w:szCs w:val="20"/>
        </w:rPr>
      </w:pPr>
      <w:r w:rsidRPr="00B559B5">
        <w:rPr>
          <w:rFonts w:cs="Arial"/>
          <w:sz w:val="20"/>
          <w:szCs w:val="20"/>
        </w:rPr>
        <w:t>Wh</w:t>
      </w:r>
      <w:r w:rsidR="003D739E">
        <w:rPr>
          <w:rFonts w:cs="Arial"/>
          <w:sz w:val="20"/>
          <w:szCs w:val="20"/>
        </w:rPr>
        <w:t xml:space="preserve">at </w:t>
      </w:r>
      <w:r w:rsidRPr="00B559B5">
        <w:rPr>
          <w:rFonts w:cs="Arial"/>
          <w:sz w:val="20"/>
          <w:szCs w:val="20"/>
        </w:rPr>
        <w:t>sound</w:t>
      </w:r>
      <w:r w:rsidR="003D739E">
        <w:rPr>
          <w:rFonts w:cs="Arial"/>
          <w:sz w:val="20"/>
          <w:szCs w:val="20"/>
        </w:rPr>
        <w:t>s</w:t>
      </w:r>
      <w:r w:rsidRPr="00B559B5">
        <w:rPr>
          <w:rFonts w:cs="Arial"/>
          <w:sz w:val="20"/>
          <w:szCs w:val="20"/>
        </w:rPr>
        <w:t xml:space="preserve"> w</w:t>
      </w:r>
      <w:r w:rsidR="003D739E">
        <w:rPr>
          <w:rFonts w:cs="Arial"/>
          <w:sz w:val="20"/>
          <w:szCs w:val="20"/>
        </w:rPr>
        <w:t>ere hard to distinguish</w:t>
      </w:r>
      <w:r w:rsidR="00BB02B7">
        <w:rPr>
          <w:rFonts w:cs="Arial"/>
          <w:sz w:val="20"/>
          <w:szCs w:val="20"/>
        </w:rPr>
        <w:t xml:space="preserve"> from each other</w:t>
      </w:r>
      <w:r w:rsidRPr="00B559B5">
        <w:rPr>
          <w:rFonts w:cs="Arial"/>
          <w:sz w:val="20"/>
          <w:szCs w:val="20"/>
        </w:rPr>
        <w:t>? [3:13]</w:t>
      </w:r>
    </w:p>
    <w:p w14:paraId="481396C5" w14:textId="55C5C8A9" w:rsidR="007B08F3" w:rsidRDefault="003D739E" w:rsidP="009141D5">
      <w:pPr>
        <w:pBdr>
          <w:top w:val="nil"/>
          <w:left w:val="nil"/>
          <w:bottom w:val="nil"/>
          <w:right w:val="nil"/>
          <w:between w:val="nil"/>
        </w:pBdr>
        <w:ind w:left="720"/>
        <w:rPr>
          <w:rFonts w:cs="Arial"/>
          <w:sz w:val="20"/>
          <w:szCs w:val="20"/>
        </w:rPr>
      </w:pPr>
      <w:r>
        <w:rPr>
          <w:rFonts w:cs="Arial"/>
          <w:sz w:val="20"/>
          <w:szCs w:val="20"/>
        </w:rPr>
        <w:t xml:space="preserve">The sounds of the </w:t>
      </w:r>
      <w:r w:rsidR="00D97C21" w:rsidRPr="00B559B5">
        <w:rPr>
          <w:rFonts w:cs="Arial"/>
          <w:sz w:val="20"/>
          <w:szCs w:val="20"/>
        </w:rPr>
        <w:t xml:space="preserve">people </w:t>
      </w:r>
      <w:r>
        <w:rPr>
          <w:rFonts w:cs="Arial"/>
          <w:sz w:val="20"/>
          <w:szCs w:val="20"/>
        </w:rPr>
        <w:t xml:space="preserve">who </w:t>
      </w:r>
      <w:r w:rsidR="00D97C21" w:rsidRPr="00B559B5">
        <w:rPr>
          <w:rFonts w:cs="Arial"/>
          <w:sz w:val="20"/>
          <w:szCs w:val="20"/>
        </w:rPr>
        <w:t>were</w:t>
      </w:r>
      <w:r>
        <w:rPr>
          <w:rFonts w:cs="Arial"/>
          <w:sz w:val="20"/>
          <w:szCs w:val="20"/>
        </w:rPr>
        <w:t xml:space="preserve"> </w:t>
      </w:r>
      <w:r w:rsidR="00D97C21" w:rsidRPr="00B559B5">
        <w:rPr>
          <w:rFonts w:cs="Arial"/>
          <w:sz w:val="20"/>
          <w:szCs w:val="20"/>
        </w:rPr>
        <w:t xml:space="preserve">shouting joyfully and </w:t>
      </w:r>
      <w:r>
        <w:rPr>
          <w:rFonts w:cs="Arial"/>
          <w:sz w:val="20"/>
          <w:szCs w:val="20"/>
        </w:rPr>
        <w:t xml:space="preserve">the sounds of the people who were </w:t>
      </w:r>
      <w:r w:rsidR="00D97C21" w:rsidRPr="00B559B5">
        <w:rPr>
          <w:rFonts w:cs="Arial"/>
          <w:sz w:val="20"/>
          <w:szCs w:val="20"/>
        </w:rPr>
        <w:t>weeping loudly</w:t>
      </w:r>
      <w:r>
        <w:rPr>
          <w:rFonts w:cs="Arial"/>
          <w:sz w:val="20"/>
          <w:szCs w:val="20"/>
        </w:rPr>
        <w:t xml:space="preserve"> were hard to distinguish from each other. </w:t>
      </w:r>
    </w:p>
    <w:p w14:paraId="0FFD045B" w14:textId="272E435E" w:rsidR="009D33A2" w:rsidRPr="00567D5F" w:rsidRDefault="00D97C21" w:rsidP="0057763B">
      <w:pPr>
        <w:pStyle w:val="CommentSection"/>
      </w:pPr>
      <w:r w:rsidRPr="00B559B5">
        <w:t>Comment Section:</w:t>
      </w:r>
    </w:p>
    <w:p w14:paraId="719DD5E2" w14:textId="77777777" w:rsidR="00BB02B7" w:rsidRDefault="00BB02B7">
      <w:pPr>
        <w:spacing w:line="259" w:lineRule="auto"/>
        <w:rPr>
          <w:rFonts w:cs="Arial"/>
          <w:b/>
          <w:sz w:val="40"/>
          <w:szCs w:val="44"/>
        </w:rPr>
      </w:pPr>
      <w:bookmarkStart w:id="104" w:name="_heading=h.qbtyoq" w:colFirst="0" w:colLast="0"/>
      <w:bookmarkEnd w:id="104"/>
      <w:r>
        <w:br w:type="page"/>
      </w:r>
    </w:p>
    <w:p w14:paraId="0FFD045E" w14:textId="71695990" w:rsidR="009D33A2" w:rsidRPr="007B08F3" w:rsidRDefault="00D97C21" w:rsidP="008508BC">
      <w:pPr>
        <w:pStyle w:val="Heading1"/>
        <w:rPr>
          <w:rStyle w:val="Heading2Char"/>
        </w:rPr>
      </w:pPr>
      <w:bookmarkStart w:id="105" w:name="_Toc203574600"/>
      <w:r w:rsidRPr="00B559B5">
        <w:lastRenderedPageBreak/>
        <w:t>Ezra 4:1-5</w:t>
      </w:r>
      <w:r w:rsidR="007B08F3">
        <w:t xml:space="preserve"> </w:t>
      </w:r>
      <w:r w:rsidR="007B08F3">
        <w:tab/>
      </w:r>
      <w:r w:rsidRPr="007B08F3">
        <w:rPr>
          <w:rStyle w:val="Heading2Char"/>
        </w:rPr>
        <w:t>Israel’s enemies and the temple</w:t>
      </w:r>
      <w:bookmarkEnd w:id="105"/>
    </w:p>
    <w:p w14:paraId="4C672A10" w14:textId="77777777" w:rsidR="00B669DB" w:rsidRPr="00170DC8" w:rsidRDefault="00B669DB" w:rsidP="00B669DB">
      <w:pPr>
        <w:pStyle w:val="Background"/>
        <w:rPr>
          <w:b/>
          <w:bCs w:val="0"/>
          <w:i/>
          <w:iCs/>
        </w:rPr>
      </w:pPr>
      <w:r w:rsidRPr="00170DC8">
        <w:rPr>
          <w:b/>
          <w:bCs w:val="0"/>
          <w:i/>
          <w:iCs/>
        </w:rPr>
        <w:t>Read the passage.</w:t>
      </w:r>
    </w:p>
    <w:p w14:paraId="0FFD045F" w14:textId="77777777" w:rsidR="009D33A2" w:rsidRPr="00B559B5" w:rsidRDefault="00D97C21" w:rsidP="00F94597">
      <w:pPr>
        <w:pStyle w:val="Part1"/>
      </w:pPr>
      <w:r w:rsidRPr="00B559B5">
        <w:t>Part 1</w:t>
      </w:r>
    </w:p>
    <w:p w14:paraId="0FFD0460" w14:textId="77777777" w:rsidR="009D33A2" w:rsidRPr="00B559B5" w:rsidRDefault="00D97C21" w:rsidP="009141D5">
      <w:pPr>
        <w:pStyle w:val="Answerortell"/>
        <w:rPr>
          <w:b/>
          <w:sz w:val="32"/>
          <w:szCs w:val="32"/>
        </w:rPr>
      </w:pPr>
      <w:r w:rsidRPr="00B559B5">
        <w:t>Tell in your own words what you just read in these verses.</w:t>
      </w:r>
    </w:p>
    <w:p w14:paraId="0FFD0461" w14:textId="6BB56463" w:rsidR="009D33A2" w:rsidRDefault="004F373D" w:rsidP="009141D5">
      <w:pPr>
        <w:pStyle w:val="Checklist2"/>
      </w:pPr>
      <w:r>
        <w:rPr>
          <w:highlight w:val="white"/>
        </w:rPr>
        <w:t>S</w:t>
      </w:r>
      <w:r w:rsidR="00D97C21" w:rsidRPr="00B559B5">
        <w:rPr>
          <w:highlight w:val="white"/>
        </w:rPr>
        <w:t>ome enemies heard that the people who had been exiled were now building a temple for Yahweh. [4:1]</w:t>
      </w:r>
    </w:p>
    <w:p w14:paraId="7B7744BF" w14:textId="394F4F8A" w:rsidR="004F373D" w:rsidRPr="00B559B5" w:rsidRDefault="004F373D" w:rsidP="009141D5">
      <w:pPr>
        <w:pStyle w:val="Checklist2"/>
      </w:pPr>
      <w:r>
        <w:t>The enemies went to Zerubbabel and the elders and asked to build the temple, too. They said this was because they worshipped the same God and sacrificed to him. [4:2]</w:t>
      </w:r>
    </w:p>
    <w:p w14:paraId="0FFD0462" w14:textId="2DB87EF8" w:rsidR="009D33A2" w:rsidRPr="00B559B5" w:rsidRDefault="00D97C21" w:rsidP="009141D5">
      <w:pPr>
        <w:pStyle w:val="Checklist2"/>
      </w:pPr>
      <w:r w:rsidRPr="00B559B5">
        <w:rPr>
          <w:highlight w:val="white"/>
        </w:rPr>
        <w:t xml:space="preserve">Zerubbabel, Jeshua, and the </w:t>
      </w:r>
      <w:r w:rsidR="004F373D">
        <w:rPr>
          <w:highlight w:val="white"/>
        </w:rPr>
        <w:t>other leaders</w:t>
      </w:r>
      <w:r w:rsidRPr="00B559B5">
        <w:rPr>
          <w:highlight w:val="white"/>
        </w:rPr>
        <w:t xml:space="preserve"> refused to let the enemies help build the temple. [4:3]</w:t>
      </w:r>
    </w:p>
    <w:p w14:paraId="0FFD0463" w14:textId="087ABC55" w:rsidR="009D33A2" w:rsidRPr="00B559B5" w:rsidRDefault="00D97C21" w:rsidP="004F373D">
      <w:pPr>
        <w:pStyle w:val="Checklist2"/>
      </w:pPr>
      <w:r w:rsidRPr="00B559B5">
        <w:rPr>
          <w:highlight w:val="white"/>
        </w:rPr>
        <w:t>The people of the land made the people of Judah afraid</w:t>
      </w:r>
      <w:r w:rsidR="004F373D">
        <w:rPr>
          <w:highlight w:val="white"/>
        </w:rPr>
        <w:t xml:space="preserve"> to continue building and</w:t>
      </w:r>
      <w:r w:rsidRPr="004F373D">
        <w:rPr>
          <w:highlight w:val="white"/>
        </w:rPr>
        <w:t xml:space="preserve"> </w:t>
      </w:r>
      <w:r w:rsidR="004F373D" w:rsidRPr="004F373D">
        <w:rPr>
          <w:highlight w:val="white"/>
        </w:rPr>
        <w:t xml:space="preserve">also bribed officials </w:t>
      </w:r>
      <w:r w:rsidRPr="004F373D">
        <w:rPr>
          <w:highlight w:val="white"/>
        </w:rPr>
        <w:t>to oppose the</w:t>
      </w:r>
      <w:r w:rsidR="000C517A">
        <w:rPr>
          <w:highlight w:val="white"/>
        </w:rPr>
        <w:t>m.</w:t>
      </w:r>
      <w:r w:rsidRPr="004F373D">
        <w:rPr>
          <w:highlight w:val="white"/>
        </w:rPr>
        <w:t xml:space="preserve"> </w:t>
      </w:r>
      <w:r w:rsidR="000C517A">
        <w:rPr>
          <w:highlight w:val="white"/>
        </w:rPr>
        <w:t>T</w:t>
      </w:r>
      <w:r w:rsidR="004F373D" w:rsidRPr="004F373D">
        <w:rPr>
          <w:highlight w:val="white"/>
        </w:rPr>
        <w:t xml:space="preserve">hey continued </w:t>
      </w:r>
      <w:r w:rsidR="000C517A">
        <w:rPr>
          <w:highlight w:val="white"/>
        </w:rPr>
        <w:t xml:space="preserve">doing </w:t>
      </w:r>
      <w:r w:rsidR="004F373D" w:rsidRPr="004F373D">
        <w:rPr>
          <w:highlight w:val="white"/>
        </w:rPr>
        <w:t>this until Darius reigned Persia</w:t>
      </w:r>
      <w:r w:rsidRPr="004F373D">
        <w:rPr>
          <w:highlight w:val="white"/>
        </w:rPr>
        <w:t>. [4:4-5]</w:t>
      </w:r>
    </w:p>
    <w:p w14:paraId="0FFD0464" w14:textId="343DD1A6" w:rsidR="009D33A2" w:rsidRPr="00B559B5" w:rsidRDefault="00D97C21" w:rsidP="00F94597">
      <w:pPr>
        <w:pStyle w:val="Part2"/>
      </w:pPr>
      <w:r w:rsidRPr="00B559B5">
        <w:t>Part 2</w:t>
      </w:r>
    </w:p>
    <w:p w14:paraId="0FFD0465" w14:textId="77777777" w:rsidR="009D33A2" w:rsidRPr="00B559B5" w:rsidRDefault="00D97C21" w:rsidP="009141D5">
      <w:pPr>
        <w:pStyle w:val="Answerortell"/>
      </w:pPr>
      <w:r w:rsidRPr="00B559B5">
        <w:t>Answer the following questions.</w:t>
      </w:r>
    </w:p>
    <w:p w14:paraId="0FFD0466" w14:textId="0DA020C9" w:rsidR="009D33A2" w:rsidRPr="00B559B5" w:rsidRDefault="000C517A">
      <w:pPr>
        <w:numPr>
          <w:ilvl w:val="0"/>
          <w:numId w:val="24"/>
        </w:numPr>
        <w:spacing w:before="200" w:after="0"/>
        <w:rPr>
          <w:rFonts w:cs="Arial"/>
          <w:sz w:val="20"/>
          <w:szCs w:val="20"/>
        </w:rPr>
      </w:pPr>
      <w:r>
        <w:rPr>
          <w:rFonts w:cs="Arial"/>
          <w:sz w:val="20"/>
          <w:szCs w:val="20"/>
        </w:rPr>
        <w:t xml:space="preserve">[4:1]   </w:t>
      </w:r>
      <w:r w:rsidR="00D97C21" w:rsidRPr="00B559B5">
        <w:rPr>
          <w:rFonts w:cs="Arial"/>
          <w:sz w:val="20"/>
          <w:szCs w:val="20"/>
        </w:rPr>
        <w:t xml:space="preserve">What did some enemies of Judah and Benjamin </w:t>
      </w:r>
      <w:r>
        <w:rPr>
          <w:rFonts w:cs="Arial"/>
          <w:sz w:val="20"/>
          <w:szCs w:val="20"/>
        </w:rPr>
        <w:t>hear?</w:t>
      </w:r>
    </w:p>
    <w:p w14:paraId="0FFD0467" w14:textId="484E220D" w:rsidR="009D33A2" w:rsidRPr="00B559B5" w:rsidRDefault="00D97C21">
      <w:pPr>
        <w:ind w:left="720"/>
        <w:rPr>
          <w:rFonts w:cs="Arial"/>
          <w:sz w:val="20"/>
          <w:szCs w:val="20"/>
        </w:rPr>
      </w:pPr>
      <w:r w:rsidRPr="00B559B5">
        <w:rPr>
          <w:rFonts w:cs="Arial"/>
          <w:sz w:val="20"/>
          <w:szCs w:val="20"/>
        </w:rPr>
        <w:t xml:space="preserve">The enemies of Judah and Benjamin </w:t>
      </w:r>
      <w:r w:rsidR="000C517A">
        <w:rPr>
          <w:rFonts w:cs="Arial"/>
          <w:sz w:val="20"/>
          <w:szCs w:val="20"/>
        </w:rPr>
        <w:t xml:space="preserve">heard that the people who had been exiled were now building a temple for Yahweh. </w:t>
      </w:r>
    </w:p>
    <w:p w14:paraId="0FFD0468" w14:textId="77777777" w:rsidR="009D33A2" w:rsidRPr="00B559B5" w:rsidRDefault="009D33A2">
      <w:pPr>
        <w:pBdr>
          <w:top w:val="nil"/>
          <w:left w:val="nil"/>
          <w:bottom w:val="nil"/>
          <w:right w:val="nil"/>
          <w:between w:val="nil"/>
        </w:pBdr>
        <w:ind w:left="720"/>
        <w:rPr>
          <w:rFonts w:cs="Arial"/>
          <w:sz w:val="20"/>
          <w:szCs w:val="20"/>
        </w:rPr>
      </w:pPr>
    </w:p>
    <w:p w14:paraId="0FFD0469" w14:textId="335EBAC2" w:rsidR="009D33A2" w:rsidRPr="00B559B5" w:rsidRDefault="000C517A">
      <w:pPr>
        <w:numPr>
          <w:ilvl w:val="0"/>
          <w:numId w:val="24"/>
        </w:numPr>
        <w:pBdr>
          <w:top w:val="nil"/>
          <w:left w:val="nil"/>
          <w:bottom w:val="nil"/>
          <w:right w:val="nil"/>
          <w:between w:val="nil"/>
        </w:pBdr>
        <w:spacing w:after="0"/>
        <w:rPr>
          <w:rFonts w:cs="Arial"/>
          <w:sz w:val="20"/>
          <w:szCs w:val="20"/>
        </w:rPr>
      </w:pPr>
      <w:r w:rsidRPr="00B559B5">
        <w:rPr>
          <w:rFonts w:cs="Arial"/>
          <w:sz w:val="20"/>
          <w:szCs w:val="20"/>
        </w:rPr>
        <w:t>[4:2]</w:t>
      </w:r>
      <w:r>
        <w:rPr>
          <w:rFonts w:cs="Arial"/>
          <w:sz w:val="20"/>
          <w:szCs w:val="20"/>
        </w:rPr>
        <w:t xml:space="preserve">   </w:t>
      </w:r>
      <w:r w:rsidR="00D97C21" w:rsidRPr="00B559B5">
        <w:rPr>
          <w:rFonts w:cs="Arial"/>
          <w:sz w:val="20"/>
          <w:szCs w:val="20"/>
        </w:rPr>
        <w:t>Wh</w:t>
      </w:r>
      <w:r>
        <w:rPr>
          <w:rFonts w:cs="Arial"/>
          <w:sz w:val="20"/>
          <w:szCs w:val="20"/>
        </w:rPr>
        <w:t>at</w:t>
      </w:r>
      <w:r w:rsidR="00D97C21" w:rsidRPr="00B559B5">
        <w:rPr>
          <w:rFonts w:cs="Arial"/>
          <w:sz w:val="20"/>
          <w:szCs w:val="20"/>
        </w:rPr>
        <w:t xml:space="preserve"> did these enemies say </w:t>
      </w:r>
      <w:r>
        <w:rPr>
          <w:rFonts w:cs="Arial"/>
          <w:sz w:val="20"/>
          <w:szCs w:val="20"/>
        </w:rPr>
        <w:t xml:space="preserve">that </w:t>
      </w:r>
      <w:r w:rsidR="00D97C21" w:rsidRPr="00B559B5">
        <w:rPr>
          <w:rFonts w:cs="Arial"/>
          <w:sz w:val="20"/>
          <w:szCs w:val="20"/>
        </w:rPr>
        <w:t>they wa</w:t>
      </w:r>
      <w:r>
        <w:rPr>
          <w:rFonts w:cs="Arial"/>
          <w:sz w:val="20"/>
          <w:szCs w:val="20"/>
        </w:rPr>
        <w:t>nted to do, when they went to Zerubbabel and the other elders</w:t>
      </w:r>
      <w:r w:rsidR="00D97C21" w:rsidRPr="00B559B5">
        <w:rPr>
          <w:rFonts w:cs="Arial"/>
          <w:sz w:val="20"/>
          <w:szCs w:val="20"/>
        </w:rPr>
        <w:t xml:space="preserve">? </w:t>
      </w:r>
    </w:p>
    <w:p w14:paraId="46C5F7A5" w14:textId="1DF503ED" w:rsidR="000C517A" w:rsidRDefault="000C517A">
      <w:pPr>
        <w:pBdr>
          <w:top w:val="nil"/>
          <w:left w:val="nil"/>
          <w:bottom w:val="nil"/>
          <w:right w:val="nil"/>
          <w:between w:val="nil"/>
        </w:pBdr>
        <w:ind w:left="720"/>
        <w:rPr>
          <w:rFonts w:cs="Arial"/>
          <w:sz w:val="20"/>
          <w:szCs w:val="20"/>
        </w:rPr>
      </w:pPr>
      <w:r>
        <w:rPr>
          <w:rFonts w:cs="Arial"/>
          <w:sz w:val="20"/>
          <w:szCs w:val="20"/>
        </w:rPr>
        <w:t>They said that they wanted to build the temple, too.</w:t>
      </w:r>
    </w:p>
    <w:p w14:paraId="3179419D" w14:textId="77777777" w:rsidR="000C517A" w:rsidRDefault="000C517A">
      <w:pPr>
        <w:pBdr>
          <w:top w:val="nil"/>
          <w:left w:val="nil"/>
          <w:bottom w:val="nil"/>
          <w:right w:val="nil"/>
          <w:between w:val="nil"/>
        </w:pBdr>
        <w:ind w:left="720"/>
        <w:rPr>
          <w:rFonts w:cs="Arial"/>
          <w:sz w:val="20"/>
          <w:szCs w:val="20"/>
        </w:rPr>
      </w:pPr>
    </w:p>
    <w:p w14:paraId="37C843B7" w14:textId="470C12EE" w:rsidR="000C517A" w:rsidRPr="000C517A" w:rsidRDefault="000C517A" w:rsidP="000C517A">
      <w:pPr>
        <w:pStyle w:val="ListParagraph"/>
        <w:numPr>
          <w:ilvl w:val="0"/>
          <w:numId w:val="24"/>
        </w:numPr>
        <w:pBdr>
          <w:top w:val="nil"/>
          <w:left w:val="nil"/>
          <w:bottom w:val="nil"/>
          <w:right w:val="nil"/>
          <w:between w:val="nil"/>
        </w:pBdr>
        <w:spacing w:after="0"/>
        <w:rPr>
          <w:rFonts w:cs="Arial"/>
          <w:sz w:val="20"/>
          <w:szCs w:val="20"/>
        </w:rPr>
      </w:pPr>
      <w:r>
        <w:rPr>
          <w:rFonts w:cs="Arial"/>
          <w:sz w:val="20"/>
          <w:szCs w:val="20"/>
        </w:rPr>
        <w:t>[4:2]   What was the reason they gave for wanting to build with them?</w:t>
      </w:r>
    </w:p>
    <w:p w14:paraId="0FFD046A" w14:textId="2B2E90CC"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They said </w:t>
      </w:r>
      <w:r w:rsidR="000C517A">
        <w:rPr>
          <w:rFonts w:cs="Arial"/>
          <w:sz w:val="20"/>
          <w:szCs w:val="20"/>
        </w:rPr>
        <w:t xml:space="preserve">that </w:t>
      </w:r>
      <w:r w:rsidRPr="00B559B5">
        <w:rPr>
          <w:rFonts w:cs="Arial"/>
          <w:sz w:val="20"/>
          <w:szCs w:val="20"/>
        </w:rPr>
        <w:t xml:space="preserve">they worshiped the Judeans’ God and </w:t>
      </w:r>
      <w:r w:rsidR="000C517A">
        <w:rPr>
          <w:rFonts w:cs="Arial"/>
          <w:sz w:val="20"/>
          <w:szCs w:val="20"/>
        </w:rPr>
        <w:t xml:space="preserve">had </w:t>
      </w:r>
      <w:r w:rsidRPr="00B559B5">
        <w:rPr>
          <w:rFonts w:cs="Arial"/>
          <w:sz w:val="20"/>
          <w:szCs w:val="20"/>
        </w:rPr>
        <w:t>sacrificed to him since the days when the king of Assyria brought them to that place.</w:t>
      </w:r>
    </w:p>
    <w:p w14:paraId="0FFD046B" w14:textId="77777777" w:rsidR="009D33A2" w:rsidRPr="00B559B5" w:rsidRDefault="009D33A2">
      <w:pPr>
        <w:pBdr>
          <w:top w:val="nil"/>
          <w:left w:val="nil"/>
          <w:bottom w:val="nil"/>
          <w:right w:val="nil"/>
          <w:between w:val="nil"/>
        </w:pBdr>
        <w:ind w:left="720"/>
        <w:rPr>
          <w:rFonts w:cs="Arial"/>
          <w:sz w:val="20"/>
          <w:szCs w:val="20"/>
        </w:rPr>
      </w:pPr>
    </w:p>
    <w:p w14:paraId="0FFD046C" w14:textId="7144FA48" w:rsidR="009D33A2" w:rsidRPr="00B559B5" w:rsidRDefault="000C517A">
      <w:pPr>
        <w:numPr>
          <w:ilvl w:val="0"/>
          <w:numId w:val="24"/>
        </w:numPr>
        <w:spacing w:after="0"/>
        <w:rPr>
          <w:rFonts w:cs="Arial"/>
          <w:sz w:val="20"/>
          <w:szCs w:val="20"/>
        </w:rPr>
      </w:pPr>
      <w:r>
        <w:rPr>
          <w:rFonts w:cs="Arial"/>
          <w:sz w:val="20"/>
          <w:szCs w:val="20"/>
        </w:rPr>
        <w:t xml:space="preserve">[4:3]   </w:t>
      </w:r>
      <w:r w:rsidR="00D97C21" w:rsidRPr="00B559B5">
        <w:rPr>
          <w:rFonts w:cs="Arial"/>
          <w:sz w:val="20"/>
          <w:szCs w:val="20"/>
        </w:rPr>
        <w:t>Wh</w:t>
      </w:r>
      <w:r>
        <w:rPr>
          <w:rFonts w:cs="Arial"/>
          <w:sz w:val="20"/>
          <w:szCs w:val="20"/>
        </w:rPr>
        <w:t>at</w:t>
      </w:r>
      <w:r w:rsidR="00D97C21" w:rsidRPr="00B559B5">
        <w:rPr>
          <w:rFonts w:cs="Arial"/>
          <w:sz w:val="20"/>
          <w:szCs w:val="20"/>
        </w:rPr>
        <w:t xml:space="preserve"> did Zerubbabel, Jeshua, and the </w:t>
      </w:r>
      <w:r>
        <w:rPr>
          <w:rFonts w:cs="Arial"/>
          <w:sz w:val="20"/>
          <w:szCs w:val="20"/>
        </w:rPr>
        <w:t>other leaders reply?</w:t>
      </w:r>
    </w:p>
    <w:p w14:paraId="0FFD046D" w14:textId="2FF20961" w:rsidR="009D33A2" w:rsidRPr="00B559B5" w:rsidRDefault="00D97C21">
      <w:pPr>
        <w:ind w:left="720"/>
        <w:rPr>
          <w:rFonts w:cs="Arial"/>
          <w:sz w:val="20"/>
          <w:szCs w:val="20"/>
        </w:rPr>
      </w:pPr>
      <w:r w:rsidRPr="00B559B5">
        <w:rPr>
          <w:rFonts w:cs="Arial"/>
          <w:sz w:val="20"/>
          <w:szCs w:val="20"/>
        </w:rPr>
        <w:t>The</w:t>
      </w:r>
      <w:r w:rsidR="000C517A">
        <w:rPr>
          <w:rFonts w:cs="Arial"/>
          <w:sz w:val="20"/>
          <w:szCs w:val="20"/>
        </w:rPr>
        <w:t xml:space="preserve">y said that their enemies had nothing to do with </w:t>
      </w:r>
      <w:r w:rsidR="007770F4">
        <w:rPr>
          <w:rFonts w:cs="Arial"/>
          <w:sz w:val="20"/>
          <w:szCs w:val="20"/>
        </w:rPr>
        <w:t>building the temple</w:t>
      </w:r>
      <w:r w:rsidR="000C517A">
        <w:rPr>
          <w:rFonts w:cs="Arial"/>
          <w:sz w:val="20"/>
          <w:szCs w:val="20"/>
        </w:rPr>
        <w:t>. They said that the</w:t>
      </w:r>
      <w:r w:rsidRPr="00B559B5">
        <w:rPr>
          <w:rFonts w:cs="Arial"/>
          <w:sz w:val="20"/>
          <w:szCs w:val="20"/>
        </w:rPr>
        <w:t xml:space="preserve"> returning exiles </w:t>
      </w:r>
      <w:r w:rsidR="007770F4">
        <w:rPr>
          <w:rFonts w:cs="Arial"/>
          <w:sz w:val="20"/>
          <w:szCs w:val="20"/>
        </w:rPr>
        <w:t xml:space="preserve">alone </w:t>
      </w:r>
      <w:r w:rsidRPr="00B559B5">
        <w:rPr>
          <w:rFonts w:cs="Arial"/>
          <w:sz w:val="20"/>
          <w:szCs w:val="20"/>
        </w:rPr>
        <w:t xml:space="preserve">would build the house for their God, just as </w:t>
      </w:r>
      <w:r w:rsidR="007770F4">
        <w:rPr>
          <w:rFonts w:cs="Arial"/>
          <w:sz w:val="20"/>
          <w:szCs w:val="20"/>
        </w:rPr>
        <w:t xml:space="preserve">King </w:t>
      </w:r>
      <w:r w:rsidRPr="00B559B5">
        <w:rPr>
          <w:rFonts w:cs="Arial"/>
          <w:sz w:val="20"/>
          <w:szCs w:val="20"/>
        </w:rPr>
        <w:t>Cyrus of Persia commanded.</w:t>
      </w:r>
    </w:p>
    <w:p w14:paraId="0FFD046E" w14:textId="77777777" w:rsidR="009D33A2" w:rsidRPr="00B559B5" w:rsidRDefault="009D33A2">
      <w:pPr>
        <w:pBdr>
          <w:top w:val="nil"/>
          <w:left w:val="nil"/>
          <w:bottom w:val="nil"/>
          <w:right w:val="nil"/>
          <w:between w:val="nil"/>
        </w:pBdr>
        <w:ind w:left="720"/>
        <w:rPr>
          <w:rFonts w:cs="Arial"/>
          <w:sz w:val="20"/>
          <w:szCs w:val="20"/>
        </w:rPr>
      </w:pPr>
    </w:p>
    <w:p w14:paraId="0FFD046F" w14:textId="58979837" w:rsidR="009D33A2" w:rsidRPr="00B559B5" w:rsidRDefault="000C517A">
      <w:pPr>
        <w:numPr>
          <w:ilvl w:val="0"/>
          <w:numId w:val="24"/>
        </w:numPr>
        <w:pBdr>
          <w:top w:val="nil"/>
          <w:left w:val="nil"/>
          <w:bottom w:val="nil"/>
          <w:right w:val="nil"/>
          <w:between w:val="nil"/>
        </w:pBdr>
        <w:spacing w:after="0"/>
        <w:rPr>
          <w:rFonts w:cs="Arial"/>
          <w:sz w:val="20"/>
          <w:szCs w:val="20"/>
        </w:rPr>
      </w:pPr>
      <w:r>
        <w:rPr>
          <w:rFonts w:cs="Arial"/>
          <w:sz w:val="20"/>
          <w:szCs w:val="20"/>
        </w:rPr>
        <w:t xml:space="preserve">[4:4-5]   </w:t>
      </w:r>
      <w:r w:rsidR="00D97C21" w:rsidRPr="00B559B5">
        <w:rPr>
          <w:rFonts w:cs="Arial"/>
          <w:sz w:val="20"/>
          <w:szCs w:val="20"/>
        </w:rPr>
        <w:t xml:space="preserve">How did the </w:t>
      </w:r>
      <w:r>
        <w:rPr>
          <w:rFonts w:cs="Arial"/>
          <w:sz w:val="20"/>
          <w:szCs w:val="20"/>
        </w:rPr>
        <w:t>enemies then</w:t>
      </w:r>
      <w:r w:rsidR="00D97C21" w:rsidRPr="00B559B5">
        <w:rPr>
          <w:rFonts w:cs="Arial"/>
          <w:sz w:val="20"/>
          <w:szCs w:val="20"/>
        </w:rPr>
        <w:t xml:space="preserve"> interfere with the work on the temple? </w:t>
      </w:r>
    </w:p>
    <w:p w14:paraId="28C0953C" w14:textId="2794C9E9" w:rsidR="007B08F3" w:rsidRDefault="00D97C21" w:rsidP="00C95114">
      <w:pPr>
        <w:pBdr>
          <w:top w:val="nil"/>
          <w:left w:val="nil"/>
          <w:bottom w:val="nil"/>
          <w:right w:val="nil"/>
          <w:between w:val="nil"/>
        </w:pBdr>
        <w:ind w:left="720"/>
        <w:rPr>
          <w:rFonts w:cs="Arial"/>
          <w:sz w:val="20"/>
          <w:szCs w:val="20"/>
        </w:rPr>
      </w:pPr>
      <w:r w:rsidRPr="00B559B5">
        <w:rPr>
          <w:rFonts w:cs="Arial"/>
          <w:sz w:val="20"/>
          <w:szCs w:val="20"/>
        </w:rPr>
        <w:t>The</w:t>
      </w:r>
      <w:r w:rsidR="000C517A">
        <w:rPr>
          <w:rFonts w:cs="Arial"/>
          <w:sz w:val="20"/>
          <w:szCs w:val="20"/>
        </w:rPr>
        <w:t>y</w:t>
      </w:r>
      <w:r w:rsidRPr="00B559B5">
        <w:rPr>
          <w:rFonts w:cs="Arial"/>
          <w:sz w:val="20"/>
          <w:szCs w:val="20"/>
        </w:rPr>
        <w:t xml:space="preserve"> </w:t>
      </w:r>
      <w:r w:rsidR="00732C37">
        <w:rPr>
          <w:rFonts w:cs="Arial"/>
          <w:sz w:val="20"/>
          <w:szCs w:val="20"/>
        </w:rPr>
        <w:t xml:space="preserve">intimidated </w:t>
      </w:r>
      <w:r w:rsidR="00D52754">
        <w:rPr>
          <w:rFonts w:cs="Arial"/>
          <w:sz w:val="20"/>
          <w:szCs w:val="20"/>
        </w:rPr>
        <w:t xml:space="preserve">(or threatened) </w:t>
      </w:r>
      <w:r w:rsidRPr="00B559B5">
        <w:rPr>
          <w:rFonts w:cs="Arial"/>
          <w:sz w:val="20"/>
          <w:szCs w:val="20"/>
        </w:rPr>
        <w:t xml:space="preserve">the </w:t>
      </w:r>
      <w:r w:rsidR="000C517A">
        <w:rPr>
          <w:rFonts w:cs="Arial"/>
          <w:sz w:val="20"/>
          <w:szCs w:val="20"/>
        </w:rPr>
        <w:t xml:space="preserve">people of </w:t>
      </w:r>
      <w:r w:rsidRPr="00B559B5">
        <w:rPr>
          <w:rFonts w:cs="Arial"/>
          <w:sz w:val="20"/>
          <w:szCs w:val="20"/>
        </w:rPr>
        <w:t>Judea</w:t>
      </w:r>
      <w:r w:rsidR="00732C37">
        <w:rPr>
          <w:rFonts w:cs="Arial"/>
          <w:sz w:val="20"/>
          <w:szCs w:val="20"/>
        </w:rPr>
        <w:t>, to make them</w:t>
      </w:r>
      <w:r w:rsidR="000C517A">
        <w:rPr>
          <w:rFonts w:cs="Arial"/>
          <w:sz w:val="20"/>
          <w:szCs w:val="20"/>
        </w:rPr>
        <w:t xml:space="preserve"> </w:t>
      </w:r>
      <w:r w:rsidR="00732C37">
        <w:rPr>
          <w:rFonts w:cs="Arial"/>
          <w:sz w:val="20"/>
          <w:szCs w:val="20"/>
        </w:rPr>
        <w:t>fearful</w:t>
      </w:r>
      <w:r w:rsidR="000C517A">
        <w:rPr>
          <w:rFonts w:cs="Arial"/>
          <w:sz w:val="20"/>
          <w:szCs w:val="20"/>
        </w:rPr>
        <w:t>. T</w:t>
      </w:r>
      <w:r w:rsidRPr="00B559B5">
        <w:rPr>
          <w:rFonts w:cs="Arial"/>
          <w:sz w:val="20"/>
          <w:szCs w:val="20"/>
        </w:rPr>
        <w:t>hey bribed</w:t>
      </w:r>
      <w:r w:rsidR="00732C37">
        <w:rPr>
          <w:rFonts w:cs="Arial"/>
          <w:sz w:val="20"/>
          <w:szCs w:val="20"/>
        </w:rPr>
        <w:t xml:space="preserve"> the</w:t>
      </w:r>
      <w:r w:rsidRPr="00B559B5">
        <w:rPr>
          <w:rFonts w:cs="Arial"/>
          <w:sz w:val="20"/>
          <w:szCs w:val="20"/>
        </w:rPr>
        <w:t xml:space="preserve"> </w:t>
      </w:r>
      <w:r w:rsidR="000C517A">
        <w:rPr>
          <w:rFonts w:cs="Arial"/>
          <w:sz w:val="20"/>
          <w:szCs w:val="20"/>
        </w:rPr>
        <w:t>officials</w:t>
      </w:r>
      <w:r w:rsidRPr="00B559B5">
        <w:rPr>
          <w:rFonts w:cs="Arial"/>
          <w:sz w:val="20"/>
          <w:szCs w:val="20"/>
        </w:rPr>
        <w:t xml:space="preserve"> to </w:t>
      </w:r>
      <w:r w:rsidR="00732C37">
        <w:rPr>
          <w:rFonts w:cs="Arial"/>
          <w:sz w:val="20"/>
          <w:szCs w:val="20"/>
        </w:rPr>
        <w:t>slow down and stop</w:t>
      </w:r>
      <w:r w:rsidRPr="00B559B5">
        <w:rPr>
          <w:rFonts w:cs="Arial"/>
          <w:sz w:val="20"/>
          <w:szCs w:val="20"/>
        </w:rPr>
        <w:t xml:space="preserve"> the </w:t>
      </w:r>
      <w:r w:rsidR="000C517A">
        <w:rPr>
          <w:rFonts w:cs="Arial"/>
          <w:sz w:val="20"/>
          <w:szCs w:val="20"/>
        </w:rPr>
        <w:t xml:space="preserve">building </w:t>
      </w:r>
      <w:r w:rsidRPr="00B559B5">
        <w:rPr>
          <w:rFonts w:cs="Arial"/>
          <w:sz w:val="20"/>
          <w:szCs w:val="20"/>
        </w:rPr>
        <w:t xml:space="preserve">plans. </w:t>
      </w:r>
    </w:p>
    <w:p w14:paraId="591E02A6" w14:textId="77777777" w:rsidR="000C517A" w:rsidRDefault="000C517A" w:rsidP="00C95114">
      <w:pPr>
        <w:pBdr>
          <w:top w:val="nil"/>
          <w:left w:val="nil"/>
          <w:bottom w:val="nil"/>
          <w:right w:val="nil"/>
          <w:between w:val="nil"/>
        </w:pBdr>
        <w:ind w:left="720"/>
        <w:rPr>
          <w:rFonts w:cs="Arial"/>
          <w:sz w:val="20"/>
          <w:szCs w:val="20"/>
        </w:rPr>
      </w:pPr>
    </w:p>
    <w:p w14:paraId="33EA4D62" w14:textId="54C4D054" w:rsidR="000C517A" w:rsidRDefault="000C517A" w:rsidP="000C517A">
      <w:pPr>
        <w:pStyle w:val="ListParagraph"/>
        <w:numPr>
          <w:ilvl w:val="0"/>
          <w:numId w:val="24"/>
        </w:numPr>
        <w:pBdr>
          <w:top w:val="nil"/>
          <w:left w:val="nil"/>
          <w:bottom w:val="nil"/>
          <w:right w:val="nil"/>
          <w:between w:val="nil"/>
        </w:pBdr>
        <w:rPr>
          <w:rFonts w:cs="Arial"/>
          <w:sz w:val="20"/>
          <w:szCs w:val="20"/>
        </w:rPr>
      </w:pPr>
      <w:r>
        <w:rPr>
          <w:rFonts w:cs="Arial"/>
          <w:sz w:val="20"/>
          <w:szCs w:val="20"/>
        </w:rPr>
        <w:t>[4:5]   How long did they continue interfering?</w:t>
      </w:r>
    </w:p>
    <w:p w14:paraId="485CBA38" w14:textId="75389089" w:rsidR="000C517A" w:rsidRPr="000C517A" w:rsidRDefault="000C517A" w:rsidP="000C517A">
      <w:pPr>
        <w:pStyle w:val="ListParagraph"/>
        <w:pBdr>
          <w:top w:val="nil"/>
          <w:left w:val="nil"/>
          <w:bottom w:val="nil"/>
          <w:right w:val="nil"/>
          <w:between w:val="nil"/>
        </w:pBdr>
        <w:rPr>
          <w:rFonts w:cs="Arial"/>
          <w:sz w:val="20"/>
          <w:szCs w:val="20"/>
        </w:rPr>
      </w:pPr>
      <w:r>
        <w:rPr>
          <w:rFonts w:cs="Arial"/>
          <w:sz w:val="20"/>
          <w:szCs w:val="20"/>
        </w:rPr>
        <w:t xml:space="preserve">They did this for all of the days of King Cyrus and even until Darius reigned Persia. </w:t>
      </w:r>
    </w:p>
    <w:p w14:paraId="0FFD0471" w14:textId="77777777" w:rsidR="009D33A2" w:rsidRPr="00567D5F" w:rsidRDefault="00D97C21" w:rsidP="0057763B">
      <w:pPr>
        <w:pStyle w:val="CommentSection"/>
      </w:pPr>
      <w:r w:rsidRPr="00B559B5">
        <w:t>Comment Section:</w:t>
      </w:r>
    </w:p>
    <w:p w14:paraId="0FFD0473" w14:textId="77777777" w:rsidR="009D33A2" w:rsidRPr="007B08F3" w:rsidRDefault="00D97C21" w:rsidP="008508BC">
      <w:pPr>
        <w:pStyle w:val="Heading1"/>
        <w:rPr>
          <w:rStyle w:val="Heading2Char"/>
        </w:rPr>
      </w:pPr>
      <w:bookmarkStart w:id="106" w:name="_Toc203574601"/>
      <w:r w:rsidRPr="00B559B5">
        <w:lastRenderedPageBreak/>
        <w:t>Ezra 6:13-15</w:t>
      </w:r>
      <w:r w:rsidRPr="00B559B5">
        <w:tab/>
      </w:r>
      <w:r w:rsidRPr="007B08F3">
        <w:rPr>
          <w:rStyle w:val="Heading2Char"/>
        </w:rPr>
        <w:t>The temple is completed</w:t>
      </w:r>
      <w:bookmarkEnd w:id="106"/>
    </w:p>
    <w:p w14:paraId="419C0AC7" w14:textId="5727A67C" w:rsidR="00AD0E54" w:rsidRDefault="00D97C21" w:rsidP="00C95114">
      <w:pPr>
        <w:pStyle w:val="Background"/>
      </w:pPr>
      <w:r w:rsidRPr="00B559B5">
        <w:rPr>
          <w:b/>
        </w:rPr>
        <w:t xml:space="preserve">Background: </w:t>
      </w:r>
      <w:r w:rsidR="001904BE">
        <w:t xml:space="preserve">When King Artaxerxes ruled Persia, </w:t>
      </w:r>
      <w:r w:rsidRPr="00B559B5">
        <w:t xml:space="preserve">he </w:t>
      </w:r>
      <w:r w:rsidR="001904BE">
        <w:t xml:space="preserve">stopped the people </w:t>
      </w:r>
      <w:r w:rsidR="00D037A3">
        <w:t xml:space="preserve">of Israel </w:t>
      </w:r>
      <w:r w:rsidR="001904BE">
        <w:t xml:space="preserve">from building the temple for a time. </w:t>
      </w:r>
      <w:r w:rsidR="00AD0E54">
        <w:t>W</w:t>
      </w:r>
      <w:r w:rsidR="001904BE">
        <w:t>hen King Darius began to rule Persia, t</w:t>
      </w:r>
      <w:r w:rsidR="007770F4">
        <w:t>he</w:t>
      </w:r>
      <w:r w:rsidR="00CE14F7">
        <w:t xml:space="preserve"> people</w:t>
      </w:r>
      <w:r w:rsidR="007770F4">
        <w:t xml:space="preserve"> started building again</w:t>
      </w:r>
      <w:r w:rsidR="001904BE">
        <w:t xml:space="preserve">. </w:t>
      </w:r>
    </w:p>
    <w:p w14:paraId="0FFD0474" w14:textId="2326FA36" w:rsidR="009D33A2" w:rsidRPr="007770F4" w:rsidRDefault="001904BE" w:rsidP="00C95114">
      <w:pPr>
        <w:pStyle w:val="Background"/>
      </w:pPr>
      <w:r>
        <w:t>T</w:t>
      </w:r>
      <w:r w:rsidR="007770F4">
        <w:t>he local governor</w:t>
      </w:r>
      <w:r w:rsidR="00D97C21" w:rsidRPr="00B559B5">
        <w:t xml:space="preserve"> </w:t>
      </w:r>
      <w:proofErr w:type="spellStart"/>
      <w:r w:rsidR="00D97C21" w:rsidRPr="00B559B5">
        <w:t>Tattenai</w:t>
      </w:r>
      <w:proofErr w:type="spellEnd"/>
      <w:r w:rsidR="00D97C21" w:rsidRPr="00B559B5">
        <w:t xml:space="preserve"> </w:t>
      </w:r>
      <w:r w:rsidR="007770F4">
        <w:t>wrote a letter to</w:t>
      </w:r>
      <w:r>
        <w:t xml:space="preserve"> K</w:t>
      </w:r>
      <w:r w:rsidR="007770F4">
        <w:t xml:space="preserve">ing </w:t>
      </w:r>
      <w:r>
        <w:t xml:space="preserve">Darius to </w:t>
      </w:r>
      <w:r w:rsidR="00AD0E54">
        <w:t>complain</w:t>
      </w:r>
      <w:r w:rsidR="00CE14F7">
        <w:t xml:space="preserve"> about the building</w:t>
      </w:r>
      <w:r w:rsidR="007770F4">
        <w:t xml:space="preserve">. </w:t>
      </w:r>
      <w:r w:rsidR="00AD0E54">
        <w:t xml:space="preserve">But </w:t>
      </w:r>
      <w:r>
        <w:t xml:space="preserve">King Darius issued a decree </w:t>
      </w:r>
      <w:r w:rsidR="00D037A3">
        <w:t xml:space="preserve">saying </w:t>
      </w:r>
      <w:r>
        <w:t xml:space="preserve">that </w:t>
      </w:r>
      <w:proofErr w:type="spellStart"/>
      <w:r>
        <w:t>Tattenai</w:t>
      </w:r>
      <w:proofErr w:type="spellEnd"/>
      <w:r>
        <w:t xml:space="preserve"> and the other officials there must</w:t>
      </w:r>
      <w:r w:rsidR="00D97C21" w:rsidRPr="00B559B5">
        <w:t xml:space="preserve"> </w:t>
      </w:r>
      <w:r w:rsidR="00AD0E54">
        <w:t>not interfere with</w:t>
      </w:r>
      <w:r w:rsidR="00D97C21" w:rsidRPr="00B559B5">
        <w:t xml:space="preserve"> those </w:t>
      </w:r>
      <w:r w:rsidR="00F914B1">
        <w:t xml:space="preserve">who were </w:t>
      </w:r>
      <w:r w:rsidR="00D97C21" w:rsidRPr="00B559B5">
        <w:t>rebuilding the house of God.</w:t>
      </w:r>
      <w:r>
        <w:t xml:space="preserve"> King Darius even told </w:t>
      </w:r>
      <w:proofErr w:type="spellStart"/>
      <w:r>
        <w:t>Tattenai</w:t>
      </w:r>
      <w:proofErr w:type="spellEnd"/>
      <w:r>
        <w:t xml:space="preserve"> </w:t>
      </w:r>
      <w:r w:rsidR="00AD0E54">
        <w:t xml:space="preserve">and the other officials </w:t>
      </w:r>
      <w:r>
        <w:t xml:space="preserve">to give the people of Judah some money from their taxes and any food or supplies that they requested. </w:t>
      </w:r>
    </w:p>
    <w:p w14:paraId="2705697F" w14:textId="77777777" w:rsidR="00B669DB" w:rsidRPr="00170DC8" w:rsidRDefault="00B669DB" w:rsidP="00B669DB">
      <w:pPr>
        <w:pStyle w:val="Background"/>
        <w:rPr>
          <w:b/>
          <w:bCs w:val="0"/>
          <w:i/>
          <w:iCs/>
        </w:rPr>
      </w:pPr>
      <w:r w:rsidRPr="00170DC8">
        <w:rPr>
          <w:b/>
          <w:bCs w:val="0"/>
          <w:i/>
          <w:iCs/>
        </w:rPr>
        <w:t>Read the passage.</w:t>
      </w:r>
    </w:p>
    <w:p w14:paraId="0FFD0475" w14:textId="77777777" w:rsidR="009D33A2" w:rsidRPr="00B559B5" w:rsidRDefault="00D97C21" w:rsidP="00F94597">
      <w:pPr>
        <w:pStyle w:val="Part1"/>
      </w:pPr>
      <w:r w:rsidRPr="00B559B5">
        <w:t>Part 1</w:t>
      </w:r>
    </w:p>
    <w:p w14:paraId="0FFD0476" w14:textId="77777777" w:rsidR="009D33A2" w:rsidRPr="00B559B5" w:rsidRDefault="00D97C21" w:rsidP="00AD0E54">
      <w:pPr>
        <w:pStyle w:val="Answerortell"/>
        <w:rPr>
          <w:b/>
          <w:sz w:val="32"/>
          <w:szCs w:val="32"/>
        </w:rPr>
      </w:pPr>
      <w:r w:rsidRPr="00B559B5">
        <w:t>Tell in your own words what you just read in these verses.</w:t>
      </w:r>
    </w:p>
    <w:p w14:paraId="0FFD0477" w14:textId="1D89E46E" w:rsidR="009D33A2" w:rsidRPr="00B559B5" w:rsidRDefault="00D97C21" w:rsidP="00C95114">
      <w:pPr>
        <w:pStyle w:val="Checklist2"/>
      </w:pPr>
      <w:proofErr w:type="spellStart"/>
      <w:r w:rsidRPr="00B559B5">
        <w:t>Tattenai</w:t>
      </w:r>
      <w:proofErr w:type="spellEnd"/>
      <w:r w:rsidRPr="00B559B5">
        <w:t xml:space="preserve"> the governor and </w:t>
      </w:r>
      <w:r w:rsidR="00F06960">
        <w:t>other officials</w:t>
      </w:r>
      <w:r w:rsidRPr="00B559B5">
        <w:t xml:space="preserve"> did everything that </w:t>
      </w:r>
      <w:r w:rsidR="00CE14F7">
        <w:t>K</w:t>
      </w:r>
      <w:r w:rsidRPr="00B559B5">
        <w:t>ing</w:t>
      </w:r>
      <w:r w:rsidR="00CE14F7">
        <w:t xml:space="preserve"> Darius</w:t>
      </w:r>
      <w:r w:rsidRPr="00B559B5">
        <w:t xml:space="preserve"> had ordered. [6:13]</w:t>
      </w:r>
    </w:p>
    <w:p w14:paraId="0FFD0478" w14:textId="37E43DDD" w:rsidR="009D33A2" w:rsidRDefault="00D97C21" w:rsidP="00C95114">
      <w:pPr>
        <w:pStyle w:val="Checklist2"/>
      </w:pPr>
      <w:r w:rsidRPr="00B559B5">
        <w:t xml:space="preserve">The </w:t>
      </w:r>
      <w:r w:rsidR="00CE14F7">
        <w:t xml:space="preserve">Jewish leaders finished </w:t>
      </w:r>
      <w:r w:rsidRPr="00B559B5">
        <w:t>building according to the decrees of the God of Israel and of the kings of Persia. [6:14]</w:t>
      </w:r>
    </w:p>
    <w:p w14:paraId="6723D082" w14:textId="2A8B22C2" w:rsidR="00CE14F7" w:rsidRPr="00B559B5" w:rsidRDefault="00CE14F7" w:rsidP="00C95114">
      <w:pPr>
        <w:pStyle w:val="Checklist2"/>
      </w:pPr>
      <w:r>
        <w:t>The temple was completed during the sixth year that King Darius ruled. [6:15]</w:t>
      </w:r>
    </w:p>
    <w:p w14:paraId="0FFD0479" w14:textId="77777777" w:rsidR="009D33A2" w:rsidRPr="00B559B5" w:rsidRDefault="00D97C21" w:rsidP="00F94597">
      <w:pPr>
        <w:pStyle w:val="Part2"/>
      </w:pPr>
      <w:r w:rsidRPr="00B559B5">
        <w:t>Part 2</w:t>
      </w:r>
    </w:p>
    <w:p w14:paraId="0FFD047A" w14:textId="77777777" w:rsidR="009D33A2" w:rsidRPr="00B559B5" w:rsidRDefault="00D97C21" w:rsidP="00C95114">
      <w:pPr>
        <w:pStyle w:val="Answerortell"/>
      </w:pPr>
      <w:r w:rsidRPr="00B559B5">
        <w:t>Answer the following questions.</w:t>
      </w:r>
    </w:p>
    <w:p w14:paraId="10C1B32F" w14:textId="4E69D690" w:rsidR="00A31091" w:rsidRDefault="00A31091">
      <w:pPr>
        <w:numPr>
          <w:ilvl w:val="0"/>
          <w:numId w:val="22"/>
        </w:numPr>
        <w:spacing w:before="200" w:after="0"/>
        <w:ind w:left="360"/>
        <w:rPr>
          <w:rFonts w:cs="Arial"/>
          <w:sz w:val="20"/>
          <w:szCs w:val="20"/>
        </w:rPr>
      </w:pPr>
      <w:r>
        <w:rPr>
          <w:rFonts w:cs="Arial"/>
          <w:sz w:val="20"/>
          <w:szCs w:val="20"/>
        </w:rPr>
        <w:t xml:space="preserve">[6:13]   How did </w:t>
      </w:r>
      <w:proofErr w:type="spellStart"/>
      <w:r>
        <w:rPr>
          <w:rFonts w:cs="Arial"/>
          <w:sz w:val="20"/>
          <w:szCs w:val="20"/>
        </w:rPr>
        <w:t>Tattenai</w:t>
      </w:r>
      <w:proofErr w:type="spellEnd"/>
      <w:r w:rsidR="00CE14F7">
        <w:rPr>
          <w:rFonts w:cs="Arial"/>
          <w:sz w:val="20"/>
          <w:szCs w:val="20"/>
        </w:rPr>
        <w:t>, Shethar-</w:t>
      </w:r>
      <w:proofErr w:type="spellStart"/>
      <w:r w:rsidR="00CE14F7">
        <w:rPr>
          <w:rFonts w:cs="Arial"/>
          <w:sz w:val="20"/>
          <w:szCs w:val="20"/>
        </w:rPr>
        <w:t>Bozenai</w:t>
      </w:r>
      <w:proofErr w:type="spellEnd"/>
      <w:r w:rsidR="00CE14F7">
        <w:rPr>
          <w:rFonts w:cs="Arial"/>
          <w:sz w:val="20"/>
          <w:szCs w:val="20"/>
        </w:rPr>
        <w:t>,</w:t>
      </w:r>
      <w:r>
        <w:rPr>
          <w:rFonts w:cs="Arial"/>
          <w:sz w:val="20"/>
          <w:szCs w:val="20"/>
        </w:rPr>
        <w:t xml:space="preserve"> and the other officials re</w:t>
      </w:r>
      <w:r w:rsidR="00E744A3">
        <w:rPr>
          <w:rFonts w:cs="Arial"/>
          <w:sz w:val="20"/>
          <w:szCs w:val="20"/>
        </w:rPr>
        <w:t>spond</w:t>
      </w:r>
      <w:r>
        <w:rPr>
          <w:rFonts w:cs="Arial"/>
          <w:sz w:val="20"/>
          <w:szCs w:val="20"/>
        </w:rPr>
        <w:t xml:space="preserve"> to the decree that King Darius sent?</w:t>
      </w:r>
    </w:p>
    <w:p w14:paraId="12215BBC" w14:textId="798F01CF" w:rsidR="00A31091" w:rsidRDefault="00A31091" w:rsidP="00A31091">
      <w:pPr>
        <w:spacing w:after="0"/>
        <w:ind w:firstLine="720"/>
        <w:rPr>
          <w:rFonts w:cs="Arial"/>
          <w:sz w:val="20"/>
          <w:szCs w:val="20"/>
        </w:rPr>
      </w:pPr>
      <w:r>
        <w:rPr>
          <w:rFonts w:cs="Arial"/>
          <w:sz w:val="20"/>
          <w:szCs w:val="20"/>
        </w:rPr>
        <w:t xml:space="preserve">They did </w:t>
      </w:r>
      <w:r w:rsidR="00CE14F7">
        <w:rPr>
          <w:rFonts w:cs="Arial"/>
          <w:sz w:val="20"/>
          <w:szCs w:val="20"/>
        </w:rPr>
        <w:t>everything t</w:t>
      </w:r>
      <w:r>
        <w:rPr>
          <w:rFonts w:cs="Arial"/>
          <w:sz w:val="20"/>
          <w:szCs w:val="20"/>
        </w:rPr>
        <w:t xml:space="preserve">hat </w:t>
      </w:r>
      <w:r w:rsidR="00CE14F7">
        <w:rPr>
          <w:rFonts w:cs="Arial"/>
          <w:sz w:val="20"/>
          <w:szCs w:val="20"/>
        </w:rPr>
        <w:t>the</w:t>
      </w:r>
      <w:r>
        <w:rPr>
          <w:rFonts w:cs="Arial"/>
          <w:sz w:val="20"/>
          <w:szCs w:val="20"/>
        </w:rPr>
        <w:t xml:space="preserve"> decree </w:t>
      </w:r>
      <w:r w:rsidR="00CE14F7">
        <w:rPr>
          <w:rFonts w:cs="Arial"/>
          <w:sz w:val="20"/>
          <w:szCs w:val="20"/>
        </w:rPr>
        <w:t>ordered them</w:t>
      </w:r>
      <w:r>
        <w:rPr>
          <w:rFonts w:cs="Arial"/>
          <w:sz w:val="20"/>
          <w:szCs w:val="20"/>
        </w:rPr>
        <w:t xml:space="preserve"> to do. </w:t>
      </w:r>
    </w:p>
    <w:p w14:paraId="0DAC18B2" w14:textId="77777777" w:rsidR="00A31091" w:rsidRDefault="00A31091" w:rsidP="00A31091">
      <w:pPr>
        <w:spacing w:after="0"/>
        <w:ind w:firstLine="720"/>
        <w:rPr>
          <w:rFonts w:cs="Arial"/>
          <w:sz w:val="20"/>
          <w:szCs w:val="20"/>
        </w:rPr>
      </w:pPr>
    </w:p>
    <w:p w14:paraId="2FB4870F" w14:textId="77777777" w:rsidR="00A31091" w:rsidRDefault="00A31091" w:rsidP="00A31091">
      <w:pPr>
        <w:spacing w:after="0"/>
        <w:ind w:firstLine="720"/>
        <w:rPr>
          <w:rFonts w:cs="Arial"/>
          <w:sz w:val="20"/>
          <w:szCs w:val="20"/>
        </w:rPr>
      </w:pPr>
    </w:p>
    <w:p w14:paraId="16FCA700" w14:textId="1C6FE594" w:rsidR="00A31091" w:rsidRDefault="00A31091" w:rsidP="00A31091">
      <w:pPr>
        <w:numPr>
          <w:ilvl w:val="0"/>
          <w:numId w:val="22"/>
        </w:numPr>
        <w:spacing w:after="0"/>
        <w:ind w:left="360"/>
        <w:rPr>
          <w:rFonts w:cs="Arial"/>
          <w:sz w:val="20"/>
          <w:szCs w:val="20"/>
        </w:rPr>
      </w:pPr>
      <w:r>
        <w:rPr>
          <w:rFonts w:cs="Arial"/>
          <w:sz w:val="20"/>
          <w:szCs w:val="20"/>
        </w:rPr>
        <w:t xml:space="preserve">[6:14]   </w:t>
      </w:r>
      <w:r w:rsidR="00CE14F7">
        <w:rPr>
          <w:rFonts w:cs="Arial"/>
          <w:sz w:val="20"/>
          <w:szCs w:val="20"/>
        </w:rPr>
        <w:t>In what way</w:t>
      </w:r>
      <w:r w:rsidRPr="00B559B5">
        <w:rPr>
          <w:rFonts w:cs="Arial"/>
          <w:sz w:val="20"/>
          <w:szCs w:val="20"/>
        </w:rPr>
        <w:t xml:space="preserve"> do you think </w:t>
      </w:r>
      <w:r w:rsidR="00CE14F7">
        <w:rPr>
          <w:rFonts w:cs="Arial"/>
          <w:sz w:val="20"/>
          <w:szCs w:val="20"/>
        </w:rPr>
        <w:t xml:space="preserve">that </w:t>
      </w:r>
      <w:r w:rsidRPr="00B559B5">
        <w:rPr>
          <w:rFonts w:cs="Arial"/>
          <w:sz w:val="20"/>
          <w:szCs w:val="20"/>
        </w:rPr>
        <w:t xml:space="preserve">the prophets Haggai and Zechariah helped the Jewish elders </w:t>
      </w:r>
      <w:r w:rsidR="00CE14F7">
        <w:rPr>
          <w:rFonts w:cs="Arial"/>
          <w:sz w:val="20"/>
          <w:szCs w:val="20"/>
        </w:rPr>
        <w:t xml:space="preserve">to </w:t>
      </w:r>
      <w:r w:rsidRPr="00B559B5">
        <w:rPr>
          <w:rFonts w:cs="Arial"/>
          <w:sz w:val="20"/>
          <w:szCs w:val="20"/>
        </w:rPr>
        <w:t xml:space="preserve">build and </w:t>
      </w:r>
      <w:r w:rsidR="00CE14F7">
        <w:rPr>
          <w:rFonts w:cs="Arial"/>
          <w:sz w:val="20"/>
          <w:szCs w:val="20"/>
        </w:rPr>
        <w:t xml:space="preserve">to </w:t>
      </w:r>
      <w:r w:rsidRPr="00B559B5">
        <w:rPr>
          <w:rFonts w:cs="Arial"/>
          <w:sz w:val="20"/>
          <w:szCs w:val="20"/>
        </w:rPr>
        <w:t>prosper?</w:t>
      </w:r>
    </w:p>
    <w:p w14:paraId="31CFA3C9" w14:textId="00C7C80E" w:rsidR="00A31091" w:rsidRDefault="00A31091" w:rsidP="00A31091">
      <w:pPr>
        <w:pStyle w:val="ListParagraph"/>
        <w:rPr>
          <w:rFonts w:cs="Arial"/>
          <w:sz w:val="20"/>
          <w:szCs w:val="20"/>
        </w:rPr>
      </w:pPr>
      <w:r w:rsidRPr="00A31091">
        <w:rPr>
          <w:rFonts w:cs="Arial"/>
          <w:i/>
          <w:iCs/>
          <w:sz w:val="20"/>
          <w:szCs w:val="20"/>
        </w:rPr>
        <w:t xml:space="preserve">(Answers may vary.) </w:t>
      </w:r>
      <w:r w:rsidRPr="00A31091">
        <w:rPr>
          <w:rFonts w:cs="Arial"/>
          <w:sz w:val="20"/>
          <w:szCs w:val="20"/>
        </w:rPr>
        <w:t>Perhaps their prophesying encouraged th</w:t>
      </w:r>
      <w:r>
        <w:rPr>
          <w:rFonts w:cs="Arial"/>
          <w:sz w:val="20"/>
          <w:szCs w:val="20"/>
        </w:rPr>
        <w:t>e Jewish elders</w:t>
      </w:r>
      <w:r w:rsidRPr="00A31091">
        <w:rPr>
          <w:rFonts w:cs="Arial"/>
          <w:sz w:val="20"/>
          <w:szCs w:val="20"/>
        </w:rPr>
        <w:t>.</w:t>
      </w:r>
      <w:r>
        <w:rPr>
          <w:rFonts w:cs="Arial"/>
          <w:sz w:val="20"/>
          <w:szCs w:val="20"/>
        </w:rPr>
        <w:t xml:space="preserve"> Perhaps they taught the Jewish elders more about God and what he had commanded for this time</w:t>
      </w:r>
      <w:r w:rsidR="00CE14F7">
        <w:rPr>
          <w:rFonts w:cs="Arial"/>
          <w:sz w:val="20"/>
          <w:szCs w:val="20"/>
        </w:rPr>
        <w:t xml:space="preserve"> of building</w:t>
      </w:r>
      <w:r>
        <w:rPr>
          <w:rFonts w:cs="Arial"/>
          <w:sz w:val="20"/>
          <w:szCs w:val="20"/>
        </w:rPr>
        <w:t>.</w:t>
      </w:r>
      <w:r w:rsidRPr="00A31091">
        <w:rPr>
          <w:rFonts w:cs="Arial"/>
          <w:sz w:val="20"/>
          <w:szCs w:val="20"/>
        </w:rPr>
        <w:t xml:space="preserve">  </w:t>
      </w:r>
    </w:p>
    <w:p w14:paraId="0F0810CA" w14:textId="77777777" w:rsidR="00A31091" w:rsidRDefault="00A31091" w:rsidP="00A31091">
      <w:pPr>
        <w:spacing w:after="0"/>
        <w:rPr>
          <w:rFonts w:cs="Arial"/>
          <w:sz w:val="20"/>
          <w:szCs w:val="20"/>
        </w:rPr>
      </w:pPr>
    </w:p>
    <w:p w14:paraId="0FFD047B" w14:textId="2D5C15E8" w:rsidR="009D33A2" w:rsidRPr="00B559B5" w:rsidRDefault="00A31091">
      <w:pPr>
        <w:numPr>
          <w:ilvl w:val="0"/>
          <w:numId w:val="22"/>
        </w:numPr>
        <w:spacing w:before="200" w:after="0"/>
        <w:ind w:left="360"/>
        <w:rPr>
          <w:rFonts w:cs="Arial"/>
          <w:sz w:val="20"/>
          <w:szCs w:val="20"/>
        </w:rPr>
      </w:pPr>
      <w:r w:rsidRPr="00B559B5">
        <w:rPr>
          <w:rFonts w:cs="Arial"/>
          <w:sz w:val="20"/>
          <w:szCs w:val="20"/>
        </w:rPr>
        <w:t>[6:14]</w:t>
      </w:r>
      <w:r>
        <w:rPr>
          <w:rFonts w:cs="Arial"/>
          <w:sz w:val="20"/>
          <w:szCs w:val="20"/>
        </w:rPr>
        <w:t xml:space="preserve">   </w:t>
      </w:r>
      <w:r w:rsidR="00D97C21" w:rsidRPr="00B559B5">
        <w:rPr>
          <w:rFonts w:cs="Arial"/>
          <w:sz w:val="20"/>
          <w:szCs w:val="20"/>
        </w:rPr>
        <w:t>What were the Jewish elders able to accomplish?</w:t>
      </w:r>
    </w:p>
    <w:p w14:paraId="0FFD047C" w14:textId="08B72412" w:rsidR="009D33A2" w:rsidRPr="00B559B5" w:rsidRDefault="00D97C21">
      <w:pPr>
        <w:ind w:left="720"/>
        <w:rPr>
          <w:rFonts w:cs="Arial"/>
          <w:sz w:val="20"/>
          <w:szCs w:val="20"/>
        </w:rPr>
      </w:pPr>
      <w:r w:rsidRPr="00B559B5">
        <w:rPr>
          <w:rFonts w:cs="Arial"/>
          <w:sz w:val="20"/>
          <w:szCs w:val="20"/>
        </w:rPr>
        <w:t xml:space="preserve">They </w:t>
      </w:r>
      <w:r w:rsidR="00A31091">
        <w:rPr>
          <w:rFonts w:cs="Arial"/>
          <w:sz w:val="20"/>
          <w:szCs w:val="20"/>
        </w:rPr>
        <w:t>finish</w:t>
      </w:r>
      <w:r w:rsidRPr="00B559B5">
        <w:rPr>
          <w:rFonts w:cs="Arial"/>
          <w:sz w:val="20"/>
          <w:szCs w:val="20"/>
        </w:rPr>
        <w:t xml:space="preserve">ed building according to the </w:t>
      </w:r>
      <w:r w:rsidR="00A31091">
        <w:rPr>
          <w:rFonts w:cs="Arial"/>
          <w:sz w:val="20"/>
          <w:szCs w:val="20"/>
        </w:rPr>
        <w:t>command</w:t>
      </w:r>
      <w:r w:rsidRPr="00B559B5">
        <w:rPr>
          <w:rFonts w:cs="Arial"/>
          <w:sz w:val="20"/>
          <w:szCs w:val="20"/>
        </w:rPr>
        <w:t xml:space="preserve"> of the God of Israel and by the decree of Cyrus, Darius, and Artaxerxes</w:t>
      </w:r>
      <w:r w:rsidR="00CE14F7">
        <w:rPr>
          <w:rFonts w:cs="Arial"/>
          <w:sz w:val="20"/>
          <w:szCs w:val="20"/>
        </w:rPr>
        <w:t>, who were</w:t>
      </w:r>
      <w:r w:rsidRPr="00B559B5">
        <w:rPr>
          <w:rFonts w:cs="Arial"/>
          <w:sz w:val="20"/>
          <w:szCs w:val="20"/>
        </w:rPr>
        <w:t xml:space="preserve"> the king</w:t>
      </w:r>
      <w:r w:rsidR="00CE14F7">
        <w:rPr>
          <w:rFonts w:cs="Arial"/>
          <w:sz w:val="20"/>
          <w:szCs w:val="20"/>
        </w:rPr>
        <w:t>s</w:t>
      </w:r>
      <w:r w:rsidRPr="00B559B5">
        <w:rPr>
          <w:rFonts w:cs="Arial"/>
          <w:sz w:val="20"/>
          <w:szCs w:val="20"/>
        </w:rPr>
        <w:t xml:space="preserve"> of Persia. </w:t>
      </w:r>
    </w:p>
    <w:p w14:paraId="0FFD0480" w14:textId="77777777" w:rsidR="009D33A2" w:rsidRPr="00B559B5" w:rsidRDefault="009D33A2">
      <w:pPr>
        <w:ind w:left="720"/>
        <w:rPr>
          <w:rFonts w:cs="Arial"/>
          <w:sz w:val="20"/>
          <w:szCs w:val="20"/>
        </w:rPr>
      </w:pPr>
    </w:p>
    <w:p w14:paraId="0FFD0481" w14:textId="04D072BD" w:rsidR="009D33A2" w:rsidRPr="00B559B5" w:rsidRDefault="00CE14F7">
      <w:pPr>
        <w:numPr>
          <w:ilvl w:val="0"/>
          <w:numId w:val="22"/>
        </w:numPr>
        <w:spacing w:after="0"/>
        <w:ind w:left="360"/>
        <w:rPr>
          <w:rFonts w:cs="Arial"/>
          <w:sz w:val="20"/>
          <w:szCs w:val="20"/>
        </w:rPr>
      </w:pPr>
      <w:r w:rsidRPr="00B559B5">
        <w:rPr>
          <w:rFonts w:cs="Arial"/>
          <w:sz w:val="20"/>
          <w:szCs w:val="20"/>
        </w:rPr>
        <w:t>[6:15]</w:t>
      </w:r>
      <w:r>
        <w:rPr>
          <w:rFonts w:cs="Arial"/>
          <w:sz w:val="20"/>
          <w:szCs w:val="20"/>
        </w:rPr>
        <w:t xml:space="preserve">   </w:t>
      </w:r>
      <w:r w:rsidR="00D97C21" w:rsidRPr="00B559B5">
        <w:rPr>
          <w:rFonts w:cs="Arial"/>
          <w:sz w:val="20"/>
          <w:szCs w:val="20"/>
        </w:rPr>
        <w:t xml:space="preserve">In what </w:t>
      </w:r>
      <w:r>
        <w:rPr>
          <w:rFonts w:cs="Arial"/>
          <w:sz w:val="20"/>
          <w:szCs w:val="20"/>
        </w:rPr>
        <w:t xml:space="preserve">month and </w:t>
      </w:r>
      <w:r w:rsidR="00D97C21" w:rsidRPr="00B559B5">
        <w:rPr>
          <w:rFonts w:cs="Arial"/>
          <w:sz w:val="20"/>
          <w:szCs w:val="20"/>
        </w:rPr>
        <w:t xml:space="preserve">year was the house of God completed? </w:t>
      </w:r>
    </w:p>
    <w:p w14:paraId="285D1C38" w14:textId="10007B1D" w:rsidR="007B08F3" w:rsidRPr="00B559B5" w:rsidRDefault="00D97C21" w:rsidP="00C95114">
      <w:pPr>
        <w:ind w:left="720"/>
        <w:rPr>
          <w:rFonts w:cs="Arial"/>
          <w:sz w:val="20"/>
          <w:szCs w:val="20"/>
        </w:rPr>
      </w:pPr>
      <w:r w:rsidRPr="00B559B5">
        <w:rPr>
          <w:rFonts w:cs="Arial"/>
          <w:sz w:val="20"/>
          <w:szCs w:val="20"/>
        </w:rPr>
        <w:t xml:space="preserve">It was completed </w:t>
      </w:r>
      <w:r w:rsidR="00A31091">
        <w:rPr>
          <w:rFonts w:cs="Arial"/>
          <w:sz w:val="20"/>
          <w:szCs w:val="20"/>
        </w:rPr>
        <w:t xml:space="preserve">in the month of Adar, </w:t>
      </w:r>
      <w:r w:rsidRPr="00B559B5">
        <w:rPr>
          <w:rFonts w:cs="Arial"/>
          <w:sz w:val="20"/>
          <w:szCs w:val="20"/>
        </w:rPr>
        <w:t xml:space="preserve">in the sixth year of </w:t>
      </w:r>
      <w:r w:rsidR="00A31091">
        <w:rPr>
          <w:rFonts w:cs="Arial"/>
          <w:sz w:val="20"/>
          <w:szCs w:val="20"/>
        </w:rPr>
        <w:t xml:space="preserve">the reign of </w:t>
      </w:r>
      <w:r w:rsidRPr="00B559B5">
        <w:rPr>
          <w:rFonts w:cs="Arial"/>
          <w:sz w:val="20"/>
          <w:szCs w:val="20"/>
        </w:rPr>
        <w:t>King Darius.</w:t>
      </w:r>
    </w:p>
    <w:p w14:paraId="0FFD0483" w14:textId="77777777" w:rsidR="009D33A2" w:rsidRPr="00567D5F" w:rsidRDefault="00D97C21" w:rsidP="0057763B">
      <w:pPr>
        <w:pStyle w:val="CommentSection"/>
      </w:pPr>
      <w:r w:rsidRPr="00B559B5">
        <w:t>Comment Section:</w:t>
      </w:r>
    </w:p>
    <w:p w14:paraId="0FFD0484" w14:textId="77777777" w:rsidR="009D33A2" w:rsidRPr="00B559B5" w:rsidRDefault="009D33A2">
      <w:pPr>
        <w:spacing w:before="240" w:after="240"/>
        <w:rPr>
          <w:rFonts w:cs="Arial"/>
          <w:sz w:val="20"/>
          <w:szCs w:val="20"/>
        </w:rPr>
      </w:pPr>
    </w:p>
    <w:p w14:paraId="0FFD0498" w14:textId="77777777" w:rsidR="009D33A2" w:rsidRPr="00B559B5" w:rsidRDefault="00D97C21" w:rsidP="008508BC">
      <w:pPr>
        <w:pStyle w:val="Heading1"/>
        <w:rPr>
          <w:sz w:val="20"/>
          <w:szCs w:val="20"/>
        </w:rPr>
      </w:pPr>
      <w:bookmarkStart w:id="107" w:name="_heading=h.49gfa85" w:colFirst="0" w:colLast="0"/>
      <w:bookmarkStart w:id="108" w:name="_heading=h.13qzunr" w:colFirst="0" w:colLast="0"/>
      <w:bookmarkEnd w:id="107"/>
      <w:bookmarkEnd w:id="108"/>
      <w:r w:rsidRPr="00B559B5">
        <w:br w:type="page"/>
      </w:r>
    </w:p>
    <w:p w14:paraId="0FFD0499" w14:textId="557139FD" w:rsidR="009D33A2" w:rsidRPr="00B559B5" w:rsidRDefault="00D97C21" w:rsidP="008508BC">
      <w:pPr>
        <w:pStyle w:val="Heading1"/>
        <w:rPr>
          <w:sz w:val="32"/>
          <w:szCs w:val="32"/>
        </w:rPr>
      </w:pPr>
      <w:bookmarkStart w:id="109" w:name="_Toc203574602"/>
      <w:r w:rsidRPr="00B559B5">
        <w:lastRenderedPageBreak/>
        <w:t>Ezra 9:1-4</w:t>
      </w:r>
      <w:r w:rsidR="00BF5BFF">
        <w:t xml:space="preserve"> </w:t>
      </w:r>
      <w:r w:rsidR="00BF5BFF">
        <w:tab/>
      </w:r>
      <w:r w:rsidRPr="00BF5BFF">
        <w:rPr>
          <w:rStyle w:val="Heading2Char"/>
        </w:rPr>
        <w:t>Ezra learns that Israelites married foreigners</w:t>
      </w:r>
      <w:bookmarkEnd w:id="109"/>
    </w:p>
    <w:p w14:paraId="5C9694F4" w14:textId="21953FBD" w:rsidR="0057763B" w:rsidRPr="00B559B5" w:rsidRDefault="0057763B" w:rsidP="0057763B">
      <w:pPr>
        <w:pStyle w:val="Background"/>
        <w:rPr>
          <w:b/>
          <w:sz w:val="32"/>
          <w:szCs w:val="32"/>
        </w:rPr>
      </w:pPr>
      <w:r w:rsidRPr="00B559B5">
        <w:rPr>
          <w:b/>
        </w:rPr>
        <w:t xml:space="preserve">Background: </w:t>
      </w:r>
      <w:r w:rsidRPr="00B559B5">
        <w:t xml:space="preserve">Ezra was a skilled scribe in the law of Moses that Yahweh had given </w:t>
      </w:r>
      <w:r>
        <w:t xml:space="preserve">to </w:t>
      </w:r>
      <w:r w:rsidRPr="00B559B5">
        <w:t>Israel. He was the descendent of Aaron, who was the first high priest in Israel.</w:t>
      </w:r>
      <w:r>
        <w:t xml:space="preserve"> Ezra had arrived in Jerusalem shortly before the events in this passage.</w:t>
      </w:r>
    </w:p>
    <w:p w14:paraId="524CDB12" w14:textId="77777777" w:rsidR="001A5736" w:rsidRPr="00170DC8" w:rsidRDefault="001A5736" w:rsidP="001A5736">
      <w:pPr>
        <w:pStyle w:val="Background"/>
        <w:rPr>
          <w:b/>
          <w:bCs w:val="0"/>
          <w:i/>
          <w:iCs/>
        </w:rPr>
      </w:pPr>
      <w:r w:rsidRPr="00170DC8">
        <w:rPr>
          <w:b/>
          <w:bCs w:val="0"/>
          <w:i/>
          <w:iCs/>
        </w:rPr>
        <w:t>Read the passage.</w:t>
      </w:r>
    </w:p>
    <w:p w14:paraId="0FFD049A" w14:textId="77777777" w:rsidR="009D33A2" w:rsidRPr="00B559B5" w:rsidRDefault="00D97C21" w:rsidP="00F94597">
      <w:pPr>
        <w:pStyle w:val="Part1"/>
      </w:pPr>
      <w:r w:rsidRPr="00B559B5">
        <w:t>Part 1</w:t>
      </w:r>
    </w:p>
    <w:p w14:paraId="0FFD049B" w14:textId="77777777" w:rsidR="009D33A2" w:rsidRPr="00B559B5" w:rsidRDefault="00D97C21" w:rsidP="00C95114">
      <w:pPr>
        <w:pStyle w:val="Answerortell"/>
        <w:rPr>
          <w:b/>
          <w:sz w:val="32"/>
          <w:szCs w:val="32"/>
        </w:rPr>
      </w:pPr>
      <w:r w:rsidRPr="00B559B5">
        <w:t>Tell in your own words what you just read in these verses.</w:t>
      </w:r>
    </w:p>
    <w:p w14:paraId="0FFD049C" w14:textId="227E5226" w:rsidR="009D33A2" w:rsidRPr="00B559B5" w:rsidRDefault="008953CC" w:rsidP="00C95114">
      <w:pPr>
        <w:pStyle w:val="Checklist2"/>
      </w:pPr>
      <w:r>
        <w:t>The officials</w:t>
      </w:r>
      <w:r w:rsidR="00D97C21" w:rsidRPr="00B559B5">
        <w:t xml:space="preserve"> approached Ezra and told him that the people of Israel, the priests, and the Levites had not separated themselves from the peoples of the land</w:t>
      </w:r>
      <w:r>
        <w:t xml:space="preserve"> and what they did</w:t>
      </w:r>
      <w:r w:rsidR="00D97C21" w:rsidRPr="00B559B5">
        <w:t>. [9:1]</w:t>
      </w:r>
    </w:p>
    <w:p w14:paraId="0FFD049D" w14:textId="521C492D" w:rsidR="009D33A2" w:rsidRPr="00B559B5" w:rsidRDefault="00D97C21" w:rsidP="00C95114">
      <w:pPr>
        <w:pStyle w:val="Checklist2"/>
      </w:pPr>
      <w:r w:rsidRPr="00B559B5">
        <w:t>The people of Israel, priests, and Levites had married their daughters and sons to the peoples of other lands.</w:t>
      </w:r>
      <w:r w:rsidR="008953CC">
        <w:t xml:space="preserve"> </w:t>
      </w:r>
      <w:r w:rsidRPr="00B559B5">
        <w:t>[9:2]</w:t>
      </w:r>
    </w:p>
    <w:p w14:paraId="0FFD049E" w14:textId="5839FD39" w:rsidR="009D33A2" w:rsidRDefault="00D97C21" w:rsidP="00C95114">
      <w:pPr>
        <w:pStyle w:val="Checklist2"/>
      </w:pPr>
      <w:r w:rsidRPr="00B559B5">
        <w:t>Ezra was devastated when he heard the report about the people of Israel. [9:3]</w:t>
      </w:r>
    </w:p>
    <w:p w14:paraId="7CE57A3C" w14:textId="6D731173" w:rsidR="00A25682" w:rsidRPr="00B559B5" w:rsidRDefault="00A25682" w:rsidP="00C95114">
      <w:pPr>
        <w:pStyle w:val="Checklist2"/>
      </w:pPr>
      <w:r>
        <w:t>Others who respected God’s words gathered around Ezra as he sat, appalled, until evening. [9:4]</w:t>
      </w:r>
    </w:p>
    <w:p w14:paraId="0FFD049F" w14:textId="77777777" w:rsidR="009D33A2" w:rsidRPr="00B559B5" w:rsidRDefault="00D97C21" w:rsidP="00F94597">
      <w:pPr>
        <w:pStyle w:val="Part2"/>
      </w:pPr>
      <w:r w:rsidRPr="00B559B5">
        <w:t>Part 2</w:t>
      </w:r>
    </w:p>
    <w:p w14:paraId="0FFD04A0" w14:textId="77777777" w:rsidR="009D33A2" w:rsidRPr="00B559B5" w:rsidRDefault="00D97C21" w:rsidP="00C95114">
      <w:pPr>
        <w:pStyle w:val="Answerortell"/>
      </w:pPr>
      <w:r w:rsidRPr="00B559B5">
        <w:t>Answer the following questions.</w:t>
      </w:r>
    </w:p>
    <w:p w14:paraId="02AA4462" w14:textId="074BE22B" w:rsidR="00A25682" w:rsidRDefault="00A25682">
      <w:pPr>
        <w:numPr>
          <w:ilvl w:val="0"/>
          <w:numId w:val="21"/>
        </w:numPr>
        <w:spacing w:after="0"/>
        <w:ind w:left="360"/>
        <w:rPr>
          <w:rFonts w:cs="Arial"/>
          <w:sz w:val="20"/>
          <w:szCs w:val="20"/>
        </w:rPr>
      </w:pPr>
      <w:r>
        <w:rPr>
          <w:rFonts w:cs="Arial"/>
          <w:sz w:val="20"/>
          <w:szCs w:val="20"/>
        </w:rPr>
        <w:t xml:space="preserve">[9:1]    What did </w:t>
      </w:r>
      <w:r w:rsidR="008953CC">
        <w:rPr>
          <w:rFonts w:cs="Arial"/>
          <w:sz w:val="20"/>
          <w:szCs w:val="20"/>
        </w:rPr>
        <w:t xml:space="preserve">some of </w:t>
      </w:r>
      <w:r>
        <w:rPr>
          <w:rFonts w:cs="Arial"/>
          <w:sz w:val="20"/>
          <w:szCs w:val="20"/>
        </w:rPr>
        <w:t xml:space="preserve">the officials come to tell Ezra? </w:t>
      </w:r>
    </w:p>
    <w:p w14:paraId="16D02CDB" w14:textId="48977F41" w:rsidR="00A25682" w:rsidRDefault="00A25682" w:rsidP="00A25682">
      <w:pPr>
        <w:spacing w:after="0"/>
        <w:ind w:left="720"/>
        <w:rPr>
          <w:rFonts w:cs="Arial"/>
          <w:sz w:val="20"/>
          <w:szCs w:val="20"/>
        </w:rPr>
      </w:pPr>
      <w:r>
        <w:rPr>
          <w:rFonts w:cs="Arial"/>
          <w:sz w:val="20"/>
          <w:szCs w:val="20"/>
        </w:rPr>
        <w:t xml:space="preserve">They came to tell him that the people of Israel, the priests, and the Levites had not separated themselves from the peoples of the land. </w:t>
      </w:r>
    </w:p>
    <w:p w14:paraId="64E5EC26" w14:textId="77777777" w:rsidR="00A25682" w:rsidRDefault="00A25682" w:rsidP="00A25682">
      <w:pPr>
        <w:spacing w:after="0"/>
        <w:ind w:left="720"/>
        <w:rPr>
          <w:rFonts w:cs="Arial"/>
          <w:sz w:val="20"/>
          <w:szCs w:val="20"/>
        </w:rPr>
      </w:pPr>
    </w:p>
    <w:p w14:paraId="3EBC05CD" w14:textId="77777777" w:rsidR="00A25682" w:rsidRDefault="00A25682" w:rsidP="00A25682">
      <w:pPr>
        <w:spacing w:after="0"/>
        <w:ind w:left="720"/>
        <w:rPr>
          <w:rFonts w:cs="Arial"/>
          <w:sz w:val="20"/>
          <w:szCs w:val="20"/>
        </w:rPr>
      </w:pPr>
    </w:p>
    <w:p w14:paraId="0FFD04A1" w14:textId="5E9F657E" w:rsidR="009D33A2" w:rsidRPr="00B559B5" w:rsidRDefault="00A25682">
      <w:pPr>
        <w:numPr>
          <w:ilvl w:val="0"/>
          <w:numId w:val="21"/>
        </w:numPr>
        <w:spacing w:after="0"/>
        <w:ind w:left="360"/>
        <w:rPr>
          <w:rFonts w:cs="Arial"/>
          <w:sz w:val="20"/>
          <w:szCs w:val="20"/>
        </w:rPr>
      </w:pPr>
      <w:r>
        <w:rPr>
          <w:rFonts w:cs="Arial"/>
          <w:sz w:val="20"/>
          <w:szCs w:val="20"/>
        </w:rPr>
        <w:t xml:space="preserve">[9:1-2]   </w:t>
      </w:r>
      <w:r w:rsidR="00D97C21" w:rsidRPr="00B559B5">
        <w:rPr>
          <w:rFonts w:cs="Arial"/>
          <w:sz w:val="20"/>
          <w:szCs w:val="20"/>
        </w:rPr>
        <w:t>In what way did the people of Israel not separate themselves from the people of other lands? [9:1-2]</w:t>
      </w:r>
    </w:p>
    <w:p w14:paraId="0FFD04A2" w14:textId="77777777" w:rsidR="009D33A2" w:rsidRPr="00B559B5" w:rsidRDefault="00D97C21">
      <w:pPr>
        <w:ind w:left="720"/>
        <w:rPr>
          <w:rFonts w:cs="Arial"/>
          <w:sz w:val="20"/>
          <w:szCs w:val="20"/>
        </w:rPr>
      </w:pPr>
      <w:r w:rsidRPr="00B559B5">
        <w:rPr>
          <w:rFonts w:cs="Arial"/>
          <w:sz w:val="20"/>
          <w:szCs w:val="20"/>
        </w:rPr>
        <w:t xml:space="preserve">They married some of their daughters and sons to the peoples of other lands.  </w:t>
      </w:r>
    </w:p>
    <w:p w14:paraId="0FFD04A3" w14:textId="77777777" w:rsidR="009D33A2" w:rsidRPr="00B559B5" w:rsidRDefault="009D33A2">
      <w:pPr>
        <w:ind w:left="720"/>
        <w:rPr>
          <w:rFonts w:cs="Arial"/>
          <w:sz w:val="20"/>
          <w:szCs w:val="20"/>
        </w:rPr>
      </w:pPr>
    </w:p>
    <w:p w14:paraId="0FFD04A4" w14:textId="56574FE1" w:rsidR="009D33A2" w:rsidRPr="00B559B5" w:rsidRDefault="00A25682">
      <w:pPr>
        <w:numPr>
          <w:ilvl w:val="0"/>
          <w:numId w:val="21"/>
        </w:numPr>
        <w:spacing w:after="0"/>
        <w:ind w:left="360"/>
        <w:rPr>
          <w:rFonts w:cs="Arial"/>
          <w:sz w:val="20"/>
          <w:szCs w:val="20"/>
        </w:rPr>
      </w:pPr>
      <w:r w:rsidRPr="00B559B5">
        <w:rPr>
          <w:rFonts w:cs="Arial"/>
          <w:sz w:val="20"/>
          <w:szCs w:val="20"/>
        </w:rPr>
        <w:t>[9:2]</w:t>
      </w:r>
      <w:r>
        <w:rPr>
          <w:rFonts w:cs="Arial"/>
          <w:sz w:val="20"/>
          <w:szCs w:val="20"/>
        </w:rPr>
        <w:t xml:space="preserve">   </w:t>
      </w:r>
      <w:r w:rsidR="00D97C21" w:rsidRPr="00B559B5">
        <w:rPr>
          <w:rFonts w:cs="Arial"/>
          <w:sz w:val="20"/>
          <w:szCs w:val="20"/>
        </w:rPr>
        <w:t>Who were the first ones to be unfaithful</w:t>
      </w:r>
      <w:r w:rsidR="008953CC">
        <w:rPr>
          <w:rFonts w:cs="Arial"/>
          <w:sz w:val="20"/>
          <w:szCs w:val="20"/>
        </w:rPr>
        <w:t xml:space="preserve"> to God in this way</w:t>
      </w:r>
      <w:r w:rsidR="00D97C21" w:rsidRPr="00B559B5">
        <w:rPr>
          <w:rFonts w:cs="Arial"/>
          <w:sz w:val="20"/>
          <w:szCs w:val="20"/>
        </w:rPr>
        <w:t xml:space="preserve">? </w:t>
      </w:r>
    </w:p>
    <w:p w14:paraId="0FFD04A5" w14:textId="5C667A38" w:rsidR="009D33A2" w:rsidRPr="00B559B5" w:rsidRDefault="00D97C21">
      <w:pPr>
        <w:ind w:left="720"/>
        <w:rPr>
          <w:rFonts w:cs="Arial"/>
          <w:sz w:val="20"/>
          <w:szCs w:val="20"/>
        </w:rPr>
      </w:pPr>
      <w:r w:rsidRPr="00B559B5">
        <w:rPr>
          <w:rFonts w:cs="Arial"/>
          <w:sz w:val="20"/>
          <w:szCs w:val="20"/>
        </w:rPr>
        <w:t xml:space="preserve">The first ones who were unfaithful </w:t>
      </w:r>
      <w:r w:rsidR="008953CC">
        <w:rPr>
          <w:rFonts w:cs="Arial"/>
          <w:sz w:val="20"/>
          <w:szCs w:val="20"/>
        </w:rPr>
        <w:t xml:space="preserve">in this way </w:t>
      </w:r>
      <w:r w:rsidRPr="00B559B5">
        <w:rPr>
          <w:rFonts w:cs="Arial"/>
          <w:sz w:val="20"/>
          <w:szCs w:val="20"/>
        </w:rPr>
        <w:t xml:space="preserve">were the Jewish leaders and officials. </w:t>
      </w:r>
    </w:p>
    <w:p w14:paraId="0FFD04A6" w14:textId="77777777" w:rsidR="009D33A2" w:rsidRPr="00B559B5" w:rsidRDefault="009D33A2">
      <w:pPr>
        <w:ind w:left="720"/>
        <w:rPr>
          <w:rFonts w:cs="Arial"/>
          <w:sz w:val="20"/>
          <w:szCs w:val="20"/>
        </w:rPr>
      </w:pPr>
    </w:p>
    <w:p w14:paraId="0FFD04A7" w14:textId="77B57F3E" w:rsidR="009D33A2" w:rsidRPr="00B559B5" w:rsidRDefault="008953CC">
      <w:pPr>
        <w:numPr>
          <w:ilvl w:val="0"/>
          <w:numId w:val="21"/>
        </w:numPr>
        <w:spacing w:after="0"/>
        <w:ind w:left="360"/>
        <w:rPr>
          <w:rFonts w:cs="Arial"/>
          <w:sz w:val="20"/>
          <w:szCs w:val="20"/>
        </w:rPr>
      </w:pPr>
      <w:r>
        <w:rPr>
          <w:rFonts w:cs="Arial"/>
          <w:sz w:val="20"/>
          <w:szCs w:val="20"/>
        </w:rPr>
        <w:t xml:space="preserve">[9:3]   </w:t>
      </w:r>
      <w:r w:rsidR="00E744A3">
        <w:rPr>
          <w:rFonts w:cs="Arial"/>
          <w:sz w:val="20"/>
          <w:szCs w:val="20"/>
        </w:rPr>
        <w:t xml:space="preserve">How did Ezra </w:t>
      </w:r>
      <w:r w:rsidR="00CA496C">
        <w:rPr>
          <w:rFonts w:cs="Arial"/>
          <w:sz w:val="20"/>
          <w:szCs w:val="20"/>
        </w:rPr>
        <w:t>feel about</w:t>
      </w:r>
      <w:r w:rsidR="00E744A3">
        <w:rPr>
          <w:rFonts w:cs="Arial"/>
          <w:sz w:val="20"/>
          <w:szCs w:val="20"/>
        </w:rPr>
        <w:t xml:space="preserve"> this news</w:t>
      </w:r>
      <w:r w:rsidR="00D97C21" w:rsidRPr="00B559B5">
        <w:rPr>
          <w:rFonts w:cs="Arial"/>
          <w:sz w:val="20"/>
          <w:szCs w:val="20"/>
        </w:rPr>
        <w:t>?</w:t>
      </w:r>
    </w:p>
    <w:p w14:paraId="11AD186B" w14:textId="60B67BA8" w:rsidR="00E744A3" w:rsidRPr="00E744A3" w:rsidRDefault="00E744A3" w:rsidP="00E744A3">
      <w:pPr>
        <w:pStyle w:val="ListParagraph"/>
        <w:rPr>
          <w:rFonts w:cs="Arial"/>
          <w:sz w:val="20"/>
          <w:szCs w:val="20"/>
        </w:rPr>
      </w:pPr>
      <w:r w:rsidRPr="00E744A3">
        <w:rPr>
          <w:rFonts w:cs="Arial"/>
          <w:sz w:val="20"/>
          <w:szCs w:val="20"/>
        </w:rPr>
        <w:t xml:space="preserve">Ezra was outraged and horrified. He showed </w:t>
      </w:r>
      <w:r w:rsidR="00CA496C">
        <w:rPr>
          <w:rFonts w:cs="Arial"/>
          <w:sz w:val="20"/>
          <w:szCs w:val="20"/>
        </w:rPr>
        <w:t>t</w:t>
      </w:r>
      <w:r w:rsidRPr="00E744A3">
        <w:rPr>
          <w:rFonts w:cs="Arial"/>
          <w:sz w:val="20"/>
          <w:szCs w:val="20"/>
        </w:rPr>
        <w:t xml:space="preserve">his by tearing his clothes, pulling hair from his head and beard, and sitting down in devastation until evening. </w:t>
      </w:r>
    </w:p>
    <w:p w14:paraId="0FFD04A9" w14:textId="77777777" w:rsidR="009D33A2" w:rsidRPr="00B559B5" w:rsidRDefault="009D33A2">
      <w:pPr>
        <w:ind w:left="720"/>
        <w:rPr>
          <w:rFonts w:cs="Arial"/>
          <w:sz w:val="20"/>
          <w:szCs w:val="20"/>
        </w:rPr>
      </w:pPr>
    </w:p>
    <w:p w14:paraId="0FFD04AA" w14:textId="38A79881" w:rsidR="009D33A2" w:rsidRPr="00B559B5" w:rsidRDefault="008953CC">
      <w:pPr>
        <w:numPr>
          <w:ilvl w:val="0"/>
          <w:numId w:val="21"/>
        </w:numPr>
        <w:spacing w:after="0"/>
        <w:ind w:left="360"/>
        <w:rPr>
          <w:rFonts w:cs="Arial"/>
          <w:sz w:val="20"/>
          <w:szCs w:val="20"/>
        </w:rPr>
      </w:pPr>
      <w:r>
        <w:rPr>
          <w:rFonts w:cs="Arial"/>
          <w:sz w:val="20"/>
          <w:szCs w:val="20"/>
        </w:rPr>
        <w:t xml:space="preserve">[9:4]   </w:t>
      </w:r>
      <w:r w:rsidR="00D97C21" w:rsidRPr="00B559B5">
        <w:rPr>
          <w:rFonts w:cs="Arial"/>
          <w:sz w:val="20"/>
          <w:szCs w:val="20"/>
        </w:rPr>
        <w:t xml:space="preserve">What </w:t>
      </w:r>
      <w:r w:rsidR="00967B18">
        <w:rPr>
          <w:rFonts w:cs="Arial"/>
          <w:sz w:val="20"/>
          <w:szCs w:val="20"/>
        </w:rPr>
        <w:t>was the response of</w:t>
      </w:r>
      <w:r w:rsidR="00D97C21" w:rsidRPr="00B559B5">
        <w:rPr>
          <w:rFonts w:cs="Arial"/>
          <w:sz w:val="20"/>
          <w:szCs w:val="20"/>
        </w:rPr>
        <w:t xml:space="preserve"> </w:t>
      </w:r>
      <w:r>
        <w:rPr>
          <w:rFonts w:cs="Arial"/>
          <w:sz w:val="20"/>
          <w:szCs w:val="20"/>
        </w:rPr>
        <w:t xml:space="preserve">other people </w:t>
      </w:r>
      <w:r w:rsidR="00D97C21" w:rsidRPr="00B559B5">
        <w:rPr>
          <w:rFonts w:cs="Arial"/>
          <w:sz w:val="20"/>
          <w:szCs w:val="20"/>
        </w:rPr>
        <w:t xml:space="preserve">who </w:t>
      </w:r>
      <w:r>
        <w:rPr>
          <w:rFonts w:cs="Arial"/>
          <w:sz w:val="20"/>
          <w:szCs w:val="20"/>
        </w:rPr>
        <w:t>respected</w:t>
      </w:r>
      <w:r w:rsidR="00D97C21" w:rsidRPr="00B559B5">
        <w:rPr>
          <w:rFonts w:cs="Arial"/>
          <w:sz w:val="20"/>
          <w:szCs w:val="20"/>
        </w:rPr>
        <w:t xml:space="preserve"> the words of God</w:t>
      </w:r>
      <w:r w:rsidR="00967B18">
        <w:rPr>
          <w:rFonts w:cs="Arial"/>
          <w:sz w:val="20"/>
          <w:szCs w:val="20"/>
        </w:rPr>
        <w:t>,</w:t>
      </w:r>
      <w:r>
        <w:rPr>
          <w:rFonts w:cs="Arial"/>
          <w:sz w:val="20"/>
          <w:szCs w:val="20"/>
        </w:rPr>
        <w:t xml:space="preserve"> when they saw how devastated Ezra was</w:t>
      </w:r>
      <w:r w:rsidR="00D97C21" w:rsidRPr="00B559B5">
        <w:rPr>
          <w:rFonts w:cs="Arial"/>
          <w:sz w:val="20"/>
          <w:szCs w:val="20"/>
        </w:rPr>
        <w:t>?</w:t>
      </w:r>
    </w:p>
    <w:p w14:paraId="099C957A" w14:textId="32B13EC6" w:rsidR="00BF5BFF" w:rsidRPr="00B559B5" w:rsidRDefault="00D97C21" w:rsidP="00C95114">
      <w:pPr>
        <w:ind w:left="720"/>
        <w:rPr>
          <w:rFonts w:cs="Arial"/>
          <w:sz w:val="20"/>
          <w:szCs w:val="20"/>
        </w:rPr>
      </w:pPr>
      <w:r w:rsidRPr="00B559B5">
        <w:rPr>
          <w:rFonts w:cs="Arial"/>
          <w:sz w:val="20"/>
          <w:szCs w:val="20"/>
        </w:rPr>
        <w:t xml:space="preserve">They gathered </w:t>
      </w:r>
      <w:r w:rsidR="008953CC">
        <w:rPr>
          <w:rFonts w:cs="Arial"/>
          <w:sz w:val="20"/>
          <w:szCs w:val="20"/>
        </w:rPr>
        <w:t>by</w:t>
      </w:r>
      <w:r w:rsidRPr="00B559B5">
        <w:rPr>
          <w:rFonts w:cs="Arial"/>
          <w:sz w:val="20"/>
          <w:szCs w:val="20"/>
        </w:rPr>
        <w:t xml:space="preserve"> Ezra as he sat</w:t>
      </w:r>
      <w:r w:rsidR="008953CC">
        <w:rPr>
          <w:rFonts w:cs="Arial"/>
          <w:sz w:val="20"/>
          <w:szCs w:val="20"/>
        </w:rPr>
        <w:t xml:space="preserve">, </w:t>
      </w:r>
      <w:r w:rsidRPr="00B559B5">
        <w:rPr>
          <w:rFonts w:cs="Arial"/>
          <w:sz w:val="20"/>
          <w:szCs w:val="20"/>
        </w:rPr>
        <w:t>until the evening offering.</w:t>
      </w:r>
    </w:p>
    <w:p w14:paraId="0FFD04AC" w14:textId="77777777" w:rsidR="009D33A2" w:rsidRPr="00567D5F" w:rsidRDefault="00D97C21">
      <w:pPr>
        <w:spacing w:before="240" w:after="240"/>
        <w:rPr>
          <w:rFonts w:cs="Arial"/>
          <w:sz w:val="20"/>
        </w:rPr>
      </w:pPr>
      <w:r w:rsidRPr="00B559B5">
        <w:rPr>
          <w:rFonts w:cs="Arial"/>
          <w:b/>
          <w:sz w:val="20"/>
          <w:szCs w:val="20"/>
        </w:rPr>
        <w:t>Comment Section:</w:t>
      </w:r>
    </w:p>
    <w:p w14:paraId="0FFD04AD" w14:textId="77777777" w:rsidR="009D33A2" w:rsidRPr="00B559B5" w:rsidRDefault="00D97C21">
      <w:pPr>
        <w:spacing w:before="240" w:after="240"/>
        <w:rPr>
          <w:rFonts w:cs="Arial"/>
          <w:b/>
          <w:sz w:val="44"/>
          <w:szCs w:val="44"/>
        </w:rPr>
      </w:pPr>
      <w:r w:rsidRPr="00567D5F">
        <w:rPr>
          <w:rFonts w:cs="Arial"/>
          <w:sz w:val="20"/>
        </w:rPr>
        <w:br w:type="page"/>
      </w:r>
    </w:p>
    <w:p w14:paraId="0FFD04AE" w14:textId="7D91FE2E" w:rsidR="009D33A2" w:rsidRPr="00BF5BFF" w:rsidRDefault="00D97C21" w:rsidP="008508BC">
      <w:pPr>
        <w:pStyle w:val="Heading1"/>
        <w:rPr>
          <w:rStyle w:val="Heading2Char"/>
        </w:rPr>
      </w:pPr>
      <w:bookmarkStart w:id="110" w:name="_heading=h.wosx069wj4g" w:colFirst="0" w:colLast="0"/>
      <w:bookmarkStart w:id="111" w:name="_Toc203574603"/>
      <w:bookmarkEnd w:id="110"/>
      <w:r w:rsidRPr="00B559B5">
        <w:lastRenderedPageBreak/>
        <w:t>Ezra 10:1-4</w:t>
      </w:r>
      <w:r w:rsidRPr="00B559B5">
        <w:tab/>
      </w:r>
      <w:r w:rsidR="00C95114">
        <w:tab/>
      </w:r>
      <w:proofErr w:type="spellStart"/>
      <w:r w:rsidRPr="00BF5BFF">
        <w:rPr>
          <w:rStyle w:val="Heading2Char"/>
        </w:rPr>
        <w:t>Shekaniah</w:t>
      </w:r>
      <w:proofErr w:type="spellEnd"/>
      <w:r w:rsidRPr="00BF5BFF">
        <w:rPr>
          <w:rStyle w:val="Heading2Char"/>
        </w:rPr>
        <w:t xml:space="preserve"> encourages Ezra</w:t>
      </w:r>
      <w:bookmarkEnd w:id="111"/>
    </w:p>
    <w:p w14:paraId="0FFD04AF" w14:textId="77777777" w:rsidR="009D33A2" w:rsidRPr="00B559B5" w:rsidRDefault="00D97C21" w:rsidP="00C95114">
      <w:pPr>
        <w:pStyle w:val="Background"/>
        <w:rPr>
          <w:b/>
          <w:sz w:val="32"/>
          <w:szCs w:val="32"/>
        </w:rPr>
      </w:pPr>
      <w:r w:rsidRPr="00B559B5">
        <w:rPr>
          <w:b/>
        </w:rPr>
        <w:t xml:space="preserve">Background: </w:t>
      </w:r>
      <w:r w:rsidRPr="00B559B5">
        <w:t>Ezra knelt down before Yahweh, confessed the guilt of the people, and pleaded for God’s mercy.</w:t>
      </w:r>
    </w:p>
    <w:p w14:paraId="787A61F4" w14:textId="77777777" w:rsidR="001A5736" w:rsidRPr="00170DC8" w:rsidRDefault="001A5736" w:rsidP="001A5736">
      <w:pPr>
        <w:pStyle w:val="Background"/>
        <w:rPr>
          <w:b/>
          <w:bCs w:val="0"/>
          <w:i/>
          <w:iCs/>
        </w:rPr>
      </w:pPr>
      <w:r w:rsidRPr="00170DC8">
        <w:rPr>
          <w:b/>
          <w:bCs w:val="0"/>
          <w:i/>
          <w:iCs/>
        </w:rPr>
        <w:t>Read the passage.</w:t>
      </w:r>
    </w:p>
    <w:p w14:paraId="0FFD04B0" w14:textId="77777777" w:rsidR="009D33A2" w:rsidRPr="00B559B5" w:rsidRDefault="00D97C21" w:rsidP="00F94597">
      <w:pPr>
        <w:pStyle w:val="Part1"/>
      </w:pPr>
      <w:r w:rsidRPr="00B559B5">
        <w:t>Part 1</w:t>
      </w:r>
    </w:p>
    <w:p w14:paraId="0FFD04B1" w14:textId="77777777" w:rsidR="009D33A2" w:rsidRPr="00B559B5" w:rsidRDefault="00D97C21" w:rsidP="00C95114">
      <w:pPr>
        <w:pStyle w:val="Answerortell"/>
        <w:rPr>
          <w:b/>
          <w:sz w:val="32"/>
          <w:szCs w:val="32"/>
        </w:rPr>
      </w:pPr>
      <w:r w:rsidRPr="00B559B5">
        <w:t>Tell in your own words what you just read in these verses.</w:t>
      </w:r>
    </w:p>
    <w:p w14:paraId="0FFD04B2" w14:textId="60768406" w:rsidR="009D33A2" w:rsidRPr="00B559B5" w:rsidRDefault="00D97C21" w:rsidP="00C95114">
      <w:pPr>
        <w:pStyle w:val="Checklist2"/>
      </w:pPr>
      <w:r w:rsidRPr="00B559B5">
        <w:t>Ezra</w:t>
      </w:r>
      <w:r w:rsidR="00967B18">
        <w:t xml:space="preserve"> prayed, confessed, and wept. A large crowd gathered </w:t>
      </w:r>
      <w:r w:rsidR="006E5BB7">
        <w:t>around him</w:t>
      </w:r>
      <w:r w:rsidR="00967B18">
        <w:t xml:space="preserve">. </w:t>
      </w:r>
      <w:r w:rsidR="006E5BB7">
        <w:t xml:space="preserve">They were weeping, too. </w:t>
      </w:r>
      <w:r w:rsidRPr="00B559B5">
        <w:t>[10:1]</w:t>
      </w:r>
    </w:p>
    <w:p w14:paraId="0FFD04B3" w14:textId="7DBF613E" w:rsidR="009D33A2" w:rsidRPr="00B559B5" w:rsidRDefault="00D97C21" w:rsidP="00C95114">
      <w:pPr>
        <w:pStyle w:val="Checklist2"/>
      </w:pPr>
      <w:proofErr w:type="spellStart"/>
      <w:r w:rsidRPr="00B559B5">
        <w:t>Shekaniah</w:t>
      </w:r>
      <w:proofErr w:type="spellEnd"/>
      <w:r w:rsidRPr="00B559B5">
        <w:t xml:space="preserve"> said to Ezra that</w:t>
      </w:r>
      <w:r w:rsidR="00967B18">
        <w:t xml:space="preserve"> they had been unfaithful, but </w:t>
      </w:r>
      <w:r w:rsidRPr="00B559B5">
        <w:t>there was still hope for Israel. [10:2]</w:t>
      </w:r>
    </w:p>
    <w:p w14:paraId="0FFD04B4" w14:textId="553CFC0B" w:rsidR="009D33A2" w:rsidRDefault="00D97C21" w:rsidP="00C95114">
      <w:pPr>
        <w:pStyle w:val="Checklist2"/>
      </w:pPr>
      <w:proofErr w:type="spellStart"/>
      <w:r w:rsidRPr="00B559B5">
        <w:t>S</w:t>
      </w:r>
      <w:r w:rsidR="00E044D5">
        <w:t>hekaniah</w:t>
      </w:r>
      <w:proofErr w:type="spellEnd"/>
      <w:r w:rsidRPr="00B559B5">
        <w:t xml:space="preserve"> said that the people of Israel</w:t>
      </w:r>
      <w:r w:rsidR="00967B18">
        <w:t xml:space="preserve"> should</w:t>
      </w:r>
      <w:r w:rsidRPr="00B559B5">
        <w:t xml:space="preserve"> make a covenant with God to send </w:t>
      </w:r>
      <w:r w:rsidR="00967B18">
        <w:t>away</w:t>
      </w:r>
      <w:r w:rsidRPr="00B559B5">
        <w:t xml:space="preserve"> all </w:t>
      </w:r>
      <w:r w:rsidR="00967B18">
        <w:t xml:space="preserve">of </w:t>
      </w:r>
      <w:r w:rsidRPr="00B559B5">
        <w:t xml:space="preserve">the foreign women and their children. </w:t>
      </w:r>
      <w:r w:rsidR="00967B18">
        <w:t>He said</w:t>
      </w:r>
      <w:r w:rsidR="00E044D5">
        <w:t xml:space="preserve"> that</w:t>
      </w:r>
      <w:r w:rsidR="00967B18">
        <w:t xml:space="preserve"> it should be done according to the law. </w:t>
      </w:r>
      <w:r w:rsidRPr="00B559B5">
        <w:t xml:space="preserve">[10:3] </w:t>
      </w:r>
    </w:p>
    <w:p w14:paraId="5C0C061E" w14:textId="64CBD699" w:rsidR="00E044D5" w:rsidRPr="00B559B5" w:rsidRDefault="00E044D5" w:rsidP="00C95114">
      <w:pPr>
        <w:pStyle w:val="Checklist2"/>
      </w:pPr>
      <w:r>
        <w:t>He told Ezra to get up and do thi</w:t>
      </w:r>
      <w:r w:rsidR="006E5BB7">
        <w:t>s</w:t>
      </w:r>
      <w:r>
        <w:t xml:space="preserve">, and he said that they would be with him. [10:4] </w:t>
      </w:r>
    </w:p>
    <w:p w14:paraId="0FFD04B5" w14:textId="77777777" w:rsidR="009D33A2" w:rsidRPr="00B559B5" w:rsidRDefault="00D97C21" w:rsidP="00F94597">
      <w:pPr>
        <w:pStyle w:val="Part2"/>
      </w:pPr>
      <w:r w:rsidRPr="00B559B5">
        <w:t>Part 2</w:t>
      </w:r>
    </w:p>
    <w:p w14:paraId="0FFD04B6" w14:textId="3EDF4A32" w:rsidR="009D33A2" w:rsidRPr="00B559B5" w:rsidRDefault="00D97C21" w:rsidP="00C95114">
      <w:pPr>
        <w:pStyle w:val="Answerortell"/>
      </w:pPr>
      <w:r w:rsidRPr="00B559B5">
        <w:t>Answer the following questions.</w:t>
      </w:r>
      <w:r w:rsidR="00E044D5">
        <w:tab/>
      </w:r>
    </w:p>
    <w:p w14:paraId="0FFD04B7" w14:textId="7EA71A8D" w:rsidR="009D33A2" w:rsidRPr="00B559B5" w:rsidRDefault="00967B18">
      <w:pPr>
        <w:numPr>
          <w:ilvl w:val="0"/>
          <w:numId w:val="25"/>
        </w:numPr>
        <w:spacing w:before="200" w:after="0"/>
        <w:ind w:left="360"/>
        <w:rPr>
          <w:rFonts w:cs="Arial"/>
          <w:sz w:val="20"/>
          <w:szCs w:val="20"/>
        </w:rPr>
      </w:pPr>
      <w:r w:rsidRPr="00B559B5">
        <w:rPr>
          <w:rFonts w:cs="Arial"/>
          <w:sz w:val="20"/>
          <w:szCs w:val="20"/>
        </w:rPr>
        <w:t>[10:1]</w:t>
      </w:r>
      <w:r>
        <w:rPr>
          <w:rFonts w:cs="Arial"/>
          <w:sz w:val="20"/>
          <w:szCs w:val="20"/>
        </w:rPr>
        <w:t xml:space="preserve">   </w:t>
      </w:r>
      <w:r w:rsidR="00D97C21" w:rsidRPr="00B559B5">
        <w:rPr>
          <w:rFonts w:cs="Arial"/>
          <w:sz w:val="20"/>
          <w:szCs w:val="20"/>
        </w:rPr>
        <w:t xml:space="preserve">What did Ezra do as he prayed and confessed? </w:t>
      </w:r>
    </w:p>
    <w:p w14:paraId="0FFD04B8" w14:textId="25CC643F" w:rsidR="009D33A2" w:rsidRPr="00B559B5" w:rsidRDefault="00D97C21">
      <w:pPr>
        <w:ind w:left="720"/>
        <w:rPr>
          <w:rFonts w:cs="Arial"/>
          <w:sz w:val="20"/>
          <w:szCs w:val="20"/>
        </w:rPr>
      </w:pPr>
      <w:r w:rsidRPr="00B559B5">
        <w:rPr>
          <w:rFonts w:cs="Arial"/>
          <w:sz w:val="20"/>
          <w:szCs w:val="20"/>
        </w:rPr>
        <w:t>He wept and threw himself down</w:t>
      </w:r>
      <w:r w:rsidR="006E5BB7">
        <w:rPr>
          <w:rFonts w:cs="Arial"/>
          <w:sz w:val="20"/>
          <w:szCs w:val="20"/>
        </w:rPr>
        <w:t xml:space="preserve"> before</w:t>
      </w:r>
      <w:r w:rsidRPr="00B559B5">
        <w:rPr>
          <w:rFonts w:cs="Arial"/>
          <w:sz w:val="20"/>
          <w:szCs w:val="20"/>
        </w:rPr>
        <w:t xml:space="preserve"> God's house.</w:t>
      </w:r>
    </w:p>
    <w:p w14:paraId="0FFD04B9" w14:textId="77777777" w:rsidR="009D33A2" w:rsidRPr="00B559B5" w:rsidRDefault="009D33A2">
      <w:pPr>
        <w:ind w:left="720"/>
        <w:rPr>
          <w:rFonts w:cs="Arial"/>
          <w:sz w:val="20"/>
          <w:szCs w:val="20"/>
        </w:rPr>
      </w:pPr>
    </w:p>
    <w:p w14:paraId="76F742E3" w14:textId="6993083B" w:rsidR="00967B18" w:rsidRDefault="00967B18">
      <w:pPr>
        <w:numPr>
          <w:ilvl w:val="0"/>
          <w:numId w:val="25"/>
        </w:numPr>
        <w:spacing w:after="0"/>
        <w:ind w:left="360"/>
        <w:rPr>
          <w:rFonts w:cs="Arial"/>
          <w:sz w:val="20"/>
          <w:szCs w:val="20"/>
        </w:rPr>
      </w:pPr>
      <w:r>
        <w:rPr>
          <w:rFonts w:cs="Arial"/>
          <w:sz w:val="20"/>
          <w:szCs w:val="20"/>
        </w:rPr>
        <w:t xml:space="preserve">[10:1]   Who else gathered </w:t>
      </w:r>
      <w:r w:rsidR="006E5BB7">
        <w:rPr>
          <w:rFonts w:cs="Arial"/>
          <w:sz w:val="20"/>
          <w:szCs w:val="20"/>
        </w:rPr>
        <w:t>around Ezra</w:t>
      </w:r>
      <w:r w:rsidR="00E044D5">
        <w:rPr>
          <w:rFonts w:cs="Arial"/>
          <w:sz w:val="20"/>
          <w:szCs w:val="20"/>
        </w:rPr>
        <w:t xml:space="preserve"> to weep</w:t>
      </w:r>
      <w:r>
        <w:rPr>
          <w:rFonts w:cs="Arial"/>
          <w:sz w:val="20"/>
          <w:szCs w:val="20"/>
        </w:rPr>
        <w:t xml:space="preserve">? </w:t>
      </w:r>
    </w:p>
    <w:p w14:paraId="60BC6955" w14:textId="64CBF226" w:rsidR="00E044D5" w:rsidRDefault="00967B18" w:rsidP="00967B18">
      <w:pPr>
        <w:spacing w:after="0"/>
        <w:ind w:left="720"/>
        <w:rPr>
          <w:rFonts w:cs="Arial"/>
          <w:sz w:val="20"/>
          <w:szCs w:val="20"/>
        </w:rPr>
      </w:pPr>
      <w:r>
        <w:rPr>
          <w:rFonts w:cs="Arial"/>
          <w:sz w:val="20"/>
          <w:szCs w:val="20"/>
        </w:rPr>
        <w:t>A large crowd of Israel</w:t>
      </w:r>
      <w:r w:rsidR="006E5BB7">
        <w:rPr>
          <w:rFonts w:cs="Arial"/>
          <w:sz w:val="20"/>
          <w:szCs w:val="20"/>
        </w:rPr>
        <w:t>ite</w:t>
      </w:r>
      <w:r>
        <w:rPr>
          <w:rFonts w:cs="Arial"/>
          <w:sz w:val="20"/>
          <w:szCs w:val="20"/>
        </w:rPr>
        <w:t xml:space="preserve"> men, women, and children gathered</w:t>
      </w:r>
      <w:r w:rsidR="00E044D5">
        <w:rPr>
          <w:rFonts w:cs="Arial"/>
          <w:sz w:val="20"/>
          <w:szCs w:val="20"/>
        </w:rPr>
        <w:t xml:space="preserve"> </w:t>
      </w:r>
      <w:r w:rsidR="006E5BB7">
        <w:rPr>
          <w:rFonts w:cs="Arial"/>
          <w:sz w:val="20"/>
          <w:szCs w:val="20"/>
        </w:rPr>
        <w:t xml:space="preserve">around him </w:t>
      </w:r>
      <w:r w:rsidR="00E044D5">
        <w:rPr>
          <w:rFonts w:cs="Arial"/>
          <w:sz w:val="20"/>
          <w:szCs w:val="20"/>
        </w:rPr>
        <w:t>and wept bitterly</w:t>
      </w:r>
      <w:r>
        <w:rPr>
          <w:rFonts w:cs="Arial"/>
          <w:sz w:val="20"/>
          <w:szCs w:val="20"/>
        </w:rPr>
        <w:t xml:space="preserve">. </w:t>
      </w:r>
    </w:p>
    <w:p w14:paraId="73801385" w14:textId="77777777" w:rsidR="00E044D5" w:rsidRDefault="00E044D5" w:rsidP="00967B18">
      <w:pPr>
        <w:spacing w:after="0"/>
        <w:ind w:left="720"/>
        <w:rPr>
          <w:rFonts w:cs="Arial"/>
          <w:sz w:val="20"/>
          <w:szCs w:val="20"/>
        </w:rPr>
      </w:pPr>
    </w:p>
    <w:p w14:paraId="13B458FD" w14:textId="27BB1345" w:rsidR="00967B18" w:rsidRDefault="00967B18" w:rsidP="00E044D5">
      <w:pPr>
        <w:spacing w:after="0"/>
        <w:rPr>
          <w:rFonts w:cs="Arial"/>
          <w:sz w:val="20"/>
          <w:szCs w:val="20"/>
        </w:rPr>
      </w:pPr>
    </w:p>
    <w:p w14:paraId="0FFD04BA" w14:textId="52260E44" w:rsidR="009D33A2" w:rsidRPr="00B559B5" w:rsidRDefault="00967B18">
      <w:pPr>
        <w:numPr>
          <w:ilvl w:val="0"/>
          <w:numId w:val="25"/>
        </w:numPr>
        <w:spacing w:after="0"/>
        <w:ind w:left="360"/>
        <w:rPr>
          <w:rFonts w:cs="Arial"/>
          <w:sz w:val="20"/>
          <w:szCs w:val="20"/>
        </w:rPr>
      </w:pPr>
      <w:r w:rsidRPr="00B559B5">
        <w:rPr>
          <w:rFonts w:cs="Arial"/>
          <w:sz w:val="20"/>
          <w:szCs w:val="20"/>
        </w:rPr>
        <w:t>[10:2]</w:t>
      </w:r>
      <w:r>
        <w:rPr>
          <w:rFonts w:cs="Arial"/>
          <w:sz w:val="20"/>
          <w:szCs w:val="20"/>
        </w:rPr>
        <w:t xml:space="preserve">    What</w:t>
      </w:r>
      <w:r w:rsidR="00D97C21" w:rsidRPr="00B559B5">
        <w:rPr>
          <w:rFonts w:cs="Arial"/>
          <w:sz w:val="20"/>
          <w:szCs w:val="20"/>
        </w:rPr>
        <w:t xml:space="preserve"> did </w:t>
      </w:r>
      <w:proofErr w:type="spellStart"/>
      <w:r w:rsidR="00D97C21" w:rsidRPr="00B559B5">
        <w:rPr>
          <w:rFonts w:cs="Arial"/>
          <w:sz w:val="20"/>
          <w:szCs w:val="20"/>
        </w:rPr>
        <w:t>Shekaniah</w:t>
      </w:r>
      <w:proofErr w:type="spellEnd"/>
      <w:r w:rsidR="006E5BB7">
        <w:rPr>
          <w:rFonts w:cs="Arial"/>
          <w:sz w:val="20"/>
          <w:szCs w:val="20"/>
        </w:rPr>
        <w:t xml:space="preserve"> the son of Jehiel</w:t>
      </w:r>
      <w:r w:rsidR="00D97C21" w:rsidRPr="00B559B5">
        <w:rPr>
          <w:rFonts w:cs="Arial"/>
          <w:sz w:val="20"/>
          <w:szCs w:val="20"/>
        </w:rPr>
        <w:t xml:space="preserve"> </w:t>
      </w:r>
      <w:r>
        <w:rPr>
          <w:rFonts w:cs="Arial"/>
          <w:sz w:val="20"/>
          <w:szCs w:val="20"/>
        </w:rPr>
        <w:t>say to</w:t>
      </w:r>
      <w:r w:rsidR="00D97C21" w:rsidRPr="00B559B5">
        <w:rPr>
          <w:rFonts w:cs="Arial"/>
          <w:sz w:val="20"/>
          <w:szCs w:val="20"/>
        </w:rPr>
        <w:t xml:space="preserve"> Ezra</w:t>
      </w:r>
      <w:r w:rsidR="00E044D5">
        <w:rPr>
          <w:rFonts w:cs="Arial"/>
          <w:sz w:val="20"/>
          <w:szCs w:val="20"/>
        </w:rPr>
        <w:t xml:space="preserve"> in verse 2</w:t>
      </w:r>
      <w:r w:rsidR="00D97C21" w:rsidRPr="00B559B5">
        <w:rPr>
          <w:rFonts w:cs="Arial"/>
          <w:sz w:val="20"/>
          <w:szCs w:val="20"/>
        </w:rPr>
        <w:t xml:space="preserve">? </w:t>
      </w:r>
    </w:p>
    <w:p w14:paraId="0FFD04BB" w14:textId="106C1FDA" w:rsidR="009D33A2" w:rsidRPr="00B559B5" w:rsidRDefault="00D97C21">
      <w:pPr>
        <w:ind w:left="720"/>
        <w:rPr>
          <w:rFonts w:cs="Arial"/>
          <w:sz w:val="20"/>
          <w:szCs w:val="20"/>
        </w:rPr>
      </w:pPr>
      <w:proofErr w:type="spellStart"/>
      <w:r w:rsidRPr="00B559B5">
        <w:rPr>
          <w:rFonts w:cs="Arial"/>
          <w:sz w:val="20"/>
          <w:szCs w:val="20"/>
        </w:rPr>
        <w:t>Shekaniah</w:t>
      </w:r>
      <w:proofErr w:type="spellEnd"/>
      <w:r w:rsidRPr="00B559B5">
        <w:rPr>
          <w:rFonts w:cs="Arial"/>
          <w:sz w:val="20"/>
          <w:szCs w:val="20"/>
        </w:rPr>
        <w:t xml:space="preserve"> said that </w:t>
      </w:r>
      <w:r w:rsidR="00967B18">
        <w:rPr>
          <w:rFonts w:cs="Arial"/>
          <w:sz w:val="20"/>
          <w:szCs w:val="20"/>
        </w:rPr>
        <w:t xml:space="preserve">they had </w:t>
      </w:r>
      <w:r w:rsidR="006E5BB7">
        <w:rPr>
          <w:rFonts w:cs="Arial"/>
          <w:sz w:val="20"/>
          <w:szCs w:val="20"/>
        </w:rPr>
        <w:t>been unfaithful to God</w:t>
      </w:r>
      <w:r w:rsidR="00967B18">
        <w:rPr>
          <w:rFonts w:cs="Arial"/>
          <w:sz w:val="20"/>
          <w:szCs w:val="20"/>
        </w:rPr>
        <w:t xml:space="preserve"> by</w:t>
      </w:r>
      <w:r w:rsidRPr="00B559B5">
        <w:rPr>
          <w:rFonts w:cs="Arial"/>
          <w:sz w:val="20"/>
          <w:szCs w:val="20"/>
        </w:rPr>
        <w:t xml:space="preserve"> marrying foreign women, </w:t>
      </w:r>
      <w:r w:rsidR="00967B18">
        <w:rPr>
          <w:rFonts w:cs="Arial"/>
          <w:sz w:val="20"/>
          <w:szCs w:val="20"/>
        </w:rPr>
        <w:t xml:space="preserve">but </w:t>
      </w:r>
      <w:r w:rsidRPr="00B559B5">
        <w:rPr>
          <w:rFonts w:cs="Arial"/>
          <w:sz w:val="20"/>
          <w:szCs w:val="20"/>
        </w:rPr>
        <w:t xml:space="preserve">there was still hope for Israel.  </w:t>
      </w:r>
    </w:p>
    <w:p w14:paraId="0FFD04BC" w14:textId="77777777" w:rsidR="009D33A2" w:rsidRPr="00B559B5" w:rsidRDefault="009D33A2">
      <w:pPr>
        <w:ind w:left="720"/>
        <w:rPr>
          <w:rFonts w:cs="Arial"/>
          <w:sz w:val="20"/>
          <w:szCs w:val="20"/>
        </w:rPr>
      </w:pPr>
    </w:p>
    <w:p w14:paraId="0FFD04BD" w14:textId="32A50A6B" w:rsidR="009D33A2" w:rsidRPr="00B559B5" w:rsidRDefault="00967B18">
      <w:pPr>
        <w:numPr>
          <w:ilvl w:val="0"/>
          <w:numId w:val="25"/>
        </w:numPr>
        <w:spacing w:after="0"/>
        <w:ind w:left="360"/>
        <w:rPr>
          <w:rFonts w:cs="Arial"/>
          <w:sz w:val="20"/>
          <w:szCs w:val="20"/>
        </w:rPr>
      </w:pPr>
      <w:r w:rsidRPr="00B559B5">
        <w:rPr>
          <w:rFonts w:cs="Arial"/>
          <w:sz w:val="20"/>
          <w:szCs w:val="20"/>
        </w:rPr>
        <w:t>[10:3]</w:t>
      </w:r>
      <w:r>
        <w:rPr>
          <w:rFonts w:cs="Arial"/>
          <w:sz w:val="20"/>
          <w:szCs w:val="20"/>
        </w:rPr>
        <w:t xml:space="preserve">   </w:t>
      </w:r>
      <w:r w:rsidR="00D97C21" w:rsidRPr="00B559B5">
        <w:rPr>
          <w:rFonts w:cs="Arial"/>
          <w:sz w:val="20"/>
          <w:szCs w:val="20"/>
        </w:rPr>
        <w:t xml:space="preserve">What covenant did </w:t>
      </w:r>
      <w:proofErr w:type="spellStart"/>
      <w:r w:rsidR="00D97C21" w:rsidRPr="00B559B5">
        <w:rPr>
          <w:rFonts w:cs="Arial"/>
          <w:sz w:val="20"/>
          <w:szCs w:val="20"/>
        </w:rPr>
        <w:t>Shekaniah</w:t>
      </w:r>
      <w:proofErr w:type="spellEnd"/>
      <w:r w:rsidR="00D97C21" w:rsidRPr="00B559B5">
        <w:rPr>
          <w:rFonts w:cs="Arial"/>
          <w:sz w:val="20"/>
          <w:szCs w:val="20"/>
        </w:rPr>
        <w:t xml:space="preserve"> say </w:t>
      </w:r>
      <w:r>
        <w:rPr>
          <w:rFonts w:cs="Arial"/>
          <w:sz w:val="20"/>
          <w:szCs w:val="20"/>
        </w:rPr>
        <w:t xml:space="preserve">that </w:t>
      </w:r>
      <w:r w:rsidR="00D97C21" w:rsidRPr="00B559B5">
        <w:rPr>
          <w:rFonts w:cs="Arial"/>
          <w:sz w:val="20"/>
          <w:szCs w:val="20"/>
        </w:rPr>
        <w:t xml:space="preserve">the Israelites should make? </w:t>
      </w:r>
    </w:p>
    <w:p w14:paraId="0FFD04BE" w14:textId="3B28BBED" w:rsidR="009D33A2" w:rsidRPr="00B559B5" w:rsidRDefault="00D97C21">
      <w:pPr>
        <w:ind w:left="720"/>
        <w:rPr>
          <w:rFonts w:cs="Arial"/>
          <w:sz w:val="20"/>
          <w:szCs w:val="20"/>
        </w:rPr>
      </w:pPr>
      <w:proofErr w:type="spellStart"/>
      <w:r w:rsidRPr="00B559B5">
        <w:rPr>
          <w:rFonts w:cs="Arial"/>
          <w:sz w:val="20"/>
          <w:szCs w:val="20"/>
        </w:rPr>
        <w:t>Shekaniah</w:t>
      </w:r>
      <w:proofErr w:type="spellEnd"/>
      <w:r w:rsidRPr="00B559B5">
        <w:rPr>
          <w:rFonts w:cs="Arial"/>
          <w:sz w:val="20"/>
          <w:szCs w:val="20"/>
        </w:rPr>
        <w:t xml:space="preserve"> said t</w:t>
      </w:r>
      <w:r w:rsidR="00967B18">
        <w:rPr>
          <w:rFonts w:cs="Arial"/>
          <w:sz w:val="20"/>
          <w:szCs w:val="20"/>
        </w:rPr>
        <w:t>hat t</w:t>
      </w:r>
      <w:r w:rsidRPr="00B559B5">
        <w:rPr>
          <w:rFonts w:cs="Arial"/>
          <w:sz w:val="20"/>
          <w:szCs w:val="20"/>
        </w:rPr>
        <w:t xml:space="preserve">hey should make a covenant with their God to send </w:t>
      </w:r>
      <w:r w:rsidR="00967B18">
        <w:rPr>
          <w:rFonts w:cs="Arial"/>
          <w:sz w:val="20"/>
          <w:szCs w:val="20"/>
        </w:rPr>
        <w:t>away</w:t>
      </w:r>
      <w:r w:rsidRPr="00B559B5">
        <w:rPr>
          <w:rFonts w:cs="Arial"/>
          <w:sz w:val="20"/>
          <w:szCs w:val="20"/>
        </w:rPr>
        <w:t xml:space="preserve"> all the foreign women and their children</w:t>
      </w:r>
      <w:r w:rsidR="00967B18">
        <w:rPr>
          <w:rFonts w:cs="Arial"/>
          <w:sz w:val="20"/>
          <w:szCs w:val="20"/>
        </w:rPr>
        <w:t>,</w:t>
      </w:r>
      <w:r w:rsidRPr="00B559B5">
        <w:rPr>
          <w:rFonts w:cs="Arial"/>
          <w:sz w:val="20"/>
          <w:szCs w:val="20"/>
        </w:rPr>
        <w:t xml:space="preserve"> </w:t>
      </w:r>
      <w:r w:rsidR="00E044D5">
        <w:rPr>
          <w:rFonts w:cs="Arial"/>
          <w:sz w:val="20"/>
          <w:szCs w:val="20"/>
        </w:rPr>
        <w:t xml:space="preserve">according to </w:t>
      </w:r>
      <w:r w:rsidR="006E5BB7">
        <w:rPr>
          <w:rFonts w:cs="Arial"/>
          <w:sz w:val="20"/>
          <w:szCs w:val="20"/>
        </w:rPr>
        <w:t>the counsel of the Lord and</w:t>
      </w:r>
      <w:r w:rsidR="00E044D5">
        <w:rPr>
          <w:rFonts w:cs="Arial"/>
          <w:sz w:val="20"/>
          <w:szCs w:val="20"/>
        </w:rPr>
        <w:t xml:space="preserve"> of </w:t>
      </w:r>
      <w:r w:rsidR="006E5BB7">
        <w:rPr>
          <w:rFonts w:cs="Arial"/>
          <w:sz w:val="20"/>
          <w:szCs w:val="20"/>
        </w:rPr>
        <w:t xml:space="preserve">all </w:t>
      </w:r>
      <w:r w:rsidR="00E044D5">
        <w:rPr>
          <w:rFonts w:cs="Arial"/>
          <w:sz w:val="20"/>
          <w:szCs w:val="20"/>
        </w:rPr>
        <w:t xml:space="preserve">those who trembled at God’s commandments. He said that this should be done </w:t>
      </w:r>
      <w:r w:rsidRPr="00B559B5">
        <w:rPr>
          <w:rFonts w:cs="Arial"/>
          <w:sz w:val="20"/>
          <w:szCs w:val="20"/>
        </w:rPr>
        <w:t xml:space="preserve">according to the law. </w:t>
      </w:r>
    </w:p>
    <w:p w14:paraId="0FFD04BF" w14:textId="77777777" w:rsidR="009D33A2" w:rsidRPr="00B559B5" w:rsidRDefault="009D33A2">
      <w:pPr>
        <w:ind w:left="720"/>
        <w:rPr>
          <w:rFonts w:cs="Arial"/>
          <w:sz w:val="20"/>
          <w:szCs w:val="20"/>
        </w:rPr>
      </w:pPr>
    </w:p>
    <w:p w14:paraId="0FFD04C0" w14:textId="2B3AEFCC" w:rsidR="009D33A2" w:rsidRPr="00B559B5" w:rsidRDefault="00E044D5">
      <w:pPr>
        <w:numPr>
          <w:ilvl w:val="0"/>
          <w:numId w:val="25"/>
        </w:numPr>
        <w:spacing w:after="0"/>
        <w:ind w:left="360"/>
        <w:rPr>
          <w:rFonts w:cs="Arial"/>
          <w:sz w:val="20"/>
          <w:szCs w:val="20"/>
        </w:rPr>
      </w:pPr>
      <w:r w:rsidRPr="00B559B5">
        <w:rPr>
          <w:rFonts w:cs="Arial"/>
          <w:sz w:val="20"/>
          <w:szCs w:val="20"/>
        </w:rPr>
        <w:t xml:space="preserve">[10:4] </w:t>
      </w:r>
      <w:r>
        <w:rPr>
          <w:rFonts w:cs="Arial"/>
          <w:sz w:val="20"/>
          <w:szCs w:val="20"/>
        </w:rPr>
        <w:t xml:space="preserve">  </w:t>
      </w:r>
      <w:r w:rsidR="00D97C21" w:rsidRPr="00B559B5">
        <w:rPr>
          <w:rFonts w:cs="Arial"/>
          <w:sz w:val="20"/>
          <w:szCs w:val="20"/>
        </w:rPr>
        <w:t>Who w</w:t>
      </w:r>
      <w:r>
        <w:rPr>
          <w:rFonts w:cs="Arial"/>
          <w:sz w:val="20"/>
          <w:szCs w:val="20"/>
        </w:rPr>
        <w:t>ould have</w:t>
      </w:r>
      <w:r w:rsidR="00D97C21" w:rsidRPr="00B559B5">
        <w:rPr>
          <w:rFonts w:cs="Arial"/>
          <w:sz w:val="20"/>
          <w:szCs w:val="20"/>
        </w:rPr>
        <w:t xml:space="preserve"> to send </w:t>
      </w:r>
      <w:r>
        <w:rPr>
          <w:rFonts w:cs="Arial"/>
          <w:sz w:val="20"/>
          <w:szCs w:val="20"/>
        </w:rPr>
        <w:t>away</w:t>
      </w:r>
      <w:r w:rsidR="00D97C21" w:rsidRPr="00B559B5">
        <w:rPr>
          <w:rFonts w:cs="Arial"/>
          <w:sz w:val="20"/>
          <w:szCs w:val="20"/>
        </w:rPr>
        <w:t xml:space="preserve"> all the foreign women and their children? </w:t>
      </w:r>
    </w:p>
    <w:p w14:paraId="4807719F" w14:textId="788A86A4" w:rsidR="00E044D5" w:rsidRDefault="00D97C21" w:rsidP="00C95114">
      <w:pPr>
        <w:ind w:left="720"/>
        <w:rPr>
          <w:rFonts w:cs="Arial"/>
          <w:sz w:val="20"/>
          <w:szCs w:val="20"/>
        </w:rPr>
      </w:pPr>
      <w:r w:rsidRPr="00B559B5">
        <w:rPr>
          <w:rFonts w:cs="Arial"/>
          <w:sz w:val="20"/>
          <w:szCs w:val="20"/>
        </w:rPr>
        <w:t>Ezra</w:t>
      </w:r>
      <w:r w:rsidR="00E044D5">
        <w:rPr>
          <w:rFonts w:cs="Arial"/>
          <w:sz w:val="20"/>
          <w:szCs w:val="20"/>
        </w:rPr>
        <w:t xml:space="preserve"> would have to</w:t>
      </w:r>
      <w:r w:rsidRPr="00B559B5">
        <w:rPr>
          <w:rFonts w:cs="Arial"/>
          <w:sz w:val="20"/>
          <w:szCs w:val="20"/>
        </w:rPr>
        <w:t xml:space="preserve"> arise and </w:t>
      </w:r>
      <w:r w:rsidR="00E044D5">
        <w:rPr>
          <w:rFonts w:cs="Arial"/>
          <w:sz w:val="20"/>
          <w:szCs w:val="20"/>
        </w:rPr>
        <w:t xml:space="preserve">do it. </w:t>
      </w:r>
    </w:p>
    <w:p w14:paraId="46270392" w14:textId="77777777" w:rsidR="00E044D5" w:rsidRDefault="00E044D5" w:rsidP="00E044D5">
      <w:pPr>
        <w:rPr>
          <w:rFonts w:cs="Arial"/>
          <w:sz w:val="20"/>
          <w:szCs w:val="20"/>
        </w:rPr>
      </w:pPr>
    </w:p>
    <w:p w14:paraId="11B17F1E" w14:textId="5EDC9D92" w:rsidR="00E044D5" w:rsidRDefault="00E044D5" w:rsidP="00E044D5">
      <w:pPr>
        <w:pStyle w:val="ListParagraph"/>
        <w:numPr>
          <w:ilvl w:val="0"/>
          <w:numId w:val="25"/>
        </w:numPr>
        <w:spacing w:after="0"/>
        <w:ind w:left="360"/>
        <w:rPr>
          <w:rFonts w:cs="Arial"/>
          <w:sz w:val="20"/>
          <w:szCs w:val="20"/>
        </w:rPr>
      </w:pPr>
      <w:r>
        <w:rPr>
          <w:rFonts w:cs="Arial"/>
          <w:sz w:val="20"/>
          <w:szCs w:val="20"/>
        </w:rPr>
        <w:t xml:space="preserve">[10:4]   What did </w:t>
      </w:r>
      <w:proofErr w:type="spellStart"/>
      <w:r>
        <w:rPr>
          <w:rFonts w:cs="Arial"/>
          <w:sz w:val="20"/>
          <w:szCs w:val="20"/>
        </w:rPr>
        <w:t>Shekaniah</w:t>
      </w:r>
      <w:proofErr w:type="spellEnd"/>
      <w:r>
        <w:rPr>
          <w:rFonts w:cs="Arial"/>
          <w:sz w:val="20"/>
          <w:szCs w:val="20"/>
        </w:rPr>
        <w:t xml:space="preserve"> say to encourage Ezra?</w:t>
      </w:r>
    </w:p>
    <w:p w14:paraId="1C09E61A" w14:textId="032E3A95" w:rsidR="00E044D5" w:rsidRPr="00E044D5" w:rsidRDefault="00E044D5" w:rsidP="00E044D5">
      <w:pPr>
        <w:ind w:left="720"/>
        <w:rPr>
          <w:rFonts w:cs="Arial"/>
          <w:sz w:val="20"/>
          <w:szCs w:val="20"/>
        </w:rPr>
      </w:pPr>
      <w:r>
        <w:rPr>
          <w:rFonts w:cs="Arial"/>
          <w:sz w:val="20"/>
          <w:szCs w:val="20"/>
        </w:rPr>
        <w:t xml:space="preserve">He told Ezra that the people would be with him. He told Ezra to be </w:t>
      </w:r>
      <w:r w:rsidR="006E5BB7">
        <w:rPr>
          <w:rFonts w:cs="Arial"/>
          <w:sz w:val="20"/>
          <w:szCs w:val="20"/>
        </w:rPr>
        <w:t>strong and to do it</w:t>
      </w:r>
      <w:r>
        <w:rPr>
          <w:rFonts w:cs="Arial"/>
          <w:sz w:val="20"/>
          <w:szCs w:val="20"/>
        </w:rPr>
        <w:t>.</w:t>
      </w:r>
    </w:p>
    <w:p w14:paraId="0FFD04C2" w14:textId="77777777" w:rsidR="009D33A2" w:rsidRPr="00B559B5" w:rsidRDefault="00D97C21" w:rsidP="0057763B">
      <w:pPr>
        <w:pStyle w:val="CommentSection"/>
      </w:pPr>
      <w:r w:rsidRPr="00B559B5">
        <w:t>Comment Section:</w:t>
      </w:r>
    </w:p>
    <w:p w14:paraId="0FFD04C6" w14:textId="3C6580BE" w:rsidR="009D33A2" w:rsidRPr="0044297F" w:rsidRDefault="00D97C21" w:rsidP="008508BC">
      <w:pPr>
        <w:pStyle w:val="Heading1"/>
        <w:rPr>
          <w:rStyle w:val="Heading2Char"/>
        </w:rPr>
      </w:pPr>
      <w:bookmarkStart w:id="112" w:name="_heading=h.320vgez" w:colFirst="0" w:colLast="0"/>
      <w:bookmarkStart w:id="113" w:name="_Toc203574604"/>
      <w:bookmarkEnd w:id="112"/>
      <w:r w:rsidRPr="00B559B5">
        <w:lastRenderedPageBreak/>
        <w:t>Nehemiah 1:1-</w:t>
      </w:r>
      <w:r w:rsidR="00A165D4">
        <w:t>11</w:t>
      </w:r>
      <w:r w:rsidRPr="00B559B5">
        <w:tab/>
      </w:r>
      <w:r w:rsidRPr="0044297F">
        <w:rPr>
          <w:rStyle w:val="Heading2Char"/>
        </w:rPr>
        <w:t>Nehemiah prays for the exiles</w:t>
      </w:r>
      <w:bookmarkEnd w:id="113"/>
    </w:p>
    <w:p w14:paraId="0FFD04C7" w14:textId="77777777" w:rsidR="009D33A2" w:rsidRPr="00B559B5" w:rsidRDefault="00D97C21" w:rsidP="00C95114">
      <w:pPr>
        <w:pStyle w:val="Background"/>
      </w:pPr>
      <w:r w:rsidRPr="00B559B5">
        <w:rPr>
          <w:b/>
        </w:rPr>
        <w:t xml:space="preserve">Background: </w:t>
      </w:r>
      <w:r w:rsidRPr="00B559B5">
        <w:t xml:space="preserve">A Jew named Nehemiah lived in Persia and worked for King Artaxerxes. Nehemiah received a report that the walls around Jerusalem were broken down. Nehemiah returned to Jerusalem to help rebuild the city walls. </w:t>
      </w:r>
    </w:p>
    <w:p w14:paraId="0F140424" w14:textId="77777777" w:rsidR="001A5736" w:rsidRPr="00170DC8" w:rsidRDefault="001A5736" w:rsidP="001A5736">
      <w:pPr>
        <w:pStyle w:val="Background"/>
        <w:rPr>
          <w:b/>
          <w:bCs w:val="0"/>
          <w:i/>
          <w:iCs/>
        </w:rPr>
      </w:pPr>
      <w:r w:rsidRPr="00170DC8">
        <w:rPr>
          <w:b/>
          <w:bCs w:val="0"/>
          <w:i/>
          <w:iCs/>
        </w:rPr>
        <w:t>Read the passage.</w:t>
      </w:r>
    </w:p>
    <w:p w14:paraId="0FFD04C8" w14:textId="77777777" w:rsidR="009D33A2" w:rsidRPr="00B559B5" w:rsidRDefault="00D97C21" w:rsidP="00F94597">
      <w:pPr>
        <w:pStyle w:val="Part1"/>
      </w:pPr>
      <w:r w:rsidRPr="00B559B5">
        <w:t>Part 1</w:t>
      </w:r>
    </w:p>
    <w:p w14:paraId="0FFD04C9" w14:textId="77777777" w:rsidR="009D33A2" w:rsidRPr="00B559B5" w:rsidRDefault="00D97C21" w:rsidP="00C95114">
      <w:pPr>
        <w:pStyle w:val="Answerortell"/>
        <w:rPr>
          <w:b/>
          <w:sz w:val="32"/>
          <w:szCs w:val="32"/>
        </w:rPr>
      </w:pPr>
      <w:r w:rsidRPr="00B559B5">
        <w:t>Tell in your own words what you just read in these verses.</w:t>
      </w:r>
    </w:p>
    <w:p w14:paraId="0FFD04CA" w14:textId="77777777" w:rsidR="009D33A2" w:rsidRPr="00B559B5" w:rsidRDefault="00D97C21" w:rsidP="00C95114">
      <w:pPr>
        <w:pStyle w:val="Checklist2"/>
      </w:pPr>
      <w:r w:rsidRPr="00B559B5">
        <w:t>Nehemiah asked about what happened to the Jews who escaped captivity. [1:1-2]</w:t>
      </w:r>
    </w:p>
    <w:p w14:paraId="0FFD04CB" w14:textId="77777777" w:rsidR="009D33A2" w:rsidRPr="00B559B5" w:rsidRDefault="00D97C21" w:rsidP="00C95114">
      <w:pPr>
        <w:pStyle w:val="Checklist2"/>
      </w:pPr>
      <w:r w:rsidRPr="00B559B5">
        <w:t>Nehemiah wept when he heard how those who survived the captivity were troubled and disgraced. [1:3-4]</w:t>
      </w:r>
    </w:p>
    <w:p w14:paraId="0FFD04CC" w14:textId="77777777" w:rsidR="009D33A2" w:rsidRPr="00B559B5" w:rsidRDefault="00D97C21" w:rsidP="00C95114">
      <w:pPr>
        <w:pStyle w:val="Checklist2"/>
      </w:pPr>
      <w:r w:rsidRPr="00B559B5">
        <w:t>Nehemiah prayed and cried to the Lord and begged God to hear his prayers. [1:5-6]</w:t>
      </w:r>
    </w:p>
    <w:p w14:paraId="0FFD04CD" w14:textId="1F695671" w:rsidR="009D33A2" w:rsidRPr="00B559B5" w:rsidRDefault="00D97C21" w:rsidP="00C95114">
      <w:pPr>
        <w:pStyle w:val="Checklist2"/>
      </w:pPr>
      <w:r w:rsidRPr="00B559B5">
        <w:t xml:space="preserve">Nehemiah confessed the sins </w:t>
      </w:r>
      <w:r w:rsidR="00A165D4">
        <w:t xml:space="preserve">that he and </w:t>
      </w:r>
      <w:r w:rsidRPr="00B559B5">
        <w:t xml:space="preserve">the people </w:t>
      </w:r>
      <w:r w:rsidR="00A165D4">
        <w:t xml:space="preserve">of Israel </w:t>
      </w:r>
      <w:r w:rsidRPr="00B559B5">
        <w:t>had committed. [1:6-7]</w:t>
      </w:r>
    </w:p>
    <w:p w14:paraId="0FFD04CE" w14:textId="3E83DD08" w:rsidR="009D33A2" w:rsidRPr="00B559B5" w:rsidRDefault="00D97C21" w:rsidP="00C95114">
      <w:pPr>
        <w:pStyle w:val="Checklist2"/>
      </w:pPr>
      <w:r w:rsidRPr="00B559B5">
        <w:t xml:space="preserve">Nehemiah asked God to have mercy on the people. </w:t>
      </w:r>
      <w:r w:rsidR="00A165D4">
        <w:t>He also asked God to give him success and favor.</w:t>
      </w:r>
      <w:r w:rsidR="00A165D4" w:rsidRPr="00B559B5">
        <w:t xml:space="preserve"> </w:t>
      </w:r>
      <w:r w:rsidRPr="00B559B5">
        <w:t>[1:8-9]</w:t>
      </w:r>
    </w:p>
    <w:p w14:paraId="0FFD04CF" w14:textId="73CA8C87" w:rsidR="009D33A2" w:rsidRPr="00B559B5" w:rsidRDefault="00D97C21" w:rsidP="00F94597">
      <w:pPr>
        <w:pStyle w:val="Part2"/>
      </w:pPr>
      <w:r w:rsidRPr="00B559B5">
        <w:t>Part 2</w:t>
      </w:r>
    </w:p>
    <w:p w14:paraId="0FFD04D0" w14:textId="77777777" w:rsidR="009D33A2" w:rsidRPr="00B559B5" w:rsidRDefault="00D97C21" w:rsidP="00C95114">
      <w:pPr>
        <w:pStyle w:val="Answerortell"/>
      </w:pPr>
      <w:r w:rsidRPr="00B559B5">
        <w:t>Answer the following questions.</w:t>
      </w:r>
    </w:p>
    <w:p w14:paraId="0460F2C9" w14:textId="15D3864B" w:rsidR="00A165D4" w:rsidRDefault="00D52754" w:rsidP="00A165D4">
      <w:pPr>
        <w:numPr>
          <w:ilvl w:val="0"/>
          <w:numId w:val="109"/>
        </w:numPr>
        <w:spacing w:after="0"/>
        <w:ind w:left="360"/>
        <w:rPr>
          <w:sz w:val="20"/>
          <w:szCs w:val="20"/>
        </w:rPr>
      </w:pPr>
      <w:r>
        <w:rPr>
          <w:rFonts w:cs="Arial"/>
          <w:sz w:val="20"/>
          <w:szCs w:val="20"/>
        </w:rPr>
        <w:t xml:space="preserve">[1:1]   </w:t>
      </w:r>
      <w:r w:rsidR="00D97C21" w:rsidRPr="00B559B5">
        <w:rPr>
          <w:rFonts w:cs="Arial"/>
          <w:sz w:val="20"/>
          <w:szCs w:val="20"/>
        </w:rPr>
        <w:t>W</w:t>
      </w:r>
      <w:r w:rsidR="00A165D4">
        <w:rPr>
          <w:sz w:val="20"/>
          <w:szCs w:val="20"/>
        </w:rPr>
        <w:t xml:space="preserve">ho wrote the book of Nehemiah? </w:t>
      </w:r>
    </w:p>
    <w:p w14:paraId="164EB60E" w14:textId="77777777" w:rsidR="00A165D4" w:rsidRDefault="00A165D4" w:rsidP="00A165D4">
      <w:pPr>
        <w:ind w:left="720"/>
        <w:rPr>
          <w:sz w:val="20"/>
          <w:szCs w:val="20"/>
        </w:rPr>
      </w:pPr>
      <w:r>
        <w:rPr>
          <w:sz w:val="20"/>
          <w:szCs w:val="20"/>
        </w:rPr>
        <w:t xml:space="preserve">Nehemiah, the son of </w:t>
      </w:r>
      <w:proofErr w:type="spellStart"/>
      <w:r>
        <w:rPr>
          <w:sz w:val="20"/>
          <w:szCs w:val="20"/>
        </w:rPr>
        <w:t>Hakaliah</w:t>
      </w:r>
      <w:proofErr w:type="spellEnd"/>
      <w:r>
        <w:rPr>
          <w:sz w:val="20"/>
          <w:szCs w:val="20"/>
        </w:rPr>
        <w:t>, wrote these words.</w:t>
      </w:r>
    </w:p>
    <w:p w14:paraId="0FFD04D3" w14:textId="77777777" w:rsidR="009D33A2" w:rsidRPr="00B559B5" w:rsidRDefault="009D33A2">
      <w:pPr>
        <w:pBdr>
          <w:top w:val="nil"/>
          <w:left w:val="nil"/>
          <w:bottom w:val="nil"/>
          <w:right w:val="nil"/>
          <w:between w:val="nil"/>
        </w:pBdr>
        <w:ind w:left="720"/>
        <w:rPr>
          <w:rFonts w:cs="Arial"/>
          <w:sz w:val="20"/>
          <w:szCs w:val="20"/>
        </w:rPr>
      </w:pPr>
    </w:p>
    <w:p w14:paraId="618E9259" w14:textId="4A00D3E9"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[1:1-2]   </w:t>
      </w:r>
      <w:r w:rsidR="00A165D4">
        <w:rPr>
          <w:sz w:val="20"/>
          <w:szCs w:val="20"/>
        </w:rPr>
        <w:t xml:space="preserve">What month and year was it when Nehemiah asked Hanani and some people from Judah about the Jews who had escaped from captivity, and about Jerusalem? </w:t>
      </w:r>
    </w:p>
    <w:p w14:paraId="35915B24" w14:textId="77777777" w:rsidR="00A165D4" w:rsidRDefault="00A165D4" w:rsidP="00A165D4">
      <w:pPr>
        <w:pBdr>
          <w:top w:val="nil"/>
          <w:left w:val="nil"/>
          <w:bottom w:val="nil"/>
          <w:right w:val="nil"/>
          <w:between w:val="nil"/>
        </w:pBdr>
        <w:ind w:left="720"/>
        <w:rPr>
          <w:sz w:val="20"/>
          <w:szCs w:val="20"/>
        </w:rPr>
      </w:pPr>
      <w:r>
        <w:rPr>
          <w:sz w:val="20"/>
          <w:szCs w:val="20"/>
        </w:rPr>
        <w:t>It was in the month of Kislev, in the twentieth year.</w:t>
      </w:r>
    </w:p>
    <w:p w14:paraId="0FFD04D6" w14:textId="77777777" w:rsidR="009D33A2" w:rsidRPr="00B559B5" w:rsidRDefault="009D33A2">
      <w:pPr>
        <w:pBdr>
          <w:top w:val="nil"/>
          <w:left w:val="nil"/>
          <w:bottom w:val="nil"/>
          <w:right w:val="nil"/>
          <w:between w:val="nil"/>
        </w:pBdr>
        <w:ind w:left="720"/>
        <w:rPr>
          <w:rFonts w:cs="Arial"/>
          <w:sz w:val="20"/>
          <w:szCs w:val="20"/>
        </w:rPr>
      </w:pPr>
    </w:p>
    <w:p w14:paraId="70D20698" w14:textId="35910AA2"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[1:3]   </w:t>
      </w:r>
      <w:r w:rsidR="00A165D4">
        <w:rPr>
          <w:sz w:val="20"/>
          <w:szCs w:val="20"/>
        </w:rPr>
        <w:t xml:space="preserve">What did Hanani and the people from Judah reply? </w:t>
      </w:r>
    </w:p>
    <w:p w14:paraId="4453F56C" w14:textId="77777777" w:rsidR="00A165D4" w:rsidRDefault="00A165D4" w:rsidP="00A165D4">
      <w:pPr>
        <w:pBdr>
          <w:top w:val="nil"/>
          <w:left w:val="nil"/>
          <w:bottom w:val="nil"/>
          <w:right w:val="nil"/>
          <w:between w:val="nil"/>
        </w:pBdr>
        <w:ind w:left="720"/>
        <w:rPr>
          <w:sz w:val="20"/>
          <w:szCs w:val="20"/>
        </w:rPr>
      </w:pPr>
      <w:r>
        <w:rPr>
          <w:sz w:val="20"/>
          <w:szCs w:val="20"/>
        </w:rPr>
        <w:t>They replied that the people Nehemiah asked about were in great trouble and disgrace because Jerusalem's walls and gates were broken and burned.</w:t>
      </w:r>
    </w:p>
    <w:p w14:paraId="0FFD04D9" w14:textId="77777777" w:rsidR="009D33A2" w:rsidRPr="00B559B5" w:rsidRDefault="009D33A2">
      <w:pPr>
        <w:pBdr>
          <w:top w:val="nil"/>
          <w:left w:val="nil"/>
          <w:bottom w:val="nil"/>
          <w:right w:val="nil"/>
          <w:between w:val="nil"/>
        </w:pBdr>
        <w:ind w:left="720"/>
        <w:rPr>
          <w:rFonts w:cs="Arial"/>
          <w:sz w:val="20"/>
          <w:szCs w:val="20"/>
        </w:rPr>
      </w:pPr>
    </w:p>
    <w:p w14:paraId="341A38F4" w14:textId="140E4D52"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[1:4]   </w:t>
      </w:r>
      <w:r w:rsidR="00A165D4">
        <w:rPr>
          <w:sz w:val="20"/>
          <w:szCs w:val="20"/>
        </w:rPr>
        <w:t xml:space="preserve">What did Nehemiah do when he heard about the condition of Jerusalem? </w:t>
      </w:r>
    </w:p>
    <w:p w14:paraId="6D07A508" w14:textId="77777777" w:rsidR="00A165D4" w:rsidRDefault="00A165D4" w:rsidP="00A165D4">
      <w:pPr>
        <w:pBdr>
          <w:top w:val="nil"/>
          <w:left w:val="nil"/>
          <w:bottom w:val="nil"/>
          <w:right w:val="nil"/>
          <w:between w:val="nil"/>
        </w:pBdr>
        <w:ind w:left="720"/>
        <w:rPr>
          <w:sz w:val="20"/>
          <w:szCs w:val="20"/>
        </w:rPr>
      </w:pPr>
      <w:r>
        <w:rPr>
          <w:sz w:val="20"/>
          <w:szCs w:val="20"/>
        </w:rPr>
        <w:t>He sat down and wept. For days he continued grieving, fasting, and praying.</w:t>
      </w:r>
    </w:p>
    <w:p w14:paraId="0FFD04DC" w14:textId="77777777" w:rsidR="009D33A2" w:rsidRPr="00B559B5" w:rsidRDefault="009D33A2">
      <w:pPr>
        <w:pBdr>
          <w:top w:val="nil"/>
          <w:left w:val="nil"/>
          <w:bottom w:val="nil"/>
          <w:right w:val="nil"/>
          <w:between w:val="nil"/>
        </w:pBdr>
        <w:ind w:left="720"/>
        <w:rPr>
          <w:rFonts w:cs="Arial"/>
          <w:sz w:val="20"/>
          <w:szCs w:val="20"/>
        </w:rPr>
      </w:pPr>
    </w:p>
    <w:p w14:paraId="1EB2E724" w14:textId="6A7E985B"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[1:5]   </w:t>
      </w:r>
      <w:r w:rsidR="00A165D4">
        <w:rPr>
          <w:sz w:val="20"/>
          <w:szCs w:val="20"/>
        </w:rPr>
        <w:t xml:space="preserve">As Nehemiah began his prayer, how did he describe Yahweh, the God of heaven? </w:t>
      </w:r>
    </w:p>
    <w:p w14:paraId="505A0CC5" w14:textId="77777777" w:rsidR="00A165D4" w:rsidRDefault="00A165D4" w:rsidP="00A165D4">
      <w:pPr>
        <w:pBdr>
          <w:top w:val="nil"/>
          <w:left w:val="nil"/>
          <w:bottom w:val="nil"/>
          <w:right w:val="nil"/>
          <w:between w:val="nil"/>
        </w:pBdr>
        <w:ind w:left="720"/>
        <w:rPr>
          <w:sz w:val="20"/>
          <w:szCs w:val="20"/>
        </w:rPr>
      </w:pPr>
      <w:r>
        <w:rPr>
          <w:sz w:val="20"/>
          <w:szCs w:val="20"/>
        </w:rPr>
        <w:t>He called God great and awesome. He called him a God who keeps His covenant of love to those who love him and keep His commandments.</w:t>
      </w:r>
    </w:p>
    <w:p w14:paraId="0FFD04DF" w14:textId="77777777" w:rsidR="009D33A2" w:rsidRPr="00B559B5" w:rsidRDefault="009D33A2">
      <w:pPr>
        <w:pBdr>
          <w:top w:val="nil"/>
          <w:left w:val="nil"/>
          <w:bottom w:val="nil"/>
          <w:right w:val="nil"/>
          <w:between w:val="nil"/>
        </w:pBdr>
        <w:ind w:left="720"/>
        <w:rPr>
          <w:rFonts w:cs="Arial"/>
          <w:sz w:val="20"/>
          <w:szCs w:val="20"/>
        </w:rPr>
      </w:pPr>
    </w:p>
    <w:p w14:paraId="71AF0F11" w14:textId="5FB69780"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[1:5-6]   </w:t>
      </w:r>
      <w:r w:rsidR="00A165D4">
        <w:rPr>
          <w:sz w:val="20"/>
          <w:szCs w:val="20"/>
        </w:rPr>
        <w:t xml:space="preserve">What did Nehemiah beg from Yahweh, the God of heaven? </w:t>
      </w:r>
    </w:p>
    <w:p w14:paraId="63E1FC14" w14:textId="77777777" w:rsidR="00A165D4" w:rsidRDefault="00A165D4" w:rsidP="00A165D4">
      <w:pPr>
        <w:pBdr>
          <w:top w:val="nil"/>
          <w:left w:val="nil"/>
          <w:bottom w:val="nil"/>
          <w:right w:val="nil"/>
          <w:between w:val="nil"/>
        </w:pBdr>
        <w:ind w:left="720"/>
        <w:rPr>
          <w:sz w:val="20"/>
          <w:szCs w:val="20"/>
        </w:rPr>
      </w:pPr>
      <w:r>
        <w:rPr>
          <w:sz w:val="20"/>
          <w:szCs w:val="20"/>
        </w:rPr>
        <w:t xml:space="preserve">He begged for Yahweh God to give him attention and to hear what he was praying for the people of Israel, God’s servants. </w:t>
      </w:r>
    </w:p>
    <w:p w14:paraId="0FFD04E2" w14:textId="7D06D812" w:rsidR="009D33A2" w:rsidRPr="00C95114" w:rsidRDefault="00C95114" w:rsidP="00C95114">
      <w:pPr>
        <w:pStyle w:val="Continuedline"/>
      </w:pPr>
      <w:r w:rsidRPr="00B559B5">
        <w:lastRenderedPageBreak/>
        <w:t>Nehemiah 1:1-</w:t>
      </w:r>
      <w:r w:rsidR="00A165D4">
        <w:t>11</w:t>
      </w:r>
      <w:r w:rsidRPr="00B559B5">
        <w:t xml:space="preserve"> continued</w:t>
      </w:r>
    </w:p>
    <w:p w14:paraId="071CD37E" w14:textId="536E1628"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[1:6-7]   </w:t>
      </w:r>
      <w:r w:rsidR="00A165D4">
        <w:rPr>
          <w:sz w:val="20"/>
          <w:szCs w:val="20"/>
        </w:rPr>
        <w:t xml:space="preserve">What did Nehemiah confess to God? </w:t>
      </w:r>
    </w:p>
    <w:p w14:paraId="77EA2E4F" w14:textId="77777777" w:rsidR="00A165D4" w:rsidRDefault="00A165D4" w:rsidP="00A165D4">
      <w:pPr>
        <w:pBdr>
          <w:top w:val="nil"/>
          <w:left w:val="nil"/>
          <w:bottom w:val="nil"/>
          <w:right w:val="nil"/>
          <w:between w:val="nil"/>
        </w:pBdr>
        <w:ind w:left="720"/>
        <w:rPr>
          <w:sz w:val="20"/>
          <w:szCs w:val="20"/>
        </w:rPr>
      </w:pPr>
      <w:r>
        <w:rPr>
          <w:sz w:val="20"/>
          <w:szCs w:val="20"/>
        </w:rPr>
        <w:t xml:space="preserve">Nehemiah confessed the sins of the people of Israel, his own sins, and the sins of his family. </w:t>
      </w:r>
    </w:p>
    <w:p w14:paraId="7ABC7E0D" w14:textId="77777777" w:rsidR="00C95114" w:rsidRPr="00C95114" w:rsidRDefault="00C95114" w:rsidP="00C95114">
      <w:pPr>
        <w:pBdr>
          <w:top w:val="nil"/>
          <w:left w:val="nil"/>
          <w:bottom w:val="nil"/>
          <w:right w:val="nil"/>
          <w:between w:val="nil"/>
        </w:pBdr>
        <w:ind w:left="720"/>
        <w:rPr>
          <w:rFonts w:cs="Arial"/>
          <w:sz w:val="20"/>
          <w:szCs w:val="20"/>
        </w:rPr>
      </w:pPr>
    </w:p>
    <w:p w14:paraId="029DE2E1" w14:textId="6FE73E37"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[1:7]   </w:t>
      </w:r>
      <w:r w:rsidR="00A165D4">
        <w:rPr>
          <w:sz w:val="20"/>
          <w:szCs w:val="20"/>
        </w:rPr>
        <w:t xml:space="preserve">How did Nehemiah describe the sins of the people? </w:t>
      </w:r>
    </w:p>
    <w:p w14:paraId="7E1583C9" w14:textId="77777777" w:rsidR="00A165D4" w:rsidRDefault="00A165D4" w:rsidP="00A165D4">
      <w:pPr>
        <w:pBdr>
          <w:top w:val="nil"/>
          <w:left w:val="nil"/>
          <w:bottom w:val="nil"/>
          <w:right w:val="nil"/>
          <w:between w:val="nil"/>
        </w:pBdr>
        <w:ind w:left="720"/>
        <w:rPr>
          <w:sz w:val="20"/>
          <w:szCs w:val="20"/>
        </w:rPr>
      </w:pPr>
      <w:r>
        <w:rPr>
          <w:sz w:val="20"/>
          <w:szCs w:val="20"/>
        </w:rPr>
        <w:t>Nehemiah said that they had acted very wickedly against Yahweh. He said that they had not kept Yahweh’s commandments, statutes, and rules.</w:t>
      </w:r>
    </w:p>
    <w:p w14:paraId="0FFD04E9" w14:textId="77777777" w:rsidR="009D33A2" w:rsidRPr="00B559B5" w:rsidRDefault="009D33A2">
      <w:pPr>
        <w:pBdr>
          <w:top w:val="nil"/>
          <w:left w:val="nil"/>
          <w:bottom w:val="nil"/>
          <w:right w:val="nil"/>
          <w:between w:val="nil"/>
        </w:pBdr>
        <w:rPr>
          <w:rFonts w:cs="Arial"/>
          <w:sz w:val="20"/>
          <w:szCs w:val="20"/>
        </w:rPr>
      </w:pPr>
    </w:p>
    <w:p w14:paraId="2A183412" w14:textId="6CCE796D"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[1:8-9]   </w:t>
      </w:r>
      <w:r w:rsidR="00A165D4">
        <w:rPr>
          <w:sz w:val="20"/>
          <w:szCs w:val="20"/>
        </w:rPr>
        <w:t xml:space="preserve">What did Nehemiah ask God to do? </w:t>
      </w:r>
    </w:p>
    <w:p w14:paraId="7D926AAE" w14:textId="77777777" w:rsidR="00A165D4" w:rsidRDefault="00A165D4" w:rsidP="00A165D4">
      <w:pPr>
        <w:pStyle w:val="ListParagraph"/>
        <w:pBdr>
          <w:top w:val="nil"/>
          <w:left w:val="nil"/>
          <w:bottom w:val="nil"/>
          <w:right w:val="nil"/>
          <w:between w:val="nil"/>
        </w:pBdr>
        <w:rPr>
          <w:sz w:val="20"/>
          <w:szCs w:val="20"/>
        </w:rPr>
      </w:pPr>
      <w:r w:rsidRPr="008E693E">
        <w:rPr>
          <w:sz w:val="20"/>
          <w:szCs w:val="20"/>
        </w:rPr>
        <w:t>He asked God to recall what he had said to Moses</w:t>
      </w:r>
      <w:r>
        <w:rPr>
          <w:sz w:val="20"/>
          <w:szCs w:val="20"/>
        </w:rPr>
        <w:t>. God had said</w:t>
      </w:r>
      <w:r w:rsidRPr="008E693E">
        <w:rPr>
          <w:sz w:val="20"/>
          <w:szCs w:val="20"/>
        </w:rPr>
        <w:t xml:space="preserve"> that he would scatter </w:t>
      </w:r>
      <w:r>
        <w:rPr>
          <w:sz w:val="20"/>
          <w:szCs w:val="20"/>
        </w:rPr>
        <w:t>his</w:t>
      </w:r>
      <w:r w:rsidRPr="008E693E">
        <w:rPr>
          <w:sz w:val="20"/>
          <w:szCs w:val="20"/>
        </w:rPr>
        <w:t xml:space="preserve"> people among the nations if they were unfaithful</w:t>
      </w:r>
      <w:r>
        <w:rPr>
          <w:sz w:val="20"/>
          <w:szCs w:val="20"/>
        </w:rPr>
        <w:t>. B</w:t>
      </w:r>
      <w:r w:rsidRPr="008E693E">
        <w:rPr>
          <w:sz w:val="20"/>
          <w:szCs w:val="20"/>
        </w:rPr>
        <w:t xml:space="preserve">ut then if they returned to him and </w:t>
      </w:r>
      <w:r>
        <w:rPr>
          <w:sz w:val="20"/>
          <w:szCs w:val="20"/>
        </w:rPr>
        <w:t>obeyed him</w:t>
      </w:r>
      <w:r w:rsidRPr="008E693E">
        <w:rPr>
          <w:sz w:val="20"/>
          <w:szCs w:val="20"/>
        </w:rPr>
        <w:t>, God would gather them</w:t>
      </w:r>
      <w:r>
        <w:rPr>
          <w:sz w:val="20"/>
          <w:szCs w:val="20"/>
        </w:rPr>
        <w:t xml:space="preserve"> from</w:t>
      </w:r>
      <w:r w:rsidRPr="008E693E">
        <w:rPr>
          <w:sz w:val="20"/>
          <w:szCs w:val="20"/>
        </w:rPr>
        <w:t xml:space="preserve"> where they had scattered</w:t>
      </w:r>
      <w:r>
        <w:rPr>
          <w:sz w:val="20"/>
          <w:szCs w:val="20"/>
        </w:rPr>
        <w:t xml:space="preserve">, Then God would </w:t>
      </w:r>
      <w:r w:rsidRPr="008E693E">
        <w:rPr>
          <w:sz w:val="20"/>
          <w:szCs w:val="20"/>
        </w:rPr>
        <w:t xml:space="preserve">bring them to the place where </w:t>
      </w:r>
      <w:r>
        <w:rPr>
          <w:sz w:val="20"/>
          <w:szCs w:val="20"/>
        </w:rPr>
        <w:t>h</w:t>
      </w:r>
      <w:r w:rsidRPr="008E693E">
        <w:rPr>
          <w:sz w:val="20"/>
          <w:szCs w:val="20"/>
        </w:rPr>
        <w:t>e had chosen</w:t>
      </w:r>
      <w:r>
        <w:rPr>
          <w:sz w:val="20"/>
          <w:szCs w:val="20"/>
        </w:rPr>
        <w:t xml:space="preserve"> for his name</w:t>
      </w:r>
      <w:r w:rsidRPr="008E693E">
        <w:rPr>
          <w:sz w:val="20"/>
          <w:szCs w:val="20"/>
        </w:rPr>
        <w:t xml:space="preserve">. </w:t>
      </w:r>
    </w:p>
    <w:p w14:paraId="359AFD7E" w14:textId="77777777" w:rsidR="00A165D4" w:rsidRDefault="00A165D4" w:rsidP="00A165D4">
      <w:pPr>
        <w:pStyle w:val="ListParagraph"/>
        <w:pBdr>
          <w:top w:val="nil"/>
          <w:left w:val="nil"/>
          <w:bottom w:val="nil"/>
          <w:right w:val="nil"/>
          <w:between w:val="nil"/>
        </w:pBdr>
        <w:rPr>
          <w:sz w:val="20"/>
          <w:szCs w:val="20"/>
        </w:rPr>
      </w:pPr>
    </w:p>
    <w:p w14:paraId="2574523A" w14:textId="7350D2BD"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[1:10]   </w:t>
      </w:r>
      <w:r w:rsidR="00A165D4">
        <w:rPr>
          <w:sz w:val="20"/>
          <w:szCs w:val="20"/>
        </w:rPr>
        <w:t xml:space="preserve">What did Nehemiah say to God about the people he was praying for? </w:t>
      </w:r>
    </w:p>
    <w:p w14:paraId="7A8333CA" w14:textId="77777777" w:rsidR="00A165D4" w:rsidRDefault="00A165D4" w:rsidP="00A165D4">
      <w:pPr>
        <w:pBdr>
          <w:top w:val="nil"/>
          <w:left w:val="nil"/>
          <w:bottom w:val="nil"/>
          <w:right w:val="nil"/>
          <w:between w:val="nil"/>
        </w:pBdr>
        <w:ind w:left="720"/>
        <w:rPr>
          <w:sz w:val="20"/>
          <w:szCs w:val="20"/>
        </w:rPr>
      </w:pPr>
      <w:r>
        <w:rPr>
          <w:sz w:val="20"/>
          <w:szCs w:val="20"/>
        </w:rPr>
        <w:t xml:space="preserve">He described them as God’s servants and God’s people. He said that God had rescued them by his great power and strong hand. </w:t>
      </w:r>
    </w:p>
    <w:p w14:paraId="1666B97B" w14:textId="77777777" w:rsidR="00A165D4" w:rsidRDefault="00A165D4" w:rsidP="00A165D4">
      <w:pPr>
        <w:pBdr>
          <w:top w:val="nil"/>
          <w:left w:val="nil"/>
          <w:bottom w:val="nil"/>
          <w:right w:val="nil"/>
          <w:between w:val="nil"/>
        </w:pBdr>
        <w:ind w:left="720"/>
        <w:rPr>
          <w:sz w:val="20"/>
          <w:szCs w:val="20"/>
        </w:rPr>
      </w:pPr>
    </w:p>
    <w:p w14:paraId="7DE66923" w14:textId="7BCADF42"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[1:11]   </w:t>
      </w:r>
      <w:r w:rsidR="00A165D4">
        <w:rPr>
          <w:sz w:val="20"/>
          <w:szCs w:val="20"/>
        </w:rPr>
        <w:t xml:space="preserve">What did Nehemiah beg from God while praying? </w:t>
      </w:r>
    </w:p>
    <w:p w14:paraId="0B5C7288" w14:textId="77777777" w:rsidR="00A165D4" w:rsidRDefault="00A165D4" w:rsidP="00A165D4">
      <w:pPr>
        <w:pBdr>
          <w:top w:val="nil"/>
          <w:left w:val="nil"/>
          <w:bottom w:val="nil"/>
          <w:right w:val="nil"/>
          <w:between w:val="nil"/>
        </w:pBdr>
        <w:ind w:left="720"/>
        <w:rPr>
          <w:sz w:val="20"/>
          <w:szCs w:val="20"/>
        </w:rPr>
      </w:pPr>
      <w:r>
        <w:rPr>
          <w:sz w:val="20"/>
          <w:szCs w:val="20"/>
        </w:rPr>
        <w:t>He asked Yahweh to listen to his prayer, and to the prayer of his servants who honored God’s name. He asked Yahweh to give him success that day, and mercy in a man’s sight.</w:t>
      </w:r>
    </w:p>
    <w:p w14:paraId="74A286D2" w14:textId="77777777" w:rsidR="00A165D4" w:rsidRDefault="00A165D4" w:rsidP="00A165D4">
      <w:pPr>
        <w:pBdr>
          <w:top w:val="nil"/>
          <w:left w:val="nil"/>
          <w:bottom w:val="nil"/>
          <w:right w:val="nil"/>
          <w:between w:val="nil"/>
        </w:pBdr>
        <w:ind w:left="720"/>
        <w:rPr>
          <w:sz w:val="20"/>
          <w:szCs w:val="20"/>
        </w:rPr>
      </w:pPr>
    </w:p>
    <w:p w14:paraId="1A1B2811" w14:textId="33FA4C82" w:rsidR="00A165D4" w:rsidRDefault="00D52754" w:rsidP="00A165D4">
      <w:pPr>
        <w:numPr>
          <w:ilvl w:val="0"/>
          <w:numId w:val="109"/>
        </w:numPr>
        <w:pBdr>
          <w:top w:val="nil"/>
          <w:left w:val="nil"/>
          <w:bottom w:val="nil"/>
          <w:right w:val="nil"/>
          <w:between w:val="nil"/>
        </w:pBdr>
        <w:spacing w:after="0"/>
        <w:ind w:left="360"/>
        <w:rPr>
          <w:sz w:val="20"/>
          <w:szCs w:val="20"/>
        </w:rPr>
      </w:pPr>
      <w:r>
        <w:rPr>
          <w:sz w:val="20"/>
          <w:szCs w:val="20"/>
        </w:rPr>
        <w:t xml:space="preserve">[1:11]   </w:t>
      </w:r>
      <w:r w:rsidR="00A165D4">
        <w:rPr>
          <w:sz w:val="20"/>
          <w:szCs w:val="20"/>
        </w:rPr>
        <w:t xml:space="preserve">For whom was Nehemiah a cupbearer? </w:t>
      </w:r>
    </w:p>
    <w:p w14:paraId="1EDCDEBB" w14:textId="77777777" w:rsidR="00A165D4" w:rsidRPr="008A1136" w:rsidRDefault="00A165D4" w:rsidP="00A165D4">
      <w:pPr>
        <w:pStyle w:val="ListParagraph"/>
        <w:pBdr>
          <w:top w:val="nil"/>
          <w:left w:val="nil"/>
          <w:bottom w:val="nil"/>
          <w:right w:val="nil"/>
          <w:between w:val="nil"/>
        </w:pBdr>
        <w:rPr>
          <w:sz w:val="20"/>
          <w:szCs w:val="20"/>
        </w:rPr>
      </w:pPr>
      <w:r w:rsidRPr="008A1136">
        <w:rPr>
          <w:sz w:val="20"/>
          <w:szCs w:val="20"/>
        </w:rPr>
        <w:t>Nehemiah served as a cupbearer to the king.</w:t>
      </w:r>
    </w:p>
    <w:p w14:paraId="1A597B83" w14:textId="77777777" w:rsidR="00A165D4" w:rsidRDefault="00A165D4" w:rsidP="00A165D4">
      <w:pPr>
        <w:pBdr>
          <w:top w:val="nil"/>
          <w:left w:val="nil"/>
          <w:bottom w:val="nil"/>
          <w:right w:val="nil"/>
          <w:between w:val="nil"/>
        </w:pBdr>
        <w:ind w:left="360"/>
        <w:rPr>
          <w:sz w:val="20"/>
          <w:szCs w:val="20"/>
        </w:rPr>
      </w:pPr>
    </w:p>
    <w:p w14:paraId="75E40051" w14:textId="0EB7DA3E" w:rsidR="00A165D4" w:rsidRPr="0099278E" w:rsidRDefault="00D52754" w:rsidP="00A165D4">
      <w:pPr>
        <w:numPr>
          <w:ilvl w:val="0"/>
          <w:numId w:val="109"/>
        </w:numPr>
        <w:pBdr>
          <w:top w:val="nil"/>
          <w:left w:val="nil"/>
          <w:bottom w:val="nil"/>
          <w:right w:val="nil"/>
          <w:between w:val="nil"/>
        </w:pBdr>
        <w:spacing w:after="0"/>
        <w:ind w:left="360"/>
        <w:rPr>
          <w:sz w:val="20"/>
          <w:szCs w:val="20"/>
        </w:rPr>
      </w:pPr>
      <w:r w:rsidRPr="0099278E">
        <w:rPr>
          <w:sz w:val="20"/>
          <w:szCs w:val="20"/>
        </w:rPr>
        <w:t>[1:10-11</w:t>
      </w:r>
      <w:r>
        <w:rPr>
          <w:sz w:val="20"/>
          <w:szCs w:val="20"/>
        </w:rPr>
        <w:t xml:space="preserve">]   </w:t>
      </w:r>
      <w:r w:rsidR="00A165D4" w:rsidRPr="0099278E">
        <w:rPr>
          <w:sz w:val="20"/>
          <w:szCs w:val="20"/>
        </w:rPr>
        <w:t xml:space="preserve">When Nehemiah asked God to give him success and favor in the sight of a man, which man do you think he meant? </w:t>
      </w:r>
    </w:p>
    <w:p w14:paraId="726846E2" w14:textId="7C5126D1" w:rsidR="00A165D4" w:rsidRPr="00A165D4" w:rsidRDefault="00A165D4" w:rsidP="00A165D4">
      <w:pPr>
        <w:pBdr>
          <w:top w:val="nil"/>
          <w:left w:val="nil"/>
          <w:bottom w:val="nil"/>
          <w:right w:val="nil"/>
          <w:between w:val="nil"/>
        </w:pBdr>
        <w:ind w:left="720"/>
        <w:rPr>
          <w:sz w:val="20"/>
          <w:szCs w:val="20"/>
        </w:rPr>
      </w:pPr>
      <w:r w:rsidRPr="0099278E">
        <w:rPr>
          <w:sz w:val="20"/>
          <w:szCs w:val="20"/>
        </w:rPr>
        <w:t xml:space="preserve">The last verse seems to indicate that Nehemiah was asking for success and favor with the king </w:t>
      </w:r>
      <w:r>
        <w:rPr>
          <w:sz w:val="20"/>
          <w:szCs w:val="20"/>
        </w:rPr>
        <w:t xml:space="preserve">of Persia </w:t>
      </w:r>
      <w:r w:rsidRPr="0099278E">
        <w:rPr>
          <w:sz w:val="20"/>
          <w:szCs w:val="20"/>
        </w:rPr>
        <w:t>that he served as a cupbearer.</w:t>
      </w:r>
    </w:p>
    <w:p w14:paraId="0FFD04EC" w14:textId="77777777" w:rsidR="009D33A2" w:rsidRPr="00B559B5" w:rsidRDefault="00D97C21" w:rsidP="0057763B">
      <w:pPr>
        <w:pStyle w:val="CommentSection"/>
      </w:pPr>
      <w:r w:rsidRPr="00B559B5">
        <w:t>Comment Section:</w:t>
      </w:r>
    </w:p>
    <w:p w14:paraId="0FFD04ED" w14:textId="77777777" w:rsidR="009D33A2" w:rsidRPr="00B559B5" w:rsidRDefault="009D33A2">
      <w:pPr>
        <w:spacing w:before="240" w:after="240"/>
        <w:rPr>
          <w:rFonts w:cs="Arial"/>
          <w:sz w:val="20"/>
          <w:szCs w:val="20"/>
        </w:rPr>
      </w:pPr>
    </w:p>
    <w:p w14:paraId="0FFD04EE" w14:textId="77777777" w:rsidR="009D33A2" w:rsidRPr="00B559B5" w:rsidRDefault="00D97C21" w:rsidP="008508BC">
      <w:pPr>
        <w:pStyle w:val="Heading1"/>
        <w:rPr>
          <w:sz w:val="20"/>
          <w:szCs w:val="20"/>
        </w:rPr>
      </w:pPr>
      <w:bookmarkStart w:id="114" w:name="_heading=h.415t9al" w:colFirst="0" w:colLast="0"/>
      <w:bookmarkEnd w:id="114"/>
      <w:r w:rsidRPr="00B559B5">
        <w:br w:type="page"/>
      </w:r>
    </w:p>
    <w:p w14:paraId="0FFD04EF" w14:textId="4141CE54" w:rsidR="009D33A2" w:rsidRPr="00B559B5" w:rsidRDefault="00D97C21" w:rsidP="007E406B">
      <w:pPr>
        <w:pStyle w:val="Heading1"/>
        <w:ind w:left="4320" w:hanging="4320"/>
      </w:pPr>
      <w:bookmarkStart w:id="115" w:name="_Toc203574605"/>
      <w:r w:rsidRPr="00B559B5">
        <w:lastRenderedPageBreak/>
        <w:t>Nehemiah 2:17-20</w:t>
      </w:r>
      <w:r w:rsidR="00C9265D">
        <w:tab/>
      </w:r>
      <w:r w:rsidRPr="0044297F">
        <w:rPr>
          <w:rStyle w:val="Heading2Char"/>
        </w:rPr>
        <w:t>Nehemiah says to rebuild the walls of Jerusalem</w:t>
      </w:r>
      <w:bookmarkEnd w:id="115"/>
    </w:p>
    <w:p w14:paraId="0FFD04F0" w14:textId="6E810BA8" w:rsidR="009D33A2" w:rsidRPr="00B559B5" w:rsidRDefault="00D97C21" w:rsidP="00C95114">
      <w:pPr>
        <w:pStyle w:val="Background"/>
      </w:pPr>
      <w:r w:rsidRPr="00B559B5">
        <w:rPr>
          <w:b/>
        </w:rPr>
        <w:t xml:space="preserve">Background: </w:t>
      </w:r>
      <w:r w:rsidRPr="00B559B5">
        <w:t xml:space="preserve">Nehemiah traveled to Judah with the orders from the king, but when Sanballat the </w:t>
      </w:r>
      <w:proofErr w:type="spellStart"/>
      <w:r w:rsidRPr="00B559B5">
        <w:t>Horonite</w:t>
      </w:r>
      <w:proofErr w:type="spellEnd"/>
      <w:r w:rsidRPr="00B559B5">
        <w:t xml:space="preserve"> and Tobiah the Ammonite servant heard </w:t>
      </w:r>
      <w:r w:rsidR="00A165D4">
        <w:t>about it</w:t>
      </w:r>
      <w:r w:rsidRPr="00B559B5">
        <w:t xml:space="preserve">, </w:t>
      </w:r>
      <w:r w:rsidR="00A165D4">
        <w:t xml:space="preserve">they were very </w:t>
      </w:r>
      <w:r w:rsidRPr="00B559B5">
        <w:t xml:space="preserve">displeased that someone had come to seek the welfare of the people of Israel. </w:t>
      </w:r>
      <w:r w:rsidR="00A165D4">
        <w:t xml:space="preserve">At night, </w:t>
      </w:r>
      <w:r w:rsidRPr="00B559B5">
        <w:t xml:space="preserve">Nehemiah </w:t>
      </w:r>
      <w:r w:rsidR="00A165D4">
        <w:t>went out secretly</w:t>
      </w:r>
      <w:r w:rsidRPr="00B559B5">
        <w:t xml:space="preserve"> and inspected the walls of the city.</w:t>
      </w:r>
    </w:p>
    <w:p w14:paraId="5BA1CFCD" w14:textId="77777777" w:rsidR="001A5736" w:rsidRPr="00170DC8" w:rsidRDefault="001A5736" w:rsidP="001A5736">
      <w:pPr>
        <w:pStyle w:val="Background"/>
        <w:rPr>
          <w:b/>
          <w:bCs w:val="0"/>
          <w:i/>
          <w:iCs/>
        </w:rPr>
      </w:pPr>
      <w:r w:rsidRPr="00170DC8">
        <w:rPr>
          <w:b/>
          <w:bCs w:val="0"/>
          <w:i/>
          <w:iCs/>
        </w:rPr>
        <w:t>Read the passage.</w:t>
      </w:r>
    </w:p>
    <w:p w14:paraId="0FFD04F1" w14:textId="77777777" w:rsidR="009D33A2" w:rsidRPr="00B559B5" w:rsidRDefault="00D97C21" w:rsidP="00F94597">
      <w:pPr>
        <w:pStyle w:val="Part1"/>
      </w:pPr>
      <w:r w:rsidRPr="00B559B5">
        <w:t>Part 1</w:t>
      </w:r>
    </w:p>
    <w:p w14:paraId="0FFD04F2" w14:textId="77777777" w:rsidR="009D33A2" w:rsidRPr="00B559B5" w:rsidRDefault="00D97C21" w:rsidP="00C95114">
      <w:pPr>
        <w:pStyle w:val="Answerortell"/>
        <w:rPr>
          <w:b/>
          <w:sz w:val="32"/>
          <w:szCs w:val="32"/>
        </w:rPr>
      </w:pPr>
      <w:r w:rsidRPr="00B559B5">
        <w:t>Tell in your own words what you just read in these verses.</w:t>
      </w:r>
    </w:p>
    <w:p w14:paraId="0FFD04F3" w14:textId="2AA37459" w:rsidR="009D33A2" w:rsidRPr="00B559B5" w:rsidRDefault="00D97C21" w:rsidP="00C95114">
      <w:pPr>
        <w:pStyle w:val="Checklist2"/>
      </w:pPr>
      <w:r w:rsidRPr="00B559B5">
        <w:t xml:space="preserve">Nehemiah described to the rulers </w:t>
      </w:r>
      <w:r w:rsidR="00A165D4">
        <w:t>that Jerusalem was in ruins and its gates had been burned</w:t>
      </w:r>
      <w:r w:rsidRPr="00B559B5">
        <w:t>. [2:17]</w:t>
      </w:r>
    </w:p>
    <w:p w14:paraId="0FFD04F4" w14:textId="4E9DCE6A" w:rsidR="009D33A2" w:rsidRPr="00B559B5" w:rsidRDefault="00D97C21" w:rsidP="00C95114">
      <w:pPr>
        <w:pStyle w:val="Checklist2"/>
      </w:pPr>
      <w:r w:rsidRPr="00B559B5">
        <w:t>The people said that they would build the wall. [2:18]</w:t>
      </w:r>
    </w:p>
    <w:p w14:paraId="0FFD04F5" w14:textId="77777777" w:rsidR="009D33A2" w:rsidRPr="00B559B5" w:rsidRDefault="00D97C21" w:rsidP="00C95114">
      <w:pPr>
        <w:pStyle w:val="Checklist2"/>
      </w:pPr>
      <w:r w:rsidRPr="00B559B5">
        <w:t>Sanballat, Tobiah, and Geshem mocked the people of Judah and showed them contempt. [2:19]</w:t>
      </w:r>
    </w:p>
    <w:p w14:paraId="0FFD04F6" w14:textId="77777777" w:rsidR="009D33A2" w:rsidRPr="00B559B5" w:rsidRDefault="00D97C21" w:rsidP="00C95114">
      <w:pPr>
        <w:pStyle w:val="Checklist2"/>
      </w:pPr>
      <w:r w:rsidRPr="00B559B5">
        <w:t>Nehemiah answered Sanballat, Tobiah, and Geshem boldly, telling them that the God of heaven would give them success. [2:20]</w:t>
      </w:r>
    </w:p>
    <w:p w14:paraId="0FFD04F7" w14:textId="77777777" w:rsidR="009D33A2" w:rsidRPr="00B559B5" w:rsidRDefault="00D97C21" w:rsidP="00F94597">
      <w:pPr>
        <w:pStyle w:val="Part2"/>
      </w:pPr>
      <w:r w:rsidRPr="00B559B5">
        <w:t>Part 2</w:t>
      </w:r>
    </w:p>
    <w:p w14:paraId="0FFD04F8" w14:textId="77777777" w:rsidR="009D33A2" w:rsidRPr="00B559B5" w:rsidRDefault="00D97C21" w:rsidP="00C95114">
      <w:pPr>
        <w:pStyle w:val="Answerortell"/>
      </w:pPr>
      <w:r w:rsidRPr="00B559B5">
        <w:t>Answer the following questions.</w:t>
      </w:r>
    </w:p>
    <w:p w14:paraId="5D512C23" w14:textId="24B9F0CE" w:rsidR="00A165D4" w:rsidRDefault="00D52754" w:rsidP="00A165D4">
      <w:pPr>
        <w:numPr>
          <w:ilvl w:val="0"/>
          <w:numId w:val="110"/>
        </w:numPr>
        <w:spacing w:before="200" w:after="0"/>
        <w:ind w:left="360"/>
        <w:rPr>
          <w:sz w:val="20"/>
          <w:szCs w:val="20"/>
        </w:rPr>
      </w:pPr>
      <w:r>
        <w:rPr>
          <w:sz w:val="20"/>
          <w:szCs w:val="20"/>
        </w:rPr>
        <w:t xml:space="preserve">[2:17]   </w:t>
      </w:r>
      <w:r w:rsidR="00A165D4">
        <w:rPr>
          <w:sz w:val="20"/>
          <w:szCs w:val="20"/>
        </w:rPr>
        <w:t xml:space="preserve">What did Nehemiah tell the people to observe about Jerusalem? </w:t>
      </w:r>
    </w:p>
    <w:p w14:paraId="0E173561" w14:textId="77777777" w:rsidR="00A165D4" w:rsidRDefault="00A165D4" w:rsidP="00A165D4">
      <w:pPr>
        <w:ind w:left="720"/>
        <w:rPr>
          <w:sz w:val="20"/>
          <w:szCs w:val="20"/>
        </w:rPr>
      </w:pPr>
      <w:r>
        <w:rPr>
          <w:sz w:val="20"/>
          <w:szCs w:val="20"/>
        </w:rPr>
        <w:t xml:space="preserve">He told them to look and see the trouble they were </w:t>
      </w:r>
      <w:proofErr w:type="gramStart"/>
      <w:r>
        <w:rPr>
          <w:sz w:val="20"/>
          <w:szCs w:val="20"/>
        </w:rPr>
        <w:t>in:</w:t>
      </w:r>
      <w:proofErr w:type="gramEnd"/>
      <w:r>
        <w:rPr>
          <w:sz w:val="20"/>
          <w:szCs w:val="20"/>
        </w:rPr>
        <w:t xml:space="preserve"> how Jerusalem was in ruins and its gates had been burned.</w:t>
      </w:r>
    </w:p>
    <w:p w14:paraId="2B677B9E" w14:textId="77777777" w:rsidR="00A165D4" w:rsidRDefault="00A165D4" w:rsidP="00A165D4">
      <w:pPr>
        <w:pBdr>
          <w:top w:val="nil"/>
          <w:left w:val="nil"/>
          <w:bottom w:val="nil"/>
          <w:right w:val="nil"/>
          <w:between w:val="nil"/>
        </w:pBdr>
        <w:ind w:left="720"/>
        <w:rPr>
          <w:sz w:val="20"/>
          <w:szCs w:val="20"/>
        </w:rPr>
      </w:pPr>
    </w:p>
    <w:p w14:paraId="3BFE2AC6" w14:textId="20F983E1" w:rsidR="00A165D4" w:rsidRDefault="00D52754" w:rsidP="00A165D4">
      <w:pPr>
        <w:numPr>
          <w:ilvl w:val="0"/>
          <w:numId w:val="110"/>
        </w:numPr>
        <w:pBdr>
          <w:top w:val="nil"/>
          <w:left w:val="nil"/>
          <w:bottom w:val="nil"/>
          <w:right w:val="nil"/>
          <w:between w:val="nil"/>
        </w:pBdr>
        <w:spacing w:after="0"/>
        <w:ind w:left="360"/>
        <w:rPr>
          <w:sz w:val="20"/>
          <w:szCs w:val="20"/>
        </w:rPr>
      </w:pPr>
      <w:r>
        <w:rPr>
          <w:sz w:val="20"/>
          <w:szCs w:val="20"/>
        </w:rPr>
        <w:t xml:space="preserve">[2:17]   </w:t>
      </w:r>
      <w:r w:rsidR="00A165D4">
        <w:rPr>
          <w:sz w:val="20"/>
          <w:szCs w:val="20"/>
        </w:rPr>
        <w:t xml:space="preserve">What did Nehemiah want the people to do along with him? </w:t>
      </w:r>
    </w:p>
    <w:p w14:paraId="20BBC79F" w14:textId="77777777" w:rsidR="00A165D4" w:rsidRDefault="00A165D4" w:rsidP="00A165D4">
      <w:pPr>
        <w:pBdr>
          <w:top w:val="nil"/>
          <w:left w:val="nil"/>
          <w:bottom w:val="nil"/>
          <w:right w:val="nil"/>
          <w:between w:val="nil"/>
        </w:pBdr>
        <w:ind w:left="720"/>
        <w:rPr>
          <w:sz w:val="20"/>
          <w:szCs w:val="20"/>
        </w:rPr>
      </w:pPr>
      <w:r>
        <w:rPr>
          <w:sz w:val="20"/>
          <w:szCs w:val="20"/>
        </w:rPr>
        <w:t xml:space="preserve">He said they should rebuild the wall so that they would no longer be disgraced. </w:t>
      </w:r>
    </w:p>
    <w:p w14:paraId="5EE5E27F" w14:textId="77777777" w:rsidR="00A165D4" w:rsidRDefault="00A165D4" w:rsidP="00A165D4">
      <w:pPr>
        <w:pBdr>
          <w:top w:val="nil"/>
          <w:left w:val="nil"/>
          <w:bottom w:val="nil"/>
          <w:right w:val="nil"/>
          <w:between w:val="nil"/>
        </w:pBdr>
        <w:ind w:left="720"/>
        <w:rPr>
          <w:sz w:val="20"/>
          <w:szCs w:val="20"/>
        </w:rPr>
      </w:pPr>
    </w:p>
    <w:p w14:paraId="342F03C5" w14:textId="3797D0F4" w:rsidR="00A165D4" w:rsidRDefault="00D52754" w:rsidP="00A165D4">
      <w:pPr>
        <w:numPr>
          <w:ilvl w:val="0"/>
          <w:numId w:val="110"/>
        </w:numPr>
        <w:pBdr>
          <w:top w:val="nil"/>
          <w:left w:val="nil"/>
          <w:bottom w:val="nil"/>
          <w:right w:val="nil"/>
          <w:between w:val="nil"/>
        </w:pBdr>
        <w:spacing w:after="0"/>
        <w:ind w:left="360"/>
        <w:rPr>
          <w:sz w:val="20"/>
          <w:szCs w:val="20"/>
        </w:rPr>
      </w:pPr>
      <w:r>
        <w:rPr>
          <w:sz w:val="20"/>
          <w:szCs w:val="20"/>
        </w:rPr>
        <w:t xml:space="preserve">[2:18]   </w:t>
      </w:r>
      <w:r w:rsidR="00A165D4">
        <w:rPr>
          <w:sz w:val="20"/>
          <w:szCs w:val="20"/>
        </w:rPr>
        <w:t xml:space="preserve">When Nehemiah told the people that the good hand of his God was on him and told them about the words the king had spoken to him, what did they say and do? </w:t>
      </w:r>
    </w:p>
    <w:p w14:paraId="0AB06A0C" w14:textId="77777777" w:rsidR="00A165D4" w:rsidRPr="00354E62" w:rsidRDefault="00A165D4" w:rsidP="00A165D4">
      <w:pPr>
        <w:pStyle w:val="ListParagraph"/>
        <w:pBdr>
          <w:top w:val="nil"/>
          <w:left w:val="nil"/>
          <w:bottom w:val="nil"/>
          <w:right w:val="nil"/>
          <w:between w:val="nil"/>
        </w:pBdr>
        <w:rPr>
          <w:sz w:val="20"/>
          <w:szCs w:val="20"/>
        </w:rPr>
      </w:pPr>
      <w:r w:rsidRPr="00354E62">
        <w:rPr>
          <w:sz w:val="20"/>
          <w:szCs w:val="20"/>
        </w:rPr>
        <w:t>They said they would start building, and they strengthened their hands for th</w:t>
      </w:r>
      <w:r>
        <w:rPr>
          <w:sz w:val="20"/>
          <w:szCs w:val="20"/>
        </w:rPr>
        <w:t>e</w:t>
      </w:r>
      <w:r w:rsidRPr="00354E62">
        <w:rPr>
          <w:sz w:val="20"/>
          <w:szCs w:val="20"/>
        </w:rPr>
        <w:t xml:space="preserve"> work.</w:t>
      </w:r>
    </w:p>
    <w:p w14:paraId="2CE0FACB" w14:textId="77777777" w:rsidR="00A165D4" w:rsidRDefault="00A165D4" w:rsidP="00A165D4">
      <w:pPr>
        <w:pBdr>
          <w:top w:val="nil"/>
          <w:left w:val="nil"/>
          <w:bottom w:val="nil"/>
          <w:right w:val="nil"/>
          <w:between w:val="nil"/>
        </w:pBdr>
        <w:ind w:left="360"/>
        <w:rPr>
          <w:sz w:val="20"/>
          <w:szCs w:val="20"/>
        </w:rPr>
      </w:pPr>
    </w:p>
    <w:p w14:paraId="4E020C92" w14:textId="39861567" w:rsidR="00A165D4" w:rsidRPr="0099278E" w:rsidRDefault="00D52754" w:rsidP="00A165D4">
      <w:pPr>
        <w:numPr>
          <w:ilvl w:val="0"/>
          <w:numId w:val="110"/>
        </w:numPr>
        <w:pBdr>
          <w:top w:val="nil"/>
          <w:left w:val="nil"/>
          <w:bottom w:val="nil"/>
          <w:right w:val="nil"/>
          <w:between w:val="nil"/>
        </w:pBdr>
        <w:spacing w:after="0"/>
        <w:ind w:left="360"/>
        <w:rPr>
          <w:sz w:val="20"/>
          <w:szCs w:val="20"/>
        </w:rPr>
      </w:pPr>
      <w:r w:rsidRPr="0099278E">
        <w:rPr>
          <w:sz w:val="20"/>
          <w:szCs w:val="20"/>
        </w:rPr>
        <w:t>[2:18</w:t>
      </w:r>
      <w:r>
        <w:rPr>
          <w:sz w:val="20"/>
          <w:szCs w:val="20"/>
        </w:rPr>
        <w:t xml:space="preserve">]   </w:t>
      </w:r>
      <w:r w:rsidR="00A165D4" w:rsidRPr="0099278E">
        <w:rPr>
          <w:sz w:val="20"/>
          <w:szCs w:val="20"/>
        </w:rPr>
        <w:t xml:space="preserve">What do you think it meant to strengthen their hands for the work? </w:t>
      </w:r>
    </w:p>
    <w:p w14:paraId="3FA91A2D" w14:textId="7A97EC12" w:rsidR="00A165D4" w:rsidRDefault="00A165D4" w:rsidP="00A165D4">
      <w:pPr>
        <w:pBdr>
          <w:top w:val="nil"/>
          <w:left w:val="nil"/>
          <w:bottom w:val="nil"/>
          <w:right w:val="nil"/>
          <w:between w:val="nil"/>
        </w:pBdr>
        <w:ind w:left="720"/>
        <w:rPr>
          <w:sz w:val="20"/>
          <w:szCs w:val="20"/>
        </w:rPr>
      </w:pPr>
      <w:r w:rsidRPr="00A165D4">
        <w:rPr>
          <w:i/>
          <w:iCs/>
          <w:sz w:val="20"/>
          <w:szCs w:val="20"/>
        </w:rPr>
        <w:t>(Answers may vary.)</w:t>
      </w:r>
      <w:r>
        <w:rPr>
          <w:sz w:val="20"/>
          <w:szCs w:val="20"/>
        </w:rPr>
        <w:t xml:space="preserve"> </w:t>
      </w:r>
      <w:r w:rsidRPr="0099278E">
        <w:rPr>
          <w:sz w:val="20"/>
          <w:szCs w:val="20"/>
        </w:rPr>
        <w:t>Perhaps it meant to get people and materials ready for the work. Perhaps it meant that they did something to become physically stronger. Perhaps</w:t>
      </w:r>
      <w:r>
        <w:rPr>
          <w:sz w:val="20"/>
          <w:szCs w:val="20"/>
        </w:rPr>
        <w:t xml:space="preserve"> they got their minds ready, determined to do the work.</w:t>
      </w:r>
    </w:p>
    <w:p w14:paraId="555E01B8" w14:textId="77777777" w:rsidR="00A165D4" w:rsidRDefault="00A165D4" w:rsidP="00A165D4">
      <w:pPr>
        <w:pBdr>
          <w:top w:val="nil"/>
          <w:left w:val="nil"/>
          <w:bottom w:val="nil"/>
          <w:right w:val="nil"/>
          <w:between w:val="nil"/>
        </w:pBdr>
        <w:rPr>
          <w:sz w:val="20"/>
          <w:szCs w:val="20"/>
        </w:rPr>
      </w:pPr>
    </w:p>
    <w:p w14:paraId="1274D3BA" w14:textId="7A8D510D" w:rsidR="00A165D4" w:rsidRDefault="00D52754" w:rsidP="00A165D4">
      <w:pPr>
        <w:numPr>
          <w:ilvl w:val="0"/>
          <w:numId w:val="110"/>
        </w:numPr>
        <w:pBdr>
          <w:top w:val="nil"/>
          <w:left w:val="nil"/>
          <w:bottom w:val="nil"/>
          <w:right w:val="nil"/>
          <w:between w:val="nil"/>
        </w:pBdr>
        <w:spacing w:after="0"/>
        <w:ind w:left="360"/>
        <w:rPr>
          <w:sz w:val="20"/>
          <w:szCs w:val="20"/>
        </w:rPr>
      </w:pPr>
      <w:r>
        <w:rPr>
          <w:sz w:val="20"/>
          <w:szCs w:val="20"/>
        </w:rPr>
        <w:t xml:space="preserve">[2:19]   </w:t>
      </w:r>
      <w:r w:rsidR="00A165D4">
        <w:rPr>
          <w:sz w:val="20"/>
          <w:szCs w:val="20"/>
        </w:rPr>
        <w:t xml:space="preserve">What did Sanballat, Tobiah, and Geshem say when they heard about the work that Nehemiah had planned? </w:t>
      </w:r>
    </w:p>
    <w:p w14:paraId="26EB3EEB" w14:textId="77777777" w:rsidR="00A165D4" w:rsidRDefault="00A165D4" w:rsidP="00A165D4">
      <w:pPr>
        <w:pBdr>
          <w:top w:val="nil"/>
          <w:left w:val="nil"/>
          <w:bottom w:val="nil"/>
          <w:right w:val="nil"/>
          <w:between w:val="nil"/>
        </w:pBdr>
        <w:ind w:left="720"/>
        <w:rPr>
          <w:sz w:val="20"/>
          <w:szCs w:val="20"/>
        </w:rPr>
      </w:pPr>
      <w:r>
        <w:rPr>
          <w:sz w:val="20"/>
          <w:szCs w:val="20"/>
        </w:rPr>
        <w:t>They mocked and ridiculed the workers and asked if they were rebelling against the king.</w:t>
      </w:r>
    </w:p>
    <w:p w14:paraId="29D987A0" w14:textId="142F340A" w:rsidR="00A165D4" w:rsidRDefault="00A165D4" w:rsidP="00A165D4">
      <w:pPr>
        <w:pStyle w:val="Continuedline"/>
      </w:pPr>
      <w:r>
        <w:lastRenderedPageBreak/>
        <w:t>Nehemiah 2:17-20 continued</w:t>
      </w:r>
    </w:p>
    <w:p w14:paraId="1934DF31" w14:textId="217A593C" w:rsidR="00A165D4" w:rsidRDefault="00D52754" w:rsidP="00A165D4">
      <w:pPr>
        <w:numPr>
          <w:ilvl w:val="0"/>
          <w:numId w:val="110"/>
        </w:numPr>
        <w:pBdr>
          <w:top w:val="nil"/>
          <w:left w:val="nil"/>
          <w:bottom w:val="nil"/>
          <w:right w:val="nil"/>
          <w:between w:val="nil"/>
        </w:pBdr>
        <w:spacing w:after="0"/>
        <w:ind w:left="360"/>
        <w:rPr>
          <w:sz w:val="20"/>
          <w:szCs w:val="20"/>
        </w:rPr>
      </w:pPr>
      <w:r>
        <w:rPr>
          <w:sz w:val="20"/>
          <w:szCs w:val="20"/>
        </w:rPr>
        <w:t xml:space="preserve">[2:20]   </w:t>
      </w:r>
      <w:r w:rsidR="00A165D4">
        <w:rPr>
          <w:sz w:val="20"/>
          <w:szCs w:val="20"/>
        </w:rPr>
        <w:t xml:space="preserve">How did Nehemiah respond to Sanballat, Tobiah, and Geshem when they mocked and ridiculed the workers? </w:t>
      </w:r>
    </w:p>
    <w:p w14:paraId="1C631B04" w14:textId="77777777" w:rsidR="00A165D4" w:rsidRPr="000A41F3" w:rsidRDefault="00A165D4" w:rsidP="00A165D4">
      <w:pPr>
        <w:pBdr>
          <w:top w:val="nil"/>
          <w:left w:val="nil"/>
          <w:bottom w:val="nil"/>
          <w:right w:val="nil"/>
          <w:between w:val="nil"/>
        </w:pBdr>
        <w:ind w:left="720"/>
        <w:rPr>
          <w:sz w:val="20"/>
          <w:szCs w:val="20"/>
        </w:rPr>
      </w:pPr>
      <w:r>
        <w:rPr>
          <w:sz w:val="20"/>
          <w:szCs w:val="20"/>
        </w:rPr>
        <w:t>Nehemiah told them that the God of heaven would give his people success. He said they were going to start rebuilding. He also told Sanballat, Tobiah, and Geshem that they had no share, no right, and no historic claim in Jerusalem.</w:t>
      </w:r>
    </w:p>
    <w:p w14:paraId="0FFD0508" w14:textId="77777777" w:rsidR="009D33A2" w:rsidRPr="00B559B5" w:rsidRDefault="00D97C21" w:rsidP="0057763B">
      <w:pPr>
        <w:pStyle w:val="CommentSection"/>
      </w:pPr>
      <w:r w:rsidRPr="00B559B5">
        <w:t>Comment Section:</w:t>
      </w:r>
      <w:r w:rsidRPr="00567D5F">
        <w:br w:type="page"/>
      </w:r>
    </w:p>
    <w:p w14:paraId="0FFD0509" w14:textId="77777777" w:rsidR="009D33A2" w:rsidRPr="007E406B" w:rsidRDefault="00D97C21" w:rsidP="008508BC">
      <w:pPr>
        <w:pStyle w:val="Heading1"/>
        <w:rPr>
          <w:rStyle w:val="Heading2Char"/>
        </w:rPr>
      </w:pPr>
      <w:bookmarkStart w:id="116" w:name="_heading=h.t7b8buz4b1jb" w:colFirst="0" w:colLast="0"/>
      <w:bookmarkStart w:id="117" w:name="_Toc203574606"/>
      <w:bookmarkEnd w:id="116"/>
      <w:r w:rsidRPr="00B559B5">
        <w:lastRenderedPageBreak/>
        <w:t>Nehemiah 4:1-9</w:t>
      </w:r>
      <w:r w:rsidRPr="00B559B5">
        <w:tab/>
      </w:r>
      <w:r w:rsidRPr="007E406B">
        <w:rPr>
          <w:rStyle w:val="Heading2Char"/>
        </w:rPr>
        <w:t>Enemies oppose the rebuilding</w:t>
      </w:r>
      <w:bookmarkEnd w:id="117"/>
    </w:p>
    <w:p w14:paraId="0FFD050A" w14:textId="77777777" w:rsidR="009D33A2" w:rsidRPr="00B559B5" w:rsidRDefault="00D97C21" w:rsidP="00C95114">
      <w:pPr>
        <w:pStyle w:val="Background"/>
      </w:pPr>
      <w:r w:rsidRPr="00B559B5">
        <w:rPr>
          <w:b/>
        </w:rPr>
        <w:t>Background:</w:t>
      </w:r>
      <w:r w:rsidRPr="00B559B5">
        <w:t xml:space="preserve"> The workers repaired the gates that were in the wall.</w:t>
      </w:r>
    </w:p>
    <w:p w14:paraId="12E93912" w14:textId="77777777" w:rsidR="001A5736" w:rsidRPr="00170DC8" w:rsidRDefault="001A5736" w:rsidP="001A5736">
      <w:pPr>
        <w:pStyle w:val="Background"/>
        <w:rPr>
          <w:b/>
          <w:bCs w:val="0"/>
          <w:i/>
          <w:iCs/>
        </w:rPr>
      </w:pPr>
      <w:r w:rsidRPr="00170DC8">
        <w:rPr>
          <w:b/>
          <w:bCs w:val="0"/>
          <w:i/>
          <w:iCs/>
        </w:rPr>
        <w:t>Read the passage.</w:t>
      </w:r>
    </w:p>
    <w:p w14:paraId="0FFD050B" w14:textId="77777777" w:rsidR="009D33A2" w:rsidRPr="00B559B5" w:rsidRDefault="00D97C21" w:rsidP="00F94597">
      <w:pPr>
        <w:pStyle w:val="Part1"/>
      </w:pPr>
      <w:r w:rsidRPr="00B559B5">
        <w:t>Part 1</w:t>
      </w:r>
    </w:p>
    <w:p w14:paraId="0FFD050C" w14:textId="77777777" w:rsidR="009D33A2" w:rsidRPr="00B559B5" w:rsidRDefault="00D97C21" w:rsidP="00C95114">
      <w:pPr>
        <w:pStyle w:val="Answerortell"/>
        <w:rPr>
          <w:b/>
          <w:sz w:val="32"/>
          <w:szCs w:val="32"/>
        </w:rPr>
      </w:pPr>
      <w:r w:rsidRPr="00B559B5">
        <w:t>Tell in your own words what you just read in these verses.</w:t>
      </w:r>
    </w:p>
    <w:p w14:paraId="0FFD050D" w14:textId="77777777" w:rsidR="009D33A2" w:rsidRPr="00B559B5" w:rsidRDefault="00D97C21">
      <w:pPr>
        <w:numPr>
          <w:ilvl w:val="0"/>
          <w:numId w:val="31"/>
        </w:numPr>
        <w:spacing w:before="240" w:after="0"/>
        <w:rPr>
          <w:rFonts w:cs="Arial"/>
          <w:sz w:val="20"/>
          <w:szCs w:val="20"/>
        </w:rPr>
      </w:pPr>
      <w:r w:rsidRPr="00B559B5">
        <w:rPr>
          <w:rFonts w:cs="Arial"/>
          <w:sz w:val="20"/>
          <w:szCs w:val="20"/>
        </w:rPr>
        <w:t>Sanballat became very angry when he heard about the building of the wall. [4:1]</w:t>
      </w:r>
    </w:p>
    <w:p w14:paraId="0FFD050E" w14:textId="70B36C53" w:rsidR="009D33A2" w:rsidRPr="00B559B5" w:rsidRDefault="00D97C21">
      <w:pPr>
        <w:numPr>
          <w:ilvl w:val="0"/>
          <w:numId w:val="31"/>
        </w:numPr>
        <w:spacing w:after="0"/>
        <w:rPr>
          <w:rFonts w:cs="Arial"/>
          <w:sz w:val="20"/>
          <w:szCs w:val="20"/>
        </w:rPr>
      </w:pPr>
      <w:r w:rsidRPr="00B559B5">
        <w:rPr>
          <w:rFonts w:cs="Arial"/>
          <w:sz w:val="20"/>
          <w:szCs w:val="20"/>
        </w:rPr>
        <w:t>Sanballat and Tobiah taunted the Jews</w:t>
      </w:r>
      <w:r w:rsidR="0057763B">
        <w:rPr>
          <w:rFonts w:cs="Arial"/>
          <w:sz w:val="20"/>
          <w:szCs w:val="20"/>
        </w:rPr>
        <w:t xml:space="preserve">. </w:t>
      </w:r>
      <w:r w:rsidRPr="00B559B5">
        <w:rPr>
          <w:rFonts w:cs="Arial"/>
          <w:sz w:val="20"/>
          <w:szCs w:val="20"/>
        </w:rPr>
        <w:t xml:space="preserve">Nehemiah </w:t>
      </w:r>
      <w:r w:rsidR="007F1ACC">
        <w:rPr>
          <w:rFonts w:cs="Arial"/>
          <w:sz w:val="20"/>
          <w:szCs w:val="20"/>
        </w:rPr>
        <w:t>asked God to turn their taunts back on them</w:t>
      </w:r>
      <w:r w:rsidRPr="00B559B5">
        <w:rPr>
          <w:rFonts w:cs="Arial"/>
          <w:sz w:val="20"/>
          <w:szCs w:val="20"/>
        </w:rPr>
        <w:t>. [4:2-5]</w:t>
      </w:r>
    </w:p>
    <w:p w14:paraId="0FFD050F" w14:textId="77777777" w:rsidR="009D33A2" w:rsidRPr="00B559B5" w:rsidRDefault="00D97C21">
      <w:pPr>
        <w:numPr>
          <w:ilvl w:val="0"/>
          <w:numId w:val="31"/>
        </w:numPr>
        <w:spacing w:after="0"/>
        <w:rPr>
          <w:rFonts w:cs="Arial"/>
          <w:sz w:val="20"/>
          <w:szCs w:val="20"/>
        </w:rPr>
      </w:pPr>
      <w:r w:rsidRPr="00B559B5">
        <w:rPr>
          <w:rFonts w:cs="Arial"/>
          <w:sz w:val="20"/>
          <w:szCs w:val="20"/>
        </w:rPr>
        <w:t>Nehemiah and his people built the wall to half its height. [4:6]</w:t>
      </w:r>
    </w:p>
    <w:p w14:paraId="0FFD0510" w14:textId="77777777" w:rsidR="009D33A2" w:rsidRPr="00B559B5" w:rsidRDefault="00D97C21">
      <w:pPr>
        <w:numPr>
          <w:ilvl w:val="0"/>
          <w:numId w:val="31"/>
        </w:numPr>
        <w:spacing w:after="0"/>
        <w:rPr>
          <w:rFonts w:cs="Arial"/>
          <w:sz w:val="20"/>
          <w:szCs w:val="20"/>
        </w:rPr>
      </w:pPr>
      <w:r w:rsidRPr="00B559B5">
        <w:rPr>
          <w:rFonts w:cs="Arial"/>
          <w:sz w:val="20"/>
          <w:szCs w:val="20"/>
        </w:rPr>
        <w:t>Some people came together to fight against Nehemiah and his people. [4:7-8]</w:t>
      </w:r>
    </w:p>
    <w:p w14:paraId="0FFD0511" w14:textId="77777777" w:rsidR="009D33A2" w:rsidRPr="00B559B5" w:rsidRDefault="00D97C21">
      <w:pPr>
        <w:numPr>
          <w:ilvl w:val="0"/>
          <w:numId w:val="31"/>
        </w:numPr>
        <w:spacing w:after="240"/>
        <w:rPr>
          <w:rFonts w:cs="Arial"/>
          <w:sz w:val="20"/>
          <w:szCs w:val="20"/>
        </w:rPr>
      </w:pPr>
      <w:r w:rsidRPr="00B559B5">
        <w:rPr>
          <w:rFonts w:cs="Arial"/>
          <w:sz w:val="20"/>
          <w:szCs w:val="20"/>
        </w:rPr>
        <w:t>Nehemiah and his people prayed for God to protect them day and night. [4:9]</w:t>
      </w:r>
    </w:p>
    <w:p w14:paraId="0FFD0512" w14:textId="77777777" w:rsidR="009D33A2" w:rsidRPr="00B559B5" w:rsidRDefault="00D97C21" w:rsidP="00F94597">
      <w:pPr>
        <w:pStyle w:val="Part2"/>
      </w:pPr>
      <w:r w:rsidRPr="00B559B5">
        <w:t>Part 2</w:t>
      </w:r>
    </w:p>
    <w:p w14:paraId="0FFD0513" w14:textId="77777777" w:rsidR="009D33A2" w:rsidRPr="00B559B5" w:rsidRDefault="00D97C21" w:rsidP="00C95114">
      <w:pPr>
        <w:pStyle w:val="Answerortell"/>
      </w:pPr>
      <w:r w:rsidRPr="00B559B5">
        <w:t>Answer the following questions.</w:t>
      </w:r>
    </w:p>
    <w:p w14:paraId="5CFC5151" w14:textId="2DBBA056" w:rsidR="00FD7867" w:rsidRDefault="00D52754" w:rsidP="00FD7867">
      <w:pPr>
        <w:numPr>
          <w:ilvl w:val="0"/>
          <w:numId w:val="111"/>
        </w:numPr>
        <w:spacing w:before="200" w:after="0"/>
        <w:ind w:left="360"/>
        <w:rPr>
          <w:sz w:val="20"/>
          <w:szCs w:val="20"/>
        </w:rPr>
      </w:pPr>
      <w:r>
        <w:rPr>
          <w:sz w:val="20"/>
          <w:szCs w:val="20"/>
        </w:rPr>
        <w:t xml:space="preserve">[4:1-3]   </w:t>
      </w:r>
      <w:r w:rsidR="00FD7867">
        <w:rPr>
          <w:sz w:val="20"/>
          <w:szCs w:val="20"/>
        </w:rPr>
        <w:t xml:space="preserve">Who mocked the Jews when they heard that the Jews were building the wall? </w:t>
      </w:r>
    </w:p>
    <w:p w14:paraId="56C86791" w14:textId="77777777" w:rsidR="00FD7867" w:rsidRDefault="00FD7867" w:rsidP="00FD7867">
      <w:pPr>
        <w:ind w:left="720"/>
        <w:rPr>
          <w:sz w:val="20"/>
          <w:szCs w:val="20"/>
        </w:rPr>
      </w:pPr>
      <w:r>
        <w:rPr>
          <w:sz w:val="20"/>
          <w:szCs w:val="20"/>
        </w:rPr>
        <w:t>Sanballat and Tobiah mocked the Jews and their work.</w:t>
      </w:r>
    </w:p>
    <w:p w14:paraId="613A0907" w14:textId="77777777" w:rsidR="00FD7867" w:rsidRDefault="00FD7867" w:rsidP="00FD7867">
      <w:pPr>
        <w:pBdr>
          <w:top w:val="nil"/>
          <w:left w:val="nil"/>
          <w:bottom w:val="nil"/>
          <w:right w:val="nil"/>
          <w:between w:val="nil"/>
        </w:pBdr>
        <w:ind w:left="720"/>
        <w:rPr>
          <w:sz w:val="20"/>
          <w:szCs w:val="20"/>
        </w:rPr>
      </w:pPr>
    </w:p>
    <w:p w14:paraId="0A794C34" w14:textId="110B15C6" w:rsidR="00FD7867" w:rsidRPr="0099278E" w:rsidRDefault="00D52754" w:rsidP="00FD7867">
      <w:pPr>
        <w:numPr>
          <w:ilvl w:val="0"/>
          <w:numId w:val="111"/>
        </w:numPr>
        <w:pBdr>
          <w:top w:val="nil"/>
          <w:left w:val="nil"/>
          <w:bottom w:val="nil"/>
          <w:right w:val="nil"/>
          <w:between w:val="nil"/>
        </w:pBdr>
        <w:spacing w:after="0"/>
        <w:ind w:left="360"/>
        <w:rPr>
          <w:sz w:val="20"/>
          <w:szCs w:val="20"/>
        </w:rPr>
      </w:pPr>
      <w:r w:rsidRPr="0099278E">
        <w:rPr>
          <w:sz w:val="20"/>
          <w:szCs w:val="20"/>
        </w:rPr>
        <w:t>[4:4-5</w:t>
      </w:r>
      <w:r>
        <w:rPr>
          <w:sz w:val="20"/>
          <w:szCs w:val="20"/>
        </w:rPr>
        <w:t xml:space="preserve">]   </w:t>
      </w:r>
      <w:r w:rsidR="00FD7867" w:rsidRPr="0099278E">
        <w:rPr>
          <w:sz w:val="20"/>
          <w:szCs w:val="20"/>
        </w:rPr>
        <w:t xml:space="preserve">Why do you think Nehemiah asked God not to cover over the iniquity of Sanballat and Tobiah? </w:t>
      </w:r>
    </w:p>
    <w:p w14:paraId="6A6D27A0" w14:textId="52849974" w:rsidR="00FD7867" w:rsidRPr="00631B92" w:rsidRDefault="00FD7867" w:rsidP="00FD7867">
      <w:pPr>
        <w:pStyle w:val="ListParagraph"/>
        <w:pBdr>
          <w:top w:val="nil"/>
          <w:left w:val="nil"/>
          <w:bottom w:val="nil"/>
          <w:right w:val="nil"/>
          <w:between w:val="nil"/>
        </w:pBdr>
        <w:rPr>
          <w:sz w:val="20"/>
          <w:szCs w:val="20"/>
        </w:rPr>
      </w:pPr>
      <w:r w:rsidRPr="0099278E">
        <w:rPr>
          <w:sz w:val="20"/>
          <w:szCs w:val="20"/>
        </w:rPr>
        <w:t xml:space="preserve">Nehemiah </w:t>
      </w:r>
      <w:r w:rsidR="00375639">
        <w:rPr>
          <w:sz w:val="20"/>
          <w:szCs w:val="20"/>
        </w:rPr>
        <w:t xml:space="preserve">probably </w:t>
      </w:r>
      <w:r w:rsidRPr="0099278E">
        <w:rPr>
          <w:sz w:val="20"/>
          <w:szCs w:val="20"/>
        </w:rPr>
        <w:t xml:space="preserve">asked </w:t>
      </w:r>
      <w:r>
        <w:rPr>
          <w:sz w:val="20"/>
          <w:szCs w:val="20"/>
        </w:rPr>
        <w:t>this</w:t>
      </w:r>
      <w:r w:rsidRPr="0099278E">
        <w:rPr>
          <w:sz w:val="20"/>
          <w:szCs w:val="20"/>
        </w:rPr>
        <w:t xml:space="preserve"> because</w:t>
      </w:r>
      <w:r>
        <w:rPr>
          <w:sz w:val="20"/>
          <w:szCs w:val="20"/>
        </w:rPr>
        <w:t xml:space="preserve"> he</w:t>
      </w:r>
      <w:r w:rsidRPr="0099278E">
        <w:rPr>
          <w:sz w:val="20"/>
          <w:szCs w:val="20"/>
        </w:rPr>
        <w:t xml:space="preserve"> wanted them to face God’s consequences for mocking the builders.</w:t>
      </w:r>
    </w:p>
    <w:p w14:paraId="789622ED" w14:textId="77777777" w:rsidR="00FD7867" w:rsidRPr="00631B92" w:rsidRDefault="00FD7867" w:rsidP="00FD7867">
      <w:pPr>
        <w:pBdr>
          <w:top w:val="nil"/>
          <w:left w:val="nil"/>
          <w:bottom w:val="nil"/>
          <w:right w:val="nil"/>
          <w:between w:val="nil"/>
        </w:pBdr>
        <w:rPr>
          <w:sz w:val="20"/>
          <w:szCs w:val="20"/>
        </w:rPr>
      </w:pPr>
      <w:r w:rsidRPr="00631B92">
        <w:rPr>
          <w:sz w:val="20"/>
          <w:szCs w:val="20"/>
        </w:rPr>
        <w:t xml:space="preserve"> </w:t>
      </w:r>
    </w:p>
    <w:p w14:paraId="32C6DD54" w14:textId="7DC6F359" w:rsidR="00FD7867" w:rsidRDefault="00D52754" w:rsidP="00FD7867">
      <w:pPr>
        <w:numPr>
          <w:ilvl w:val="0"/>
          <w:numId w:val="111"/>
        </w:numPr>
        <w:pBdr>
          <w:top w:val="nil"/>
          <w:left w:val="nil"/>
          <w:bottom w:val="nil"/>
          <w:right w:val="nil"/>
          <w:between w:val="nil"/>
        </w:pBdr>
        <w:spacing w:after="0"/>
        <w:ind w:left="360"/>
        <w:rPr>
          <w:sz w:val="20"/>
          <w:szCs w:val="20"/>
        </w:rPr>
      </w:pPr>
      <w:r>
        <w:rPr>
          <w:sz w:val="20"/>
          <w:szCs w:val="20"/>
        </w:rPr>
        <w:t xml:space="preserve">[4:6]   </w:t>
      </w:r>
      <w:r w:rsidR="00FD7867">
        <w:rPr>
          <w:sz w:val="20"/>
          <w:szCs w:val="20"/>
        </w:rPr>
        <w:t xml:space="preserve">What did Nehemiah say was the reason the Jews had made progress in building the wall? </w:t>
      </w:r>
    </w:p>
    <w:p w14:paraId="1225A354" w14:textId="77777777" w:rsidR="00FD7867" w:rsidRPr="00631B92" w:rsidRDefault="00FD7867" w:rsidP="00FD7867">
      <w:pPr>
        <w:pStyle w:val="ListParagraph"/>
        <w:pBdr>
          <w:top w:val="nil"/>
          <w:left w:val="nil"/>
          <w:bottom w:val="nil"/>
          <w:right w:val="nil"/>
          <w:between w:val="nil"/>
        </w:pBdr>
        <w:rPr>
          <w:sz w:val="20"/>
          <w:szCs w:val="20"/>
        </w:rPr>
      </w:pPr>
      <w:r w:rsidRPr="00631B92">
        <w:rPr>
          <w:sz w:val="20"/>
          <w:szCs w:val="20"/>
        </w:rPr>
        <w:t xml:space="preserve">He said </w:t>
      </w:r>
      <w:r>
        <w:rPr>
          <w:sz w:val="20"/>
          <w:szCs w:val="20"/>
        </w:rPr>
        <w:t xml:space="preserve">it was </w:t>
      </w:r>
      <w:r w:rsidRPr="00631B92">
        <w:rPr>
          <w:sz w:val="20"/>
          <w:szCs w:val="20"/>
        </w:rPr>
        <w:t xml:space="preserve">because the people had a desire to work to rebuild the wall. </w:t>
      </w:r>
    </w:p>
    <w:p w14:paraId="48F78FC1" w14:textId="77777777" w:rsidR="00FD7867" w:rsidRDefault="00FD7867" w:rsidP="00FD7867">
      <w:pPr>
        <w:pBdr>
          <w:top w:val="nil"/>
          <w:left w:val="nil"/>
          <w:bottom w:val="nil"/>
          <w:right w:val="nil"/>
          <w:between w:val="nil"/>
        </w:pBdr>
        <w:ind w:left="720"/>
        <w:rPr>
          <w:sz w:val="20"/>
          <w:szCs w:val="20"/>
        </w:rPr>
      </w:pPr>
    </w:p>
    <w:p w14:paraId="5C52A877" w14:textId="4B54AB0D" w:rsidR="00FD7867" w:rsidRPr="00631B92" w:rsidRDefault="00D52754" w:rsidP="00FD7867">
      <w:pPr>
        <w:pStyle w:val="ListParagraph"/>
        <w:numPr>
          <w:ilvl w:val="0"/>
          <w:numId w:val="111"/>
        </w:numPr>
        <w:pBdr>
          <w:top w:val="nil"/>
          <w:left w:val="nil"/>
          <w:bottom w:val="nil"/>
          <w:right w:val="nil"/>
          <w:between w:val="nil"/>
        </w:pBdr>
        <w:spacing w:after="0"/>
        <w:ind w:left="360"/>
        <w:rPr>
          <w:sz w:val="20"/>
          <w:szCs w:val="20"/>
        </w:rPr>
      </w:pPr>
      <w:r w:rsidRPr="00631B92">
        <w:rPr>
          <w:sz w:val="20"/>
          <w:szCs w:val="20"/>
        </w:rPr>
        <w:t>[4:7</w:t>
      </w:r>
      <w:r>
        <w:rPr>
          <w:sz w:val="20"/>
          <w:szCs w:val="20"/>
        </w:rPr>
        <w:t xml:space="preserve">]   </w:t>
      </w:r>
      <w:r w:rsidR="00FD7867" w:rsidRPr="00631B92">
        <w:rPr>
          <w:sz w:val="20"/>
          <w:szCs w:val="20"/>
        </w:rPr>
        <w:t>How d</w:t>
      </w:r>
      <w:r w:rsidR="00FD7867">
        <w:rPr>
          <w:sz w:val="20"/>
          <w:szCs w:val="20"/>
        </w:rPr>
        <w:t>id</w:t>
      </w:r>
      <w:r w:rsidR="00FD7867" w:rsidRPr="00631B92">
        <w:rPr>
          <w:sz w:val="20"/>
          <w:szCs w:val="20"/>
        </w:rPr>
        <w:t xml:space="preserve"> Sanballat, Tobiah, the Arabians, the Ammonites, and the </w:t>
      </w:r>
      <w:proofErr w:type="spellStart"/>
      <w:r w:rsidR="00FD7867" w:rsidRPr="00631B92">
        <w:rPr>
          <w:sz w:val="20"/>
          <w:szCs w:val="20"/>
        </w:rPr>
        <w:t>Ashdodites</w:t>
      </w:r>
      <w:proofErr w:type="spellEnd"/>
      <w:r w:rsidR="00FD7867" w:rsidRPr="00631B92">
        <w:rPr>
          <w:sz w:val="20"/>
          <w:szCs w:val="20"/>
        </w:rPr>
        <w:t xml:space="preserve"> </w:t>
      </w:r>
      <w:r w:rsidR="00FD7867">
        <w:rPr>
          <w:sz w:val="20"/>
          <w:szCs w:val="20"/>
        </w:rPr>
        <w:t xml:space="preserve">react </w:t>
      </w:r>
      <w:r w:rsidR="00FD7867" w:rsidRPr="00631B92">
        <w:rPr>
          <w:sz w:val="20"/>
          <w:szCs w:val="20"/>
        </w:rPr>
        <w:t xml:space="preserve">when they heard how the Jews were succeeding? </w:t>
      </w:r>
    </w:p>
    <w:p w14:paraId="6A15D6C3" w14:textId="77777777" w:rsidR="00FD7867" w:rsidRDefault="00FD7867" w:rsidP="00FD7867">
      <w:pPr>
        <w:pBdr>
          <w:top w:val="nil"/>
          <w:left w:val="nil"/>
          <w:bottom w:val="nil"/>
          <w:right w:val="nil"/>
          <w:between w:val="nil"/>
        </w:pBdr>
        <w:ind w:left="720"/>
        <w:rPr>
          <w:sz w:val="20"/>
          <w:szCs w:val="20"/>
        </w:rPr>
      </w:pPr>
      <w:r>
        <w:rPr>
          <w:sz w:val="20"/>
          <w:szCs w:val="20"/>
        </w:rPr>
        <w:t>They were very angry.</w:t>
      </w:r>
    </w:p>
    <w:p w14:paraId="62DCE881" w14:textId="77777777" w:rsidR="00FD7867" w:rsidRDefault="00FD7867" w:rsidP="00FD7867">
      <w:pPr>
        <w:pBdr>
          <w:top w:val="nil"/>
          <w:left w:val="nil"/>
          <w:bottom w:val="nil"/>
          <w:right w:val="nil"/>
          <w:between w:val="nil"/>
        </w:pBdr>
        <w:ind w:left="720"/>
        <w:rPr>
          <w:sz w:val="20"/>
          <w:szCs w:val="20"/>
        </w:rPr>
      </w:pPr>
    </w:p>
    <w:p w14:paraId="4FD08BC2" w14:textId="600213C8" w:rsidR="00FD7867" w:rsidRDefault="00D52754" w:rsidP="00FD7867">
      <w:pPr>
        <w:numPr>
          <w:ilvl w:val="0"/>
          <w:numId w:val="111"/>
        </w:numPr>
        <w:pBdr>
          <w:top w:val="nil"/>
          <w:left w:val="nil"/>
          <w:bottom w:val="nil"/>
          <w:right w:val="nil"/>
          <w:between w:val="nil"/>
        </w:pBdr>
        <w:spacing w:after="0"/>
        <w:ind w:left="360"/>
        <w:rPr>
          <w:sz w:val="20"/>
          <w:szCs w:val="20"/>
        </w:rPr>
      </w:pPr>
      <w:r>
        <w:rPr>
          <w:sz w:val="20"/>
          <w:szCs w:val="20"/>
        </w:rPr>
        <w:t xml:space="preserve">[4:8]   </w:t>
      </w:r>
      <w:r w:rsidR="00FD7867">
        <w:rPr>
          <w:sz w:val="20"/>
          <w:szCs w:val="20"/>
        </w:rPr>
        <w:t xml:space="preserve">What did Sanballat, Tobiah, the Arabians, the Ammonites, and the </w:t>
      </w:r>
      <w:proofErr w:type="spellStart"/>
      <w:r w:rsidR="00FD7867">
        <w:rPr>
          <w:sz w:val="20"/>
          <w:szCs w:val="20"/>
        </w:rPr>
        <w:t>Ashdodites</w:t>
      </w:r>
      <w:proofErr w:type="spellEnd"/>
      <w:r w:rsidR="00FD7867">
        <w:rPr>
          <w:sz w:val="20"/>
          <w:szCs w:val="20"/>
        </w:rPr>
        <w:t xml:space="preserve"> do after conspiring together? </w:t>
      </w:r>
    </w:p>
    <w:p w14:paraId="0E8E64BA" w14:textId="77777777" w:rsidR="00FD7867" w:rsidRDefault="00FD7867" w:rsidP="00FD7867">
      <w:pPr>
        <w:pBdr>
          <w:top w:val="nil"/>
          <w:left w:val="nil"/>
          <w:bottom w:val="nil"/>
          <w:right w:val="nil"/>
          <w:between w:val="nil"/>
        </w:pBdr>
        <w:ind w:left="720"/>
        <w:rPr>
          <w:sz w:val="20"/>
          <w:szCs w:val="20"/>
        </w:rPr>
      </w:pPr>
      <w:r>
        <w:rPr>
          <w:sz w:val="20"/>
          <w:szCs w:val="20"/>
        </w:rPr>
        <w:t xml:space="preserve">They came together to fight against Jerusalem and caused confusion. </w:t>
      </w:r>
    </w:p>
    <w:p w14:paraId="07BADF7B" w14:textId="77777777" w:rsidR="00FD7867" w:rsidRDefault="00FD7867" w:rsidP="00FD7867">
      <w:pPr>
        <w:pBdr>
          <w:top w:val="nil"/>
          <w:left w:val="nil"/>
          <w:bottom w:val="nil"/>
          <w:right w:val="nil"/>
          <w:between w:val="nil"/>
        </w:pBdr>
        <w:ind w:left="720"/>
        <w:rPr>
          <w:sz w:val="20"/>
          <w:szCs w:val="20"/>
        </w:rPr>
      </w:pPr>
    </w:p>
    <w:p w14:paraId="271C3618" w14:textId="6F8A0061" w:rsidR="00FD7867" w:rsidRDefault="00D52754" w:rsidP="00FD7867">
      <w:pPr>
        <w:numPr>
          <w:ilvl w:val="0"/>
          <w:numId w:val="111"/>
        </w:numPr>
        <w:pBdr>
          <w:top w:val="nil"/>
          <w:left w:val="nil"/>
          <w:bottom w:val="nil"/>
          <w:right w:val="nil"/>
          <w:between w:val="nil"/>
        </w:pBdr>
        <w:spacing w:after="0"/>
        <w:ind w:left="360"/>
        <w:rPr>
          <w:sz w:val="20"/>
          <w:szCs w:val="20"/>
        </w:rPr>
      </w:pPr>
      <w:r>
        <w:rPr>
          <w:sz w:val="20"/>
          <w:szCs w:val="20"/>
        </w:rPr>
        <w:t xml:space="preserve">[4:9]   </w:t>
      </w:r>
      <w:r w:rsidR="00FD7867">
        <w:rPr>
          <w:sz w:val="20"/>
          <w:szCs w:val="20"/>
        </w:rPr>
        <w:t xml:space="preserve">When Sanballat, Tobiah, the Arabians, the Ammonites, and the </w:t>
      </w:r>
      <w:proofErr w:type="spellStart"/>
      <w:r w:rsidR="00FD7867">
        <w:rPr>
          <w:sz w:val="20"/>
          <w:szCs w:val="20"/>
        </w:rPr>
        <w:t>Ashdodites</w:t>
      </w:r>
      <w:proofErr w:type="spellEnd"/>
      <w:r w:rsidR="00FD7867">
        <w:rPr>
          <w:sz w:val="20"/>
          <w:szCs w:val="20"/>
        </w:rPr>
        <w:t xml:space="preserve"> came to fight against Jerusalem, what did the builders and people do? </w:t>
      </w:r>
    </w:p>
    <w:p w14:paraId="00540A58" w14:textId="77777777" w:rsidR="00FD7867" w:rsidRDefault="00FD7867" w:rsidP="00FD7867">
      <w:pPr>
        <w:pBdr>
          <w:top w:val="nil"/>
          <w:left w:val="nil"/>
          <w:bottom w:val="nil"/>
          <w:right w:val="nil"/>
          <w:between w:val="nil"/>
        </w:pBdr>
        <w:ind w:left="720"/>
        <w:rPr>
          <w:b/>
          <w:sz w:val="20"/>
          <w:szCs w:val="20"/>
        </w:rPr>
      </w:pPr>
      <w:r>
        <w:rPr>
          <w:sz w:val="20"/>
          <w:szCs w:val="20"/>
        </w:rPr>
        <w:t>They prayed to God and set a guard to protect them day and night.</w:t>
      </w:r>
    </w:p>
    <w:p w14:paraId="0FFD0525" w14:textId="7E403149" w:rsidR="009D33A2" w:rsidRPr="00B559B5" w:rsidRDefault="00D97C21">
      <w:pPr>
        <w:spacing w:before="240" w:after="240"/>
        <w:rPr>
          <w:rFonts w:cs="Arial"/>
          <w:b/>
          <w:sz w:val="20"/>
          <w:szCs w:val="20"/>
        </w:rPr>
      </w:pPr>
      <w:r w:rsidRPr="00B559B5">
        <w:rPr>
          <w:rFonts w:cs="Arial"/>
          <w:b/>
          <w:sz w:val="20"/>
          <w:szCs w:val="20"/>
        </w:rPr>
        <w:t>Comment Section</w:t>
      </w:r>
      <w:r w:rsidR="00C95114">
        <w:rPr>
          <w:rFonts w:cs="Arial"/>
          <w:b/>
          <w:sz w:val="20"/>
          <w:szCs w:val="20"/>
        </w:rPr>
        <w:t>:</w:t>
      </w:r>
      <w:r w:rsidRPr="00567D5F">
        <w:rPr>
          <w:rFonts w:cs="Arial"/>
          <w:sz w:val="20"/>
        </w:rPr>
        <w:br w:type="page"/>
      </w:r>
    </w:p>
    <w:p w14:paraId="0FFD0526" w14:textId="77777777" w:rsidR="009D33A2" w:rsidRPr="003516A3" w:rsidRDefault="00D97C21" w:rsidP="008508BC">
      <w:pPr>
        <w:pStyle w:val="Heading1"/>
        <w:rPr>
          <w:rStyle w:val="Heading2Char"/>
        </w:rPr>
      </w:pPr>
      <w:bookmarkStart w:id="118" w:name="_heading=h.3yydw5sseklc" w:colFirst="0" w:colLast="0"/>
      <w:bookmarkStart w:id="119" w:name="_Toc203574607"/>
      <w:bookmarkEnd w:id="118"/>
      <w:r w:rsidRPr="00B559B5">
        <w:lastRenderedPageBreak/>
        <w:t>Nehemiah 6:15-19</w:t>
      </w:r>
      <w:r w:rsidRPr="00B559B5">
        <w:tab/>
      </w:r>
      <w:r w:rsidRPr="003516A3">
        <w:rPr>
          <w:rStyle w:val="Heading2Char"/>
        </w:rPr>
        <w:t>Jerusalem’s wall is finished</w:t>
      </w:r>
      <w:bookmarkEnd w:id="119"/>
    </w:p>
    <w:p w14:paraId="0FFD0527" w14:textId="77777777" w:rsidR="009D33A2" w:rsidRPr="00B559B5" w:rsidRDefault="00D97C21" w:rsidP="00C95114">
      <w:pPr>
        <w:pStyle w:val="Background"/>
        <w:rPr>
          <w:b/>
        </w:rPr>
      </w:pPr>
      <w:r w:rsidRPr="00B559B5">
        <w:rPr>
          <w:b/>
        </w:rPr>
        <w:t xml:space="preserve">Background: </w:t>
      </w:r>
      <w:r w:rsidRPr="00B559B5">
        <w:t xml:space="preserve">When Sanballat, Tobiah, and Geshem the Arabian and the rest of the enemies of Judah heard that they had rebuilt the wall and that there were no longer any sections left broken open, they asked Nehemiah to come and meet them outside of Jerusalem. Nehemiah knew they intended to harm him, so he refused to go to them. </w:t>
      </w:r>
    </w:p>
    <w:p w14:paraId="0B4D6764" w14:textId="77777777" w:rsidR="001A5736" w:rsidRPr="00170DC8" w:rsidRDefault="001A5736" w:rsidP="001A5736">
      <w:pPr>
        <w:pStyle w:val="Background"/>
        <w:rPr>
          <w:b/>
          <w:bCs w:val="0"/>
          <w:i/>
          <w:iCs/>
        </w:rPr>
      </w:pPr>
      <w:r w:rsidRPr="00170DC8">
        <w:rPr>
          <w:b/>
          <w:bCs w:val="0"/>
          <w:i/>
          <w:iCs/>
        </w:rPr>
        <w:t>Read the passage.</w:t>
      </w:r>
    </w:p>
    <w:p w14:paraId="0FFD0528" w14:textId="77777777" w:rsidR="009D33A2" w:rsidRPr="00B559B5" w:rsidRDefault="00D97C21" w:rsidP="00F94597">
      <w:pPr>
        <w:pStyle w:val="Part1"/>
      </w:pPr>
      <w:r w:rsidRPr="00B559B5">
        <w:t>Part 1</w:t>
      </w:r>
    </w:p>
    <w:p w14:paraId="0FFD0529" w14:textId="77777777" w:rsidR="009D33A2" w:rsidRPr="00B559B5" w:rsidRDefault="00D97C21" w:rsidP="00C95114">
      <w:pPr>
        <w:pStyle w:val="Answerortell"/>
        <w:rPr>
          <w:b/>
          <w:sz w:val="32"/>
          <w:szCs w:val="32"/>
        </w:rPr>
      </w:pPr>
      <w:r w:rsidRPr="00B559B5">
        <w:t>Tell in your own words what you just read in these verses.</w:t>
      </w:r>
    </w:p>
    <w:p w14:paraId="0FFD052A" w14:textId="77777777" w:rsidR="009D33A2" w:rsidRPr="00B559B5" w:rsidRDefault="00D97C21" w:rsidP="00C95114">
      <w:pPr>
        <w:pStyle w:val="Checklist2"/>
      </w:pPr>
      <w:r w:rsidRPr="00B559B5">
        <w:t>Nehemiah reported that the wall was finished. [6:15]</w:t>
      </w:r>
    </w:p>
    <w:p w14:paraId="0FFD052B" w14:textId="77777777" w:rsidR="009D33A2" w:rsidRPr="00B559B5" w:rsidRDefault="00D97C21" w:rsidP="00C95114">
      <w:pPr>
        <w:pStyle w:val="Checklist2"/>
      </w:pPr>
      <w:r w:rsidRPr="00B559B5">
        <w:t>The enemies were fearful because they knew the work was done with the help of God. [6:16]</w:t>
      </w:r>
    </w:p>
    <w:p w14:paraId="0FFD052C" w14:textId="7C29EE67" w:rsidR="009D33A2" w:rsidRPr="00B559B5" w:rsidRDefault="00D97C21" w:rsidP="00C95114">
      <w:pPr>
        <w:pStyle w:val="Checklist2"/>
      </w:pPr>
      <w:r w:rsidRPr="00B559B5">
        <w:t xml:space="preserve">Some of the nobles of Judah sent letters to </w:t>
      </w:r>
      <w:r w:rsidR="00FD7867">
        <w:t>tell</w:t>
      </w:r>
      <w:r w:rsidRPr="00B559B5">
        <w:t xml:space="preserve"> Tobiah </w:t>
      </w:r>
      <w:r w:rsidR="00FD7867">
        <w:t xml:space="preserve">to </w:t>
      </w:r>
      <w:r w:rsidRPr="00B559B5">
        <w:t>try to frighten Nehemiah. [6:17-19]</w:t>
      </w:r>
    </w:p>
    <w:p w14:paraId="0FFD052D" w14:textId="77777777" w:rsidR="009D33A2" w:rsidRPr="00B559B5" w:rsidRDefault="00D97C21" w:rsidP="00F94597">
      <w:pPr>
        <w:pStyle w:val="Part2"/>
      </w:pPr>
      <w:r w:rsidRPr="00B559B5">
        <w:t>Part 2</w:t>
      </w:r>
    </w:p>
    <w:p w14:paraId="0FFD052E" w14:textId="77777777" w:rsidR="009D33A2" w:rsidRPr="00B559B5" w:rsidRDefault="00D97C21" w:rsidP="00C95114">
      <w:pPr>
        <w:pStyle w:val="Answerortell"/>
      </w:pPr>
      <w:r w:rsidRPr="00B559B5">
        <w:t>Answer the following questions.</w:t>
      </w:r>
    </w:p>
    <w:p w14:paraId="604BA0EA" w14:textId="7C7E8BDF" w:rsidR="00FD7867" w:rsidRDefault="00D52754" w:rsidP="00FD7867">
      <w:pPr>
        <w:numPr>
          <w:ilvl w:val="0"/>
          <w:numId w:val="112"/>
        </w:numPr>
        <w:spacing w:before="200" w:after="0"/>
        <w:ind w:left="360"/>
        <w:rPr>
          <w:sz w:val="20"/>
          <w:szCs w:val="20"/>
        </w:rPr>
      </w:pPr>
      <w:r>
        <w:rPr>
          <w:sz w:val="20"/>
          <w:szCs w:val="20"/>
        </w:rPr>
        <w:t xml:space="preserve">[6:15]   </w:t>
      </w:r>
      <w:r w:rsidR="00FD7867">
        <w:rPr>
          <w:sz w:val="20"/>
          <w:szCs w:val="20"/>
        </w:rPr>
        <w:t xml:space="preserve">How long did it take to finish repairing the wall? </w:t>
      </w:r>
    </w:p>
    <w:p w14:paraId="50692020" w14:textId="77777777" w:rsidR="00FD7867" w:rsidRDefault="00FD7867" w:rsidP="00FD7867">
      <w:pPr>
        <w:ind w:left="720"/>
        <w:rPr>
          <w:sz w:val="20"/>
          <w:szCs w:val="20"/>
        </w:rPr>
      </w:pPr>
      <w:r>
        <w:rPr>
          <w:sz w:val="20"/>
          <w:szCs w:val="20"/>
        </w:rPr>
        <w:t xml:space="preserve">The wall was completed in fifty-two days. </w:t>
      </w:r>
    </w:p>
    <w:p w14:paraId="6C0253C6" w14:textId="77777777" w:rsidR="00FD7867" w:rsidRDefault="00FD7867" w:rsidP="00FD7867">
      <w:pPr>
        <w:pBdr>
          <w:top w:val="nil"/>
          <w:left w:val="nil"/>
          <w:bottom w:val="nil"/>
          <w:right w:val="nil"/>
          <w:between w:val="nil"/>
        </w:pBdr>
        <w:ind w:left="720"/>
        <w:rPr>
          <w:sz w:val="20"/>
          <w:szCs w:val="20"/>
        </w:rPr>
      </w:pPr>
    </w:p>
    <w:p w14:paraId="3054BF34" w14:textId="3DF3C6FE" w:rsidR="00FD7867" w:rsidRDefault="00D52754" w:rsidP="00FD7867">
      <w:pPr>
        <w:numPr>
          <w:ilvl w:val="0"/>
          <w:numId w:val="112"/>
        </w:numPr>
        <w:pBdr>
          <w:top w:val="nil"/>
          <w:left w:val="nil"/>
          <w:bottom w:val="nil"/>
          <w:right w:val="nil"/>
          <w:between w:val="nil"/>
        </w:pBdr>
        <w:spacing w:after="0"/>
        <w:ind w:left="360"/>
        <w:rPr>
          <w:sz w:val="20"/>
          <w:szCs w:val="20"/>
        </w:rPr>
      </w:pPr>
      <w:r>
        <w:rPr>
          <w:sz w:val="20"/>
          <w:szCs w:val="20"/>
        </w:rPr>
        <w:t xml:space="preserve">[6:16]   </w:t>
      </w:r>
      <w:r w:rsidR="00FD7867">
        <w:rPr>
          <w:sz w:val="20"/>
          <w:szCs w:val="20"/>
        </w:rPr>
        <w:t xml:space="preserve">Why did their enemies become afraid when they heard the wall was finished? </w:t>
      </w:r>
    </w:p>
    <w:p w14:paraId="3E37F380" w14:textId="77777777" w:rsidR="00FD7867" w:rsidRDefault="00FD7867" w:rsidP="00FD7867">
      <w:pPr>
        <w:pBdr>
          <w:top w:val="nil"/>
          <w:left w:val="nil"/>
          <w:bottom w:val="nil"/>
          <w:right w:val="nil"/>
          <w:between w:val="nil"/>
        </w:pBdr>
        <w:ind w:left="720"/>
        <w:rPr>
          <w:sz w:val="20"/>
          <w:szCs w:val="20"/>
        </w:rPr>
      </w:pPr>
      <w:r>
        <w:rPr>
          <w:sz w:val="20"/>
          <w:szCs w:val="20"/>
        </w:rPr>
        <w:t>They were afraid because they knew the work was done with the help of God.</w:t>
      </w:r>
    </w:p>
    <w:p w14:paraId="03854587" w14:textId="77777777" w:rsidR="00FD7867" w:rsidRDefault="00FD7867" w:rsidP="00FD7867">
      <w:pPr>
        <w:pBdr>
          <w:top w:val="nil"/>
          <w:left w:val="nil"/>
          <w:bottom w:val="nil"/>
          <w:right w:val="nil"/>
          <w:between w:val="nil"/>
        </w:pBdr>
        <w:ind w:left="720"/>
        <w:rPr>
          <w:sz w:val="20"/>
          <w:szCs w:val="20"/>
        </w:rPr>
      </w:pPr>
    </w:p>
    <w:p w14:paraId="2AC8FF38" w14:textId="613A1537" w:rsidR="00FD7867" w:rsidRDefault="00D52754" w:rsidP="00FD7867">
      <w:pPr>
        <w:numPr>
          <w:ilvl w:val="0"/>
          <w:numId w:val="112"/>
        </w:numPr>
        <w:pBdr>
          <w:top w:val="nil"/>
          <w:left w:val="nil"/>
          <w:bottom w:val="nil"/>
          <w:right w:val="nil"/>
          <w:between w:val="nil"/>
        </w:pBdr>
        <w:spacing w:after="0"/>
        <w:ind w:left="360"/>
        <w:rPr>
          <w:sz w:val="20"/>
          <w:szCs w:val="20"/>
        </w:rPr>
      </w:pPr>
      <w:r>
        <w:rPr>
          <w:sz w:val="20"/>
          <w:szCs w:val="20"/>
        </w:rPr>
        <w:t xml:space="preserve">[6:17]   </w:t>
      </w:r>
      <w:r w:rsidR="00FD7867">
        <w:rPr>
          <w:sz w:val="20"/>
          <w:szCs w:val="20"/>
        </w:rPr>
        <w:t xml:space="preserve">Who sent letters to each other? </w:t>
      </w:r>
    </w:p>
    <w:p w14:paraId="7BF3E381" w14:textId="77777777" w:rsidR="00FD7867" w:rsidRDefault="00FD7867" w:rsidP="00FD7867">
      <w:pPr>
        <w:pBdr>
          <w:top w:val="nil"/>
          <w:left w:val="nil"/>
          <w:bottom w:val="nil"/>
          <w:right w:val="nil"/>
          <w:between w:val="nil"/>
        </w:pBdr>
        <w:ind w:left="720"/>
        <w:rPr>
          <w:sz w:val="20"/>
          <w:szCs w:val="20"/>
        </w:rPr>
      </w:pPr>
      <w:r>
        <w:rPr>
          <w:sz w:val="20"/>
          <w:szCs w:val="20"/>
        </w:rPr>
        <w:t>The nobles of Judah sent letters to Tobiah. He sent letters to them.</w:t>
      </w:r>
    </w:p>
    <w:p w14:paraId="566BB5BC" w14:textId="77777777" w:rsidR="00FD7867" w:rsidRDefault="00FD7867" w:rsidP="00FD7867">
      <w:pPr>
        <w:pBdr>
          <w:top w:val="nil"/>
          <w:left w:val="nil"/>
          <w:bottom w:val="nil"/>
          <w:right w:val="nil"/>
          <w:between w:val="nil"/>
        </w:pBdr>
        <w:ind w:left="720"/>
        <w:rPr>
          <w:sz w:val="20"/>
          <w:szCs w:val="20"/>
        </w:rPr>
      </w:pPr>
    </w:p>
    <w:p w14:paraId="7D27E075" w14:textId="7AD60E5B" w:rsidR="00FD7867" w:rsidRDefault="00D52754" w:rsidP="00FD7867">
      <w:pPr>
        <w:numPr>
          <w:ilvl w:val="0"/>
          <w:numId w:val="112"/>
        </w:numPr>
        <w:pBdr>
          <w:top w:val="nil"/>
          <w:left w:val="nil"/>
          <w:bottom w:val="nil"/>
          <w:right w:val="nil"/>
          <w:between w:val="nil"/>
        </w:pBdr>
        <w:spacing w:after="0"/>
        <w:ind w:left="360"/>
        <w:rPr>
          <w:sz w:val="20"/>
          <w:szCs w:val="20"/>
        </w:rPr>
      </w:pPr>
      <w:r>
        <w:rPr>
          <w:sz w:val="20"/>
          <w:szCs w:val="20"/>
        </w:rPr>
        <w:t xml:space="preserve">[6:18]   </w:t>
      </w:r>
      <w:r w:rsidR="00FD7867">
        <w:rPr>
          <w:sz w:val="20"/>
          <w:szCs w:val="20"/>
        </w:rPr>
        <w:t xml:space="preserve">Why were the people of Judah bound by an oath to Tobiah? </w:t>
      </w:r>
    </w:p>
    <w:p w14:paraId="7DDAEFAC" w14:textId="77777777" w:rsidR="00FD7867" w:rsidRDefault="00FD7867" w:rsidP="00FD7867">
      <w:pPr>
        <w:pBdr>
          <w:top w:val="nil"/>
          <w:left w:val="nil"/>
          <w:bottom w:val="nil"/>
          <w:right w:val="nil"/>
          <w:between w:val="nil"/>
        </w:pBdr>
        <w:ind w:left="720"/>
        <w:rPr>
          <w:sz w:val="20"/>
          <w:szCs w:val="20"/>
        </w:rPr>
      </w:pPr>
      <w:r>
        <w:rPr>
          <w:sz w:val="20"/>
          <w:szCs w:val="20"/>
        </w:rPr>
        <w:t xml:space="preserve">They were bound by an oath because he was the son-in-law of </w:t>
      </w:r>
      <w:proofErr w:type="spellStart"/>
      <w:r>
        <w:rPr>
          <w:sz w:val="20"/>
          <w:szCs w:val="20"/>
        </w:rPr>
        <w:t>Shekaniah</w:t>
      </w:r>
      <w:proofErr w:type="spellEnd"/>
      <w:r>
        <w:rPr>
          <w:sz w:val="20"/>
          <w:szCs w:val="20"/>
        </w:rPr>
        <w:t xml:space="preserve"> son of Arah.</w:t>
      </w:r>
    </w:p>
    <w:p w14:paraId="53298D66" w14:textId="77777777" w:rsidR="00FD7867" w:rsidRDefault="00FD7867" w:rsidP="00FD7867">
      <w:pPr>
        <w:pBdr>
          <w:top w:val="nil"/>
          <w:left w:val="nil"/>
          <w:bottom w:val="nil"/>
          <w:right w:val="nil"/>
          <w:between w:val="nil"/>
        </w:pBdr>
        <w:ind w:left="720"/>
        <w:rPr>
          <w:sz w:val="20"/>
          <w:szCs w:val="20"/>
        </w:rPr>
      </w:pPr>
    </w:p>
    <w:p w14:paraId="7C225BE4" w14:textId="5517E89B" w:rsidR="00FD7867" w:rsidRDefault="00D52754" w:rsidP="00FD7867">
      <w:pPr>
        <w:numPr>
          <w:ilvl w:val="0"/>
          <w:numId w:val="112"/>
        </w:numPr>
        <w:pBdr>
          <w:top w:val="nil"/>
          <w:left w:val="nil"/>
          <w:bottom w:val="nil"/>
          <w:right w:val="nil"/>
          <w:between w:val="nil"/>
        </w:pBdr>
        <w:spacing w:after="0"/>
        <w:ind w:left="360"/>
        <w:rPr>
          <w:sz w:val="20"/>
          <w:szCs w:val="20"/>
        </w:rPr>
      </w:pPr>
      <w:r>
        <w:rPr>
          <w:sz w:val="20"/>
          <w:szCs w:val="20"/>
        </w:rPr>
        <w:t xml:space="preserve">[6:18]   </w:t>
      </w:r>
      <w:r w:rsidR="00FD7867">
        <w:rPr>
          <w:sz w:val="20"/>
          <w:szCs w:val="20"/>
        </w:rPr>
        <w:t xml:space="preserve">To whom was his son Jehohanan married? </w:t>
      </w:r>
    </w:p>
    <w:p w14:paraId="4D2C31DD" w14:textId="77777777" w:rsidR="00FD7867" w:rsidRDefault="00FD7867" w:rsidP="00FD7867">
      <w:pPr>
        <w:pBdr>
          <w:top w:val="nil"/>
          <w:left w:val="nil"/>
          <w:bottom w:val="nil"/>
          <w:right w:val="nil"/>
          <w:between w:val="nil"/>
        </w:pBdr>
        <w:ind w:left="720"/>
        <w:rPr>
          <w:sz w:val="20"/>
          <w:szCs w:val="20"/>
        </w:rPr>
      </w:pPr>
      <w:r>
        <w:rPr>
          <w:sz w:val="20"/>
          <w:szCs w:val="20"/>
        </w:rPr>
        <w:t xml:space="preserve">He was married to the daughter of Meshullam, the son of </w:t>
      </w:r>
      <w:proofErr w:type="spellStart"/>
      <w:r>
        <w:rPr>
          <w:sz w:val="20"/>
          <w:szCs w:val="20"/>
        </w:rPr>
        <w:t>Berekiah</w:t>
      </w:r>
      <w:proofErr w:type="spellEnd"/>
      <w:r>
        <w:rPr>
          <w:sz w:val="20"/>
          <w:szCs w:val="20"/>
        </w:rPr>
        <w:t>.</w:t>
      </w:r>
    </w:p>
    <w:p w14:paraId="3381C4AD" w14:textId="77777777" w:rsidR="00FD7867" w:rsidRDefault="00FD7867" w:rsidP="00FD7867">
      <w:pPr>
        <w:pBdr>
          <w:top w:val="nil"/>
          <w:left w:val="nil"/>
          <w:bottom w:val="nil"/>
          <w:right w:val="nil"/>
          <w:between w:val="nil"/>
        </w:pBdr>
        <w:ind w:left="720"/>
        <w:rPr>
          <w:sz w:val="20"/>
          <w:szCs w:val="20"/>
        </w:rPr>
      </w:pPr>
    </w:p>
    <w:p w14:paraId="1462EF13" w14:textId="603B9A8D" w:rsidR="00FD7867" w:rsidRDefault="00D52754" w:rsidP="00FD7867">
      <w:pPr>
        <w:numPr>
          <w:ilvl w:val="0"/>
          <w:numId w:val="112"/>
        </w:numPr>
        <w:pBdr>
          <w:top w:val="nil"/>
          <w:left w:val="nil"/>
          <w:bottom w:val="nil"/>
          <w:right w:val="nil"/>
          <w:between w:val="nil"/>
        </w:pBdr>
        <w:spacing w:after="0"/>
        <w:ind w:left="360"/>
        <w:rPr>
          <w:sz w:val="20"/>
          <w:szCs w:val="20"/>
        </w:rPr>
      </w:pPr>
      <w:r>
        <w:rPr>
          <w:sz w:val="20"/>
          <w:szCs w:val="20"/>
        </w:rPr>
        <w:t xml:space="preserve">[6:19]   </w:t>
      </w:r>
      <w:r w:rsidR="00FD7867">
        <w:rPr>
          <w:sz w:val="20"/>
          <w:szCs w:val="20"/>
        </w:rPr>
        <w:t xml:space="preserve">Why do you think that many in Judah were talking to Nehemiah about Tobiah’s good deeds and reporting Nehemiah’s words to Tobiah? </w:t>
      </w:r>
    </w:p>
    <w:p w14:paraId="60CE51BA" w14:textId="092CA532" w:rsidR="00FD7867" w:rsidRDefault="00375639" w:rsidP="00FD7867">
      <w:pPr>
        <w:pBdr>
          <w:top w:val="nil"/>
          <w:left w:val="nil"/>
          <w:bottom w:val="nil"/>
          <w:right w:val="nil"/>
          <w:between w:val="nil"/>
        </w:pBdr>
        <w:ind w:left="720"/>
        <w:rPr>
          <w:sz w:val="20"/>
          <w:szCs w:val="20"/>
        </w:rPr>
      </w:pPr>
      <w:r w:rsidRPr="0084149A">
        <w:rPr>
          <w:rFonts w:cs="Arial"/>
          <w:i/>
          <w:iCs/>
          <w:sz w:val="20"/>
          <w:szCs w:val="20"/>
        </w:rPr>
        <w:t>(Answers may vary.)</w:t>
      </w:r>
      <w:r>
        <w:rPr>
          <w:rFonts w:cs="Arial"/>
          <w:sz w:val="20"/>
          <w:szCs w:val="20"/>
        </w:rPr>
        <w:t xml:space="preserve"> </w:t>
      </w:r>
      <w:r w:rsidR="00FD7867">
        <w:rPr>
          <w:sz w:val="20"/>
          <w:szCs w:val="20"/>
        </w:rPr>
        <w:t>Perhaps these people were trying to spy on Nehemiah. Perhaps they were testing Nehemiah to see what he would say about Tobiah.</w:t>
      </w:r>
      <w:r w:rsidR="00837A50">
        <w:rPr>
          <w:sz w:val="20"/>
          <w:szCs w:val="20"/>
        </w:rPr>
        <w:t xml:space="preserve"> </w:t>
      </w:r>
      <w:r w:rsidR="00837A50" w:rsidRPr="00837A50">
        <w:rPr>
          <w:sz w:val="20"/>
          <w:szCs w:val="20"/>
        </w:rPr>
        <w:t>Maybe Tobiah had tricked them into thinking he only meant good for the Jews.</w:t>
      </w:r>
    </w:p>
    <w:p w14:paraId="327A77A8" w14:textId="270AF1FD" w:rsidR="00FD7867" w:rsidRDefault="00FD7867" w:rsidP="00FD7867">
      <w:pPr>
        <w:pStyle w:val="Continuedline"/>
      </w:pPr>
      <w:r>
        <w:lastRenderedPageBreak/>
        <w:t>Nehemiah 6:15-19 continued</w:t>
      </w:r>
    </w:p>
    <w:p w14:paraId="1F4D3403" w14:textId="79C7F238" w:rsidR="00FD7867" w:rsidRDefault="00D52754" w:rsidP="00FD7867">
      <w:pPr>
        <w:numPr>
          <w:ilvl w:val="0"/>
          <w:numId w:val="112"/>
        </w:numPr>
        <w:pBdr>
          <w:top w:val="nil"/>
          <w:left w:val="nil"/>
          <w:bottom w:val="nil"/>
          <w:right w:val="nil"/>
          <w:between w:val="nil"/>
        </w:pBdr>
        <w:spacing w:after="0"/>
        <w:ind w:left="360"/>
        <w:rPr>
          <w:sz w:val="20"/>
          <w:szCs w:val="20"/>
        </w:rPr>
      </w:pPr>
      <w:r>
        <w:rPr>
          <w:sz w:val="20"/>
          <w:szCs w:val="20"/>
        </w:rPr>
        <w:t xml:space="preserve">[6:19]   </w:t>
      </w:r>
      <w:r w:rsidR="00FD7867">
        <w:rPr>
          <w:sz w:val="20"/>
          <w:szCs w:val="20"/>
        </w:rPr>
        <w:t xml:space="preserve">Why did Tobiah send letters to Nehemiah? </w:t>
      </w:r>
    </w:p>
    <w:p w14:paraId="6FD1119B" w14:textId="77777777" w:rsidR="00FD7867" w:rsidRPr="000A41F3" w:rsidRDefault="00FD7867" w:rsidP="00FD7867">
      <w:pPr>
        <w:pBdr>
          <w:top w:val="nil"/>
          <w:left w:val="nil"/>
          <w:bottom w:val="nil"/>
          <w:right w:val="nil"/>
          <w:between w:val="nil"/>
        </w:pBdr>
        <w:ind w:left="720"/>
        <w:rPr>
          <w:sz w:val="20"/>
          <w:szCs w:val="20"/>
        </w:rPr>
      </w:pPr>
      <w:r>
        <w:rPr>
          <w:sz w:val="20"/>
          <w:szCs w:val="20"/>
        </w:rPr>
        <w:t xml:space="preserve">Tobiah sent letters to Nehemiah to frighten him. </w:t>
      </w:r>
    </w:p>
    <w:p w14:paraId="0FFD0541" w14:textId="77777777" w:rsidR="009D33A2" w:rsidRPr="00B559B5" w:rsidRDefault="00D97C21" w:rsidP="007F1ACC">
      <w:pPr>
        <w:pStyle w:val="CommentSection"/>
      </w:pPr>
      <w:r w:rsidRPr="00B559B5">
        <w:t>Comment Section:</w:t>
      </w:r>
    </w:p>
    <w:p w14:paraId="0FFD0542" w14:textId="77777777" w:rsidR="009D33A2" w:rsidRPr="00B559B5" w:rsidRDefault="00D97C21">
      <w:pPr>
        <w:rPr>
          <w:rFonts w:cs="Arial"/>
          <w:b/>
          <w:sz w:val="44"/>
          <w:szCs w:val="44"/>
        </w:rPr>
      </w:pPr>
      <w:r w:rsidRPr="00567D5F">
        <w:rPr>
          <w:rFonts w:cs="Arial"/>
          <w:sz w:val="20"/>
        </w:rPr>
        <w:br w:type="page"/>
      </w:r>
    </w:p>
    <w:p w14:paraId="0FFD0543" w14:textId="77777777" w:rsidR="009D33A2" w:rsidRPr="00B559B5" w:rsidRDefault="00D97C21" w:rsidP="008508BC">
      <w:pPr>
        <w:pStyle w:val="Heading1"/>
      </w:pPr>
      <w:bookmarkStart w:id="120" w:name="_heading=h.yh4owa51phar" w:colFirst="0" w:colLast="0"/>
      <w:bookmarkStart w:id="121" w:name="_Toc203574608"/>
      <w:bookmarkEnd w:id="120"/>
      <w:r w:rsidRPr="00B559B5">
        <w:lastRenderedPageBreak/>
        <w:t>Nehemiah 8:1-8</w:t>
      </w:r>
      <w:r w:rsidRPr="00B559B5">
        <w:tab/>
      </w:r>
      <w:r w:rsidRPr="003516A3">
        <w:rPr>
          <w:rStyle w:val="Heading2Char"/>
        </w:rPr>
        <w:t>Ezra reads the law</w:t>
      </w:r>
      <w:bookmarkEnd w:id="121"/>
    </w:p>
    <w:p w14:paraId="0FFD0544" w14:textId="77777777" w:rsidR="009D33A2" w:rsidRPr="00B559B5" w:rsidRDefault="00D97C21" w:rsidP="00C95114">
      <w:pPr>
        <w:pStyle w:val="Background"/>
        <w:rPr>
          <w:b/>
        </w:rPr>
      </w:pPr>
      <w:r w:rsidRPr="00B559B5">
        <w:rPr>
          <w:b/>
        </w:rPr>
        <w:t xml:space="preserve">Background: </w:t>
      </w:r>
      <w:r w:rsidRPr="00B559B5">
        <w:t>When the wall was finished and the doors were set in place, Nehemiah gave instructions on when the gates to Jerusalem could be open and when they should be shut.</w:t>
      </w:r>
    </w:p>
    <w:p w14:paraId="5410BA6E" w14:textId="77777777" w:rsidR="001A5736" w:rsidRPr="00170DC8" w:rsidRDefault="001A5736" w:rsidP="001A5736">
      <w:pPr>
        <w:pStyle w:val="Background"/>
        <w:rPr>
          <w:b/>
          <w:bCs w:val="0"/>
          <w:i/>
          <w:iCs/>
        </w:rPr>
      </w:pPr>
      <w:r w:rsidRPr="00170DC8">
        <w:rPr>
          <w:b/>
          <w:bCs w:val="0"/>
          <w:i/>
          <w:iCs/>
        </w:rPr>
        <w:t>Read the passage.</w:t>
      </w:r>
    </w:p>
    <w:p w14:paraId="0FFD0545" w14:textId="77777777" w:rsidR="009D33A2" w:rsidRPr="00B559B5" w:rsidRDefault="00D97C21" w:rsidP="00F94597">
      <w:pPr>
        <w:pStyle w:val="Part1"/>
      </w:pPr>
      <w:r w:rsidRPr="00B559B5">
        <w:t>Part 1</w:t>
      </w:r>
    </w:p>
    <w:p w14:paraId="0FFD0546" w14:textId="77777777" w:rsidR="009D33A2" w:rsidRPr="00B559B5" w:rsidRDefault="00D97C21" w:rsidP="00C95114">
      <w:pPr>
        <w:pStyle w:val="Answerortell"/>
        <w:rPr>
          <w:b/>
          <w:sz w:val="32"/>
          <w:szCs w:val="32"/>
        </w:rPr>
      </w:pPr>
      <w:r w:rsidRPr="00B559B5">
        <w:t>Tell in your own words what you just read in these verses.</w:t>
      </w:r>
    </w:p>
    <w:p w14:paraId="0FFD0547" w14:textId="77777777" w:rsidR="009D33A2" w:rsidRPr="00B559B5" w:rsidRDefault="00D97C21" w:rsidP="00C95114">
      <w:pPr>
        <w:pStyle w:val="Checklist2"/>
      </w:pPr>
      <w:r w:rsidRPr="00B559B5">
        <w:t>Ezra read the book of the law of Moses to the people from morning to midday. [8:1-5]</w:t>
      </w:r>
    </w:p>
    <w:p w14:paraId="0FFD0548" w14:textId="77777777" w:rsidR="009D33A2" w:rsidRPr="00B559B5" w:rsidRDefault="00D97C21" w:rsidP="00C95114">
      <w:pPr>
        <w:pStyle w:val="Checklist2"/>
      </w:pPr>
      <w:r w:rsidRPr="00B559B5">
        <w:t>The people responded when Ezra opened the book of the law and blessed Yahweh. [8:5-6]</w:t>
      </w:r>
    </w:p>
    <w:p w14:paraId="0FFD0549" w14:textId="225C1CC0" w:rsidR="009D33A2" w:rsidRPr="00B559B5" w:rsidRDefault="00D97C21" w:rsidP="00C95114">
      <w:pPr>
        <w:pStyle w:val="Checklist2"/>
      </w:pPr>
      <w:r w:rsidRPr="00B559B5">
        <w:t>The Levites helped the people understand the Law of God. [8:7-8]</w:t>
      </w:r>
    </w:p>
    <w:p w14:paraId="0FFD054A" w14:textId="77777777" w:rsidR="009D33A2" w:rsidRPr="00B559B5" w:rsidRDefault="00D97C21" w:rsidP="00F94597">
      <w:pPr>
        <w:pStyle w:val="Part2"/>
      </w:pPr>
      <w:r w:rsidRPr="00B559B5">
        <w:t>Part 2</w:t>
      </w:r>
    </w:p>
    <w:p w14:paraId="0FFD054B" w14:textId="77777777" w:rsidR="009D33A2" w:rsidRPr="00B559B5" w:rsidRDefault="00D97C21" w:rsidP="00C95114">
      <w:pPr>
        <w:pStyle w:val="Answerortell"/>
      </w:pPr>
      <w:r w:rsidRPr="00B559B5">
        <w:t>Answer the following questions.</w:t>
      </w:r>
    </w:p>
    <w:p w14:paraId="0FFD054C" w14:textId="678BAC6F" w:rsidR="009D33A2" w:rsidRPr="00B559B5" w:rsidRDefault="00D52754">
      <w:pPr>
        <w:numPr>
          <w:ilvl w:val="0"/>
          <w:numId w:val="33"/>
        </w:numPr>
        <w:spacing w:before="200" w:after="0"/>
        <w:ind w:left="360"/>
        <w:rPr>
          <w:rFonts w:cs="Arial"/>
          <w:sz w:val="20"/>
          <w:szCs w:val="20"/>
        </w:rPr>
      </w:pPr>
      <w:r w:rsidRPr="00B559B5">
        <w:rPr>
          <w:rFonts w:cs="Arial"/>
          <w:sz w:val="20"/>
          <w:szCs w:val="20"/>
        </w:rPr>
        <w:t>[8:1</w:t>
      </w:r>
      <w:r>
        <w:rPr>
          <w:rFonts w:cs="Arial"/>
          <w:sz w:val="20"/>
          <w:szCs w:val="20"/>
        </w:rPr>
        <w:t xml:space="preserve">]   </w:t>
      </w:r>
      <w:r w:rsidR="00D97C21" w:rsidRPr="00B559B5">
        <w:rPr>
          <w:rFonts w:cs="Arial"/>
          <w:sz w:val="20"/>
          <w:szCs w:val="20"/>
        </w:rPr>
        <w:t xml:space="preserve">Where were the people gathered? </w:t>
      </w:r>
    </w:p>
    <w:p w14:paraId="0FFD054D" w14:textId="77777777" w:rsidR="009D33A2" w:rsidRPr="00B559B5" w:rsidRDefault="00D97C21">
      <w:pPr>
        <w:ind w:left="720"/>
        <w:rPr>
          <w:rFonts w:cs="Arial"/>
          <w:sz w:val="20"/>
          <w:szCs w:val="20"/>
        </w:rPr>
      </w:pPr>
      <w:r w:rsidRPr="00B559B5">
        <w:rPr>
          <w:rFonts w:cs="Arial"/>
          <w:sz w:val="20"/>
          <w:szCs w:val="20"/>
        </w:rPr>
        <w:t>All the people were gathered in the open area in front of the Water Gate.</w:t>
      </w:r>
    </w:p>
    <w:p w14:paraId="0FFD054E" w14:textId="77777777" w:rsidR="009D33A2" w:rsidRPr="00B559B5" w:rsidRDefault="009D33A2">
      <w:pPr>
        <w:pBdr>
          <w:top w:val="nil"/>
          <w:left w:val="nil"/>
          <w:bottom w:val="nil"/>
          <w:right w:val="nil"/>
          <w:between w:val="nil"/>
        </w:pBdr>
        <w:ind w:left="720"/>
        <w:rPr>
          <w:rFonts w:cs="Arial"/>
          <w:sz w:val="20"/>
          <w:szCs w:val="20"/>
        </w:rPr>
      </w:pPr>
    </w:p>
    <w:p w14:paraId="0FFD054F" w14:textId="15C2BED1"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[8:1</w:t>
      </w:r>
      <w:r>
        <w:rPr>
          <w:rFonts w:cs="Arial"/>
          <w:sz w:val="20"/>
          <w:szCs w:val="20"/>
        </w:rPr>
        <w:t xml:space="preserve">]   </w:t>
      </w:r>
      <w:r w:rsidR="00D97C21" w:rsidRPr="00B559B5">
        <w:rPr>
          <w:rFonts w:cs="Arial"/>
          <w:sz w:val="20"/>
          <w:szCs w:val="20"/>
        </w:rPr>
        <w:t xml:space="preserve">What did the people ask Ezra? </w:t>
      </w:r>
    </w:p>
    <w:p w14:paraId="0FFD0550"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They asked Ezra to bring the book of the law of Moses.</w:t>
      </w:r>
    </w:p>
    <w:p w14:paraId="0FFD0551" w14:textId="77777777" w:rsidR="009D33A2" w:rsidRPr="00B559B5" w:rsidRDefault="009D33A2">
      <w:pPr>
        <w:pBdr>
          <w:top w:val="nil"/>
          <w:left w:val="nil"/>
          <w:bottom w:val="nil"/>
          <w:right w:val="nil"/>
          <w:between w:val="nil"/>
        </w:pBdr>
        <w:ind w:left="720"/>
        <w:rPr>
          <w:rFonts w:cs="Arial"/>
          <w:sz w:val="20"/>
          <w:szCs w:val="20"/>
        </w:rPr>
      </w:pPr>
    </w:p>
    <w:p w14:paraId="0FFD0552" w14:textId="249756F7"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[8:2</w:t>
      </w:r>
      <w:r>
        <w:rPr>
          <w:rFonts w:cs="Arial"/>
          <w:sz w:val="20"/>
          <w:szCs w:val="20"/>
        </w:rPr>
        <w:t xml:space="preserve">]   </w:t>
      </w:r>
      <w:r w:rsidR="00D97C21" w:rsidRPr="00B559B5">
        <w:rPr>
          <w:rFonts w:cs="Arial"/>
          <w:sz w:val="20"/>
          <w:szCs w:val="20"/>
        </w:rPr>
        <w:t xml:space="preserve">What day did Ezra bring the law to the people? </w:t>
      </w:r>
    </w:p>
    <w:p w14:paraId="0FFD0553"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brought the law on the first day of the seventh month. </w:t>
      </w:r>
    </w:p>
    <w:p w14:paraId="0FFD0554" w14:textId="77777777" w:rsidR="009D33A2" w:rsidRPr="00B559B5" w:rsidRDefault="009D33A2">
      <w:pPr>
        <w:pBdr>
          <w:top w:val="nil"/>
          <w:left w:val="nil"/>
          <w:bottom w:val="nil"/>
          <w:right w:val="nil"/>
          <w:between w:val="nil"/>
        </w:pBdr>
        <w:ind w:left="720"/>
        <w:rPr>
          <w:rFonts w:cs="Arial"/>
          <w:sz w:val="20"/>
          <w:szCs w:val="20"/>
        </w:rPr>
      </w:pPr>
    </w:p>
    <w:p w14:paraId="0FFD0555" w14:textId="01618D19"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[8:2-3</w:t>
      </w:r>
      <w:r>
        <w:rPr>
          <w:rFonts w:cs="Arial"/>
          <w:sz w:val="20"/>
          <w:szCs w:val="20"/>
        </w:rPr>
        <w:t xml:space="preserve">]   </w:t>
      </w:r>
      <w:r w:rsidR="00D97C21" w:rsidRPr="00B559B5">
        <w:rPr>
          <w:rFonts w:cs="Arial"/>
          <w:sz w:val="20"/>
          <w:szCs w:val="20"/>
        </w:rPr>
        <w:t xml:space="preserve">Who was included in the assembly? </w:t>
      </w:r>
    </w:p>
    <w:p w14:paraId="0FFD0556" w14:textId="3B25F1A9"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Men, women, and all who could hear and understand</w:t>
      </w:r>
      <w:r w:rsidR="00FD7867">
        <w:rPr>
          <w:rFonts w:cs="Arial"/>
          <w:sz w:val="20"/>
          <w:szCs w:val="20"/>
        </w:rPr>
        <w:t xml:space="preserve"> were included in the assembly</w:t>
      </w:r>
      <w:r w:rsidRPr="00B559B5">
        <w:rPr>
          <w:rFonts w:cs="Arial"/>
          <w:sz w:val="20"/>
          <w:szCs w:val="20"/>
        </w:rPr>
        <w:t xml:space="preserve">. </w:t>
      </w:r>
    </w:p>
    <w:p w14:paraId="0FFD0557" w14:textId="77777777" w:rsidR="009D33A2" w:rsidRPr="00B559B5" w:rsidRDefault="009D33A2">
      <w:pPr>
        <w:pBdr>
          <w:top w:val="nil"/>
          <w:left w:val="nil"/>
          <w:bottom w:val="nil"/>
          <w:right w:val="nil"/>
          <w:between w:val="nil"/>
        </w:pBdr>
        <w:ind w:left="720"/>
        <w:rPr>
          <w:rFonts w:cs="Arial"/>
          <w:sz w:val="20"/>
          <w:szCs w:val="20"/>
        </w:rPr>
      </w:pPr>
    </w:p>
    <w:p w14:paraId="0FFD0558" w14:textId="2B82439C"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[8:3</w:t>
      </w:r>
      <w:r>
        <w:rPr>
          <w:rFonts w:cs="Arial"/>
          <w:sz w:val="20"/>
          <w:szCs w:val="20"/>
        </w:rPr>
        <w:t xml:space="preserve">]   </w:t>
      </w:r>
      <w:r w:rsidR="00D97C21" w:rsidRPr="00B559B5">
        <w:rPr>
          <w:rFonts w:cs="Arial"/>
          <w:sz w:val="20"/>
          <w:szCs w:val="20"/>
        </w:rPr>
        <w:t xml:space="preserve">Where did Ezra face when he read from the law? </w:t>
      </w:r>
    </w:p>
    <w:p w14:paraId="0FFD0559"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faced the open area in front of the Water Gate. </w:t>
      </w:r>
    </w:p>
    <w:p w14:paraId="0FFD055A" w14:textId="77777777" w:rsidR="009D33A2" w:rsidRPr="00B559B5" w:rsidRDefault="009D33A2">
      <w:pPr>
        <w:pBdr>
          <w:top w:val="nil"/>
          <w:left w:val="nil"/>
          <w:bottom w:val="nil"/>
          <w:right w:val="nil"/>
          <w:between w:val="nil"/>
        </w:pBdr>
        <w:ind w:left="720"/>
        <w:rPr>
          <w:rFonts w:cs="Arial"/>
          <w:sz w:val="20"/>
          <w:szCs w:val="20"/>
        </w:rPr>
      </w:pPr>
    </w:p>
    <w:p w14:paraId="0FFD055B" w14:textId="29B2EF8D" w:rsidR="009D33A2" w:rsidRPr="00B559B5" w:rsidRDefault="00D52754">
      <w:pPr>
        <w:numPr>
          <w:ilvl w:val="0"/>
          <w:numId w:val="33"/>
        </w:numPr>
        <w:pBdr>
          <w:top w:val="nil"/>
          <w:left w:val="nil"/>
          <w:bottom w:val="nil"/>
          <w:right w:val="nil"/>
          <w:between w:val="nil"/>
        </w:pBdr>
        <w:spacing w:after="0"/>
        <w:ind w:left="360"/>
        <w:rPr>
          <w:rFonts w:cs="Arial"/>
          <w:sz w:val="20"/>
          <w:szCs w:val="20"/>
        </w:rPr>
      </w:pPr>
      <w:r>
        <w:rPr>
          <w:rFonts w:cs="Arial"/>
          <w:sz w:val="20"/>
          <w:szCs w:val="20"/>
        </w:rPr>
        <w:t xml:space="preserve">[8:3]   </w:t>
      </w:r>
      <w:r w:rsidR="00D97C21" w:rsidRPr="00B559B5">
        <w:rPr>
          <w:rFonts w:cs="Arial"/>
          <w:sz w:val="20"/>
          <w:szCs w:val="20"/>
        </w:rPr>
        <w:t xml:space="preserve">How long did Ezra read? </w:t>
      </w:r>
    </w:p>
    <w:p w14:paraId="0FFD055C"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read from early morning until midday.</w:t>
      </w:r>
    </w:p>
    <w:p w14:paraId="0FFD055D"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 </w:t>
      </w:r>
    </w:p>
    <w:p w14:paraId="0FFD055E" w14:textId="2A049436"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[8:3</w:t>
      </w:r>
      <w:r>
        <w:rPr>
          <w:rFonts w:cs="Arial"/>
          <w:sz w:val="20"/>
          <w:szCs w:val="20"/>
        </w:rPr>
        <w:t xml:space="preserve">]   </w:t>
      </w:r>
      <w:r w:rsidR="00D97C21" w:rsidRPr="00B559B5">
        <w:rPr>
          <w:rFonts w:cs="Arial"/>
          <w:sz w:val="20"/>
          <w:szCs w:val="20"/>
        </w:rPr>
        <w:t>How d</w:t>
      </w:r>
      <w:r w:rsidR="00FD7867">
        <w:rPr>
          <w:rFonts w:cs="Arial"/>
          <w:sz w:val="20"/>
          <w:szCs w:val="20"/>
        </w:rPr>
        <w:t>id</w:t>
      </w:r>
      <w:r w:rsidR="00D97C21" w:rsidRPr="00B559B5">
        <w:rPr>
          <w:rFonts w:cs="Arial"/>
          <w:sz w:val="20"/>
          <w:szCs w:val="20"/>
        </w:rPr>
        <w:t xml:space="preserve"> the people respond? </w:t>
      </w:r>
    </w:p>
    <w:p w14:paraId="0FFD055F" w14:textId="7777777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All the people listened attentively to the book of the law. </w:t>
      </w:r>
    </w:p>
    <w:p w14:paraId="0FFD0560" w14:textId="77777777" w:rsidR="009D33A2" w:rsidRPr="00B559B5" w:rsidRDefault="00D97C21">
      <w:pPr>
        <w:pBdr>
          <w:top w:val="nil"/>
          <w:left w:val="nil"/>
          <w:bottom w:val="nil"/>
          <w:right w:val="nil"/>
          <w:between w:val="nil"/>
        </w:pBdr>
        <w:rPr>
          <w:rFonts w:cs="Arial"/>
          <w:b/>
          <w:sz w:val="20"/>
          <w:szCs w:val="20"/>
        </w:rPr>
      </w:pPr>
      <w:r w:rsidRPr="00567D5F">
        <w:rPr>
          <w:rFonts w:cs="Arial"/>
          <w:sz w:val="20"/>
        </w:rPr>
        <w:br w:type="page"/>
      </w:r>
    </w:p>
    <w:p w14:paraId="0FFD0562" w14:textId="07A4AE48" w:rsidR="009D33A2" w:rsidRPr="00C95114" w:rsidRDefault="00D97C21" w:rsidP="00C95114">
      <w:pPr>
        <w:pStyle w:val="Continuedline"/>
      </w:pPr>
      <w:r w:rsidRPr="00B559B5">
        <w:lastRenderedPageBreak/>
        <w:t>Nehemiah 8:1-8 continued</w:t>
      </w:r>
    </w:p>
    <w:p w14:paraId="0FFD0563" w14:textId="55E9775E"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[8:4</w:t>
      </w:r>
      <w:r>
        <w:rPr>
          <w:rFonts w:cs="Arial"/>
          <w:sz w:val="20"/>
          <w:szCs w:val="20"/>
        </w:rPr>
        <w:t xml:space="preserve">]   </w:t>
      </w:r>
      <w:r w:rsidR="00D97C21" w:rsidRPr="00B559B5">
        <w:rPr>
          <w:rFonts w:cs="Arial"/>
          <w:sz w:val="20"/>
          <w:szCs w:val="20"/>
        </w:rPr>
        <w:t xml:space="preserve">Where did Ezra stand when he read from the law? </w:t>
      </w:r>
    </w:p>
    <w:p w14:paraId="0FFD0564" w14:textId="1D61BB0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He stood on a high wooden platform</w:t>
      </w:r>
      <w:r w:rsidR="00FD7867">
        <w:rPr>
          <w:rFonts w:cs="Arial"/>
          <w:sz w:val="20"/>
          <w:szCs w:val="20"/>
        </w:rPr>
        <w:t xml:space="preserve"> </w:t>
      </w:r>
      <w:r w:rsidR="00FD7867">
        <w:rPr>
          <w:sz w:val="20"/>
          <w:szCs w:val="20"/>
        </w:rPr>
        <w:t>that was built for this purpose</w:t>
      </w:r>
      <w:r w:rsidRPr="00B559B5">
        <w:rPr>
          <w:rFonts w:cs="Arial"/>
          <w:sz w:val="20"/>
          <w:szCs w:val="20"/>
        </w:rPr>
        <w:t xml:space="preserve">. </w:t>
      </w:r>
    </w:p>
    <w:p w14:paraId="0FFD0565" w14:textId="77777777" w:rsidR="009D33A2" w:rsidRPr="00B559B5" w:rsidRDefault="009D33A2">
      <w:pPr>
        <w:pBdr>
          <w:top w:val="nil"/>
          <w:left w:val="nil"/>
          <w:bottom w:val="nil"/>
          <w:right w:val="nil"/>
          <w:between w:val="nil"/>
        </w:pBdr>
        <w:ind w:left="720"/>
        <w:rPr>
          <w:rFonts w:cs="Arial"/>
          <w:sz w:val="20"/>
          <w:szCs w:val="20"/>
        </w:rPr>
      </w:pPr>
    </w:p>
    <w:p w14:paraId="0FFD0566" w14:textId="0FF4E2AF"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[8:4</w:t>
      </w:r>
      <w:r>
        <w:rPr>
          <w:rFonts w:cs="Arial"/>
          <w:sz w:val="20"/>
          <w:szCs w:val="20"/>
        </w:rPr>
        <w:t xml:space="preserve">]   </w:t>
      </w:r>
      <w:r w:rsidR="00D97C21" w:rsidRPr="00B559B5">
        <w:rPr>
          <w:rFonts w:cs="Arial"/>
          <w:sz w:val="20"/>
          <w:szCs w:val="20"/>
        </w:rPr>
        <w:t xml:space="preserve">Ezra standing by himself when he read from the law? </w:t>
      </w:r>
    </w:p>
    <w:p w14:paraId="0FFD0567" w14:textId="43CD569A"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No</w:t>
      </w:r>
      <w:r w:rsidR="00FD7867">
        <w:rPr>
          <w:rFonts w:cs="Arial"/>
          <w:sz w:val="20"/>
          <w:szCs w:val="20"/>
        </w:rPr>
        <w:t>. S</w:t>
      </w:r>
      <w:r w:rsidRPr="00B559B5">
        <w:rPr>
          <w:rFonts w:cs="Arial"/>
          <w:sz w:val="20"/>
          <w:szCs w:val="20"/>
        </w:rPr>
        <w:t xml:space="preserve">everal men were standing on both his right side and his left side. </w:t>
      </w:r>
    </w:p>
    <w:p w14:paraId="0FFD0568" w14:textId="77777777" w:rsidR="009D33A2" w:rsidRPr="00B559B5" w:rsidRDefault="009D33A2">
      <w:pPr>
        <w:pBdr>
          <w:top w:val="nil"/>
          <w:left w:val="nil"/>
          <w:bottom w:val="nil"/>
          <w:right w:val="nil"/>
          <w:between w:val="nil"/>
        </w:pBdr>
        <w:ind w:left="720"/>
        <w:rPr>
          <w:rFonts w:cs="Arial"/>
          <w:sz w:val="20"/>
          <w:szCs w:val="20"/>
        </w:rPr>
      </w:pPr>
    </w:p>
    <w:p w14:paraId="0FFD0569" w14:textId="3334E4B8"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[8:5</w:t>
      </w:r>
      <w:r>
        <w:rPr>
          <w:rFonts w:cs="Arial"/>
          <w:sz w:val="20"/>
          <w:szCs w:val="20"/>
        </w:rPr>
        <w:t xml:space="preserve">]   </w:t>
      </w:r>
      <w:r w:rsidR="00D97C21" w:rsidRPr="00B559B5">
        <w:rPr>
          <w:rFonts w:cs="Arial"/>
          <w:sz w:val="20"/>
          <w:szCs w:val="20"/>
        </w:rPr>
        <w:t xml:space="preserve">What did the people do when Ezra opened the book of the law? </w:t>
      </w:r>
    </w:p>
    <w:p w14:paraId="0FFD056A" w14:textId="16C07D9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All the people stood up</w:t>
      </w:r>
      <w:r w:rsidR="00FD7867">
        <w:rPr>
          <w:rFonts w:cs="Arial"/>
          <w:sz w:val="20"/>
          <w:szCs w:val="20"/>
        </w:rPr>
        <w:t xml:space="preserve"> </w:t>
      </w:r>
      <w:r w:rsidR="00FD7867">
        <w:rPr>
          <w:sz w:val="20"/>
          <w:szCs w:val="20"/>
        </w:rPr>
        <w:t>when Ezra opened the book</w:t>
      </w:r>
      <w:r w:rsidRPr="00B559B5">
        <w:rPr>
          <w:rFonts w:cs="Arial"/>
          <w:sz w:val="20"/>
          <w:szCs w:val="20"/>
        </w:rPr>
        <w:t>.</w:t>
      </w:r>
    </w:p>
    <w:p w14:paraId="0FFD056B" w14:textId="77777777" w:rsidR="009D33A2" w:rsidRPr="00B559B5" w:rsidRDefault="009D33A2">
      <w:pPr>
        <w:pBdr>
          <w:top w:val="nil"/>
          <w:left w:val="nil"/>
          <w:bottom w:val="nil"/>
          <w:right w:val="nil"/>
          <w:between w:val="nil"/>
        </w:pBdr>
        <w:ind w:left="720"/>
        <w:rPr>
          <w:rFonts w:cs="Arial"/>
          <w:sz w:val="20"/>
          <w:szCs w:val="20"/>
        </w:rPr>
      </w:pPr>
    </w:p>
    <w:p w14:paraId="0FFD056C" w14:textId="5312E9C4"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[8:6</w:t>
      </w:r>
      <w:r>
        <w:rPr>
          <w:rFonts w:cs="Arial"/>
          <w:sz w:val="20"/>
          <w:szCs w:val="20"/>
        </w:rPr>
        <w:t xml:space="preserve">]   </w:t>
      </w:r>
      <w:r w:rsidR="00D97C21" w:rsidRPr="00B559B5">
        <w:rPr>
          <w:rFonts w:cs="Arial"/>
          <w:sz w:val="20"/>
          <w:szCs w:val="20"/>
        </w:rPr>
        <w:t xml:space="preserve">What did the people do when Ezra blessed Yahweh? </w:t>
      </w:r>
    </w:p>
    <w:p w14:paraId="0FFD056E" w14:textId="58B0A1EA" w:rsidR="009D33A2" w:rsidRDefault="00FD7867">
      <w:pPr>
        <w:pBdr>
          <w:top w:val="nil"/>
          <w:left w:val="nil"/>
          <w:bottom w:val="nil"/>
          <w:right w:val="nil"/>
          <w:between w:val="nil"/>
        </w:pBdr>
        <w:ind w:left="720"/>
        <w:rPr>
          <w:sz w:val="20"/>
          <w:szCs w:val="20"/>
        </w:rPr>
      </w:pPr>
      <w:r>
        <w:rPr>
          <w:sz w:val="20"/>
          <w:szCs w:val="20"/>
        </w:rPr>
        <w:t>All the people lifted up their hands and said Amen. Then they bowed down and worshiped Yahweh, with their faces to the ground.</w:t>
      </w:r>
    </w:p>
    <w:p w14:paraId="43216761" w14:textId="77777777" w:rsidR="00FD7867" w:rsidRPr="00B559B5" w:rsidRDefault="00FD7867">
      <w:pPr>
        <w:pBdr>
          <w:top w:val="nil"/>
          <w:left w:val="nil"/>
          <w:bottom w:val="nil"/>
          <w:right w:val="nil"/>
          <w:between w:val="nil"/>
        </w:pBdr>
        <w:ind w:left="720"/>
        <w:rPr>
          <w:rFonts w:cs="Arial"/>
          <w:sz w:val="20"/>
          <w:szCs w:val="20"/>
        </w:rPr>
      </w:pPr>
    </w:p>
    <w:p w14:paraId="0FFD056F" w14:textId="46AD472A" w:rsidR="009D33A2" w:rsidRPr="00B559B5" w:rsidRDefault="00D52754">
      <w:pPr>
        <w:numPr>
          <w:ilvl w:val="0"/>
          <w:numId w:val="33"/>
        </w:numPr>
        <w:pBdr>
          <w:top w:val="nil"/>
          <w:left w:val="nil"/>
          <w:bottom w:val="nil"/>
          <w:right w:val="nil"/>
          <w:between w:val="nil"/>
        </w:pBdr>
        <w:spacing w:after="0"/>
        <w:ind w:left="360"/>
        <w:rPr>
          <w:rFonts w:cs="Arial"/>
          <w:sz w:val="20"/>
          <w:szCs w:val="20"/>
        </w:rPr>
      </w:pPr>
      <w:r w:rsidRPr="00B559B5">
        <w:rPr>
          <w:rFonts w:cs="Arial"/>
          <w:sz w:val="20"/>
          <w:szCs w:val="20"/>
        </w:rPr>
        <w:t>[8:7-8</w:t>
      </w:r>
      <w:r>
        <w:rPr>
          <w:rFonts w:cs="Arial"/>
          <w:sz w:val="20"/>
          <w:szCs w:val="20"/>
        </w:rPr>
        <w:t xml:space="preserve">]   </w:t>
      </w:r>
      <w:r w:rsidR="00D97C21" w:rsidRPr="00B559B5">
        <w:rPr>
          <w:rFonts w:cs="Arial"/>
          <w:sz w:val="20"/>
          <w:szCs w:val="20"/>
        </w:rPr>
        <w:t xml:space="preserve">What did the Levites do while Ezra was reading the Law of God? </w:t>
      </w:r>
    </w:p>
    <w:p w14:paraId="0FFD0571" w14:textId="5B034237" w:rsidR="009D33A2" w:rsidRPr="00B559B5" w:rsidRDefault="00FD7867" w:rsidP="00C95114">
      <w:pPr>
        <w:pBdr>
          <w:top w:val="nil"/>
          <w:left w:val="nil"/>
          <w:bottom w:val="nil"/>
          <w:right w:val="nil"/>
          <w:between w:val="nil"/>
        </w:pBdr>
        <w:ind w:left="720"/>
        <w:rPr>
          <w:rFonts w:cs="Arial"/>
          <w:sz w:val="20"/>
          <w:szCs w:val="20"/>
        </w:rPr>
      </w:pPr>
      <w:r>
        <w:rPr>
          <w:sz w:val="20"/>
          <w:szCs w:val="20"/>
        </w:rPr>
        <w:t>The Levites helped the people understand the law that was being read. They made it clear by interpreting it, and they gave the people its meaning</w:t>
      </w:r>
      <w:r w:rsidR="00D97C21" w:rsidRPr="00B559B5">
        <w:rPr>
          <w:rFonts w:cs="Arial"/>
          <w:sz w:val="20"/>
          <w:szCs w:val="20"/>
        </w:rPr>
        <w:t>.</w:t>
      </w:r>
    </w:p>
    <w:p w14:paraId="0FFD0572" w14:textId="77777777" w:rsidR="009D33A2" w:rsidRPr="00B559B5" w:rsidRDefault="00D97C21" w:rsidP="007F1ACC">
      <w:pPr>
        <w:pStyle w:val="CommentSection"/>
      </w:pPr>
      <w:r w:rsidRPr="00B559B5">
        <w:t>Comment Section:</w:t>
      </w:r>
    </w:p>
    <w:p w14:paraId="0FFD0573" w14:textId="77777777" w:rsidR="009D33A2" w:rsidRPr="00B559B5" w:rsidRDefault="009D33A2">
      <w:pPr>
        <w:pBdr>
          <w:top w:val="nil"/>
          <w:left w:val="nil"/>
          <w:bottom w:val="nil"/>
          <w:right w:val="nil"/>
          <w:between w:val="nil"/>
        </w:pBdr>
        <w:rPr>
          <w:rFonts w:cs="Arial"/>
          <w:sz w:val="20"/>
          <w:szCs w:val="20"/>
        </w:rPr>
      </w:pPr>
    </w:p>
    <w:p w14:paraId="0FFD0575" w14:textId="77777777" w:rsidR="009D33A2" w:rsidRPr="00B559B5" w:rsidRDefault="00D97C21" w:rsidP="008508BC">
      <w:pPr>
        <w:pStyle w:val="Heading1"/>
      </w:pPr>
      <w:bookmarkStart w:id="122" w:name="_heading=h.2tq9fhf" w:colFirst="0" w:colLast="0"/>
      <w:bookmarkEnd w:id="122"/>
      <w:r w:rsidRPr="00B559B5">
        <w:br w:type="page"/>
      </w:r>
    </w:p>
    <w:p w14:paraId="0FFD0576" w14:textId="77777777" w:rsidR="009D33A2" w:rsidRPr="003516A3" w:rsidRDefault="00D97C21" w:rsidP="008508BC">
      <w:pPr>
        <w:pStyle w:val="Heading1"/>
        <w:rPr>
          <w:rStyle w:val="Heading2Char"/>
        </w:rPr>
      </w:pPr>
      <w:bookmarkStart w:id="123" w:name="_Toc203574609"/>
      <w:r w:rsidRPr="00B559B5">
        <w:lastRenderedPageBreak/>
        <w:t>Esther 2:15-18</w:t>
      </w:r>
      <w:r w:rsidRPr="00B559B5">
        <w:tab/>
      </w:r>
      <w:r w:rsidRPr="003516A3">
        <w:rPr>
          <w:rStyle w:val="Heading2Char"/>
        </w:rPr>
        <w:t>Esther becomes queen of Persia</w:t>
      </w:r>
      <w:bookmarkEnd w:id="123"/>
    </w:p>
    <w:p w14:paraId="0FFD0577" w14:textId="77777777" w:rsidR="009D33A2" w:rsidRPr="00B559B5" w:rsidRDefault="00D97C21" w:rsidP="00C95114">
      <w:pPr>
        <w:pStyle w:val="Background"/>
      </w:pPr>
      <w:r w:rsidRPr="00B559B5">
        <w:rPr>
          <w:b/>
        </w:rPr>
        <w:t xml:space="preserve">Background: </w:t>
      </w:r>
      <w:r w:rsidRPr="00B559B5">
        <w:t xml:space="preserve">The Book of Esther tells how a young Jewish woman named Esther became the queen of Persia. Xerxes was the king of Persia, and as he held a large banquet for the noblemen and governors of his provinces, he summoned Queen Vashti to come before the audience. When she refused, King Xerxes removed her from being the queen and then conducted a search for a new queen. </w:t>
      </w:r>
    </w:p>
    <w:p w14:paraId="449EC4DB" w14:textId="77777777" w:rsidR="001A5736" w:rsidRPr="00170DC8" w:rsidRDefault="001A5736" w:rsidP="001A5736">
      <w:pPr>
        <w:pStyle w:val="Background"/>
        <w:rPr>
          <w:b/>
          <w:bCs w:val="0"/>
          <w:i/>
          <w:iCs/>
        </w:rPr>
      </w:pPr>
      <w:r w:rsidRPr="00170DC8">
        <w:rPr>
          <w:b/>
          <w:bCs w:val="0"/>
          <w:i/>
          <w:iCs/>
        </w:rPr>
        <w:t>Read the passage.</w:t>
      </w:r>
    </w:p>
    <w:p w14:paraId="0FFD0578" w14:textId="77777777" w:rsidR="009D33A2" w:rsidRPr="00B559B5" w:rsidRDefault="00D97C21" w:rsidP="00F94597">
      <w:pPr>
        <w:pStyle w:val="Part1"/>
      </w:pPr>
      <w:r w:rsidRPr="00B559B5">
        <w:t>Part 1</w:t>
      </w:r>
    </w:p>
    <w:p w14:paraId="0FFD0579" w14:textId="77777777" w:rsidR="009D33A2" w:rsidRPr="00B559B5" w:rsidRDefault="00D97C21" w:rsidP="00C95114">
      <w:pPr>
        <w:pStyle w:val="Answerortell"/>
        <w:rPr>
          <w:b/>
          <w:sz w:val="32"/>
          <w:szCs w:val="32"/>
        </w:rPr>
      </w:pPr>
      <w:r w:rsidRPr="00B559B5">
        <w:t>Tell in your own words what you just read in these verses.</w:t>
      </w:r>
    </w:p>
    <w:p w14:paraId="0FFD057A" w14:textId="086C7485" w:rsidR="009D33A2" w:rsidRPr="00B559B5" w:rsidRDefault="00D97C21" w:rsidP="00C95114">
      <w:pPr>
        <w:pStyle w:val="Checklist2"/>
      </w:pPr>
      <w:r w:rsidRPr="00B559B5">
        <w:t xml:space="preserve">Esther </w:t>
      </w:r>
      <w:r w:rsidR="00C7445C">
        <w:t xml:space="preserve">asked for only the things that Hegai advised when she </w:t>
      </w:r>
      <w:r w:rsidRPr="00B559B5">
        <w:t xml:space="preserve">prepared herself to go in to the king. </w:t>
      </w:r>
      <w:r w:rsidR="00C7445C">
        <w:t xml:space="preserve">She won the favor of everyone who saw her. </w:t>
      </w:r>
      <w:r w:rsidRPr="00B559B5">
        <w:t>[2:15]</w:t>
      </w:r>
    </w:p>
    <w:p w14:paraId="2B3CF6EF" w14:textId="765283C5" w:rsidR="007E0281" w:rsidRDefault="00D97C21" w:rsidP="00C95114">
      <w:pPr>
        <w:pStyle w:val="Checklist2"/>
      </w:pPr>
      <w:r w:rsidRPr="00B559B5">
        <w:t xml:space="preserve">When </w:t>
      </w:r>
      <w:r w:rsidR="00CF4221">
        <w:t>Esther</w:t>
      </w:r>
      <w:r w:rsidRPr="00B559B5">
        <w:t xml:space="preserve"> was taken to the king, he loved her more than any of the other women</w:t>
      </w:r>
      <w:r w:rsidR="007E0281">
        <w:t>. [2:16-17]</w:t>
      </w:r>
    </w:p>
    <w:p w14:paraId="0FFD057B" w14:textId="29D81CAA" w:rsidR="009D33A2" w:rsidRPr="00B559B5" w:rsidRDefault="007E0281" w:rsidP="00C95114">
      <w:pPr>
        <w:pStyle w:val="Checklist2"/>
      </w:pPr>
      <w:r>
        <w:t>H</w:t>
      </w:r>
      <w:r w:rsidR="00C7445C">
        <w:t>e</w:t>
      </w:r>
      <w:r w:rsidR="00D97C21" w:rsidRPr="00B559B5">
        <w:t xml:space="preserve"> made her queen instead of Vashti. [2:17]</w:t>
      </w:r>
    </w:p>
    <w:p w14:paraId="0FFD057C" w14:textId="2F8904E6" w:rsidR="009D33A2" w:rsidRPr="00B559B5" w:rsidRDefault="00D97C21" w:rsidP="00C95114">
      <w:pPr>
        <w:pStyle w:val="Checklist2"/>
      </w:pPr>
      <w:r w:rsidRPr="00B559B5">
        <w:t>The king then gave a great feast for all his officials and servants</w:t>
      </w:r>
      <w:r w:rsidR="00CF4221">
        <w:t>,</w:t>
      </w:r>
      <w:r w:rsidRPr="00B559B5">
        <w:t xml:space="preserve"> and </w:t>
      </w:r>
      <w:r w:rsidR="00CF4221">
        <w:t xml:space="preserve">he </w:t>
      </w:r>
      <w:r w:rsidRPr="00B559B5">
        <w:t>gave many generous gifts. [2:18]</w:t>
      </w:r>
    </w:p>
    <w:p w14:paraId="0FFD057D" w14:textId="77777777" w:rsidR="009D33A2" w:rsidRPr="00B559B5" w:rsidRDefault="00D97C21" w:rsidP="00F94597">
      <w:pPr>
        <w:pStyle w:val="Part2"/>
      </w:pPr>
      <w:r w:rsidRPr="00B559B5">
        <w:t>Part 2</w:t>
      </w:r>
    </w:p>
    <w:p w14:paraId="0FFD057E" w14:textId="77777777" w:rsidR="009D33A2" w:rsidRPr="00B559B5" w:rsidRDefault="00D97C21" w:rsidP="00C95114">
      <w:pPr>
        <w:pStyle w:val="Answerortell"/>
      </w:pPr>
      <w:r w:rsidRPr="00B559B5">
        <w:t>Answer the following questions.</w:t>
      </w:r>
    </w:p>
    <w:p w14:paraId="0FFD057F" w14:textId="0DD3F648" w:rsidR="009D33A2" w:rsidRPr="00B559B5" w:rsidRDefault="00D64C5F" w:rsidP="0077679A">
      <w:pPr>
        <w:numPr>
          <w:ilvl w:val="0"/>
          <w:numId w:val="40"/>
        </w:numPr>
        <w:spacing w:before="200" w:after="0"/>
        <w:ind w:left="360"/>
        <w:rPr>
          <w:rFonts w:cs="Arial"/>
          <w:sz w:val="20"/>
          <w:szCs w:val="20"/>
        </w:rPr>
      </w:pPr>
      <w:r w:rsidRPr="00B559B5">
        <w:rPr>
          <w:rFonts w:cs="Arial"/>
          <w:sz w:val="20"/>
          <w:szCs w:val="20"/>
        </w:rPr>
        <w:t>[2:15</w:t>
      </w:r>
      <w:r w:rsidR="00A150A1">
        <w:rPr>
          <w:rFonts w:cs="Arial"/>
          <w:sz w:val="20"/>
          <w:szCs w:val="20"/>
        </w:rPr>
        <w:t xml:space="preserve">]   </w:t>
      </w:r>
      <w:r w:rsidR="00D97C21" w:rsidRPr="00B559B5">
        <w:rPr>
          <w:rFonts w:cs="Arial"/>
          <w:sz w:val="20"/>
          <w:szCs w:val="20"/>
        </w:rPr>
        <w:t xml:space="preserve">How were Esther and Mordecai related? </w:t>
      </w:r>
    </w:p>
    <w:p w14:paraId="0FFD0580" w14:textId="67D58C39" w:rsidR="009D33A2" w:rsidRPr="00B559B5" w:rsidRDefault="00C7445C" w:rsidP="0077679A">
      <w:pPr>
        <w:ind w:left="720"/>
        <w:rPr>
          <w:rFonts w:cs="Arial"/>
          <w:sz w:val="20"/>
          <w:szCs w:val="20"/>
        </w:rPr>
      </w:pPr>
      <w:r>
        <w:rPr>
          <w:rFonts w:cs="Arial"/>
          <w:sz w:val="20"/>
          <w:szCs w:val="20"/>
        </w:rPr>
        <w:t>Esther was the daughter of Mordecai’s uncle, so t</w:t>
      </w:r>
      <w:r w:rsidR="00D97C21" w:rsidRPr="00B559B5">
        <w:rPr>
          <w:rFonts w:cs="Arial"/>
          <w:sz w:val="20"/>
          <w:szCs w:val="20"/>
        </w:rPr>
        <w:t>hey were cousins.</w:t>
      </w:r>
      <w:r>
        <w:rPr>
          <w:rFonts w:cs="Arial"/>
          <w:sz w:val="20"/>
          <w:szCs w:val="20"/>
        </w:rPr>
        <w:t xml:space="preserve"> But Mordecai had adopted Esther as his own daughter. </w:t>
      </w:r>
    </w:p>
    <w:p w14:paraId="0FFD0581" w14:textId="77777777" w:rsidR="009D33A2" w:rsidRPr="00B559B5" w:rsidRDefault="009D33A2" w:rsidP="0077679A">
      <w:pPr>
        <w:ind w:left="720"/>
        <w:rPr>
          <w:rFonts w:cs="Arial"/>
          <w:sz w:val="20"/>
          <w:szCs w:val="20"/>
        </w:rPr>
      </w:pPr>
    </w:p>
    <w:p w14:paraId="0FFD0582" w14:textId="456FC98E" w:rsidR="009D33A2" w:rsidRPr="00B559B5" w:rsidRDefault="00D64C5F" w:rsidP="0077679A">
      <w:pPr>
        <w:numPr>
          <w:ilvl w:val="0"/>
          <w:numId w:val="40"/>
        </w:numPr>
        <w:pBdr>
          <w:top w:val="nil"/>
          <w:left w:val="nil"/>
          <w:bottom w:val="nil"/>
          <w:right w:val="nil"/>
          <w:between w:val="nil"/>
        </w:pBdr>
        <w:spacing w:after="0"/>
        <w:ind w:left="360"/>
        <w:rPr>
          <w:rFonts w:cs="Arial"/>
          <w:sz w:val="20"/>
          <w:szCs w:val="20"/>
        </w:rPr>
      </w:pPr>
      <w:r w:rsidRPr="00B559B5">
        <w:rPr>
          <w:rFonts w:cs="Arial"/>
          <w:sz w:val="20"/>
          <w:szCs w:val="20"/>
        </w:rPr>
        <w:t>[2:15</w:t>
      </w:r>
      <w:r w:rsidR="00A150A1">
        <w:rPr>
          <w:rFonts w:cs="Arial"/>
          <w:sz w:val="20"/>
          <w:szCs w:val="20"/>
        </w:rPr>
        <w:t xml:space="preserve">]   </w:t>
      </w:r>
      <w:r w:rsidR="00C7445C">
        <w:rPr>
          <w:rFonts w:cs="Arial"/>
          <w:sz w:val="20"/>
          <w:szCs w:val="20"/>
        </w:rPr>
        <w:t>W</w:t>
      </w:r>
      <w:r w:rsidR="00D97C21" w:rsidRPr="00B559B5">
        <w:rPr>
          <w:rFonts w:cs="Arial"/>
          <w:sz w:val="20"/>
          <w:szCs w:val="20"/>
        </w:rPr>
        <w:t>hat did Esther ask</w:t>
      </w:r>
      <w:r w:rsidR="00C7445C">
        <w:rPr>
          <w:rFonts w:cs="Arial"/>
          <w:sz w:val="20"/>
          <w:szCs w:val="20"/>
        </w:rPr>
        <w:t xml:space="preserve"> for</w:t>
      </w:r>
      <w:r w:rsidR="00D97C21" w:rsidRPr="00B559B5">
        <w:rPr>
          <w:rFonts w:cs="Arial"/>
          <w:sz w:val="20"/>
          <w:szCs w:val="20"/>
        </w:rPr>
        <w:t xml:space="preserve">? </w:t>
      </w:r>
    </w:p>
    <w:p w14:paraId="0FFD0583" w14:textId="088E0770"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She asked </w:t>
      </w:r>
      <w:r w:rsidR="00CF4221">
        <w:rPr>
          <w:rFonts w:cs="Arial"/>
          <w:sz w:val="20"/>
          <w:szCs w:val="20"/>
        </w:rPr>
        <w:t xml:space="preserve">only </w:t>
      </w:r>
      <w:r w:rsidRPr="00B559B5">
        <w:rPr>
          <w:rFonts w:cs="Arial"/>
          <w:sz w:val="20"/>
          <w:szCs w:val="20"/>
        </w:rPr>
        <w:t>for what Hegai suggested to her. He was the king’s official who was in charge of the women.</w:t>
      </w:r>
    </w:p>
    <w:p w14:paraId="0FFD0584" w14:textId="77777777" w:rsidR="009D33A2" w:rsidRPr="00B559B5" w:rsidRDefault="009D33A2" w:rsidP="0077679A">
      <w:pPr>
        <w:pBdr>
          <w:top w:val="nil"/>
          <w:left w:val="nil"/>
          <w:bottom w:val="nil"/>
          <w:right w:val="nil"/>
          <w:between w:val="nil"/>
        </w:pBdr>
        <w:ind w:left="720"/>
        <w:rPr>
          <w:rFonts w:cs="Arial"/>
          <w:sz w:val="20"/>
          <w:szCs w:val="20"/>
        </w:rPr>
      </w:pPr>
    </w:p>
    <w:p w14:paraId="0FFD0585" w14:textId="4C78E6D5" w:rsidR="009D33A2" w:rsidRPr="00B559B5" w:rsidRDefault="00D64C5F" w:rsidP="0077679A">
      <w:pPr>
        <w:numPr>
          <w:ilvl w:val="0"/>
          <w:numId w:val="40"/>
        </w:numPr>
        <w:pBdr>
          <w:top w:val="nil"/>
          <w:left w:val="nil"/>
          <w:bottom w:val="nil"/>
          <w:right w:val="nil"/>
          <w:between w:val="nil"/>
        </w:pBdr>
        <w:spacing w:after="0"/>
        <w:ind w:left="360"/>
        <w:rPr>
          <w:rFonts w:cs="Arial"/>
          <w:sz w:val="20"/>
          <w:szCs w:val="20"/>
        </w:rPr>
      </w:pPr>
      <w:r w:rsidRPr="00B559B5">
        <w:rPr>
          <w:rFonts w:cs="Arial"/>
          <w:sz w:val="20"/>
          <w:szCs w:val="20"/>
        </w:rPr>
        <w:t>[2:16</w:t>
      </w:r>
      <w:r w:rsidR="00A150A1">
        <w:rPr>
          <w:rFonts w:cs="Arial"/>
          <w:sz w:val="20"/>
          <w:szCs w:val="20"/>
        </w:rPr>
        <w:t xml:space="preserve">]   </w:t>
      </w:r>
      <w:r w:rsidR="00D97C21" w:rsidRPr="00B559B5">
        <w:rPr>
          <w:rFonts w:cs="Arial"/>
          <w:sz w:val="20"/>
          <w:szCs w:val="20"/>
        </w:rPr>
        <w:t xml:space="preserve">When was Esther taken to the king? </w:t>
      </w:r>
    </w:p>
    <w:p w14:paraId="0FFD0586"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She went into the royal residence in the tenth month, in the seventh year of the king’s reign. </w:t>
      </w:r>
    </w:p>
    <w:p w14:paraId="0FFD0587" w14:textId="77777777" w:rsidR="009D33A2" w:rsidRPr="00B559B5" w:rsidRDefault="009D33A2" w:rsidP="0077679A">
      <w:pPr>
        <w:pBdr>
          <w:top w:val="nil"/>
          <w:left w:val="nil"/>
          <w:bottom w:val="nil"/>
          <w:right w:val="nil"/>
          <w:between w:val="nil"/>
        </w:pBdr>
        <w:rPr>
          <w:rFonts w:cs="Arial"/>
          <w:sz w:val="20"/>
          <w:szCs w:val="20"/>
        </w:rPr>
      </w:pPr>
    </w:p>
    <w:p w14:paraId="0FFD0588" w14:textId="22B9F298" w:rsidR="009D33A2" w:rsidRPr="00B559B5" w:rsidRDefault="00D64C5F" w:rsidP="0077679A">
      <w:pPr>
        <w:numPr>
          <w:ilvl w:val="0"/>
          <w:numId w:val="40"/>
        </w:numPr>
        <w:pBdr>
          <w:top w:val="nil"/>
          <w:left w:val="nil"/>
          <w:bottom w:val="nil"/>
          <w:right w:val="nil"/>
          <w:between w:val="nil"/>
        </w:pBdr>
        <w:spacing w:after="0"/>
        <w:ind w:left="360"/>
        <w:rPr>
          <w:rFonts w:cs="Arial"/>
          <w:sz w:val="20"/>
          <w:szCs w:val="20"/>
        </w:rPr>
      </w:pPr>
      <w:r w:rsidRPr="00B559B5">
        <w:rPr>
          <w:rFonts w:cs="Arial"/>
          <w:sz w:val="20"/>
          <w:szCs w:val="20"/>
        </w:rPr>
        <w:t>[2:17</w:t>
      </w:r>
      <w:r w:rsidR="00A150A1">
        <w:rPr>
          <w:rFonts w:cs="Arial"/>
          <w:sz w:val="20"/>
          <w:szCs w:val="20"/>
        </w:rPr>
        <w:t xml:space="preserve">]   </w:t>
      </w:r>
      <w:r w:rsidR="00D97C21" w:rsidRPr="00B559B5">
        <w:rPr>
          <w:rFonts w:cs="Arial"/>
          <w:sz w:val="20"/>
          <w:szCs w:val="20"/>
        </w:rPr>
        <w:t xml:space="preserve">Why </w:t>
      </w:r>
      <w:r w:rsidR="00C7445C">
        <w:rPr>
          <w:rFonts w:cs="Arial"/>
          <w:sz w:val="20"/>
          <w:szCs w:val="20"/>
        </w:rPr>
        <w:t xml:space="preserve">did </w:t>
      </w:r>
      <w:r w:rsidR="00D97C21" w:rsidRPr="00B559B5">
        <w:rPr>
          <w:rFonts w:cs="Arial"/>
          <w:sz w:val="20"/>
          <w:szCs w:val="20"/>
        </w:rPr>
        <w:t>the king set the royal crown on Esther's head and ma</w:t>
      </w:r>
      <w:r w:rsidR="00CF4221">
        <w:rPr>
          <w:rFonts w:cs="Arial"/>
          <w:sz w:val="20"/>
          <w:szCs w:val="20"/>
        </w:rPr>
        <w:t>k</w:t>
      </w:r>
      <w:r w:rsidR="00D97C21" w:rsidRPr="00B559B5">
        <w:rPr>
          <w:rFonts w:cs="Arial"/>
          <w:sz w:val="20"/>
          <w:szCs w:val="20"/>
        </w:rPr>
        <w:t xml:space="preserve">e her queen? </w:t>
      </w:r>
    </w:p>
    <w:p w14:paraId="0FFD0589" w14:textId="77777777"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He loved her more than all the other women.</w:t>
      </w:r>
    </w:p>
    <w:p w14:paraId="0FFD058A" w14:textId="77777777" w:rsidR="009D33A2" w:rsidRPr="00B559B5" w:rsidRDefault="009D33A2" w:rsidP="0077679A">
      <w:pPr>
        <w:pBdr>
          <w:top w:val="nil"/>
          <w:left w:val="nil"/>
          <w:bottom w:val="nil"/>
          <w:right w:val="nil"/>
          <w:between w:val="nil"/>
        </w:pBdr>
        <w:ind w:left="720"/>
        <w:rPr>
          <w:rFonts w:cs="Arial"/>
          <w:sz w:val="20"/>
          <w:szCs w:val="20"/>
        </w:rPr>
      </w:pPr>
    </w:p>
    <w:p w14:paraId="0FFD058B" w14:textId="5653E0E0" w:rsidR="009D33A2" w:rsidRPr="00B559B5" w:rsidRDefault="00D64C5F" w:rsidP="0077679A">
      <w:pPr>
        <w:numPr>
          <w:ilvl w:val="0"/>
          <w:numId w:val="40"/>
        </w:numPr>
        <w:pBdr>
          <w:top w:val="nil"/>
          <w:left w:val="nil"/>
          <w:bottom w:val="nil"/>
          <w:right w:val="nil"/>
          <w:between w:val="nil"/>
        </w:pBdr>
        <w:spacing w:after="0"/>
        <w:ind w:left="360"/>
        <w:rPr>
          <w:rFonts w:cs="Arial"/>
          <w:sz w:val="20"/>
          <w:szCs w:val="20"/>
        </w:rPr>
      </w:pPr>
      <w:r w:rsidRPr="00B559B5">
        <w:rPr>
          <w:rFonts w:cs="Arial"/>
          <w:sz w:val="20"/>
          <w:szCs w:val="20"/>
        </w:rPr>
        <w:t>[2:18</w:t>
      </w:r>
      <w:r w:rsidR="00A150A1">
        <w:rPr>
          <w:rFonts w:cs="Arial"/>
          <w:sz w:val="20"/>
          <w:szCs w:val="20"/>
        </w:rPr>
        <w:t xml:space="preserve">]   </w:t>
      </w:r>
      <w:r w:rsidR="00C7445C">
        <w:rPr>
          <w:rFonts w:cs="Arial"/>
          <w:sz w:val="20"/>
          <w:szCs w:val="20"/>
        </w:rPr>
        <w:t>For what people did t</w:t>
      </w:r>
      <w:r w:rsidR="00D97C21" w:rsidRPr="00B559B5">
        <w:rPr>
          <w:rFonts w:cs="Arial"/>
          <w:sz w:val="20"/>
          <w:szCs w:val="20"/>
        </w:rPr>
        <w:t>he king g</w:t>
      </w:r>
      <w:r w:rsidR="00CF4221">
        <w:rPr>
          <w:rFonts w:cs="Arial"/>
          <w:sz w:val="20"/>
          <w:szCs w:val="20"/>
        </w:rPr>
        <w:t>i</w:t>
      </w:r>
      <w:r w:rsidR="00D97C21" w:rsidRPr="00B559B5">
        <w:rPr>
          <w:rFonts w:cs="Arial"/>
          <w:sz w:val="20"/>
          <w:szCs w:val="20"/>
        </w:rPr>
        <w:t xml:space="preserve">ve a great feast? </w:t>
      </w:r>
    </w:p>
    <w:p w14:paraId="0FFD058C" w14:textId="2B23F03C" w:rsidR="009D33A2" w:rsidRPr="00B559B5" w:rsidRDefault="00C7445C" w:rsidP="0077679A">
      <w:pPr>
        <w:pBdr>
          <w:top w:val="nil"/>
          <w:left w:val="nil"/>
          <w:bottom w:val="nil"/>
          <w:right w:val="nil"/>
          <w:between w:val="nil"/>
        </w:pBdr>
        <w:ind w:left="720"/>
        <w:rPr>
          <w:rFonts w:cs="Arial"/>
          <w:sz w:val="20"/>
          <w:szCs w:val="20"/>
        </w:rPr>
      </w:pPr>
      <w:r>
        <w:rPr>
          <w:rFonts w:cs="Arial"/>
          <w:sz w:val="20"/>
          <w:szCs w:val="20"/>
        </w:rPr>
        <w:t>He gave a</w:t>
      </w:r>
      <w:r w:rsidR="00D97C21" w:rsidRPr="00B559B5">
        <w:rPr>
          <w:rFonts w:cs="Arial"/>
          <w:sz w:val="20"/>
          <w:szCs w:val="20"/>
        </w:rPr>
        <w:t xml:space="preserve"> </w:t>
      </w:r>
      <w:r>
        <w:rPr>
          <w:rFonts w:cs="Arial"/>
          <w:sz w:val="20"/>
          <w:szCs w:val="20"/>
        </w:rPr>
        <w:t xml:space="preserve">great </w:t>
      </w:r>
      <w:r w:rsidR="00D97C21" w:rsidRPr="00B559B5">
        <w:rPr>
          <w:rFonts w:cs="Arial"/>
          <w:sz w:val="20"/>
          <w:szCs w:val="20"/>
        </w:rPr>
        <w:t>feast for all his officials and his servants.</w:t>
      </w:r>
    </w:p>
    <w:p w14:paraId="0FFD058D" w14:textId="77777777" w:rsidR="009D33A2" w:rsidRPr="00B559B5" w:rsidRDefault="009D33A2" w:rsidP="0077679A">
      <w:pPr>
        <w:pBdr>
          <w:top w:val="nil"/>
          <w:left w:val="nil"/>
          <w:bottom w:val="nil"/>
          <w:right w:val="nil"/>
          <w:between w:val="nil"/>
        </w:pBdr>
        <w:ind w:left="720"/>
        <w:rPr>
          <w:rFonts w:cs="Arial"/>
          <w:sz w:val="20"/>
          <w:szCs w:val="20"/>
        </w:rPr>
      </w:pPr>
    </w:p>
    <w:p w14:paraId="0FFD058E" w14:textId="60DE0DD3" w:rsidR="009D33A2" w:rsidRPr="00B559B5" w:rsidRDefault="00D64C5F" w:rsidP="0077679A">
      <w:pPr>
        <w:numPr>
          <w:ilvl w:val="0"/>
          <w:numId w:val="40"/>
        </w:numPr>
        <w:pBdr>
          <w:top w:val="nil"/>
          <w:left w:val="nil"/>
          <w:bottom w:val="nil"/>
          <w:right w:val="nil"/>
          <w:between w:val="nil"/>
        </w:pBdr>
        <w:spacing w:after="0"/>
        <w:ind w:left="360"/>
        <w:rPr>
          <w:rFonts w:cs="Arial"/>
          <w:sz w:val="20"/>
          <w:szCs w:val="20"/>
        </w:rPr>
      </w:pPr>
      <w:r w:rsidRPr="00B559B5">
        <w:rPr>
          <w:rFonts w:cs="Arial"/>
          <w:sz w:val="20"/>
          <w:szCs w:val="20"/>
        </w:rPr>
        <w:t>[2:18</w:t>
      </w:r>
      <w:r w:rsidR="00A150A1">
        <w:rPr>
          <w:rFonts w:cs="Arial"/>
          <w:sz w:val="20"/>
          <w:szCs w:val="20"/>
        </w:rPr>
        <w:t xml:space="preserve">]   </w:t>
      </w:r>
      <w:r w:rsidR="00D97C21" w:rsidRPr="00B559B5">
        <w:rPr>
          <w:rFonts w:cs="Arial"/>
          <w:sz w:val="20"/>
          <w:szCs w:val="20"/>
        </w:rPr>
        <w:t xml:space="preserve">What did he call the feast? </w:t>
      </w:r>
    </w:p>
    <w:p w14:paraId="0FFD058F" w14:textId="67D7FAAE"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He called it Esther’s feast.</w:t>
      </w:r>
    </w:p>
    <w:p w14:paraId="0FFD0590" w14:textId="5EB6F538" w:rsidR="009D33A2" w:rsidRPr="00B559B5" w:rsidRDefault="00CF4221" w:rsidP="00CF4221">
      <w:pPr>
        <w:pStyle w:val="Continuedline"/>
      </w:pPr>
      <w:r>
        <w:lastRenderedPageBreak/>
        <w:t>Esther 2:15-18 continued</w:t>
      </w:r>
    </w:p>
    <w:p w14:paraId="0FFD0591" w14:textId="660E88E2" w:rsidR="009D33A2" w:rsidRPr="00B559B5" w:rsidRDefault="00D64C5F" w:rsidP="0077679A">
      <w:pPr>
        <w:numPr>
          <w:ilvl w:val="0"/>
          <w:numId w:val="40"/>
        </w:numPr>
        <w:pBdr>
          <w:top w:val="nil"/>
          <w:left w:val="nil"/>
          <w:bottom w:val="nil"/>
          <w:right w:val="nil"/>
          <w:between w:val="nil"/>
        </w:pBdr>
        <w:spacing w:after="0"/>
        <w:ind w:left="360"/>
        <w:rPr>
          <w:rFonts w:cs="Arial"/>
          <w:sz w:val="20"/>
          <w:szCs w:val="20"/>
        </w:rPr>
      </w:pPr>
      <w:r w:rsidRPr="00B559B5">
        <w:rPr>
          <w:rFonts w:cs="Arial"/>
          <w:sz w:val="20"/>
          <w:szCs w:val="20"/>
        </w:rPr>
        <w:t>[2:18</w:t>
      </w:r>
      <w:r w:rsidR="00A150A1">
        <w:rPr>
          <w:rFonts w:cs="Arial"/>
          <w:sz w:val="20"/>
          <w:szCs w:val="20"/>
        </w:rPr>
        <w:t xml:space="preserve">]   </w:t>
      </w:r>
      <w:r w:rsidR="00D97C21" w:rsidRPr="00B559B5">
        <w:rPr>
          <w:rFonts w:cs="Arial"/>
          <w:sz w:val="20"/>
          <w:szCs w:val="20"/>
        </w:rPr>
        <w:t xml:space="preserve">What </w:t>
      </w:r>
      <w:r w:rsidR="00C7445C">
        <w:rPr>
          <w:rFonts w:cs="Arial"/>
          <w:sz w:val="20"/>
          <w:szCs w:val="20"/>
        </w:rPr>
        <w:t>else did the king do during this time of celebration</w:t>
      </w:r>
      <w:r w:rsidR="00D97C21" w:rsidRPr="00B559B5">
        <w:rPr>
          <w:rFonts w:cs="Arial"/>
          <w:sz w:val="20"/>
          <w:szCs w:val="20"/>
        </w:rPr>
        <w:t xml:space="preserve">? </w:t>
      </w:r>
    </w:p>
    <w:p w14:paraId="0FFD0593" w14:textId="0D454AA1" w:rsidR="009D33A2" w:rsidRPr="00B559B5" w:rsidRDefault="00D97C21" w:rsidP="0077679A">
      <w:pPr>
        <w:pBdr>
          <w:top w:val="nil"/>
          <w:left w:val="nil"/>
          <w:bottom w:val="nil"/>
          <w:right w:val="nil"/>
          <w:between w:val="nil"/>
        </w:pBdr>
        <w:ind w:left="720"/>
        <w:rPr>
          <w:rFonts w:cs="Arial"/>
          <w:sz w:val="20"/>
          <w:szCs w:val="20"/>
        </w:rPr>
      </w:pPr>
      <w:r w:rsidRPr="00B559B5">
        <w:rPr>
          <w:rFonts w:cs="Arial"/>
          <w:sz w:val="20"/>
          <w:szCs w:val="20"/>
        </w:rPr>
        <w:t xml:space="preserve">He </w:t>
      </w:r>
      <w:r w:rsidR="00C7445C">
        <w:rPr>
          <w:rFonts w:cs="Arial"/>
          <w:sz w:val="20"/>
          <w:szCs w:val="20"/>
        </w:rPr>
        <w:t>released</w:t>
      </w:r>
      <w:r w:rsidRPr="00B559B5">
        <w:rPr>
          <w:rFonts w:cs="Arial"/>
          <w:sz w:val="20"/>
          <w:szCs w:val="20"/>
        </w:rPr>
        <w:t xml:space="preserve"> the provinces from being taxed</w:t>
      </w:r>
      <w:r w:rsidR="00C7445C">
        <w:rPr>
          <w:rFonts w:cs="Arial"/>
          <w:sz w:val="20"/>
          <w:szCs w:val="20"/>
        </w:rPr>
        <w:t>,</w:t>
      </w:r>
      <w:r w:rsidRPr="00B559B5">
        <w:rPr>
          <w:rFonts w:cs="Arial"/>
          <w:sz w:val="20"/>
          <w:szCs w:val="20"/>
        </w:rPr>
        <w:t xml:space="preserve"> and he gave generous gifts. </w:t>
      </w:r>
    </w:p>
    <w:p w14:paraId="0FFD0594" w14:textId="77777777" w:rsidR="009D33A2" w:rsidRPr="00B559B5" w:rsidRDefault="00D97C21" w:rsidP="007F1ACC">
      <w:pPr>
        <w:pStyle w:val="CommentSection"/>
      </w:pPr>
      <w:r w:rsidRPr="00B559B5">
        <w:t>Comment Section:</w:t>
      </w:r>
      <w:r w:rsidRPr="00567D5F">
        <w:br w:type="page"/>
      </w:r>
    </w:p>
    <w:p w14:paraId="0FFD0595" w14:textId="77777777" w:rsidR="009D33A2" w:rsidRPr="003516A3" w:rsidRDefault="00D97C21" w:rsidP="008508BC">
      <w:pPr>
        <w:pStyle w:val="Heading1"/>
        <w:rPr>
          <w:rStyle w:val="Heading2Char"/>
        </w:rPr>
      </w:pPr>
      <w:bookmarkStart w:id="124" w:name="_heading=h.5yaf1qoduw09" w:colFirst="0" w:colLast="0"/>
      <w:bookmarkStart w:id="125" w:name="_Toc203574610"/>
      <w:bookmarkEnd w:id="124"/>
      <w:r w:rsidRPr="00B559B5">
        <w:lastRenderedPageBreak/>
        <w:t xml:space="preserve">Esther 3:1-6 </w:t>
      </w:r>
      <w:r w:rsidRPr="00B559B5">
        <w:tab/>
      </w:r>
      <w:r w:rsidRPr="003516A3">
        <w:rPr>
          <w:rStyle w:val="Heading2Char"/>
        </w:rPr>
        <w:t>Haman’s plot against the Jews</w:t>
      </w:r>
      <w:bookmarkEnd w:id="125"/>
    </w:p>
    <w:p w14:paraId="3B4FB842" w14:textId="77777777" w:rsidR="001A5736" w:rsidRPr="00170DC8" w:rsidRDefault="001A5736" w:rsidP="001A5736">
      <w:pPr>
        <w:pStyle w:val="Background"/>
        <w:rPr>
          <w:b/>
          <w:bCs w:val="0"/>
          <w:i/>
          <w:iCs/>
        </w:rPr>
      </w:pPr>
      <w:r w:rsidRPr="00170DC8">
        <w:rPr>
          <w:b/>
          <w:bCs w:val="0"/>
          <w:i/>
          <w:iCs/>
        </w:rPr>
        <w:t>Read the passage.</w:t>
      </w:r>
    </w:p>
    <w:p w14:paraId="0FFD0596" w14:textId="77777777" w:rsidR="009D33A2" w:rsidRPr="00B559B5" w:rsidRDefault="00D97C21" w:rsidP="00F94597">
      <w:pPr>
        <w:pStyle w:val="Part1"/>
      </w:pPr>
      <w:r w:rsidRPr="00B559B5">
        <w:t>Part 1</w:t>
      </w:r>
    </w:p>
    <w:p w14:paraId="0FFD0597" w14:textId="77777777" w:rsidR="009D33A2" w:rsidRPr="00B559B5" w:rsidRDefault="00D97C21" w:rsidP="00C95114">
      <w:pPr>
        <w:pStyle w:val="Answerortell"/>
        <w:rPr>
          <w:b/>
          <w:sz w:val="32"/>
          <w:szCs w:val="32"/>
        </w:rPr>
      </w:pPr>
      <w:r w:rsidRPr="00B559B5">
        <w:t>Tell in your own words what you just read in these verses.</w:t>
      </w:r>
    </w:p>
    <w:p w14:paraId="4BF29E16" w14:textId="77777777" w:rsidR="00CF4221" w:rsidRDefault="00D97C21" w:rsidP="00C95114">
      <w:pPr>
        <w:pStyle w:val="Checklist2"/>
      </w:pPr>
      <w:r w:rsidRPr="00B559B5">
        <w:t>Kin</w:t>
      </w:r>
      <w:r w:rsidRPr="00C95114">
        <w:t xml:space="preserve">g Xerxes promoted Haman </w:t>
      </w:r>
      <w:r w:rsidR="00CF4221">
        <w:t>the Agagite above the other nobles. [3:1]</w:t>
      </w:r>
    </w:p>
    <w:p w14:paraId="0FFD0598" w14:textId="723D3659" w:rsidR="009D33A2" w:rsidRPr="00C95114" w:rsidRDefault="00CF4221" w:rsidP="00C95114">
      <w:pPr>
        <w:pStyle w:val="Checklist2"/>
      </w:pPr>
      <w:r>
        <w:t>All the king’s</w:t>
      </w:r>
      <w:r w:rsidR="00D97C21" w:rsidRPr="00C95114">
        <w:t xml:space="preserve"> servants bow</w:t>
      </w:r>
      <w:r>
        <w:t>ed</w:t>
      </w:r>
      <w:r w:rsidR="00D97C21" w:rsidRPr="00C95114">
        <w:t xml:space="preserve"> down </w:t>
      </w:r>
      <w:r>
        <w:t>and reverenced</w:t>
      </w:r>
      <w:r w:rsidR="00D97C21" w:rsidRPr="00C95114">
        <w:t xml:space="preserve"> </w:t>
      </w:r>
      <w:r>
        <w:t>Haman, as the king had commanded them to do</w:t>
      </w:r>
      <w:r w:rsidR="00D97C21" w:rsidRPr="00C95114">
        <w:t xml:space="preserve">. </w:t>
      </w:r>
      <w:r>
        <w:t xml:space="preserve">But Mordecai refused to do this. </w:t>
      </w:r>
      <w:r w:rsidR="00D97C21" w:rsidRPr="00C95114">
        <w:t>[3:2]</w:t>
      </w:r>
    </w:p>
    <w:p w14:paraId="0FFD0599" w14:textId="39360F60" w:rsidR="009D33A2" w:rsidRPr="00C95114" w:rsidRDefault="00CF4221" w:rsidP="00C95114">
      <w:pPr>
        <w:pStyle w:val="Checklist2"/>
      </w:pPr>
      <w:r>
        <w:t xml:space="preserve">The king’s servants asked </w:t>
      </w:r>
      <w:r w:rsidR="00D97C21" w:rsidRPr="00C95114">
        <w:t xml:space="preserve">Mordecai </w:t>
      </w:r>
      <w:r>
        <w:t>why he did not do what the king commanded</w:t>
      </w:r>
      <w:r w:rsidR="00D97C21" w:rsidRPr="00C95114">
        <w:t>. [3:</w:t>
      </w:r>
      <w:r w:rsidR="00DF5063">
        <w:t>3</w:t>
      </w:r>
      <w:r w:rsidR="00D97C21" w:rsidRPr="00C95114">
        <w:t>]</w:t>
      </w:r>
    </w:p>
    <w:p w14:paraId="4ED645A4" w14:textId="7C05C8DA" w:rsidR="00F3019A" w:rsidRDefault="00F3019A" w:rsidP="00C95114">
      <w:pPr>
        <w:pStyle w:val="Checklist2"/>
      </w:pPr>
      <w:r>
        <w:t>They ask</w:t>
      </w:r>
      <w:r w:rsidR="008830B6">
        <w:t>ed</w:t>
      </w:r>
      <w:r>
        <w:t xml:space="preserve"> this each day, but Mordecai did not listen. Then they told Haman. Mordecai had told them that he was a Jew. [3:4]</w:t>
      </w:r>
      <w:r>
        <w:tab/>
      </w:r>
    </w:p>
    <w:p w14:paraId="029B7ECA" w14:textId="3CA51E81" w:rsidR="00F3019A" w:rsidRDefault="00F3019A" w:rsidP="00C95114">
      <w:pPr>
        <w:pStyle w:val="Checklist2"/>
      </w:pPr>
      <w:r>
        <w:t xml:space="preserve">When </w:t>
      </w:r>
      <w:r w:rsidR="00D97C21" w:rsidRPr="00C95114">
        <w:t xml:space="preserve">Haman </w:t>
      </w:r>
      <w:r>
        <w:t xml:space="preserve">saw that Mordecai would not </w:t>
      </w:r>
      <w:r w:rsidR="008830B6">
        <w:t>kneel or show</w:t>
      </w:r>
      <w:r>
        <w:t xml:space="preserve"> him</w:t>
      </w:r>
      <w:r w:rsidR="008830B6">
        <w:t xml:space="preserve"> respect</w:t>
      </w:r>
      <w:r>
        <w:t>, Haman was furious. [3:5]</w:t>
      </w:r>
    </w:p>
    <w:p w14:paraId="0FFD059A" w14:textId="043F16A2" w:rsidR="009D33A2" w:rsidRPr="00C95114" w:rsidRDefault="00F3019A" w:rsidP="00C95114">
      <w:pPr>
        <w:pStyle w:val="Checklist2"/>
      </w:pPr>
      <w:r>
        <w:t xml:space="preserve">Haman </w:t>
      </w:r>
      <w:r w:rsidR="008830B6">
        <w:t>scorned the idea of only</w:t>
      </w:r>
      <w:r w:rsidR="00E31A19">
        <w:t xml:space="preserve"> </w:t>
      </w:r>
      <w:r w:rsidR="008830B6">
        <w:t>killing</w:t>
      </w:r>
      <w:r>
        <w:t xml:space="preserve"> </w:t>
      </w:r>
      <w:r w:rsidR="00D97C21" w:rsidRPr="00C95114">
        <w:t>Mordecai</w:t>
      </w:r>
      <w:r>
        <w:t>. Instead, Haman</w:t>
      </w:r>
      <w:r w:rsidR="00D97C21" w:rsidRPr="00C95114">
        <w:t xml:space="preserve"> planned to </w:t>
      </w:r>
      <w:r w:rsidR="00E31A19">
        <w:t xml:space="preserve">destroy </w:t>
      </w:r>
      <w:r w:rsidR="00D97C21" w:rsidRPr="00C95114">
        <w:t>all o</w:t>
      </w:r>
      <w:r w:rsidR="00E31A19">
        <w:t>f Mordecai’s people, the</w:t>
      </w:r>
      <w:r w:rsidR="00D97C21" w:rsidRPr="00C95114">
        <w:t xml:space="preserve"> Jews</w:t>
      </w:r>
      <w:r w:rsidR="00E31A19">
        <w:t>,</w:t>
      </w:r>
      <w:r w:rsidR="00D97C21" w:rsidRPr="00C95114">
        <w:t xml:space="preserve"> </w:t>
      </w:r>
      <w:r w:rsidR="00E31A19">
        <w:t>throughout</w:t>
      </w:r>
      <w:r w:rsidR="00D97C21" w:rsidRPr="00C95114">
        <w:t xml:space="preserve"> the kingdom. [3:6]</w:t>
      </w:r>
    </w:p>
    <w:p w14:paraId="0FFD059B" w14:textId="77777777" w:rsidR="009D33A2" w:rsidRPr="00B559B5" w:rsidRDefault="00D97C21" w:rsidP="00F94597">
      <w:pPr>
        <w:pStyle w:val="Part2"/>
      </w:pPr>
      <w:r w:rsidRPr="00B559B5">
        <w:t>Part 2</w:t>
      </w:r>
    </w:p>
    <w:p w14:paraId="0FFD059C" w14:textId="77777777" w:rsidR="009D33A2" w:rsidRPr="00B559B5" w:rsidRDefault="00D97C21" w:rsidP="00C95114">
      <w:pPr>
        <w:pStyle w:val="Answerortell"/>
      </w:pPr>
      <w:r w:rsidRPr="00B559B5">
        <w:t>Answer the following questions.</w:t>
      </w:r>
    </w:p>
    <w:p w14:paraId="0FFD059D" w14:textId="0D2124C3" w:rsidR="009D33A2" w:rsidRPr="00B559B5" w:rsidRDefault="00D64C5F">
      <w:pPr>
        <w:numPr>
          <w:ilvl w:val="0"/>
          <w:numId w:val="38"/>
        </w:numPr>
        <w:spacing w:before="200" w:after="0"/>
        <w:ind w:left="360"/>
        <w:rPr>
          <w:rFonts w:cs="Arial"/>
          <w:sz w:val="20"/>
          <w:szCs w:val="20"/>
        </w:rPr>
      </w:pPr>
      <w:r w:rsidRPr="00B559B5">
        <w:rPr>
          <w:rFonts w:cs="Arial"/>
          <w:sz w:val="20"/>
          <w:szCs w:val="20"/>
        </w:rPr>
        <w:t>[3:1</w:t>
      </w:r>
      <w:r w:rsidR="00A150A1">
        <w:rPr>
          <w:rFonts w:cs="Arial"/>
          <w:sz w:val="20"/>
          <w:szCs w:val="20"/>
        </w:rPr>
        <w:t xml:space="preserve">]   </w:t>
      </w:r>
      <w:r w:rsidR="00D97C21" w:rsidRPr="00B559B5">
        <w:rPr>
          <w:rFonts w:cs="Arial"/>
          <w:sz w:val="20"/>
          <w:szCs w:val="20"/>
        </w:rPr>
        <w:t>Who did King Xerxes promote above all the other officials?</w:t>
      </w:r>
    </w:p>
    <w:p w14:paraId="0FFD059E" w14:textId="77777777" w:rsidR="009D33A2" w:rsidRPr="00B559B5" w:rsidRDefault="00D97C21">
      <w:pPr>
        <w:ind w:left="720"/>
        <w:rPr>
          <w:rFonts w:cs="Arial"/>
          <w:sz w:val="20"/>
          <w:szCs w:val="20"/>
        </w:rPr>
      </w:pPr>
      <w:r w:rsidRPr="00B559B5">
        <w:rPr>
          <w:rFonts w:cs="Arial"/>
          <w:sz w:val="20"/>
          <w:szCs w:val="20"/>
        </w:rPr>
        <w:t xml:space="preserve">He promoted Haman son of Hammedatha the Agagite. </w:t>
      </w:r>
    </w:p>
    <w:p w14:paraId="0FFD059F" w14:textId="77777777" w:rsidR="009D33A2" w:rsidRPr="00B559B5" w:rsidRDefault="009D33A2">
      <w:pPr>
        <w:pBdr>
          <w:top w:val="nil"/>
          <w:left w:val="nil"/>
          <w:bottom w:val="nil"/>
          <w:right w:val="nil"/>
          <w:between w:val="nil"/>
        </w:pBdr>
        <w:ind w:left="720"/>
        <w:rPr>
          <w:rFonts w:cs="Arial"/>
          <w:sz w:val="20"/>
          <w:szCs w:val="20"/>
        </w:rPr>
      </w:pPr>
    </w:p>
    <w:p w14:paraId="0FFD05A0" w14:textId="69C5DB5F" w:rsidR="009D33A2" w:rsidRPr="00B559B5" w:rsidRDefault="00D64C5F">
      <w:pPr>
        <w:numPr>
          <w:ilvl w:val="0"/>
          <w:numId w:val="38"/>
        </w:numPr>
        <w:pBdr>
          <w:top w:val="nil"/>
          <w:left w:val="nil"/>
          <w:bottom w:val="nil"/>
          <w:right w:val="nil"/>
          <w:between w:val="nil"/>
        </w:pBdr>
        <w:spacing w:after="0"/>
        <w:ind w:left="360"/>
        <w:rPr>
          <w:rFonts w:cs="Arial"/>
          <w:sz w:val="20"/>
          <w:szCs w:val="20"/>
        </w:rPr>
      </w:pPr>
      <w:r w:rsidRPr="00B559B5">
        <w:rPr>
          <w:rFonts w:cs="Arial"/>
          <w:sz w:val="20"/>
          <w:szCs w:val="20"/>
        </w:rPr>
        <w:t>[3:2</w:t>
      </w:r>
      <w:r w:rsidR="00A150A1">
        <w:rPr>
          <w:rFonts w:cs="Arial"/>
          <w:sz w:val="20"/>
          <w:szCs w:val="20"/>
        </w:rPr>
        <w:t xml:space="preserve">]   </w:t>
      </w:r>
      <w:r w:rsidR="00D97C21" w:rsidRPr="00B559B5">
        <w:rPr>
          <w:rFonts w:cs="Arial"/>
          <w:sz w:val="20"/>
          <w:szCs w:val="20"/>
        </w:rPr>
        <w:t>Why d</w:t>
      </w:r>
      <w:r w:rsidR="00F3019A">
        <w:rPr>
          <w:rFonts w:cs="Arial"/>
          <w:sz w:val="20"/>
          <w:szCs w:val="20"/>
        </w:rPr>
        <w:t>id</w:t>
      </w:r>
      <w:r w:rsidR="00D97C21" w:rsidRPr="00B559B5">
        <w:rPr>
          <w:rFonts w:cs="Arial"/>
          <w:sz w:val="20"/>
          <w:szCs w:val="20"/>
        </w:rPr>
        <w:t xml:space="preserve"> all the king’s servants who were at the king’s gate bow down </w:t>
      </w:r>
      <w:r w:rsidR="007D5D6B">
        <w:rPr>
          <w:rFonts w:cs="Arial"/>
          <w:sz w:val="20"/>
          <w:szCs w:val="20"/>
        </w:rPr>
        <w:t xml:space="preserve">and pay homage </w:t>
      </w:r>
      <w:r w:rsidR="00D97C21" w:rsidRPr="00B559B5">
        <w:rPr>
          <w:rFonts w:cs="Arial"/>
          <w:sz w:val="20"/>
          <w:szCs w:val="20"/>
        </w:rPr>
        <w:t xml:space="preserve">to Haman? </w:t>
      </w:r>
    </w:p>
    <w:p w14:paraId="0FFD05A1" w14:textId="6D20B20D"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The king had ordered th</w:t>
      </w:r>
      <w:r w:rsidR="007D5D6B">
        <w:rPr>
          <w:rFonts w:cs="Arial"/>
          <w:sz w:val="20"/>
          <w:szCs w:val="20"/>
        </w:rPr>
        <w:t>is to happen</w:t>
      </w:r>
      <w:r w:rsidRPr="00B559B5">
        <w:rPr>
          <w:rFonts w:cs="Arial"/>
          <w:sz w:val="20"/>
          <w:szCs w:val="20"/>
        </w:rPr>
        <w:t>.</w:t>
      </w:r>
    </w:p>
    <w:p w14:paraId="0FFD05A2" w14:textId="77777777" w:rsidR="009D33A2" w:rsidRPr="00B559B5" w:rsidRDefault="009D33A2">
      <w:pPr>
        <w:pBdr>
          <w:top w:val="nil"/>
          <w:left w:val="nil"/>
          <w:bottom w:val="nil"/>
          <w:right w:val="nil"/>
          <w:between w:val="nil"/>
        </w:pBdr>
        <w:ind w:left="720"/>
        <w:rPr>
          <w:rFonts w:cs="Arial"/>
          <w:sz w:val="20"/>
          <w:szCs w:val="20"/>
        </w:rPr>
      </w:pPr>
    </w:p>
    <w:p w14:paraId="0FFD05A3" w14:textId="1CA2C8BF" w:rsidR="009D33A2" w:rsidRPr="00B559B5" w:rsidRDefault="00D64C5F">
      <w:pPr>
        <w:numPr>
          <w:ilvl w:val="0"/>
          <w:numId w:val="38"/>
        </w:numPr>
        <w:pBdr>
          <w:top w:val="nil"/>
          <w:left w:val="nil"/>
          <w:bottom w:val="nil"/>
          <w:right w:val="nil"/>
          <w:between w:val="nil"/>
        </w:pBdr>
        <w:spacing w:after="0"/>
        <w:ind w:left="360"/>
        <w:rPr>
          <w:rFonts w:cs="Arial"/>
          <w:sz w:val="20"/>
          <w:szCs w:val="20"/>
        </w:rPr>
      </w:pPr>
      <w:r w:rsidRPr="00B559B5">
        <w:rPr>
          <w:rFonts w:cs="Arial"/>
          <w:sz w:val="20"/>
          <w:szCs w:val="20"/>
        </w:rPr>
        <w:t>[3:3</w:t>
      </w:r>
      <w:r w:rsidR="00A150A1">
        <w:rPr>
          <w:rFonts w:cs="Arial"/>
          <w:sz w:val="20"/>
          <w:szCs w:val="20"/>
        </w:rPr>
        <w:t xml:space="preserve">]   </w:t>
      </w:r>
      <w:r w:rsidR="00D97C21" w:rsidRPr="00B559B5">
        <w:rPr>
          <w:rFonts w:cs="Arial"/>
          <w:sz w:val="20"/>
          <w:szCs w:val="20"/>
        </w:rPr>
        <w:t xml:space="preserve">What did Mordecai refuse to do? </w:t>
      </w:r>
    </w:p>
    <w:p w14:paraId="0FFD05A4" w14:textId="536A9DA3" w:rsidR="009D33A2" w:rsidRDefault="00D97C21">
      <w:pPr>
        <w:pBdr>
          <w:top w:val="nil"/>
          <w:left w:val="nil"/>
          <w:bottom w:val="nil"/>
          <w:right w:val="nil"/>
          <w:between w:val="nil"/>
        </w:pBdr>
        <w:ind w:left="720"/>
        <w:rPr>
          <w:rFonts w:cs="Arial"/>
          <w:sz w:val="20"/>
          <w:szCs w:val="20"/>
        </w:rPr>
      </w:pPr>
      <w:r w:rsidRPr="00B559B5">
        <w:rPr>
          <w:rFonts w:cs="Arial"/>
          <w:sz w:val="20"/>
          <w:szCs w:val="20"/>
        </w:rPr>
        <w:t>Mordecai refused to</w:t>
      </w:r>
      <w:r w:rsidR="00F3019A">
        <w:rPr>
          <w:rFonts w:cs="Arial"/>
          <w:sz w:val="20"/>
          <w:szCs w:val="20"/>
        </w:rPr>
        <w:t xml:space="preserve"> </w:t>
      </w:r>
      <w:r w:rsidR="008830B6">
        <w:rPr>
          <w:rFonts w:cs="Arial"/>
          <w:sz w:val="20"/>
          <w:szCs w:val="20"/>
        </w:rPr>
        <w:t xml:space="preserve">kneel or bow down </w:t>
      </w:r>
      <w:r w:rsidRPr="00B559B5">
        <w:rPr>
          <w:rFonts w:cs="Arial"/>
          <w:sz w:val="20"/>
          <w:szCs w:val="20"/>
        </w:rPr>
        <w:t>to Haman.</w:t>
      </w:r>
    </w:p>
    <w:p w14:paraId="361FB5FC" w14:textId="77777777" w:rsidR="00E31A19" w:rsidRDefault="00E31A19">
      <w:pPr>
        <w:pBdr>
          <w:top w:val="nil"/>
          <w:left w:val="nil"/>
          <w:bottom w:val="nil"/>
          <w:right w:val="nil"/>
          <w:between w:val="nil"/>
        </w:pBdr>
        <w:ind w:left="720"/>
        <w:rPr>
          <w:rFonts w:cs="Arial"/>
          <w:sz w:val="20"/>
          <w:szCs w:val="20"/>
        </w:rPr>
      </w:pPr>
    </w:p>
    <w:p w14:paraId="7127DB15" w14:textId="4CDAAC03" w:rsidR="00E31A19" w:rsidRDefault="00E31A19" w:rsidP="00E31A19">
      <w:pPr>
        <w:pStyle w:val="ListParagraph"/>
        <w:numPr>
          <w:ilvl w:val="0"/>
          <w:numId w:val="38"/>
        </w:numPr>
        <w:pBdr>
          <w:top w:val="nil"/>
          <w:left w:val="nil"/>
          <w:bottom w:val="nil"/>
          <w:right w:val="nil"/>
          <w:between w:val="nil"/>
        </w:pBdr>
        <w:ind w:left="360"/>
        <w:rPr>
          <w:rFonts w:cs="Arial"/>
          <w:sz w:val="20"/>
          <w:szCs w:val="20"/>
        </w:rPr>
      </w:pPr>
      <w:r>
        <w:rPr>
          <w:rFonts w:cs="Arial"/>
          <w:sz w:val="20"/>
          <w:szCs w:val="20"/>
        </w:rPr>
        <w:t xml:space="preserve">[3:4]   How did Haman find out </w:t>
      </w:r>
      <w:r w:rsidR="008830B6">
        <w:rPr>
          <w:rFonts w:cs="Arial"/>
          <w:sz w:val="20"/>
          <w:szCs w:val="20"/>
        </w:rPr>
        <w:t>that Mordecai refused to obey</w:t>
      </w:r>
      <w:r>
        <w:rPr>
          <w:rFonts w:cs="Arial"/>
          <w:sz w:val="20"/>
          <w:szCs w:val="20"/>
        </w:rPr>
        <w:t>?</w:t>
      </w:r>
    </w:p>
    <w:p w14:paraId="4F5E03AB" w14:textId="194E8BC8" w:rsidR="00E31A19" w:rsidRPr="00E31A19" w:rsidRDefault="00E31A19" w:rsidP="00E31A19">
      <w:pPr>
        <w:pStyle w:val="ListParagraph"/>
        <w:pBdr>
          <w:top w:val="nil"/>
          <w:left w:val="nil"/>
          <w:bottom w:val="nil"/>
          <w:right w:val="nil"/>
          <w:between w:val="nil"/>
        </w:pBdr>
        <w:rPr>
          <w:rFonts w:cs="Arial"/>
          <w:sz w:val="20"/>
          <w:szCs w:val="20"/>
        </w:rPr>
      </w:pPr>
      <w:r>
        <w:rPr>
          <w:rFonts w:cs="Arial"/>
          <w:sz w:val="20"/>
          <w:szCs w:val="20"/>
        </w:rPr>
        <w:t>The king’s servants told him.</w:t>
      </w:r>
    </w:p>
    <w:p w14:paraId="0FFD05A5" w14:textId="77777777" w:rsidR="009D33A2" w:rsidRPr="00B559B5" w:rsidRDefault="009D33A2">
      <w:pPr>
        <w:pBdr>
          <w:top w:val="nil"/>
          <w:left w:val="nil"/>
          <w:bottom w:val="nil"/>
          <w:right w:val="nil"/>
          <w:between w:val="nil"/>
        </w:pBdr>
        <w:ind w:left="720"/>
        <w:rPr>
          <w:rFonts w:cs="Arial"/>
          <w:sz w:val="20"/>
          <w:szCs w:val="20"/>
        </w:rPr>
      </w:pPr>
    </w:p>
    <w:p w14:paraId="0FFD05A6" w14:textId="39E16CFC" w:rsidR="009D33A2" w:rsidRPr="00B559B5" w:rsidRDefault="00D64C5F">
      <w:pPr>
        <w:numPr>
          <w:ilvl w:val="0"/>
          <w:numId w:val="38"/>
        </w:numPr>
        <w:pBdr>
          <w:top w:val="nil"/>
          <w:left w:val="nil"/>
          <w:bottom w:val="nil"/>
          <w:right w:val="nil"/>
          <w:between w:val="nil"/>
        </w:pBdr>
        <w:spacing w:after="0"/>
        <w:ind w:left="360"/>
        <w:rPr>
          <w:rFonts w:cs="Arial"/>
          <w:sz w:val="20"/>
          <w:szCs w:val="20"/>
        </w:rPr>
      </w:pPr>
      <w:r w:rsidRPr="00B559B5">
        <w:rPr>
          <w:rFonts w:cs="Arial"/>
          <w:sz w:val="20"/>
          <w:szCs w:val="20"/>
        </w:rPr>
        <w:t>[3:5</w:t>
      </w:r>
      <w:r w:rsidR="00A150A1">
        <w:rPr>
          <w:rFonts w:cs="Arial"/>
          <w:sz w:val="20"/>
          <w:szCs w:val="20"/>
        </w:rPr>
        <w:t xml:space="preserve">]   </w:t>
      </w:r>
      <w:r w:rsidR="00F3019A">
        <w:rPr>
          <w:rFonts w:cs="Arial"/>
          <w:sz w:val="20"/>
          <w:szCs w:val="20"/>
        </w:rPr>
        <w:t xml:space="preserve">What reason did </w:t>
      </w:r>
      <w:r w:rsidR="00D97C21" w:rsidRPr="00B559B5">
        <w:rPr>
          <w:rFonts w:cs="Arial"/>
          <w:sz w:val="20"/>
          <w:szCs w:val="20"/>
        </w:rPr>
        <w:t xml:space="preserve">Haman </w:t>
      </w:r>
      <w:r w:rsidR="00F3019A">
        <w:rPr>
          <w:rFonts w:cs="Arial"/>
          <w:sz w:val="20"/>
          <w:szCs w:val="20"/>
        </w:rPr>
        <w:t xml:space="preserve">have to </w:t>
      </w:r>
      <w:r w:rsidR="00D97C21" w:rsidRPr="00B559B5">
        <w:rPr>
          <w:rFonts w:cs="Arial"/>
          <w:sz w:val="20"/>
          <w:szCs w:val="20"/>
        </w:rPr>
        <w:t>bec</w:t>
      </w:r>
      <w:r w:rsidR="00F3019A">
        <w:rPr>
          <w:rFonts w:cs="Arial"/>
          <w:sz w:val="20"/>
          <w:szCs w:val="20"/>
        </w:rPr>
        <w:t>o</w:t>
      </w:r>
      <w:r w:rsidR="00D97C21" w:rsidRPr="00B559B5">
        <w:rPr>
          <w:rFonts w:cs="Arial"/>
          <w:sz w:val="20"/>
          <w:szCs w:val="20"/>
        </w:rPr>
        <w:t>me angry?</w:t>
      </w:r>
    </w:p>
    <w:p w14:paraId="0FFD05A7" w14:textId="4ADC2012" w:rsidR="009D33A2" w:rsidRPr="00B559B5" w:rsidRDefault="00F3019A">
      <w:pPr>
        <w:pBdr>
          <w:top w:val="nil"/>
          <w:left w:val="nil"/>
          <w:bottom w:val="nil"/>
          <w:right w:val="nil"/>
          <w:between w:val="nil"/>
        </w:pBdr>
        <w:ind w:left="720"/>
        <w:rPr>
          <w:rFonts w:cs="Arial"/>
          <w:sz w:val="20"/>
          <w:szCs w:val="20"/>
        </w:rPr>
      </w:pPr>
      <w:r>
        <w:rPr>
          <w:rFonts w:cs="Arial"/>
          <w:sz w:val="20"/>
          <w:szCs w:val="20"/>
        </w:rPr>
        <w:t xml:space="preserve">He was angry because </w:t>
      </w:r>
      <w:r w:rsidR="00E31A19">
        <w:rPr>
          <w:rFonts w:cs="Arial"/>
          <w:sz w:val="20"/>
          <w:szCs w:val="20"/>
        </w:rPr>
        <w:t xml:space="preserve">he saw that </w:t>
      </w:r>
      <w:r w:rsidR="00D97C21" w:rsidRPr="00B559B5">
        <w:rPr>
          <w:rFonts w:cs="Arial"/>
          <w:sz w:val="20"/>
          <w:szCs w:val="20"/>
        </w:rPr>
        <w:t xml:space="preserve">Mordecai did not kneel </w:t>
      </w:r>
      <w:r>
        <w:rPr>
          <w:rFonts w:cs="Arial"/>
          <w:sz w:val="20"/>
          <w:szCs w:val="20"/>
        </w:rPr>
        <w:t xml:space="preserve">down or </w:t>
      </w:r>
      <w:r w:rsidR="007D5D6B">
        <w:rPr>
          <w:rFonts w:cs="Arial"/>
          <w:sz w:val="20"/>
          <w:szCs w:val="20"/>
        </w:rPr>
        <w:t>show</w:t>
      </w:r>
      <w:r>
        <w:rPr>
          <w:rFonts w:cs="Arial"/>
          <w:sz w:val="20"/>
          <w:szCs w:val="20"/>
        </w:rPr>
        <w:t xml:space="preserve"> him</w:t>
      </w:r>
      <w:r w:rsidR="007D5D6B">
        <w:rPr>
          <w:rFonts w:cs="Arial"/>
          <w:sz w:val="20"/>
          <w:szCs w:val="20"/>
        </w:rPr>
        <w:t xml:space="preserve"> respect</w:t>
      </w:r>
      <w:r w:rsidR="00837A50">
        <w:rPr>
          <w:rFonts w:cs="Arial"/>
          <w:sz w:val="20"/>
          <w:szCs w:val="20"/>
        </w:rPr>
        <w:t>.</w:t>
      </w:r>
    </w:p>
    <w:p w14:paraId="0FFD05A8" w14:textId="77777777" w:rsidR="009D33A2" w:rsidRPr="00B559B5" w:rsidRDefault="009D33A2">
      <w:pPr>
        <w:pBdr>
          <w:top w:val="nil"/>
          <w:left w:val="nil"/>
          <w:bottom w:val="nil"/>
          <w:right w:val="nil"/>
          <w:between w:val="nil"/>
        </w:pBdr>
        <w:ind w:left="720"/>
        <w:rPr>
          <w:rFonts w:cs="Arial"/>
          <w:sz w:val="20"/>
          <w:szCs w:val="20"/>
        </w:rPr>
      </w:pPr>
    </w:p>
    <w:p w14:paraId="0FFD05A9" w14:textId="45F3BD89" w:rsidR="009D33A2" w:rsidRPr="00B559B5" w:rsidRDefault="00D64C5F">
      <w:pPr>
        <w:numPr>
          <w:ilvl w:val="0"/>
          <w:numId w:val="38"/>
        </w:numPr>
        <w:pBdr>
          <w:top w:val="nil"/>
          <w:left w:val="nil"/>
          <w:bottom w:val="nil"/>
          <w:right w:val="nil"/>
          <w:between w:val="nil"/>
        </w:pBdr>
        <w:spacing w:after="0"/>
        <w:ind w:left="360"/>
        <w:rPr>
          <w:rFonts w:cs="Arial"/>
          <w:sz w:val="20"/>
          <w:szCs w:val="20"/>
        </w:rPr>
      </w:pPr>
      <w:r w:rsidRPr="00B559B5">
        <w:rPr>
          <w:rFonts w:cs="Arial"/>
          <w:sz w:val="20"/>
          <w:szCs w:val="20"/>
        </w:rPr>
        <w:t>[3:6</w:t>
      </w:r>
      <w:r w:rsidR="00A150A1">
        <w:rPr>
          <w:rFonts w:cs="Arial"/>
          <w:sz w:val="20"/>
          <w:szCs w:val="20"/>
        </w:rPr>
        <w:t xml:space="preserve">]   </w:t>
      </w:r>
      <w:r w:rsidR="00D97C21" w:rsidRPr="00B559B5">
        <w:rPr>
          <w:rFonts w:cs="Arial"/>
          <w:sz w:val="20"/>
          <w:szCs w:val="20"/>
        </w:rPr>
        <w:t xml:space="preserve">Who did Haman want to kill? </w:t>
      </w:r>
    </w:p>
    <w:p w14:paraId="0FFD05AB" w14:textId="208A781D" w:rsidR="009D33A2" w:rsidRPr="00C95114" w:rsidRDefault="00D97C21" w:rsidP="00C95114">
      <w:pPr>
        <w:pBdr>
          <w:top w:val="nil"/>
          <w:left w:val="nil"/>
          <w:bottom w:val="nil"/>
          <w:right w:val="nil"/>
          <w:between w:val="nil"/>
        </w:pBdr>
        <w:ind w:left="720"/>
        <w:rPr>
          <w:rFonts w:cs="Arial"/>
          <w:sz w:val="20"/>
          <w:szCs w:val="20"/>
        </w:rPr>
      </w:pPr>
      <w:r w:rsidRPr="00B559B5">
        <w:rPr>
          <w:rFonts w:cs="Arial"/>
          <w:sz w:val="20"/>
          <w:szCs w:val="20"/>
        </w:rPr>
        <w:t xml:space="preserve">Haman </w:t>
      </w:r>
      <w:r w:rsidR="007D5D6B">
        <w:rPr>
          <w:rFonts w:cs="Arial"/>
          <w:sz w:val="20"/>
          <w:szCs w:val="20"/>
        </w:rPr>
        <w:t xml:space="preserve">wanted to </w:t>
      </w:r>
      <w:r w:rsidRPr="00B559B5">
        <w:rPr>
          <w:rFonts w:cs="Arial"/>
          <w:sz w:val="20"/>
          <w:szCs w:val="20"/>
        </w:rPr>
        <w:t xml:space="preserve">kill </w:t>
      </w:r>
      <w:r w:rsidR="00F3019A">
        <w:rPr>
          <w:rFonts w:cs="Arial"/>
          <w:sz w:val="20"/>
          <w:szCs w:val="20"/>
        </w:rPr>
        <w:t xml:space="preserve">not only </w:t>
      </w:r>
      <w:r w:rsidRPr="00B559B5">
        <w:rPr>
          <w:rFonts w:cs="Arial"/>
          <w:sz w:val="20"/>
          <w:szCs w:val="20"/>
        </w:rPr>
        <w:t xml:space="preserve">Mordecai </w:t>
      </w:r>
      <w:r w:rsidR="00F3019A">
        <w:rPr>
          <w:rFonts w:cs="Arial"/>
          <w:sz w:val="20"/>
          <w:szCs w:val="20"/>
        </w:rPr>
        <w:t>but also</w:t>
      </w:r>
      <w:r w:rsidRPr="00B559B5">
        <w:rPr>
          <w:rFonts w:cs="Arial"/>
          <w:sz w:val="20"/>
          <w:szCs w:val="20"/>
        </w:rPr>
        <w:t xml:space="preserve"> all </w:t>
      </w:r>
      <w:r w:rsidR="00F3019A">
        <w:rPr>
          <w:rFonts w:cs="Arial"/>
          <w:sz w:val="20"/>
          <w:szCs w:val="20"/>
        </w:rPr>
        <w:t xml:space="preserve">of Mordecai’s people, </w:t>
      </w:r>
      <w:r w:rsidRPr="00B559B5">
        <w:rPr>
          <w:rFonts w:cs="Arial"/>
          <w:sz w:val="20"/>
          <w:szCs w:val="20"/>
        </w:rPr>
        <w:t>the Jews</w:t>
      </w:r>
      <w:r w:rsidR="00F3019A">
        <w:rPr>
          <w:rFonts w:cs="Arial"/>
          <w:sz w:val="20"/>
          <w:szCs w:val="20"/>
        </w:rPr>
        <w:t>,</w:t>
      </w:r>
      <w:r w:rsidRPr="00B559B5">
        <w:rPr>
          <w:rFonts w:cs="Arial"/>
          <w:sz w:val="20"/>
          <w:szCs w:val="20"/>
        </w:rPr>
        <w:t xml:space="preserve"> in the entire kingdom.</w:t>
      </w:r>
    </w:p>
    <w:p w14:paraId="0FFD05AC" w14:textId="77777777" w:rsidR="009D33A2" w:rsidRPr="00B559B5" w:rsidRDefault="00D97C21" w:rsidP="007F1ACC">
      <w:pPr>
        <w:pStyle w:val="CommentSection"/>
      </w:pPr>
      <w:r w:rsidRPr="00B559B5">
        <w:t>Comment Section:</w:t>
      </w:r>
    </w:p>
    <w:p w14:paraId="0FFD05AF" w14:textId="77777777" w:rsidR="009D33A2" w:rsidRPr="003516A3" w:rsidRDefault="00D97C21" w:rsidP="008508BC">
      <w:pPr>
        <w:pStyle w:val="Heading1"/>
        <w:rPr>
          <w:rStyle w:val="Heading2Char"/>
        </w:rPr>
      </w:pPr>
      <w:bookmarkStart w:id="126" w:name="_Toc203574611"/>
      <w:r w:rsidRPr="00B559B5">
        <w:lastRenderedPageBreak/>
        <w:t>Esther 4:12-17</w:t>
      </w:r>
      <w:r w:rsidRPr="00B559B5">
        <w:tab/>
      </w:r>
      <w:r w:rsidRPr="003516A3">
        <w:rPr>
          <w:rStyle w:val="Heading2Char"/>
        </w:rPr>
        <w:t>Esther asks the Jews to fast</w:t>
      </w:r>
      <w:bookmarkEnd w:id="126"/>
    </w:p>
    <w:p w14:paraId="0FFD05B0" w14:textId="09613B58" w:rsidR="009D33A2" w:rsidRDefault="00D97C21" w:rsidP="00C95114">
      <w:pPr>
        <w:pStyle w:val="Background"/>
      </w:pPr>
      <w:r w:rsidRPr="00B559B5">
        <w:rPr>
          <w:b/>
        </w:rPr>
        <w:t xml:space="preserve">Background: </w:t>
      </w:r>
      <w:r w:rsidRPr="00B559B5">
        <w:t xml:space="preserve">Haman deceived the king and had him decree that all the Jews </w:t>
      </w:r>
      <w:r w:rsidR="00CF3BC8">
        <w:t>would</w:t>
      </w:r>
      <w:r w:rsidRPr="00B559B5">
        <w:t xml:space="preserve"> be killed in one day. When Mordecai found out, he </w:t>
      </w:r>
      <w:r w:rsidR="007D5D6B">
        <w:t xml:space="preserve">put on mourning clothes and </w:t>
      </w:r>
      <w:r w:rsidRPr="00B559B5">
        <w:t>cried bitte</w:t>
      </w:r>
      <w:r w:rsidR="007D5D6B">
        <w:t>rly</w:t>
      </w:r>
      <w:r w:rsidR="00CF3BC8">
        <w:t xml:space="preserve"> along with </w:t>
      </w:r>
      <w:r w:rsidR="007D5D6B">
        <w:t xml:space="preserve">all </w:t>
      </w:r>
      <w:r w:rsidRPr="00B559B5">
        <w:t xml:space="preserve">the </w:t>
      </w:r>
      <w:r w:rsidR="00CF3BC8">
        <w:t xml:space="preserve">other </w:t>
      </w:r>
      <w:r w:rsidRPr="00B559B5">
        <w:t xml:space="preserve">Jews. </w:t>
      </w:r>
      <w:r w:rsidR="00CF3BC8">
        <w:t xml:space="preserve">Then Mordecai sent Esther a message about the decree, asking her to plead with the king for her people. Esther sent back a message </w:t>
      </w:r>
      <w:r w:rsidR="00C826DB">
        <w:t xml:space="preserve">through her attendant Hathak, </w:t>
      </w:r>
      <w:r w:rsidR="00CF3BC8">
        <w:t xml:space="preserve">telling Mordecai </w:t>
      </w:r>
      <w:r w:rsidR="00B97D26">
        <w:t xml:space="preserve">about the law that said that </w:t>
      </w:r>
      <w:r w:rsidR="00CF3BC8">
        <w:t>anyone who went to the king without being summoned w</w:t>
      </w:r>
      <w:r w:rsidR="00B97D26">
        <w:t>ould be</w:t>
      </w:r>
      <w:r w:rsidR="00CF3BC8">
        <w:t xml:space="preserve"> put to death, and </w:t>
      </w:r>
      <w:r w:rsidR="00B97D26">
        <w:t>Esther</w:t>
      </w:r>
      <w:r w:rsidR="00CF3BC8">
        <w:t xml:space="preserve"> had not been summoned to the king in 30 days.</w:t>
      </w:r>
    </w:p>
    <w:p w14:paraId="7CF8993D" w14:textId="75FFAE0C" w:rsidR="00BE58C2" w:rsidRPr="00B559B5" w:rsidRDefault="00BE58C2" w:rsidP="00C95114">
      <w:pPr>
        <w:pStyle w:val="Background"/>
      </w:pPr>
      <w:r>
        <w:t xml:space="preserve">This passage mentions fasting. This is when people stop eating and drinking for a set time while they pray urgently to God. </w:t>
      </w:r>
    </w:p>
    <w:p w14:paraId="225BDD94" w14:textId="77777777" w:rsidR="001A5736" w:rsidRPr="00170DC8" w:rsidRDefault="001A5736" w:rsidP="001A5736">
      <w:pPr>
        <w:pStyle w:val="Background"/>
        <w:rPr>
          <w:b/>
          <w:bCs w:val="0"/>
          <w:i/>
          <w:iCs/>
        </w:rPr>
      </w:pPr>
      <w:r w:rsidRPr="00170DC8">
        <w:rPr>
          <w:b/>
          <w:bCs w:val="0"/>
          <w:i/>
          <w:iCs/>
        </w:rPr>
        <w:t>Read the passage.</w:t>
      </w:r>
    </w:p>
    <w:p w14:paraId="0FFD05B1" w14:textId="77777777" w:rsidR="009D33A2" w:rsidRPr="00B559B5" w:rsidRDefault="00D97C21" w:rsidP="00F94597">
      <w:pPr>
        <w:pStyle w:val="Part1"/>
      </w:pPr>
      <w:r w:rsidRPr="00B559B5">
        <w:t>Part 1</w:t>
      </w:r>
    </w:p>
    <w:p w14:paraId="0FFD05B2" w14:textId="77777777" w:rsidR="009D33A2" w:rsidRPr="00B559B5" w:rsidRDefault="00D97C21" w:rsidP="00C95114">
      <w:pPr>
        <w:pStyle w:val="Answerortell"/>
        <w:rPr>
          <w:b/>
          <w:sz w:val="32"/>
          <w:szCs w:val="32"/>
        </w:rPr>
      </w:pPr>
      <w:r w:rsidRPr="00B559B5">
        <w:t>Tell in your own words what you just read in these verses.</w:t>
      </w:r>
    </w:p>
    <w:p w14:paraId="0FFD05B3" w14:textId="43F67423" w:rsidR="009D33A2" w:rsidRPr="00B559B5" w:rsidRDefault="00D97C21" w:rsidP="00C95114">
      <w:pPr>
        <w:pStyle w:val="Checklist2"/>
      </w:pPr>
      <w:r w:rsidRPr="00B559B5">
        <w:t>Esther’s words were reported to Mordecai. [4:12]</w:t>
      </w:r>
    </w:p>
    <w:p w14:paraId="0FFD05B4" w14:textId="539FB3B4" w:rsidR="009D33A2" w:rsidRDefault="00D97C21" w:rsidP="00C95114">
      <w:pPr>
        <w:pStyle w:val="Checklist2"/>
      </w:pPr>
      <w:r w:rsidRPr="00B559B5">
        <w:t xml:space="preserve">Mordecai sent Esther a </w:t>
      </w:r>
      <w:r w:rsidR="00CF3BC8">
        <w:t xml:space="preserve">reply, </w:t>
      </w:r>
      <w:r w:rsidRPr="00B559B5">
        <w:t xml:space="preserve">telling her </w:t>
      </w:r>
      <w:r w:rsidR="00CF3BC8">
        <w:t xml:space="preserve">not to think that she would escape </w:t>
      </w:r>
      <w:r w:rsidRPr="00B559B5">
        <w:t xml:space="preserve">what would happen </w:t>
      </w:r>
      <w:r w:rsidR="00CF3BC8">
        <w:t xml:space="preserve">to the Jews. </w:t>
      </w:r>
      <w:r w:rsidRPr="00B559B5">
        <w:t>[4:13]</w:t>
      </w:r>
    </w:p>
    <w:p w14:paraId="7D6CE67C" w14:textId="369C9FE3" w:rsidR="00CF3BC8" w:rsidRPr="00B559B5" w:rsidRDefault="00B97D26" w:rsidP="00C95114">
      <w:pPr>
        <w:pStyle w:val="Checklist2"/>
      </w:pPr>
      <w:r>
        <w:t xml:space="preserve">Mordecai </w:t>
      </w:r>
      <w:r w:rsidR="00CF3BC8">
        <w:t>said that if Esther kept silent, deliverance would come to the Jews from elsewhere, but she and her family would die. He asked if</w:t>
      </w:r>
      <w:r w:rsidR="00C826DB">
        <w:t xml:space="preserve"> </w:t>
      </w:r>
      <w:r w:rsidR="00CF3BC8">
        <w:t xml:space="preserve">Esther </w:t>
      </w:r>
      <w:r w:rsidR="00C826DB">
        <w:t>might have</w:t>
      </w:r>
      <w:r w:rsidR="00CF3BC8">
        <w:t xml:space="preserve"> come to her position for </w:t>
      </w:r>
      <w:r w:rsidR="00357924">
        <w:t>this reason</w:t>
      </w:r>
      <w:r w:rsidR="00CF3BC8">
        <w:t>. [4:14]</w:t>
      </w:r>
    </w:p>
    <w:p w14:paraId="0FFD05B5" w14:textId="38B5BE78" w:rsidR="009D33A2" w:rsidRDefault="00D97C21" w:rsidP="00C95114">
      <w:pPr>
        <w:pStyle w:val="Checklist2"/>
      </w:pPr>
      <w:r w:rsidRPr="00B559B5">
        <w:t xml:space="preserve">Esther </w:t>
      </w:r>
      <w:r w:rsidR="00CF3BC8">
        <w:t xml:space="preserve">sent back a message </w:t>
      </w:r>
      <w:r w:rsidR="00BE58C2">
        <w:t>and asked</w:t>
      </w:r>
      <w:r w:rsidR="00CF3BC8">
        <w:t xml:space="preserve"> Mordecai to gather all the Jews to </w:t>
      </w:r>
      <w:r w:rsidRPr="00B559B5">
        <w:t>fast for three days</w:t>
      </w:r>
      <w:r w:rsidR="00BE58C2">
        <w:t>, as she would fast,</w:t>
      </w:r>
      <w:r w:rsidRPr="00B559B5">
        <w:t xml:space="preserve"> before she went to the king</w:t>
      </w:r>
      <w:r w:rsidR="00CF3BC8">
        <w:t xml:space="preserve"> and risked death. </w:t>
      </w:r>
      <w:r w:rsidRPr="00B559B5">
        <w:t>[4:1</w:t>
      </w:r>
      <w:r w:rsidR="00CF3BC8">
        <w:t>5-16</w:t>
      </w:r>
      <w:r w:rsidRPr="00B559B5">
        <w:t>]</w:t>
      </w:r>
    </w:p>
    <w:p w14:paraId="65017D75" w14:textId="5E9051C0" w:rsidR="00CF3BC8" w:rsidRPr="00B559B5" w:rsidRDefault="00CF3BC8" w:rsidP="00C95114">
      <w:pPr>
        <w:pStyle w:val="Checklist2"/>
      </w:pPr>
      <w:r>
        <w:t>Mordecai did what Esther asked him to do. [4:17]</w:t>
      </w:r>
    </w:p>
    <w:p w14:paraId="0FFD05B6" w14:textId="77777777" w:rsidR="009D33A2" w:rsidRPr="00B559B5" w:rsidRDefault="00D97C21" w:rsidP="00F94597">
      <w:pPr>
        <w:pStyle w:val="Part2"/>
      </w:pPr>
      <w:r w:rsidRPr="00B559B5">
        <w:t>Part 2</w:t>
      </w:r>
    </w:p>
    <w:p w14:paraId="0FFD05B7" w14:textId="77777777" w:rsidR="009D33A2" w:rsidRPr="00B559B5" w:rsidRDefault="00D97C21" w:rsidP="00C95114">
      <w:pPr>
        <w:pStyle w:val="Answerortell"/>
      </w:pPr>
      <w:r w:rsidRPr="00B559B5">
        <w:t>Answer the following questions.</w:t>
      </w:r>
    </w:p>
    <w:p w14:paraId="0FFD05B8" w14:textId="67892983" w:rsidR="009D33A2" w:rsidRPr="00B559B5" w:rsidRDefault="00D64C5F">
      <w:pPr>
        <w:numPr>
          <w:ilvl w:val="0"/>
          <w:numId w:val="35"/>
        </w:numPr>
        <w:spacing w:before="200" w:after="0"/>
        <w:ind w:left="360"/>
        <w:rPr>
          <w:rFonts w:cs="Arial"/>
          <w:sz w:val="20"/>
          <w:szCs w:val="20"/>
        </w:rPr>
      </w:pPr>
      <w:r w:rsidRPr="00B559B5">
        <w:rPr>
          <w:rFonts w:cs="Arial"/>
          <w:sz w:val="20"/>
          <w:szCs w:val="20"/>
        </w:rPr>
        <w:t>[4:12</w:t>
      </w:r>
      <w:r w:rsidR="00A150A1">
        <w:rPr>
          <w:rFonts w:cs="Arial"/>
          <w:sz w:val="20"/>
          <w:szCs w:val="20"/>
        </w:rPr>
        <w:t xml:space="preserve">]   </w:t>
      </w:r>
      <w:r w:rsidR="00D97C21" w:rsidRPr="00B559B5">
        <w:rPr>
          <w:rFonts w:cs="Arial"/>
          <w:sz w:val="20"/>
          <w:szCs w:val="20"/>
        </w:rPr>
        <w:t xml:space="preserve">What </w:t>
      </w:r>
      <w:r w:rsidR="00B97D26">
        <w:rPr>
          <w:rFonts w:cs="Arial"/>
          <w:sz w:val="20"/>
          <w:szCs w:val="20"/>
        </w:rPr>
        <w:t>was</w:t>
      </w:r>
      <w:r w:rsidR="00D97C21" w:rsidRPr="00B559B5">
        <w:rPr>
          <w:rFonts w:cs="Arial"/>
          <w:sz w:val="20"/>
          <w:szCs w:val="20"/>
        </w:rPr>
        <w:t xml:space="preserve"> report</w:t>
      </w:r>
      <w:r w:rsidR="00B97D26">
        <w:rPr>
          <w:rFonts w:cs="Arial"/>
          <w:sz w:val="20"/>
          <w:szCs w:val="20"/>
        </w:rPr>
        <w:t>ed</w:t>
      </w:r>
      <w:r w:rsidR="00D97C21" w:rsidRPr="00B559B5">
        <w:rPr>
          <w:rFonts w:cs="Arial"/>
          <w:sz w:val="20"/>
          <w:szCs w:val="20"/>
        </w:rPr>
        <w:t xml:space="preserve"> to Mordecai? </w:t>
      </w:r>
    </w:p>
    <w:p w14:paraId="0FFD05B9" w14:textId="0244F473" w:rsidR="009D33A2" w:rsidRPr="00B559B5" w:rsidRDefault="00B97D26">
      <w:pPr>
        <w:ind w:left="720"/>
        <w:rPr>
          <w:rFonts w:cs="Arial"/>
          <w:sz w:val="20"/>
          <w:szCs w:val="20"/>
        </w:rPr>
      </w:pPr>
      <w:r>
        <w:rPr>
          <w:rFonts w:cs="Arial"/>
          <w:sz w:val="20"/>
          <w:szCs w:val="20"/>
        </w:rPr>
        <w:t>T</w:t>
      </w:r>
      <w:r w:rsidR="00D97C21" w:rsidRPr="00B559B5">
        <w:rPr>
          <w:rFonts w:cs="Arial"/>
          <w:sz w:val="20"/>
          <w:szCs w:val="20"/>
        </w:rPr>
        <w:t>he words of Esther</w:t>
      </w:r>
      <w:r>
        <w:rPr>
          <w:rFonts w:cs="Arial"/>
          <w:sz w:val="20"/>
          <w:szCs w:val="20"/>
        </w:rPr>
        <w:t xml:space="preserve"> were reported to Mordecai.</w:t>
      </w:r>
    </w:p>
    <w:p w14:paraId="0FFD05BA" w14:textId="77777777" w:rsidR="009D33A2" w:rsidRPr="00B559B5" w:rsidRDefault="009D33A2">
      <w:pPr>
        <w:pBdr>
          <w:top w:val="nil"/>
          <w:left w:val="nil"/>
          <w:bottom w:val="nil"/>
          <w:right w:val="nil"/>
          <w:between w:val="nil"/>
        </w:pBdr>
        <w:ind w:left="720"/>
        <w:rPr>
          <w:rFonts w:cs="Arial"/>
          <w:sz w:val="20"/>
          <w:szCs w:val="20"/>
        </w:rPr>
      </w:pPr>
    </w:p>
    <w:p w14:paraId="0FFD05BB" w14:textId="05333048" w:rsidR="009D33A2" w:rsidRPr="00B559B5" w:rsidRDefault="00D64C5F">
      <w:pPr>
        <w:numPr>
          <w:ilvl w:val="0"/>
          <w:numId w:val="35"/>
        </w:numPr>
        <w:pBdr>
          <w:top w:val="nil"/>
          <w:left w:val="nil"/>
          <w:bottom w:val="nil"/>
          <w:right w:val="nil"/>
          <w:between w:val="nil"/>
        </w:pBdr>
        <w:spacing w:after="0"/>
        <w:ind w:left="360"/>
        <w:rPr>
          <w:rFonts w:cs="Arial"/>
          <w:sz w:val="20"/>
          <w:szCs w:val="20"/>
        </w:rPr>
      </w:pPr>
      <w:r w:rsidRPr="00B559B5">
        <w:rPr>
          <w:rFonts w:cs="Arial"/>
          <w:sz w:val="20"/>
          <w:szCs w:val="20"/>
        </w:rPr>
        <w:t>[4:13</w:t>
      </w:r>
      <w:r w:rsidR="00A150A1">
        <w:rPr>
          <w:rFonts w:cs="Arial"/>
          <w:sz w:val="20"/>
          <w:szCs w:val="20"/>
        </w:rPr>
        <w:t xml:space="preserve">]   </w:t>
      </w:r>
      <w:r w:rsidR="00D97C21" w:rsidRPr="00B559B5">
        <w:rPr>
          <w:rFonts w:cs="Arial"/>
          <w:sz w:val="20"/>
          <w:szCs w:val="20"/>
        </w:rPr>
        <w:t xml:space="preserve">What message did Mordecai send back to Esther? </w:t>
      </w:r>
    </w:p>
    <w:p w14:paraId="0FFD05BC" w14:textId="6491389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BE58C2">
        <w:rPr>
          <w:rFonts w:cs="Arial"/>
          <w:sz w:val="20"/>
          <w:szCs w:val="20"/>
        </w:rPr>
        <w:t xml:space="preserve">said </w:t>
      </w:r>
      <w:r w:rsidRPr="00B559B5">
        <w:rPr>
          <w:rFonts w:cs="Arial"/>
          <w:sz w:val="20"/>
          <w:szCs w:val="20"/>
        </w:rPr>
        <w:t xml:space="preserve">that </w:t>
      </w:r>
      <w:r w:rsidR="00BE58C2">
        <w:rPr>
          <w:rFonts w:cs="Arial"/>
          <w:sz w:val="20"/>
          <w:szCs w:val="20"/>
        </w:rPr>
        <w:t>Esther should not think that,</w:t>
      </w:r>
      <w:r w:rsidRPr="00B559B5">
        <w:rPr>
          <w:rFonts w:cs="Arial"/>
          <w:sz w:val="20"/>
          <w:szCs w:val="20"/>
        </w:rPr>
        <w:t xml:space="preserve"> because she was in the king’s palace, she would escape any more than the other Jews. </w:t>
      </w:r>
    </w:p>
    <w:p w14:paraId="0FFD05BD" w14:textId="77777777" w:rsidR="009D33A2" w:rsidRPr="00B559B5" w:rsidRDefault="009D33A2">
      <w:pPr>
        <w:pBdr>
          <w:top w:val="nil"/>
          <w:left w:val="nil"/>
          <w:bottom w:val="nil"/>
          <w:right w:val="nil"/>
          <w:between w:val="nil"/>
        </w:pBdr>
        <w:ind w:left="720"/>
        <w:rPr>
          <w:rFonts w:cs="Arial"/>
          <w:sz w:val="20"/>
          <w:szCs w:val="20"/>
        </w:rPr>
      </w:pPr>
    </w:p>
    <w:p w14:paraId="0FFD05BE" w14:textId="2B095B01" w:rsidR="009D33A2" w:rsidRPr="00B559B5" w:rsidRDefault="00D64C5F">
      <w:pPr>
        <w:numPr>
          <w:ilvl w:val="0"/>
          <w:numId w:val="35"/>
        </w:numPr>
        <w:pBdr>
          <w:top w:val="nil"/>
          <w:left w:val="nil"/>
          <w:bottom w:val="nil"/>
          <w:right w:val="nil"/>
          <w:between w:val="nil"/>
        </w:pBdr>
        <w:spacing w:after="0"/>
        <w:ind w:left="360"/>
        <w:rPr>
          <w:rFonts w:cs="Arial"/>
          <w:sz w:val="20"/>
          <w:szCs w:val="20"/>
        </w:rPr>
      </w:pPr>
      <w:r w:rsidRPr="00B559B5">
        <w:rPr>
          <w:rFonts w:cs="Arial"/>
          <w:sz w:val="20"/>
          <w:szCs w:val="20"/>
        </w:rPr>
        <w:t>[4:14</w:t>
      </w:r>
      <w:r w:rsidR="00A150A1">
        <w:rPr>
          <w:rFonts w:cs="Arial"/>
          <w:sz w:val="20"/>
          <w:szCs w:val="20"/>
        </w:rPr>
        <w:t xml:space="preserve">]   </w:t>
      </w:r>
      <w:r w:rsidR="00D97C21" w:rsidRPr="00B559B5">
        <w:rPr>
          <w:rFonts w:cs="Arial"/>
          <w:sz w:val="20"/>
          <w:szCs w:val="20"/>
        </w:rPr>
        <w:t>What else did Mordecai</w:t>
      </w:r>
      <w:r w:rsidR="00BE58C2">
        <w:rPr>
          <w:rFonts w:cs="Arial"/>
          <w:sz w:val="20"/>
          <w:szCs w:val="20"/>
        </w:rPr>
        <w:t xml:space="preserve"> say in his</w:t>
      </w:r>
      <w:r w:rsidR="00D97C21" w:rsidRPr="00B559B5">
        <w:rPr>
          <w:rFonts w:cs="Arial"/>
          <w:sz w:val="20"/>
          <w:szCs w:val="20"/>
        </w:rPr>
        <w:t xml:space="preserve"> message? </w:t>
      </w:r>
    </w:p>
    <w:p w14:paraId="0FFD05BF" w14:textId="41B478B6"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He </w:t>
      </w:r>
      <w:r w:rsidR="00BE58C2">
        <w:rPr>
          <w:rFonts w:cs="Arial"/>
          <w:sz w:val="20"/>
          <w:szCs w:val="20"/>
        </w:rPr>
        <w:t>said</w:t>
      </w:r>
      <w:r w:rsidRPr="00B559B5">
        <w:rPr>
          <w:rFonts w:cs="Arial"/>
          <w:sz w:val="20"/>
          <w:szCs w:val="20"/>
        </w:rPr>
        <w:t xml:space="preserve"> that if </w:t>
      </w:r>
      <w:r w:rsidR="00BE58C2">
        <w:rPr>
          <w:rFonts w:cs="Arial"/>
          <w:sz w:val="20"/>
          <w:szCs w:val="20"/>
        </w:rPr>
        <w:t>Esther</w:t>
      </w:r>
      <w:r w:rsidRPr="00B559B5">
        <w:rPr>
          <w:rFonts w:cs="Arial"/>
          <w:sz w:val="20"/>
          <w:szCs w:val="20"/>
        </w:rPr>
        <w:t xml:space="preserve"> remained silent, rescue would </w:t>
      </w:r>
      <w:r w:rsidR="00BE58C2">
        <w:rPr>
          <w:rFonts w:cs="Arial"/>
          <w:sz w:val="20"/>
          <w:szCs w:val="20"/>
        </w:rPr>
        <w:t>come</w:t>
      </w:r>
      <w:r w:rsidRPr="00B559B5">
        <w:rPr>
          <w:rFonts w:cs="Arial"/>
          <w:sz w:val="20"/>
          <w:szCs w:val="20"/>
        </w:rPr>
        <w:t xml:space="preserve"> for the Jews from another place</w:t>
      </w:r>
      <w:r w:rsidR="00BE58C2">
        <w:rPr>
          <w:rFonts w:cs="Arial"/>
          <w:sz w:val="20"/>
          <w:szCs w:val="20"/>
        </w:rPr>
        <w:t>,</w:t>
      </w:r>
      <w:r w:rsidRPr="00B559B5">
        <w:rPr>
          <w:rFonts w:cs="Arial"/>
          <w:sz w:val="20"/>
          <w:szCs w:val="20"/>
        </w:rPr>
        <w:t xml:space="preserve"> but </w:t>
      </w:r>
      <w:r w:rsidR="00BE58C2">
        <w:rPr>
          <w:rFonts w:cs="Arial"/>
          <w:sz w:val="20"/>
          <w:szCs w:val="20"/>
        </w:rPr>
        <w:t>Esther</w:t>
      </w:r>
      <w:r w:rsidRPr="00B559B5">
        <w:rPr>
          <w:rFonts w:cs="Arial"/>
          <w:sz w:val="20"/>
          <w:szCs w:val="20"/>
        </w:rPr>
        <w:t xml:space="preserve"> and her father’s house would perish. </w:t>
      </w:r>
      <w:r w:rsidR="00BE58C2">
        <w:rPr>
          <w:rFonts w:cs="Arial"/>
          <w:sz w:val="20"/>
          <w:szCs w:val="20"/>
        </w:rPr>
        <w:t xml:space="preserve">He asked if Esther might have come to her </w:t>
      </w:r>
      <w:r w:rsidR="00C826DB">
        <w:rPr>
          <w:rFonts w:cs="Arial"/>
          <w:sz w:val="20"/>
          <w:szCs w:val="20"/>
        </w:rPr>
        <w:t xml:space="preserve">royal </w:t>
      </w:r>
      <w:r w:rsidR="00BE58C2">
        <w:rPr>
          <w:rFonts w:cs="Arial"/>
          <w:sz w:val="20"/>
          <w:szCs w:val="20"/>
        </w:rPr>
        <w:t>position for this</w:t>
      </w:r>
      <w:r w:rsidR="00357924">
        <w:rPr>
          <w:rFonts w:cs="Arial"/>
          <w:sz w:val="20"/>
          <w:szCs w:val="20"/>
        </w:rPr>
        <w:t xml:space="preserve"> time</w:t>
      </w:r>
      <w:r w:rsidR="00BE58C2">
        <w:rPr>
          <w:rFonts w:cs="Arial"/>
          <w:sz w:val="20"/>
          <w:szCs w:val="20"/>
        </w:rPr>
        <w:t>.</w:t>
      </w:r>
    </w:p>
    <w:p w14:paraId="0FFD05C0" w14:textId="77777777" w:rsidR="009D33A2" w:rsidRPr="00B559B5" w:rsidRDefault="009D33A2">
      <w:pPr>
        <w:pBdr>
          <w:top w:val="nil"/>
          <w:left w:val="nil"/>
          <w:bottom w:val="nil"/>
          <w:right w:val="nil"/>
          <w:between w:val="nil"/>
        </w:pBdr>
        <w:ind w:left="720"/>
        <w:rPr>
          <w:rFonts w:cs="Arial"/>
          <w:sz w:val="20"/>
          <w:szCs w:val="20"/>
        </w:rPr>
      </w:pPr>
    </w:p>
    <w:p w14:paraId="0FFD05C1" w14:textId="15E9D910" w:rsidR="009D33A2" w:rsidRPr="00B559B5" w:rsidRDefault="00D64C5F">
      <w:pPr>
        <w:numPr>
          <w:ilvl w:val="0"/>
          <w:numId w:val="35"/>
        </w:numPr>
        <w:pBdr>
          <w:top w:val="nil"/>
          <w:left w:val="nil"/>
          <w:bottom w:val="nil"/>
          <w:right w:val="nil"/>
          <w:between w:val="nil"/>
        </w:pBdr>
        <w:spacing w:after="0"/>
        <w:ind w:left="360"/>
        <w:rPr>
          <w:rFonts w:cs="Arial"/>
          <w:sz w:val="20"/>
          <w:szCs w:val="20"/>
        </w:rPr>
      </w:pPr>
      <w:r w:rsidRPr="00B559B5">
        <w:rPr>
          <w:rFonts w:cs="Arial"/>
          <w:sz w:val="20"/>
          <w:szCs w:val="20"/>
        </w:rPr>
        <w:t>[4:15-16</w:t>
      </w:r>
      <w:r w:rsidR="00A150A1">
        <w:rPr>
          <w:rFonts w:cs="Arial"/>
          <w:sz w:val="20"/>
          <w:szCs w:val="20"/>
        </w:rPr>
        <w:t xml:space="preserve">]   </w:t>
      </w:r>
      <w:r w:rsidR="00D97C21" w:rsidRPr="00B559B5">
        <w:rPr>
          <w:rFonts w:cs="Arial"/>
          <w:sz w:val="20"/>
          <w:szCs w:val="20"/>
        </w:rPr>
        <w:t>How d</w:t>
      </w:r>
      <w:r w:rsidR="00C826DB">
        <w:rPr>
          <w:rFonts w:cs="Arial"/>
          <w:sz w:val="20"/>
          <w:szCs w:val="20"/>
        </w:rPr>
        <w:t>id</w:t>
      </w:r>
      <w:r w:rsidR="00D97C21" w:rsidRPr="00B559B5">
        <w:rPr>
          <w:rFonts w:cs="Arial"/>
          <w:sz w:val="20"/>
          <w:szCs w:val="20"/>
        </w:rPr>
        <w:t xml:space="preserve"> Esther respond to Mordecai? </w:t>
      </w:r>
    </w:p>
    <w:p w14:paraId="0FFD05C2" w14:textId="4205DAE2"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She </w:t>
      </w:r>
      <w:r w:rsidR="00C826DB">
        <w:rPr>
          <w:rFonts w:cs="Arial"/>
          <w:sz w:val="20"/>
          <w:szCs w:val="20"/>
        </w:rPr>
        <w:t>told him</w:t>
      </w:r>
      <w:r w:rsidRPr="00B559B5">
        <w:rPr>
          <w:rFonts w:cs="Arial"/>
          <w:sz w:val="20"/>
          <w:szCs w:val="20"/>
        </w:rPr>
        <w:t xml:space="preserve"> to gather all the Jews who lived in Susa and fast for her for three days and nights. </w:t>
      </w:r>
    </w:p>
    <w:p w14:paraId="0FFD05C3" w14:textId="2CDDC6C1" w:rsidR="009D33A2" w:rsidRPr="007F1ACC" w:rsidRDefault="007F1ACC" w:rsidP="007F1ACC">
      <w:pPr>
        <w:pStyle w:val="Continuedline"/>
      </w:pPr>
      <w:r>
        <w:lastRenderedPageBreak/>
        <w:t>Esther 4:12-17 continued</w:t>
      </w:r>
    </w:p>
    <w:p w14:paraId="35EC761B" w14:textId="3E67EF7F" w:rsidR="00C826DB" w:rsidRDefault="00C826DB">
      <w:pPr>
        <w:numPr>
          <w:ilvl w:val="0"/>
          <w:numId w:val="35"/>
        </w:numPr>
        <w:pBdr>
          <w:top w:val="nil"/>
          <w:left w:val="nil"/>
          <w:bottom w:val="nil"/>
          <w:right w:val="nil"/>
          <w:between w:val="nil"/>
        </w:pBdr>
        <w:spacing w:after="0"/>
        <w:ind w:left="360"/>
        <w:rPr>
          <w:rFonts w:cs="Arial"/>
          <w:sz w:val="20"/>
          <w:szCs w:val="20"/>
        </w:rPr>
      </w:pPr>
      <w:r>
        <w:rPr>
          <w:rFonts w:cs="Arial"/>
          <w:sz w:val="20"/>
          <w:szCs w:val="20"/>
        </w:rPr>
        <w:t>[4:16]   What would Esther and the young girls who attended her do during the same three days and nights?</w:t>
      </w:r>
    </w:p>
    <w:p w14:paraId="1F483003" w14:textId="61192F89" w:rsidR="00C826DB" w:rsidRDefault="00C826DB" w:rsidP="00C826DB">
      <w:pPr>
        <w:pBdr>
          <w:top w:val="nil"/>
          <w:left w:val="nil"/>
          <w:bottom w:val="nil"/>
          <w:right w:val="nil"/>
          <w:between w:val="nil"/>
        </w:pBdr>
        <w:spacing w:after="0"/>
        <w:ind w:left="720"/>
        <w:rPr>
          <w:rFonts w:cs="Arial"/>
          <w:sz w:val="20"/>
          <w:szCs w:val="20"/>
        </w:rPr>
      </w:pPr>
      <w:r>
        <w:rPr>
          <w:rFonts w:cs="Arial"/>
          <w:sz w:val="20"/>
          <w:szCs w:val="20"/>
        </w:rPr>
        <w:t>They would also fast.</w:t>
      </w:r>
    </w:p>
    <w:p w14:paraId="598EC478" w14:textId="77777777" w:rsidR="007F1ACC" w:rsidRDefault="007F1ACC" w:rsidP="00C826DB">
      <w:pPr>
        <w:pBdr>
          <w:top w:val="nil"/>
          <w:left w:val="nil"/>
          <w:bottom w:val="nil"/>
          <w:right w:val="nil"/>
          <w:between w:val="nil"/>
        </w:pBdr>
        <w:spacing w:after="0"/>
        <w:ind w:left="720"/>
        <w:rPr>
          <w:rFonts w:cs="Arial"/>
          <w:sz w:val="20"/>
          <w:szCs w:val="20"/>
        </w:rPr>
      </w:pPr>
    </w:p>
    <w:p w14:paraId="7FDF94C8" w14:textId="77777777" w:rsidR="007F1ACC" w:rsidRDefault="007F1ACC" w:rsidP="00C826DB">
      <w:pPr>
        <w:pBdr>
          <w:top w:val="nil"/>
          <w:left w:val="nil"/>
          <w:bottom w:val="nil"/>
          <w:right w:val="nil"/>
          <w:between w:val="nil"/>
        </w:pBdr>
        <w:spacing w:after="0"/>
        <w:ind w:left="720"/>
        <w:rPr>
          <w:rFonts w:cs="Arial"/>
          <w:sz w:val="20"/>
          <w:szCs w:val="20"/>
        </w:rPr>
      </w:pPr>
    </w:p>
    <w:p w14:paraId="0FFD05C4" w14:textId="2BA699AB" w:rsidR="009D33A2" w:rsidRPr="00B559B5" w:rsidRDefault="00D64C5F">
      <w:pPr>
        <w:numPr>
          <w:ilvl w:val="0"/>
          <w:numId w:val="35"/>
        </w:numPr>
        <w:pBdr>
          <w:top w:val="nil"/>
          <w:left w:val="nil"/>
          <w:bottom w:val="nil"/>
          <w:right w:val="nil"/>
          <w:between w:val="nil"/>
        </w:pBdr>
        <w:spacing w:after="0"/>
        <w:ind w:left="360"/>
        <w:rPr>
          <w:rFonts w:cs="Arial"/>
          <w:sz w:val="20"/>
          <w:szCs w:val="20"/>
        </w:rPr>
      </w:pPr>
      <w:r w:rsidRPr="00B559B5">
        <w:rPr>
          <w:rFonts w:cs="Arial"/>
          <w:sz w:val="20"/>
          <w:szCs w:val="20"/>
        </w:rPr>
        <w:t>[4:16</w:t>
      </w:r>
      <w:r w:rsidR="00A150A1">
        <w:rPr>
          <w:rFonts w:cs="Arial"/>
          <w:sz w:val="20"/>
          <w:szCs w:val="20"/>
        </w:rPr>
        <w:t xml:space="preserve">]   </w:t>
      </w:r>
      <w:r w:rsidR="00D97C21" w:rsidRPr="00B559B5">
        <w:rPr>
          <w:rFonts w:cs="Arial"/>
          <w:sz w:val="20"/>
          <w:szCs w:val="20"/>
        </w:rPr>
        <w:t xml:space="preserve">What did Esther say </w:t>
      </w:r>
      <w:r w:rsidR="00C826DB">
        <w:rPr>
          <w:rFonts w:cs="Arial"/>
          <w:sz w:val="20"/>
          <w:szCs w:val="20"/>
        </w:rPr>
        <w:t xml:space="preserve">that </w:t>
      </w:r>
      <w:r w:rsidR="00D97C21" w:rsidRPr="00B559B5">
        <w:rPr>
          <w:rFonts w:cs="Arial"/>
          <w:sz w:val="20"/>
          <w:szCs w:val="20"/>
        </w:rPr>
        <w:t xml:space="preserve">she would do after the fast? </w:t>
      </w:r>
    </w:p>
    <w:p w14:paraId="0FFD05C5" w14:textId="30B088C0"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She said</w:t>
      </w:r>
      <w:r w:rsidR="00C826DB">
        <w:rPr>
          <w:rFonts w:cs="Arial"/>
          <w:sz w:val="20"/>
          <w:szCs w:val="20"/>
        </w:rPr>
        <w:t xml:space="preserve"> that</w:t>
      </w:r>
      <w:r w:rsidRPr="00B559B5">
        <w:rPr>
          <w:rFonts w:cs="Arial"/>
          <w:sz w:val="20"/>
          <w:szCs w:val="20"/>
        </w:rPr>
        <w:t xml:space="preserve"> after the fast she would go to the king, even </w:t>
      </w:r>
      <w:r w:rsidR="00C826DB">
        <w:rPr>
          <w:rFonts w:cs="Arial"/>
          <w:sz w:val="20"/>
          <w:szCs w:val="20"/>
        </w:rPr>
        <w:t>though it was</w:t>
      </w:r>
      <w:r w:rsidRPr="00B559B5">
        <w:rPr>
          <w:rFonts w:cs="Arial"/>
          <w:sz w:val="20"/>
          <w:szCs w:val="20"/>
        </w:rPr>
        <w:t xml:space="preserve"> against the la</w:t>
      </w:r>
      <w:r w:rsidR="00C826DB">
        <w:rPr>
          <w:rFonts w:cs="Arial"/>
          <w:sz w:val="20"/>
          <w:szCs w:val="20"/>
        </w:rPr>
        <w:t xml:space="preserve">w. She </w:t>
      </w:r>
      <w:r w:rsidR="00357924">
        <w:rPr>
          <w:rFonts w:cs="Arial"/>
          <w:sz w:val="20"/>
          <w:szCs w:val="20"/>
        </w:rPr>
        <w:t>accepted that she might perish</w:t>
      </w:r>
      <w:r w:rsidR="00DF3681">
        <w:rPr>
          <w:rFonts w:cs="Arial"/>
          <w:sz w:val="20"/>
          <w:szCs w:val="20"/>
        </w:rPr>
        <w:t xml:space="preserve"> for doing this</w:t>
      </w:r>
      <w:r w:rsidR="00357924">
        <w:rPr>
          <w:rFonts w:cs="Arial"/>
          <w:sz w:val="20"/>
          <w:szCs w:val="20"/>
        </w:rPr>
        <w:t>.</w:t>
      </w:r>
    </w:p>
    <w:p w14:paraId="0FFD05C6" w14:textId="77777777" w:rsidR="009D33A2" w:rsidRPr="00B559B5" w:rsidRDefault="009D33A2">
      <w:pPr>
        <w:pBdr>
          <w:top w:val="nil"/>
          <w:left w:val="nil"/>
          <w:bottom w:val="nil"/>
          <w:right w:val="nil"/>
          <w:between w:val="nil"/>
        </w:pBdr>
        <w:ind w:left="720"/>
        <w:rPr>
          <w:rFonts w:cs="Arial"/>
          <w:sz w:val="20"/>
          <w:szCs w:val="20"/>
        </w:rPr>
      </w:pPr>
    </w:p>
    <w:p w14:paraId="5F98C440" w14:textId="3D3F698B" w:rsidR="00C826DB" w:rsidRDefault="00C826DB">
      <w:pPr>
        <w:numPr>
          <w:ilvl w:val="0"/>
          <w:numId w:val="35"/>
        </w:numPr>
        <w:pBdr>
          <w:top w:val="nil"/>
          <w:left w:val="nil"/>
          <w:bottom w:val="nil"/>
          <w:right w:val="nil"/>
          <w:between w:val="nil"/>
        </w:pBdr>
        <w:spacing w:after="0"/>
        <w:ind w:left="360"/>
        <w:rPr>
          <w:rFonts w:cs="Arial"/>
          <w:sz w:val="20"/>
          <w:szCs w:val="20"/>
        </w:rPr>
      </w:pPr>
      <w:r>
        <w:rPr>
          <w:rFonts w:cs="Arial"/>
          <w:sz w:val="20"/>
          <w:szCs w:val="20"/>
        </w:rPr>
        <w:t>[4:16]   Why do you think that Esther as</w:t>
      </w:r>
      <w:r w:rsidR="00B97D26">
        <w:rPr>
          <w:rFonts w:cs="Arial"/>
          <w:sz w:val="20"/>
          <w:szCs w:val="20"/>
        </w:rPr>
        <w:t>ked</w:t>
      </w:r>
      <w:r>
        <w:rPr>
          <w:rFonts w:cs="Arial"/>
          <w:sz w:val="20"/>
          <w:szCs w:val="20"/>
        </w:rPr>
        <w:t xml:space="preserve"> Mordecai</w:t>
      </w:r>
      <w:r w:rsidR="00B97D26">
        <w:rPr>
          <w:rFonts w:cs="Arial"/>
          <w:sz w:val="20"/>
          <w:szCs w:val="20"/>
        </w:rPr>
        <w:t xml:space="preserve"> to have all the Jews fast</w:t>
      </w:r>
      <w:r>
        <w:rPr>
          <w:rFonts w:cs="Arial"/>
          <w:sz w:val="20"/>
          <w:szCs w:val="20"/>
        </w:rPr>
        <w:t>?</w:t>
      </w:r>
    </w:p>
    <w:p w14:paraId="5C0A84DC" w14:textId="6EA89F2C" w:rsidR="00C826DB" w:rsidRDefault="00C826DB" w:rsidP="00C826DB">
      <w:pPr>
        <w:pBdr>
          <w:top w:val="nil"/>
          <w:left w:val="nil"/>
          <w:bottom w:val="nil"/>
          <w:right w:val="nil"/>
          <w:between w:val="nil"/>
        </w:pBdr>
        <w:spacing w:after="0"/>
        <w:ind w:left="720"/>
        <w:rPr>
          <w:rFonts w:cs="Arial"/>
          <w:sz w:val="20"/>
          <w:szCs w:val="20"/>
        </w:rPr>
      </w:pPr>
      <w:r>
        <w:rPr>
          <w:rFonts w:cs="Arial"/>
          <w:sz w:val="20"/>
          <w:szCs w:val="20"/>
        </w:rPr>
        <w:t>She probably wanted all of her people to pray with her that she would succeed in her request,</w:t>
      </w:r>
      <w:r w:rsidR="00B97D26">
        <w:rPr>
          <w:rFonts w:cs="Arial"/>
          <w:sz w:val="20"/>
          <w:szCs w:val="20"/>
        </w:rPr>
        <w:t xml:space="preserve"> so that</w:t>
      </w:r>
      <w:r>
        <w:rPr>
          <w:rFonts w:cs="Arial"/>
          <w:sz w:val="20"/>
          <w:szCs w:val="20"/>
        </w:rPr>
        <w:t xml:space="preserve"> the king would not have all the Jews killed. Perhaps she also hoped that they would pray for her not to die as punishment for going before the king when she had not been summoned.</w:t>
      </w:r>
    </w:p>
    <w:p w14:paraId="4EC3AD66" w14:textId="77777777" w:rsidR="00C826DB" w:rsidRDefault="00C826DB" w:rsidP="00C826DB">
      <w:pPr>
        <w:pBdr>
          <w:top w:val="nil"/>
          <w:left w:val="nil"/>
          <w:bottom w:val="nil"/>
          <w:right w:val="nil"/>
          <w:between w:val="nil"/>
        </w:pBdr>
        <w:spacing w:after="0"/>
        <w:rPr>
          <w:rFonts w:cs="Arial"/>
          <w:sz w:val="20"/>
          <w:szCs w:val="20"/>
        </w:rPr>
      </w:pPr>
    </w:p>
    <w:p w14:paraId="3DB36710" w14:textId="1A97DB45" w:rsidR="00C826DB" w:rsidRDefault="00C826DB" w:rsidP="00C826DB">
      <w:pPr>
        <w:pBdr>
          <w:top w:val="nil"/>
          <w:left w:val="nil"/>
          <w:bottom w:val="nil"/>
          <w:right w:val="nil"/>
          <w:between w:val="nil"/>
        </w:pBdr>
        <w:spacing w:after="0"/>
        <w:rPr>
          <w:rFonts w:cs="Arial"/>
          <w:sz w:val="20"/>
          <w:szCs w:val="20"/>
        </w:rPr>
      </w:pPr>
      <w:r>
        <w:rPr>
          <w:rFonts w:cs="Arial"/>
          <w:sz w:val="20"/>
          <w:szCs w:val="20"/>
        </w:rPr>
        <w:t xml:space="preserve"> </w:t>
      </w:r>
    </w:p>
    <w:p w14:paraId="0FFD05C7" w14:textId="1FAA3618" w:rsidR="009D33A2" w:rsidRPr="00B559B5" w:rsidRDefault="00D64C5F">
      <w:pPr>
        <w:numPr>
          <w:ilvl w:val="0"/>
          <w:numId w:val="35"/>
        </w:numPr>
        <w:pBdr>
          <w:top w:val="nil"/>
          <w:left w:val="nil"/>
          <w:bottom w:val="nil"/>
          <w:right w:val="nil"/>
          <w:between w:val="nil"/>
        </w:pBdr>
        <w:spacing w:after="0"/>
        <w:ind w:left="360"/>
        <w:rPr>
          <w:rFonts w:cs="Arial"/>
          <w:sz w:val="20"/>
          <w:szCs w:val="20"/>
        </w:rPr>
      </w:pPr>
      <w:r w:rsidRPr="00B559B5">
        <w:rPr>
          <w:rFonts w:cs="Arial"/>
          <w:sz w:val="20"/>
          <w:szCs w:val="20"/>
        </w:rPr>
        <w:t>[4:17</w:t>
      </w:r>
      <w:r w:rsidR="00A150A1">
        <w:rPr>
          <w:rFonts w:cs="Arial"/>
          <w:sz w:val="20"/>
          <w:szCs w:val="20"/>
        </w:rPr>
        <w:t xml:space="preserve">]   </w:t>
      </w:r>
      <w:r w:rsidR="00C826DB">
        <w:rPr>
          <w:rFonts w:cs="Arial"/>
          <w:sz w:val="20"/>
          <w:szCs w:val="20"/>
        </w:rPr>
        <w:t>W</w:t>
      </w:r>
      <w:r w:rsidR="00D97C21" w:rsidRPr="00B559B5">
        <w:rPr>
          <w:rFonts w:cs="Arial"/>
          <w:sz w:val="20"/>
          <w:szCs w:val="20"/>
        </w:rPr>
        <w:t>hat did Mordecai do</w:t>
      </w:r>
      <w:r w:rsidR="00C826DB">
        <w:rPr>
          <w:rFonts w:cs="Arial"/>
          <w:sz w:val="20"/>
          <w:szCs w:val="20"/>
        </w:rPr>
        <w:t xml:space="preserve"> when he received Esther’s message</w:t>
      </w:r>
      <w:r w:rsidR="00D97C21" w:rsidRPr="00B559B5">
        <w:rPr>
          <w:rFonts w:cs="Arial"/>
          <w:sz w:val="20"/>
          <w:szCs w:val="20"/>
        </w:rPr>
        <w:t xml:space="preserve">? </w:t>
      </w:r>
    </w:p>
    <w:p w14:paraId="0FFD05C9" w14:textId="65874F6D" w:rsidR="009D33A2" w:rsidRPr="00D60822" w:rsidRDefault="00D97C21" w:rsidP="00D60822">
      <w:pPr>
        <w:pBdr>
          <w:top w:val="nil"/>
          <w:left w:val="nil"/>
          <w:bottom w:val="nil"/>
          <w:right w:val="nil"/>
          <w:between w:val="nil"/>
        </w:pBdr>
        <w:ind w:left="720"/>
        <w:rPr>
          <w:rFonts w:cs="Arial"/>
          <w:sz w:val="20"/>
          <w:szCs w:val="20"/>
        </w:rPr>
      </w:pPr>
      <w:r w:rsidRPr="00B559B5">
        <w:rPr>
          <w:rFonts w:cs="Arial"/>
          <w:sz w:val="20"/>
          <w:szCs w:val="20"/>
        </w:rPr>
        <w:t xml:space="preserve">He did all that Esther </w:t>
      </w:r>
      <w:r w:rsidR="00C826DB">
        <w:rPr>
          <w:rFonts w:cs="Arial"/>
          <w:sz w:val="20"/>
          <w:szCs w:val="20"/>
        </w:rPr>
        <w:t>ordered</w:t>
      </w:r>
      <w:r w:rsidRPr="00B559B5">
        <w:rPr>
          <w:rFonts w:cs="Arial"/>
          <w:sz w:val="20"/>
          <w:szCs w:val="20"/>
        </w:rPr>
        <w:t xml:space="preserve"> him to do. </w:t>
      </w:r>
    </w:p>
    <w:p w14:paraId="0FFD05CA" w14:textId="77777777" w:rsidR="009D33A2" w:rsidRPr="00B559B5" w:rsidRDefault="00D97C21" w:rsidP="007F1ACC">
      <w:pPr>
        <w:pStyle w:val="CommentSection"/>
      </w:pPr>
      <w:r w:rsidRPr="00B559B5">
        <w:t>Comment Section:</w:t>
      </w:r>
      <w:r w:rsidRPr="00567D5F">
        <w:br w:type="page"/>
      </w:r>
    </w:p>
    <w:p w14:paraId="0FFD05CB" w14:textId="18422144" w:rsidR="009D33A2" w:rsidRPr="003516A3" w:rsidRDefault="00D97C21" w:rsidP="008508BC">
      <w:pPr>
        <w:pStyle w:val="Heading1"/>
        <w:rPr>
          <w:rStyle w:val="Heading2Char"/>
        </w:rPr>
      </w:pPr>
      <w:bookmarkStart w:id="127" w:name="_heading=h.r5beo5ev3mze" w:colFirst="0" w:colLast="0"/>
      <w:bookmarkStart w:id="128" w:name="_Toc203574612"/>
      <w:bookmarkEnd w:id="127"/>
      <w:r w:rsidRPr="00B559B5">
        <w:lastRenderedPageBreak/>
        <w:t>Esther 6:1-</w:t>
      </w:r>
      <w:r w:rsidR="00357924">
        <w:t>10</w:t>
      </w:r>
      <w:r w:rsidRPr="00B559B5">
        <w:tab/>
      </w:r>
      <w:r w:rsidRPr="003516A3">
        <w:rPr>
          <w:rStyle w:val="Heading2Char"/>
        </w:rPr>
        <w:t xml:space="preserve">The king </w:t>
      </w:r>
      <w:r w:rsidR="00357924">
        <w:rPr>
          <w:rStyle w:val="Heading2Char"/>
        </w:rPr>
        <w:t>decide</w:t>
      </w:r>
      <w:r w:rsidRPr="003516A3">
        <w:rPr>
          <w:rStyle w:val="Heading2Char"/>
        </w:rPr>
        <w:t>s to honor Mordecai</w:t>
      </w:r>
      <w:bookmarkEnd w:id="128"/>
    </w:p>
    <w:p w14:paraId="0FFD05CC" w14:textId="43F67124" w:rsidR="009D33A2" w:rsidRPr="00B559B5" w:rsidRDefault="00D97C21" w:rsidP="00C95114">
      <w:pPr>
        <w:pStyle w:val="Background"/>
      </w:pPr>
      <w:r w:rsidRPr="00B559B5">
        <w:rPr>
          <w:b/>
        </w:rPr>
        <w:t xml:space="preserve">Background: </w:t>
      </w:r>
      <w:r w:rsidRPr="00B559B5">
        <w:t xml:space="preserve">Esther spoke to the king and asked </w:t>
      </w:r>
      <w:r w:rsidR="0016327C">
        <w:t>for</w:t>
      </w:r>
      <w:r w:rsidRPr="00B559B5">
        <w:t xml:space="preserve"> the king and Haman </w:t>
      </w:r>
      <w:r w:rsidR="0016327C">
        <w:t xml:space="preserve">to </w:t>
      </w:r>
      <w:r w:rsidRPr="00B559B5">
        <w:t>come to a feast that she was going to prepare. Haman was full of joy when he heard this</w:t>
      </w:r>
      <w:r w:rsidR="0016327C">
        <w:t>. B</w:t>
      </w:r>
      <w:r w:rsidRPr="00B559B5">
        <w:t>ut when Mordecai did not bow and give him honor, he was enraged</w:t>
      </w:r>
      <w:r w:rsidR="0016327C">
        <w:t xml:space="preserve"> again</w:t>
      </w:r>
      <w:r w:rsidRPr="00B559B5">
        <w:t xml:space="preserve">. </w:t>
      </w:r>
      <w:proofErr w:type="gramStart"/>
      <w:r w:rsidRPr="00B559B5">
        <w:t>So</w:t>
      </w:r>
      <w:proofErr w:type="gramEnd"/>
      <w:r w:rsidRPr="00B559B5">
        <w:t xml:space="preserve"> Haman built gallows fifty cubits high</w:t>
      </w:r>
      <w:r w:rsidR="0016327C">
        <w:t>,</w:t>
      </w:r>
      <w:r w:rsidRPr="00B559B5">
        <w:t xml:space="preserve"> and </w:t>
      </w:r>
      <w:r w:rsidR="0016327C">
        <w:t xml:space="preserve">he </w:t>
      </w:r>
      <w:r w:rsidRPr="00B559B5">
        <w:t xml:space="preserve">planned to ask the king to have Mordecai </w:t>
      </w:r>
      <w:r w:rsidR="0016327C">
        <w:t xml:space="preserve">killed by </w:t>
      </w:r>
      <w:r w:rsidRPr="00B559B5">
        <w:t>hang</w:t>
      </w:r>
      <w:r w:rsidR="0016327C">
        <w:t>ing</w:t>
      </w:r>
      <w:r w:rsidRPr="00B559B5">
        <w:t xml:space="preserve"> upon it.</w:t>
      </w:r>
    </w:p>
    <w:p w14:paraId="2D4D56B3" w14:textId="77777777" w:rsidR="001A5736" w:rsidRPr="00170DC8" w:rsidRDefault="001A5736" w:rsidP="001A5736">
      <w:pPr>
        <w:pStyle w:val="Background"/>
        <w:rPr>
          <w:b/>
          <w:bCs w:val="0"/>
          <w:i/>
          <w:iCs/>
        </w:rPr>
      </w:pPr>
      <w:r w:rsidRPr="00170DC8">
        <w:rPr>
          <w:b/>
          <w:bCs w:val="0"/>
          <w:i/>
          <w:iCs/>
        </w:rPr>
        <w:t>Read the passage.</w:t>
      </w:r>
    </w:p>
    <w:p w14:paraId="0FFD05CD" w14:textId="77777777" w:rsidR="009D33A2" w:rsidRPr="00B559B5" w:rsidRDefault="00D97C21" w:rsidP="00F94597">
      <w:pPr>
        <w:pStyle w:val="Part1"/>
      </w:pPr>
      <w:r w:rsidRPr="00B559B5">
        <w:t>Part 1</w:t>
      </w:r>
    </w:p>
    <w:p w14:paraId="0FFD05CE" w14:textId="77777777" w:rsidR="009D33A2" w:rsidRPr="00B559B5" w:rsidRDefault="00D97C21" w:rsidP="008F755B">
      <w:pPr>
        <w:pStyle w:val="Answerortell"/>
        <w:rPr>
          <w:b/>
          <w:sz w:val="32"/>
          <w:szCs w:val="32"/>
        </w:rPr>
      </w:pPr>
      <w:r w:rsidRPr="00B559B5">
        <w:t>Tell in your own words what you just read in these verses.</w:t>
      </w:r>
    </w:p>
    <w:p w14:paraId="0FFD05CF" w14:textId="2A3C21C5" w:rsidR="009D33A2" w:rsidRPr="00B559B5" w:rsidRDefault="002E57B5" w:rsidP="008F755B">
      <w:pPr>
        <w:pStyle w:val="Checklist2"/>
      </w:pPr>
      <w:r>
        <w:t>On</w:t>
      </w:r>
      <w:r w:rsidR="0016327C">
        <w:t xml:space="preserve"> that</w:t>
      </w:r>
      <w:r>
        <w:t xml:space="preserve"> night</w:t>
      </w:r>
      <w:r w:rsidR="0016327C">
        <w:t>,</w:t>
      </w:r>
      <w:r w:rsidR="00D97C21" w:rsidRPr="00B559B5">
        <w:t xml:space="preserve"> the king could not sleep</w:t>
      </w:r>
      <w:r>
        <w:t xml:space="preserve">. He asked for the book </w:t>
      </w:r>
      <w:r w:rsidR="001212A2">
        <w:t>that recorded</w:t>
      </w:r>
      <w:r w:rsidR="00D97C21" w:rsidRPr="00B559B5">
        <w:t xml:space="preserve"> </w:t>
      </w:r>
      <w:r>
        <w:t>t</w:t>
      </w:r>
      <w:r w:rsidR="00D97C21" w:rsidRPr="00B559B5">
        <w:t>he events of his reign.</w:t>
      </w:r>
      <w:r>
        <w:t xml:space="preserve"> It was read to him.</w:t>
      </w:r>
      <w:r w:rsidR="00D97C21" w:rsidRPr="00B559B5">
        <w:t xml:space="preserve"> [6:1]</w:t>
      </w:r>
    </w:p>
    <w:p w14:paraId="518305BB" w14:textId="47C4C46A" w:rsidR="0039332A" w:rsidRDefault="0039332A" w:rsidP="008F755B">
      <w:pPr>
        <w:pStyle w:val="Checklist2"/>
      </w:pPr>
      <w:r>
        <w:t xml:space="preserve">It was </w:t>
      </w:r>
      <w:r w:rsidR="001212A2">
        <w:t xml:space="preserve">recorded </w:t>
      </w:r>
      <w:r w:rsidR="0016327C">
        <w:t>in the book</w:t>
      </w:r>
      <w:r>
        <w:t xml:space="preserve"> that Mordecai </w:t>
      </w:r>
      <w:r w:rsidR="001212A2">
        <w:t>reported</w:t>
      </w:r>
      <w:r>
        <w:t xml:space="preserve"> two </w:t>
      </w:r>
      <w:r w:rsidR="001212A2">
        <w:t>officials</w:t>
      </w:r>
      <w:r>
        <w:t xml:space="preserve"> who </w:t>
      </w:r>
      <w:r w:rsidR="001212A2">
        <w:t>trie</w:t>
      </w:r>
      <w:r>
        <w:t>d to harm the king. [6:2]</w:t>
      </w:r>
    </w:p>
    <w:p w14:paraId="0FFD05D0" w14:textId="21CE3C14" w:rsidR="009D33A2" w:rsidRDefault="0039332A" w:rsidP="008F755B">
      <w:pPr>
        <w:pStyle w:val="Checklist2"/>
      </w:pPr>
      <w:r>
        <w:t xml:space="preserve">The king asked what </w:t>
      </w:r>
      <w:r w:rsidR="001212A2">
        <w:t xml:space="preserve">great </w:t>
      </w:r>
      <w:r>
        <w:t xml:space="preserve">honor was given to </w:t>
      </w:r>
      <w:r w:rsidR="00D97C21" w:rsidRPr="00B559B5">
        <w:t>Mordecai</w:t>
      </w:r>
      <w:r>
        <w:t xml:space="preserve"> for </w:t>
      </w:r>
      <w:r w:rsidR="001212A2">
        <w:t xml:space="preserve">doing </w:t>
      </w:r>
      <w:r>
        <w:t xml:space="preserve">this. His men said that nothing had been done. [6:3] </w:t>
      </w:r>
    </w:p>
    <w:p w14:paraId="640AAB14" w14:textId="62B0039A" w:rsidR="0039332A" w:rsidRPr="00B559B5" w:rsidRDefault="0039332A" w:rsidP="0039332A">
      <w:pPr>
        <w:pStyle w:val="Checklist2"/>
      </w:pPr>
      <w:r>
        <w:t>The king asked who was in the court</w:t>
      </w:r>
      <w:r w:rsidR="001212A2">
        <w:t>yard</w:t>
      </w:r>
      <w:r>
        <w:t xml:space="preserve">. Haman had just </w:t>
      </w:r>
      <w:r w:rsidR="001212A2">
        <w:t>entered</w:t>
      </w:r>
      <w:r>
        <w:t xml:space="preserve"> to speak to the king</w:t>
      </w:r>
      <w:r w:rsidR="001212A2">
        <w:t xml:space="preserve"> about killing</w:t>
      </w:r>
      <w:r>
        <w:t xml:space="preserve"> Mordecai on the gallows. The king’s men s</w:t>
      </w:r>
      <w:r w:rsidR="001212A2">
        <w:t xml:space="preserve">aid </w:t>
      </w:r>
      <w:r w:rsidR="00C56B24">
        <w:t xml:space="preserve">that </w:t>
      </w:r>
      <w:r w:rsidR="001212A2">
        <w:t>Haman was there, and the king s</w:t>
      </w:r>
      <w:r>
        <w:t xml:space="preserve">ummoned </w:t>
      </w:r>
      <w:r w:rsidR="001212A2">
        <w:t>him</w:t>
      </w:r>
      <w:r>
        <w:t>. [6:4-5]</w:t>
      </w:r>
    </w:p>
    <w:p w14:paraId="0FFD05D1" w14:textId="09134527" w:rsidR="009D33A2" w:rsidRPr="00B559B5" w:rsidRDefault="00D97C21" w:rsidP="008F755B">
      <w:pPr>
        <w:pStyle w:val="Checklist2"/>
      </w:pPr>
      <w:r w:rsidRPr="00B559B5">
        <w:t>The king asked Haman wha</w:t>
      </w:r>
      <w:r w:rsidR="0039332A">
        <w:t xml:space="preserve">t </w:t>
      </w:r>
      <w:r w:rsidRPr="00B559B5">
        <w:t>should</w:t>
      </w:r>
      <w:r w:rsidR="0039332A">
        <w:t xml:space="preserve"> be</w:t>
      </w:r>
      <w:r w:rsidRPr="00B559B5">
        <w:t xml:space="preserve"> do</w:t>
      </w:r>
      <w:r w:rsidR="0039332A">
        <w:t>ne</w:t>
      </w:r>
      <w:r w:rsidRPr="00B559B5">
        <w:t xml:space="preserve"> </w:t>
      </w:r>
      <w:r w:rsidR="0039332A">
        <w:t>for</w:t>
      </w:r>
      <w:r w:rsidRPr="00B559B5">
        <w:t xml:space="preserve"> </w:t>
      </w:r>
      <w:r w:rsidR="0039332A">
        <w:t>a</w:t>
      </w:r>
      <w:r w:rsidRPr="00B559B5">
        <w:t xml:space="preserve"> </w:t>
      </w:r>
      <w:r w:rsidR="001212A2">
        <w:t>man</w:t>
      </w:r>
      <w:r w:rsidRPr="00B559B5">
        <w:t xml:space="preserve"> </w:t>
      </w:r>
      <w:r w:rsidR="0039332A">
        <w:t xml:space="preserve">that </w:t>
      </w:r>
      <w:r w:rsidRPr="00B559B5">
        <w:t>the king w</w:t>
      </w:r>
      <w:r w:rsidR="001212A2">
        <w:t>ished</w:t>
      </w:r>
      <w:r w:rsidRPr="00B559B5">
        <w:t xml:space="preserve"> to honor. </w:t>
      </w:r>
      <w:r w:rsidR="0039332A">
        <w:t xml:space="preserve">Haman thought that the king </w:t>
      </w:r>
      <w:r w:rsidR="0016327C">
        <w:t xml:space="preserve">must </w:t>
      </w:r>
      <w:r w:rsidR="0039332A">
        <w:t>w</w:t>
      </w:r>
      <w:r w:rsidR="001212A2">
        <w:t>ish</w:t>
      </w:r>
      <w:r w:rsidR="0039332A">
        <w:t xml:space="preserve"> to honor him. </w:t>
      </w:r>
      <w:r w:rsidRPr="00B559B5">
        <w:t>[6:</w:t>
      </w:r>
      <w:r w:rsidR="0039332A">
        <w:t>6</w:t>
      </w:r>
      <w:r w:rsidRPr="00B559B5">
        <w:t>]</w:t>
      </w:r>
    </w:p>
    <w:p w14:paraId="0FFD05D2" w14:textId="66DFAD7A" w:rsidR="009D33A2" w:rsidRDefault="00D97C21" w:rsidP="008F755B">
      <w:pPr>
        <w:pStyle w:val="Checklist2"/>
      </w:pPr>
      <w:r w:rsidRPr="00B559B5">
        <w:t xml:space="preserve">Haman listed </w:t>
      </w:r>
      <w:r w:rsidR="0039332A">
        <w:t>many fine</w:t>
      </w:r>
      <w:r w:rsidRPr="00B559B5">
        <w:t xml:space="preserve"> things </w:t>
      </w:r>
      <w:r w:rsidR="0039332A">
        <w:t xml:space="preserve">that </w:t>
      </w:r>
      <w:r w:rsidRPr="00B559B5">
        <w:t xml:space="preserve">he thought should be done for </w:t>
      </w:r>
      <w:r w:rsidR="0039332A">
        <w:t>a</w:t>
      </w:r>
      <w:r w:rsidR="001212A2">
        <w:t xml:space="preserve"> man</w:t>
      </w:r>
      <w:r w:rsidRPr="00B559B5">
        <w:t xml:space="preserve"> </w:t>
      </w:r>
      <w:r w:rsidR="0039332A">
        <w:t xml:space="preserve">that </w:t>
      </w:r>
      <w:r w:rsidRPr="00B559B5">
        <w:t>the king w</w:t>
      </w:r>
      <w:r w:rsidR="001212A2">
        <w:t>ish</w:t>
      </w:r>
      <w:r w:rsidRPr="00B559B5">
        <w:t>ed to honor. [6:7-9]</w:t>
      </w:r>
    </w:p>
    <w:p w14:paraId="3D4A8469" w14:textId="5A4468E1" w:rsidR="00C56B24" w:rsidRPr="00C56B24" w:rsidRDefault="00C56B24" w:rsidP="00C56B24">
      <w:pPr>
        <w:pStyle w:val="Checklist2"/>
      </w:pPr>
      <w:r w:rsidRPr="00C56B24">
        <w:t>The king told Haman to go do for Mordecai every</w:t>
      </w:r>
      <w:r w:rsidR="00247AA2">
        <w:t xml:space="preserve"> fine</w:t>
      </w:r>
      <w:r w:rsidRPr="00C56B24">
        <w:t xml:space="preserve"> thing that Haman had mentioned.</w:t>
      </w:r>
      <w:r>
        <w:t xml:space="preserve"> [6:10]</w:t>
      </w:r>
    </w:p>
    <w:p w14:paraId="0FFD05D3" w14:textId="77777777" w:rsidR="009D33A2" w:rsidRPr="00B559B5" w:rsidRDefault="00D97C21" w:rsidP="00F94597">
      <w:pPr>
        <w:pStyle w:val="Part2"/>
      </w:pPr>
      <w:r w:rsidRPr="00B559B5">
        <w:t>Part 2</w:t>
      </w:r>
    </w:p>
    <w:p w14:paraId="0FFD05D4" w14:textId="77777777" w:rsidR="009D33A2" w:rsidRPr="00B559B5" w:rsidRDefault="00D97C21" w:rsidP="008F755B">
      <w:pPr>
        <w:pStyle w:val="Answerortell"/>
      </w:pPr>
      <w:r w:rsidRPr="00B559B5">
        <w:t>Answer the following questions.</w:t>
      </w:r>
    </w:p>
    <w:p w14:paraId="0FFD05D5" w14:textId="243FA87C" w:rsidR="009D33A2" w:rsidRPr="00B559B5" w:rsidRDefault="00D64C5F">
      <w:pPr>
        <w:numPr>
          <w:ilvl w:val="0"/>
          <w:numId w:val="36"/>
        </w:numPr>
        <w:spacing w:before="200" w:after="0"/>
        <w:ind w:left="360"/>
        <w:rPr>
          <w:rFonts w:cs="Arial"/>
          <w:sz w:val="20"/>
          <w:szCs w:val="20"/>
        </w:rPr>
      </w:pPr>
      <w:r w:rsidRPr="00B559B5">
        <w:rPr>
          <w:rFonts w:cs="Arial"/>
          <w:sz w:val="20"/>
          <w:szCs w:val="20"/>
        </w:rPr>
        <w:t>[6:1</w:t>
      </w:r>
      <w:r w:rsidR="00A150A1">
        <w:rPr>
          <w:rFonts w:cs="Arial"/>
          <w:sz w:val="20"/>
          <w:szCs w:val="20"/>
        </w:rPr>
        <w:t xml:space="preserve">]   </w:t>
      </w:r>
      <w:r w:rsidR="00D97C21" w:rsidRPr="00B559B5">
        <w:rPr>
          <w:rFonts w:cs="Arial"/>
          <w:sz w:val="20"/>
          <w:szCs w:val="20"/>
        </w:rPr>
        <w:t xml:space="preserve">Why did the king command his servants to bring the </w:t>
      </w:r>
      <w:r w:rsidR="001212A2">
        <w:rPr>
          <w:rFonts w:cs="Arial"/>
          <w:sz w:val="20"/>
          <w:szCs w:val="20"/>
        </w:rPr>
        <w:t xml:space="preserve">book that </w:t>
      </w:r>
      <w:r w:rsidR="00D97C21" w:rsidRPr="00B559B5">
        <w:rPr>
          <w:rFonts w:cs="Arial"/>
          <w:sz w:val="20"/>
          <w:szCs w:val="20"/>
        </w:rPr>
        <w:t>record</w:t>
      </w:r>
      <w:r w:rsidR="001212A2">
        <w:rPr>
          <w:rFonts w:cs="Arial"/>
          <w:sz w:val="20"/>
          <w:szCs w:val="20"/>
        </w:rPr>
        <w:t>ed</w:t>
      </w:r>
      <w:r w:rsidR="00D97C21" w:rsidRPr="00B559B5">
        <w:rPr>
          <w:rFonts w:cs="Arial"/>
          <w:sz w:val="20"/>
          <w:szCs w:val="20"/>
        </w:rPr>
        <w:t xml:space="preserve"> the events of his reign? </w:t>
      </w:r>
    </w:p>
    <w:p w14:paraId="0FFD05D6" w14:textId="7248B994" w:rsidR="009D33A2" w:rsidRPr="00B559B5" w:rsidRDefault="001212A2">
      <w:pPr>
        <w:ind w:left="720"/>
        <w:rPr>
          <w:rFonts w:cs="Arial"/>
          <w:sz w:val="20"/>
          <w:szCs w:val="20"/>
        </w:rPr>
      </w:pPr>
      <w:r>
        <w:rPr>
          <w:rFonts w:cs="Arial"/>
          <w:sz w:val="20"/>
          <w:szCs w:val="20"/>
        </w:rPr>
        <w:t>The king</w:t>
      </w:r>
      <w:r w:rsidR="00D97C21" w:rsidRPr="00B559B5">
        <w:rPr>
          <w:rFonts w:cs="Arial"/>
          <w:sz w:val="20"/>
          <w:szCs w:val="20"/>
        </w:rPr>
        <w:t xml:space="preserve"> could not sleep.</w:t>
      </w:r>
    </w:p>
    <w:p w14:paraId="0FFD05D7" w14:textId="77777777" w:rsidR="009D33A2" w:rsidRPr="00B559B5" w:rsidRDefault="009D33A2">
      <w:pPr>
        <w:pBdr>
          <w:top w:val="nil"/>
          <w:left w:val="nil"/>
          <w:bottom w:val="nil"/>
          <w:right w:val="nil"/>
          <w:between w:val="nil"/>
        </w:pBdr>
        <w:ind w:left="720"/>
        <w:rPr>
          <w:rFonts w:cs="Arial"/>
          <w:sz w:val="20"/>
          <w:szCs w:val="20"/>
        </w:rPr>
      </w:pPr>
    </w:p>
    <w:p w14:paraId="0FFD05D8" w14:textId="7420BD45" w:rsidR="009D33A2" w:rsidRPr="00B559B5" w:rsidRDefault="00D64C5F">
      <w:pPr>
        <w:numPr>
          <w:ilvl w:val="0"/>
          <w:numId w:val="36"/>
        </w:numPr>
        <w:pBdr>
          <w:top w:val="nil"/>
          <w:left w:val="nil"/>
          <w:bottom w:val="nil"/>
          <w:right w:val="nil"/>
          <w:between w:val="nil"/>
        </w:pBdr>
        <w:spacing w:after="0"/>
        <w:ind w:left="360"/>
        <w:rPr>
          <w:rFonts w:cs="Arial"/>
          <w:sz w:val="20"/>
          <w:szCs w:val="20"/>
        </w:rPr>
      </w:pPr>
      <w:r w:rsidRPr="00B559B5">
        <w:rPr>
          <w:rFonts w:cs="Arial"/>
          <w:sz w:val="20"/>
          <w:szCs w:val="20"/>
        </w:rPr>
        <w:t>[6:2</w:t>
      </w:r>
      <w:r w:rsidR="00A150A1">
        <w:rPr>
          <w:rFonts w:cs="Arial"/>
          <w:sz w:val="20"/>
          <w:szCs w:val="20"/>
        </w:rPr>
        <w:t xml:space="preserve">]   </w:t>
      </w:r>
      <w:r w:rsidR="00D97C21" w:rsidRPr="00B559B5">
        <w:rPr>
          <w:rFonts w:cs="Arial"/>
          <w:sz w:val="20"/>
          <w:szCs w:val="20"/>
        </w:rPr>
        <w:t xml:space="preserve">What was recorded </w:t>
      </w:r>
      <w:r w:rsidR="001212A2">
        <w:rPr>
          <w:rFonts w:cs="Arial"/>
          <w:sz w:val="20"/>
          <w:szCs w:val="20"/>
        </w:rPr>
        <w:t xml:space="preserve">in </w:t>
      </w:r>
      <w:r w:rsidR="00D97C21" w:rsidRPr="00B559B5">
        <w:rPr>
          <w:rFonts w:cs="Arial"/>
          <w:sz w:val="20"/>
          <w:szCs w:val="20"/>
        </w:rPr>
        <w:t xml:space="preserve">that </w:t>
      </w:r>
      <w:r w:rsidR="001212A2">
        <w:rPr>
          <w:rFonts w:cs="Arial"/>
          <w:sz w:val="20"/>
          <w:szCs w:val="20"/>
        </w:rPr>
        <w:t>book about Mordecai</w:t>
      </w:r>
      <w:r w:rsidR="00D97C21" w:rsidRPr="00B559B5">
        <w:rPr>
          <w:rFonts w:cs="Arial"/>
          <w:sz w:val="20"/>
          <w:szCs w:val="20"/>
        </w:rPr>
        <w:t xml:space="preserve">? </w:t>
      </w:r>
    </w:p>
    <w:p w14:paraId="0FFD05D9" w14:textId="2B214F6F"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Mordecai had </w:t>
      </w:r>
      <w:r w:rsidR="00357924">
        <w:rPr>
          <w:rFonts w:cs="Arial"/>
          <w:sz w:val="20"/>
          <w:szCs w:val="20"/>
        </w:rPr>
        <w:t>exposed the plot of</w:t>
      </w:r>
      <w:r w:rsidRPr="00B559B5">
        <w:rPr>
          <w:rFonts w:cs="Arial"/>
          <w:sz w:val="20"/>
          <w:szCs w:val="20"/>
        </w:rPr>
        <w:t xml:space="preserve"> Bigthana and </w:t>
      </w:r>
      <w:proofErr w:type="spellStart"/>
      <w:r w:rsidRPr="00B559B5">
        <w:rPr>
          <w:rFonts w:cs="Arial"/>
          <w:sz w:val="20"/>
          <w:szCs w:val="20"/>
        </w:rPr>
        <w:t>Teresh</w:t>
      </w:r>
      <w:proofErr w:type="spellEnd"/>
      <w:r w:rsidR="001212A2">
        <w:rPr>
          <w:rFonts w:cs="Arial"/>
          <w:sz w:val="20"/>
          <w:szCs w:val="20"/>
        </w:rPr>
        <w:t>, two officials who</w:t>
      </w:r>
      <w:r w:rsidRPr="00B559B5">
        <w:rPr>
          <w:rFonts w:cs="Arial"/>
          <w:sz w:val="20"/>
          <w:szCs w:val="20"/>
        </w:rPr>
        <w:t xml:space="preserve"> </w:t>
      </w:r>
      <w:r w:rsidR="001212A2">
        <w:rPr>
          <w:rFonts w:cs="Arial"/>
          <w:sz w:val="20"/>
          <w:szCs w:val="20"/>
        </w:rPr>
        <w:t>tried</w:t>
      </w:r>
      <w:r w:rsidRPr="00B559B5">
        <w:rPr>
          <w:rFonts w:cs="Arial"/>
          <w:sz w:val="20"/>
          <w:szCs w:val="20"/>
        </w:rPr>
        <w:t xml:space="preserve"> to harm the king. </w:t>
      </w:r>
    </w:p>
    <w:p w14:paraId="0FFD05DA" w14:textId="77777777" w:rsidR="009D33A2" w:rsidRPr="00B559B5" w:rsidRDefault="009D33A2">
      <w:pPr>
        <w:pBdr>
          <w:top w:val="nil"/>
          <w:left w:val="nil"/>
          <w:bottom w:val="nil"/>
          <w:right w:val="nil"/>
          <w:between w:val="nil"/>
        </w:pBdr>
        <w:ind w:left="720"/>
        <w:rPr>
          <w:rFonts w:cs="Arial"/>
          <w:sz w:val="20"/>
          <w:szCs w:val="20"/>
        </w:rPr>
      </w:pPr>
    </w:p>
    <w:p w14:paraId="15DBB2A1" w14:textId="28609797" w:rsidR="001212A2" w:rsidRDefault="00D64C5F">
      <w:pPr>
        <w:numPr>
          <w:ilvl w:val="0"/>
          <w:numId w:val="36"/>
        </w:numPr>
        <w:pBdr>
          <w:top w:val="nil"/>
          <w:left w:val="nil"/>
          <w:bottom w:val="nil"/>
          <w:right w:val="nil"/>
          <w:between w:val="nil"/>
        </w:pBdr>
        <w:spacing w:after="0"/>
        <w:ind w:left="360"/>
        <w:rPr>
          <w:rFonts w:cs="Arial"/>
          <w:sz w:val="20"/>
          <w:szCs w:val="20"/>
        </w:rPr>
      </w:pPr>
      <w:r w:rsidRPr="00B559B5">
        <w:rPr>
          <w:rFonts w:cs="Arial"/>
          <w:sz w:val="20"/>
          <w:szCs w:val="20"/>
        </w:rPr>
        <w:t>[6:3</w:t>
      </w:r>
      <w:r w:rsidR="00A150A1">
        <w:rPr>
          <w:rFonts w:cs="Arial"/>
          <w:sz w:val="20"/>
          <w:szCs w:val="20"/>
        </w:rPr>
        <w:t xml:space="preserve">]   </w:t>
      </w:r>
      <w:r w:rsidR="00D97C21" w:rsidRPr="00B559B5">
        <w:rPr>
          <w:rFonts w:cs="Arial"/>
          <w:sz w:val="20"/>
          <w:szCs w:val="20"/>
        </w:rPr>
        <w:t xml:space="preserve">What </w:t>
      </w:r>
      <w:r w:rsidR="001212A2">
        <w:rPr>
          <w:rFonts w:cs="Arial"/>
          <w:sz w:val="20"/>
          <w:szCs w:val="20"/>
        </w:rPr>
        <w:t>did the king want to know?</w:t>
      </w:r>
    </w:p>
    <w:p w14:paraId="66F1456A" w14:textId="3E0FEB51" w:rsidR="001212A2" w:rsidRDefault="001212A2" w:rsidP="001212A2">
      <w:pPr>
        <w:pBdr>
          <w:top w:val="nil"/>
          <w:left w:val="nil"/>
          <w:bottom w:val="nil"/>
          <w:right w:val="nil"/>
          <w:between w:val="nil"/>
        </w:pBdr>
        <w:spacing w:after="0"/>
        <w:ind w:left="720"/>
        <w:rPr>
          <w:rFonts w:cs="Arial"/>
          <w:sz w:val="20"/>
          <w:szCs w:val="20"/>
        </w:rPr>
      </w:pPr>
      <w:r>
        <w:rPr>
          <w:rFonts w:cs="Arial"/>
          <w:sz w:val="20"/>
          <w:szCs w:val="20"/>
        </w:rPr>
        <w:t xml:space="preserve">He wanted to know what great honor had been given to Mordecai for </w:t>
      </w:r>
      <w:r w:rsidR="00710AFC">
        <w:rPr>
          <w:rFonts w:cs="Arial"/>
          <w:sz w:val="20"/>
          <w:szCs w:val="20"/>
        </w:rPr>
        <w:t>what he did</w:t>
      </w:r>
      <w:r>
        <w:rPr>
          <w:rFonts w:cs="Arial"/>
          <w:sz w:val="20"/>
          <w:szCs w:val="20"/>
        </w:rPr>
        <w:t>.</w:t>
      </w:r>
    </w:p>
    <w:p w14:paraId="0025AFB2" w14:textId="77777777" w:rsidR="001212A2" w:rsidRDefault="001212A2" w:rsidP="001212A2">
      <w:pPr>
        <w:pBdr>
          <w:top w:val="nil"/>
          <w:left w:val="nil"/>
          <w:bottom w:val="nil"/>
          <w:right w:val="nil"/>
          <w:between w:val="nil"/>
        </w:pBdr>
        <w:spacing w:after="0"/>
        <w:ind w:left="720"/>
        <w:rPr>
          <w:rFonts w:cs="Arial"/>
          <w:sz w:val="20"/>
          <w:szCs w:val="20"/>
        </w:rPr>
      </w:pPr>
    </w:p>
    <w:p w14:paraId="5204B6C4" w14:textId="77777777" w:rsidR="001212A2" w:rsidRDefault="001212A2" w:rsidP="001212A2">
      <w:pPr>
        <w:pBdr>
          <w:top w:val="nil"/>
          <w:left w:val="nil"/>
          <w:bottom w:val="nil"/>
          <w:right w:val="nil"/>
          <w:between w:val="nil"/>
        </w:pBdr>
        <w:spacing w:after="0"/>
        <w:ind w:left="720"/>
        <w:rPr>
          <w:rFonts w:cs="Arial"/>
          <w:sz w:val="20"/>
          <w:szCs w:val="20"/>
        </w:rPr>
      </w:pPr>
    </w:p>
    <w:p w14:paraId="0FFD05DB" w14:textId="358EB4A1" w:rsidR="009D33A2" w:rsidRPr="00B559B5" w:rsidRDefault="001212A2">
      <w:pPr>
        <w:numPr>
          <w:ilvl w:val="0"/>
          <w:numId w:val="36"/>
        </w:numPr>
        <w:pBdr>
          <w:top w:val="nil"/>
          <w:left w:val="nil"/>
          <w:bottom w:val="nil"/>
          <w:right w:val="nil"/>
          <w:between w:val="nil"/>
        </w:pBdr>
        <w:spacing w:after="0"/>
        <w:ind w:left="360"/>
        <w:rPr>
          <w:rFonts w:cs="Arial"/>
          <w:sz w:val="20"/>
          <w:szCs w:val="20"/>
        </w:rPr>
      </w:pPr>
      <w:r>
        <w:rPr>
          <w:rFonts w:cs="Arial"/>
          <w:sz w:val="20"/>
          <w:szCs w:val="20"/>
        </w:rPr>
        <w:t>[6:4]</w:t>
      </w:r>
      <w:r w:rsidR="00710AFC">
        <w:rPr>
          <w:rFonts w:cs="Arial"/>
          <w:sz w:val="20"/>
          <w:szCs w:val="20"/>
        </w:rPr>
        <w:t xml:space="preserve"> </w:t>
      </w:r>
      <w:r>
        <w:rPr>
          <w:rFonts w:cs="Arial"/>
          <w:sz w:val="20"/>
          <w:szCs w:val="20"/>
        </w:rPr>
        <w:t xml:space="preserve">  What did the king’s servants tell </w:t>
      </w:r>
      <w:r w:rsidR="00710AFC">
        <w:rPr>
          <w:rFonts w:cs="Arial"/>
          <w:sz w:val="20"/>
          <w:szCs w:val="20"/>
        </w:rPr>
        <w:t>the king</w:t>
      </w:r>
      <w:r w:rsidR="00D97C21" w:rsidRPr="00B559B5">
        <w:rPr>
          <w:rFonts w:cs="Arial"/>
          <w:sz w:val="20"/>
          <w:szCs w:val="20"/>
        </w:rPr>
        <w:t xml:space="preserve">? </w:t>
      </w:r>
    </w:p>
    <w:p w14:paraId="0FFD05DC" w14:textId="74064812" w:rsidR="009D33A2" w:rsidRPr="00B559B5" w:rsidRDefault="00710AFC">
      <w:pPr>
        <w:pBdr>
          <w:top w:val="nil"/>
          <w:left w:val="nil"/>
          <w:bottom w:val="nil"/>
          <w:right w:val="nil"/>
          <w:between w:val="nil"/>
        </w:pBdr>
        <w:ind w:left="720"/>
        <w:rPr>
          <w:rFonts w:cs="Arial"/>
          <w:sz w:val="20"/>
          <w:szCs w:val="20"/>
        </w:rPr>
      </w:pPr>
      <w:r>
        <w:rPr>
          <w:rFonts w:cs="Arial"/>
          <w:sz w:val="20"/>
          <w:szCs w:val="20"/>
        </w:rPr>
        <w:t>They told him that n</w:t>
      </w:r>
      <w:r w:rsidR="00D97C21" w:rsidRPr="00B559B5">
        <w:rPr>
          <w:rFonts w:cs="Arial"/>
          <w:sz w:val="20"/>
          <w:szCs w:val="20"/>
        </w:rPr>
        <w:t xml:space="preserve">othing had been done to honor </w:t>
      </w:r>
      <w:r w:rsidR="001212A2">
        <w:rPr>
          <w:rFonts w:cs="Arial"/>
          <w:sz w:val="20"/>
          <w:szCs w:val="20"/>
        </w:rPr>
        <w:t>Mordecai</w:t>
      </w:r>
      <w:r w:rsidR="00D97C21" w:rsidRPr="00B559B5">
        <w:rPr>
          <w:rFonts w:cs="Arial"/>
          <w:sz w:val="20"/>
          <w:szCs w:val="20"/>
        </w:rPr>
        <w:t>.</w:t>
      </w:r>
    </w:p>
    <w:p w14:paraId="0FFD05DD" w14:textId="77777777" w:rsidR="009D33A2" w:rsidRPr="00B559B5" w:rsidRDefault="009D33A2">
      <w:pPr>
        <w:pBdr>
          <w:top w:val="nil"/>
          <w:left w:val="nil"/>
          <w:bottom w:val="nil"/>
          <w:right w:val="nil"/>
          <w:between w:val="nil"/>
        </w:pBdr>
        <w:ind w:left="720"/>
        <w:rPr>
          <w:rFonts w:cs="Arial"/>
          <w:sz w:val="20"/>
          <w:szCs w:val="20"/>
        </w:rPr>
      </w:pPr>
    </w:p>
    <w:p w14:paraId="0FFD05DE" w14:textId="7B0FFBA9" w:rsidR="009D33A2" w:rsidRPr="00B559B5" w:rsidRDefault="00D64C5F">
      <w:pPr>
        <w:numPr>
          <w:ilvl w:val="0"/>
          <w:numId w:val="36"/>
        </w:numPr>
        <w:pBdr>
          <w:top w:val="nil"/>
          <w:left w:val="nil"/>
          <w:bottom w:val="nil"/>
          <w:right w:val="nil"/>
          <w:between w:val="nil"/>
        </w:pBdr>
        <w:spacing w:after="0"/>
        <w:ind w:left="360"/>
        <w:rPr>
          <w:rFonts w:cs="Arial"/>
          <w:sz w:val="20"/>
          <w:szCs w:val="20"/>
        </w:rPr>
      </w:pPr>
      <w:r w:rsidRPr="00B559B5">
        <w:rPr>
          <w:rFonts w:cs="Arial"/>
          <w:sz w:val="20"/>
          <w:szCs w:val="20"/>
        </w:rPr>
        <w:t>[6:4</w:t>
      </w:r>
      <w:r w:rsidR="00A150A1">
        <w:rPr>
          <w:rFonts w:cs="Arial"/>
          <w:sz w:val="20"/>
          <w:szCs w:val="20"/>
        </w:rPr>
        <w:t xml:space="preserve">]   </w:t>
      </w:r>
      <w:r w:rsidR="00D97C21" w:rsidRPr="00B559B5">
        <w:rPr>
          <w:rFonts w:cs="Arial"/>
          <w:sz w:val="20"/>
          <w:szCs w:val="20"/>
        </w:rPr>
        <w:t xml:space="preserve">Who </w:t>
      </w:r>
      <w:r w:rsidR="00710AFC">
        <w:rPr>
          <w:rFonts w:cs="Arial"/>
          <w:sz w:val="20"/>
          <w:szCs w:val="20"/>
        </w:rPr>
        <w:t>had entered</w:t>
      </w:r>
      <w:r w:rsidR="00D97C21" w:rsidRPr="00B559B5">
        <w:rPr>
          <w:rFonts w:cs="Arial"/>
          <w:sz w:val="20"/>
          <w:szCs w:val="20"/>
        </w:rPr>
        <w:t xml:space="preserve"> the courtyard</w:t>
      </w:r>
      <w:r w:rsidR="00710AFC">
        <w:rPr>
          <w:rFonts w:cs="Arial"/>
          <w:sz w:val="20"/>
          <w:szCs w:val="20"/>
        </w:rPr>
        <w:t xml:space="preserve"> at that time</w:t>
      </w:r>
      <w:r w:rsidR="00D97C21" w:rsidRPr="00B559B5">
        <w:rPr>
          <w:rFonts w:cs="Arial"/>
          <w:sz w:val="20"/>
          <w:szCs w:val="20"/>
        </w:rPr>
        <w:t xml:space="preserve">? </w:t>
      </w:r>
    </w:p>
    <w:p w14:paraId="0FFD05DF" w14:textId="31D109A7"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Haman </w:t>
      </w:r>
      <w:r w:rsidR="00710AFC">
        <w:rPr>
          <w:rFonts w:cs="Arial"/>
          <w:sz w:val="20"/>
          <w:szCs w:val="20"/>
        </w:rPr>
        <w:t>had entered</w:t>
      </w:r>
      <w:r w:rsidRPr="00B559B5">
        <w:rPr>
          <w:rFonts w:cs="Arial"/>
          <w:sz w:val="20"/>
          <w:szCs w:val="20"/>
        </w:rPr>
        <w:t xml:space="preserve"> the courtyard. </w:t>
      </w:r>
    </w:p>
    <w:p w14:paraId="0FFD05E0" w14:textId="3106CA65" w:rsidR="009D33A2" w:rsidRPr="00B559B5" w:rsidRDefault="00C56B24" w:rsidP="00C56B24">
      <w:pPr>
        <w:pStyle w:val="Continuedline"/>
        <w:rPr>
          <w:rFonts w:cs="Arial"/>
        </w:rPr>
      </w:pPr>
      <w:r w:rsidRPr="00B559B5">
        <w:lastRenderedPageBreak/>
        <w:t>Esther 6:1-</w:t>
      </w:r>
      <w:r w:rsidR="00357924">
        <w:t>10</w:t>
      </w:r>
      <w:r w:rsidRPr="00B559B5">
        <w:t xml:space="preserve"> continued</w:t>
      </w:r>
    </w:p>
    <w:p w14:paraId="3D948D29" w14:textId="7034F5F5" w:rsidR="00710AFC" w:rsidRDefault="00710AFC">
      <w:pPr>
        <w:numPr>
          <w:ilvl w:val="0"/>
          <w:numId w:val="36"/>
        </w:numPr>
        <w:pBdr>
          <w:top w:val="nil"/>
          <w:left w:val="nil"/>
          <w:bottom w:val="nil"/>
          <w:right w:val="nil"/>
          <w:between w:val="nil"/>
        </w:pBdr>
        <w:spacing w:after="0"/>
        <w:ind w:left="360"/>
        <w:rPr>
          <w:rFonts w:cs="Arial"/>
          <w:sz w:val="20"/>
          <w:szCs w:val="20"/>
        </w:rPr>
      </w:pPr>
      <w:r>
        <w:rPr>
          <w:rFonts w:cs="Arial"/>
          <w:sz w:val="20"/>
          <w:szCs w:val="20"/>
        </w:rPr>
        <w:t>[6:4]   Why was Haman there?</w:t>
      </w:r>
    </w:p>
    <w:p w14:paraId="564E6E44" w14:textId="47FCDFFC" w:rsidR="00710AFC" w:rsidRDefault="00710AFC" w:rsidP="00710AFC">
      <w:pPr>
        <w:pBdr>
          <w:top w:val="nil"/>
          <w:left w:val="nil"/>
          <w:bottom w:val="nil"/>
          <w:right w:val="nil"/>
          <w:between w:val="nil"/>
        </w:pBdr>
        <w:spacing w:after="0"/>
        <w:ind w:left="720"/>
        <w:rPr>
          <w:rFonts w:cs="Arial"/>
          <w:sz w:val="20"/>
          <w:szCs w:val="20"/>
        </w:rPr>
      </w:pPr>
      <w:r>
        <w:rPr>
          <w:rFonts w:cs="Arial"/>
          <w:sz w:val="20"/>
          <w:szCs w:val="20"/>
        </w:rPr>
        <w:t>Haman had come to speak to the king about killing Mordecai</w:t>
      </w:r>
      <w:r w:rsidR="00C56B24">
        <w:rPr>
          <w:rFonts w:cs="Arial"/>
          <w:sz w:val="20"/>
          <w:szCs w:val="20"/>
        </w:rPr>
        <w:t>.</w:t>
      </w:r>
      <w:r>
        <w:rPr>
          <w:rFonts w:cs="Arial"/>
          <w:sz w:val="20"/>
          <w:szCs w:val="20"/>
        </w:rPr>
        <w:t xml:space="preserve"> Haman had </w:t>
      </w:r>
      <w:r w:rsidR="00C56B24">
        <w:rPr>
          <w:rFonts w:cs="Arial"/>
          <w:sz w:val="20"/>
          <w:szCs w:val="20"/>
        </w:rPr>
        <w:t xml:space="preserve">just </w:t>
      </w:r>
      <w:r>
        <w:rPr>
          <w:rFonts w:cs="Arial"/>
          <w:sz w:val="20"/>
          <w:szCs w:val="20"/>
        </w:rPr>
        <w:t xml:space="preserve">set up </w:t>
      </w:r>
      <w:r w:rsidR="00C56B24">
        <w:rPr>
          <w:rFonts w:cs="Arial"/>
          <w:sz w:val="20"/>
          <w:szCs w:val="20"/>
        </w:rPr>
        <w:t xml:space="preserve">gallows </w:t>
      </w:r>
      <w:r>
        <w:rPr>
          <w:rFonts w:cs="Arial"/>
          <w:sz w:val="20"/>
          <w:szCs w:val="20"/>
        </w:rPr>
        <w:t>for that purpose.</w:t>
      </w:r>
    </w:p>
    <w:p w14:paraId="1326298A" w14:textId="3A1453DF" w:rsidR="00C56B24" w:rsidRDefault="00C56B24" w:rsidP="00710AFC">
      <w:pPr>
        <w:pBdr>
          <w:top w:val="nil"/>
          <w:left w:val="nil"/>
          <w:bottom w:val="nil"/>
          <w:right w:val="nil"/>
          <w:between w:val="nil"/>
        </w:pBdr>
        <w:spacing w:after="0"/>
        <w:ind w:left="720"/>
        <w:rPr>
          <w:rFonts w:cs="Arial"/>
          <w:sz w:val="20"/>
          <w:szCs w:val="20"/>
        </w:rPr>
      </w:pPr>
      <w:r>
        <w:rPr>
          <w:rFonts w:cs="Arial"/>
          <w:sz w:val="20"/>
          <w:szCs w:val="20"/>
        </w:rPr>
        <w:br/>
      </w:r>
    </w:p>
    <w:p w14:paraId="0FFD05E1" w14:textId="6F562A68" w:rsidR="009D33A2" w:rsidRPr="00B559B5" w:rsidRDefault="00D64C5F">
      <w:pPr>
        <w:numPr>
          <w:ilvl w:val="0"/>
          <w:numId w:val="36"/>
        </w:numPr>
        <w:pBdr>
          <w:top w:val="nil"/>
          <w:left w:val="nil"/>
          <w:bottom w:val="nil"/>
          <w:right w:val="nil"/>
          <w:between w:val="nil"/>
        </w:pBdr>
        <w:spacing w:after="0"/>
        <w:ind w:left="360"/>
        <w:rPr>
          <w:rFonts w:cs="Arial"/>
          <w:sz w:val="20"/>
          <w:szCs w:val="20"/>
        </w:rPr>
      </w:pPr>
      <w:r w:rsidRPr="00B559B5">
        <w:rPr>
          <w:rFonts w:cs="Arial"/>
          <w:sz w:val="20"/>
          <w:szCs w:val="20"/>
        </w:rPr>
        <w:t>[6:5</w:t>
      </w:r>
      <w:r w:rsidR="00A150A1">
        <w:rPr>
          <w:rFonts w:cs="Arial"/>
          <w:sz w:val="20"/>
          <w:szCs w:val="20"/>
        </w:rPr>
        <w:t xml:space="preserve">]   </w:t>
      </w:r>
      <w:r w:rsidR="00D97C21" w:rsidRPr="00B559B5">
        <w:rPr>
          <w:rFonts w:cs="Arial"/>
          <w:sz w:val="20"/>
          <w:szCs w:val="20"/>
        </w:rPr>
        <w:t xml:space="preserve">When the king’s servants </w:t>
      </w:r>
      <w:r w:rsidR="00710AFC">
        <w:rPr>
          <w:rFonts w:cs="Arial"/>
          <w:sz w:val="20"/>
          <w:szCs w:val="20"/>
        </w:rPr>
        <w:t>said</w:t>
      </w:r>
      <w:r w:rsidR="00D97C21" w:rsidRPr="00B559B5">
        <w:rPr>
          <w:rFonts w:cs="Arial"/>
          <w:sz w:val="20"/>
          <w:szCs w:val="20"/>
        </w:rPr>
        <w:t xml:space="preserve"> that Haman was standing in the courtyard, what was the king’s response? </w:t>
      </w:r>
    </w:p>
    <w:p w14:paraId="0FFD05E2" w14:textId="4FCA0782"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king </w:t>
      </w:r>
      <w:r w:rsidR="00710AFC">
        <w:rPr>
          <w:rFonts w:cs="Arial"/>
          <w:sz w:val="20"/>
          <w:szCs w:val="20"/>
        </w:rPr>
        <w:t>told them to let</w:t>
      </w:r>
      <w:r w:rsidRPr="00B559B5">
        <w:rPr>
          <w:rFonts w:cs="Arial"/>
          <w:sz w:val="20"/>
          <w:szCs w:val="20"/>
        </w:rPr>
        <w:t xml:space="preserve"> Haman come in. </w:t>
      </w:r>
    </w:p>
    <w:p w14:paraId="0FFD05E3" w14:textId="77777777" w:rsidR="009D33A2" w:rsidRPr="00B559B5" w:rsidRDefault="009D33A2">
      <w:pPr>
        <w:pBdr>
          <w:top w:val="nil"/>
          <w:left w:val="nil"/>
          <w:bottom w:val="nil"/>
          <w:right w:val="nil"/>
          <w:between w:val="nil"/>
        </w:pBdr>
        <w:ind w:left="720"/>
        <w:rPr>
          <w:rFonts w:cs="Arial"/>
          <w:sz w:val="20"/>
          <w:szCs w:val="20"/>
        </w:rPr>
      </w:pPr>
    </w:p>
    <w:p w14:paraId="0FFD05E4" w14:textId="46231097" w:rsidR="009D33A2" w:rsidRPr="00B559B5" w:rsidRDefault="00D64C5F" w:rsidP="00D64C5F">
      <w:pPr>
        <w:numPr>
          <w:ilvl w:val="0"/>
          <w:numId w:val="36"/>
        </w:numPr>
        <w:pBdr>
          <w:top w:val="nil"/>
          <w:left w:val="nil"/>
          <w:bottom w:val="nil"/>
          <w:right w:val="nil"/>
          <w:between w:val="nil"/>
        </w:pBdr>
        <w:spacing w:after="0"/>
        <w:ind w:left="360"/>
        <w:rPr>
          <w:rFonts w:cs="Arial"/>
          <w:sz w:val="20"/>
          <w:szCs w:val="20"/>
        </w:rPr>
      </w:pPr>
      <w:r w:rsidRPr="00B559B5">
        <w:rPr>
          <w:rFonts w:cs="Arial"/>
          <w:sz w:val="20"/>
          <w:szCs w:val="20"/>
        </w:rPr>
        <w:t>[6:6</w:t>
      </w:r>
      <w:r w:rsidR="00A150A1">
        <w:rPr>
          <w:rFonts w:cs="Arial"/>
          <w:sz w:val="20"/>
          <w:szCs w:val="20"/>
        </w:rPr>
        <w:t xml:space="preserve">]   </w:t>
      </w:r>
      <w:r w:rsidR="00D97C21" w:rsidRPr="00B559B5">
        <w:rPr>
          <w:rFonts w:cs="Arial"/>
          <w:sz w:val="20"/>
          <w:szCs w:val="20"/>
        </w:rPr>
        <w:t>Wh</w:t>
      </w:r>
      <w:r w:rsidR="00710AFC">
        <w:rPr>
          <w:rFonts w:cs="Arial"/>
          <w:sz w:val="20"/>
          <w:szCs w:val="20"/>
        </w:rPr>
        <w:t>ich man did Haman think that the king was talking about, wh</w:t>
      </w:r>
      <w:r w:rsidR="00D97C21" w:rsidRPr="00B559B5">
        <w:rPr>
          <w:rFonts w:cs="Arial"/>
          <w:sz w:val="20"/>
          <w:szCs w:val="20"/>
        </w:rPr>
        <w:t xml:space="preserve">en the king asked Haman what should be done for </w:t>
      </w:r>
      <w:r w:rsidR="00710AFC">
        <w:rPr>
          <w:rFonts w:cs="Arial"/>
          <w:sz w:val="20"/>
          <w:szCs w:val="20"/>
        </w:rPr>
        <w:t>a</w:t>
      </w:r>
      <w:r w:rsidR="00D97C21" w:rsidRPr="00B559B5">
        <w:rPr>
          <w:rFonts w:cs="Arial"/>
          <w:sz w:val="20"/>
          <w:szCs w:val="20"/>
        </w:rPr>
        <w:t xml:space="preserve"> man </w:t>
      </w:r>
      <w:r w:rsidR="00710AFC">
        <w:rPr>
          <w:rFonts w:cs="Arial"/>
          <w:sz w:val="20"/>
          <w:szCs w:val="20"/>
        </w:rPr>
        <w:t>that</w:t>
      </w:r>
      <w:r w:rsidR="00D97C21" w:rsidRPr="00B559B5">
        <w:rPr>
          <w:rFonts w:cs="Arial"/>
          <w:sz w:val="20"/>
          <w:szCs w:val="20"/>
        </w:rPr>
        <w:t xml:space="preserve"> the king took pleasure in honoring</w:t>
      </w:r>
      <w:r w:rsidR="00710AFC">
        <w:rPr>
          <w:rFonts w:cs="Arial"/>
          <w:sz w:val="20"/>
          <w:szCs w:val="20"/>
        </w:rPr>
        <w:t>?</w:t>
      </w:r>
      <w:r w:rsidR="00D97C21" w:rsidRPr="00B559B5">
        <w:rPr>
          <w:rFonts w:cs="Arial"/>
          <w:sz w:val="20"/>
          <w:szCs w:val="20"/>
        </w:rPr>
        <w:t xml:space="preserve"> </w:t>
      </w:r>
    </w:p>
    <w:p w14:paraId="0FFD05E5" w14:textId="4774C2E7" w:rsidR="009D33A2" w:rsidRPr="00B559B5" w:rsidRDefault="00D97C21" w:rsidP="00D64C5F">
      <w:pPr>
        <w:pBdr>
          <w:top w:val="nil"/>
          <w:left w:val="nil"/>
          <w:bottom w:val="nil"/>
          <w:right w:val="nil"/>
          <w:between w:val="nil"/>
        </w:pBdr>
        <w:ind w:left="720"/>
        <w:rPr>
          <w:rFonts w:cs="Arial"/>
          <w:sz w:val="20"/>
          <w:szCs w:val="20"/>
        </w:rPr>
      </w:pPr>
      <w:r w:rsidRPr="00B559B5">
        <w:rPr>
          <w:rFonts w:cs="Arial"/>
          <w:sz w:val="20"/>
          <w:szCs w:val="20"/>
        </w:rPr>
        <w:t>H</w:t>
      </w:r>
      <w:r w:rsidR="00710AFC">
        <w:rPr>
          <w:rFonts w:cs="Arial"/>
          <w:sz w:val="20"/>
          <w:szCs w:val="20"/>
        </w:rPr>
        <w:t>aman</w:t>
      </w:r>
      <w:r w:rsidRPr="00B559B5">
        <w:rPr>
          <w:rFonts w:cs="Arial"/>
          <w:sz w:val="20"/>
          <w:szCs w:val="20"/>
        </w:rPr>
        <w:t xml:space="preserve"> thought </w:t>
      </w:r>
      <w:r w:rsidR="00710AFC">
        <w:rPr>
          <w:rFonts w:cs="Arial"/>
          <w:sz w:val="20"/>
          <w:szCs w:val="20"/>
        </w:rPr>
        <w:t xml:space="preserve">that </w:t>
      </w:r>
      <w:r w:rsidRPr="00B559B5">
        <w:rPr>
          <w:rFonts w:cs="Arial"/>
          <w:sz w:val="20"/>
          <w:szCs w:val="20"/>
        </w:rPr>
        <w:t xml:space="preserve">the king </w:t>
      </w:r>
      <w:r w:rsidR="00710AFC">
        <w:rPr>
          <w:rFonts w:cs="Arial"/>
          <w:sz w:val="20"/>
          <w:szCs w:val="20"/>
        </w:rPr>
        <w:t>was talking about him (Haman).</w:t>
      </w:r>
    </w:p>
    <w:p w14:paraId="0FFD05E6" w14:textId="77777777" w:rsidR="009D33A2" w:rsidRPr="00B559B5" w:rsidRDefault="009D33A2">
      <w:pPr>
        <w:pBdr>
          <w:top w:val="nil"/>
          <w:left w:val="nil"/>
          <w:bottom w:val="nil"/>
          <w:right w:val="nil"/>
          <w:between w:val="nil"/>
        </w:pBdr>
        <w:rPr>
          <w:rFonts w:cs="Arial"/>
          <w:sz w:val="20"/>
          <w:szCs w:val="20"/>
        </w:rPr>
      </w:pPr>
    </w:p>
    <w:p w14:paraId="0FFD05E7" w14:textId="57E0CD49" w:rsidR="009D33A2" w:rsidRPr="00B559B5" w:rsidRDefault="00D64C5F">
      <w:pPr>
        <w:numPr>
          <w:ilvl w:val="0"/>
          <w:numId w:val="36"/>
        </w:numPr>
        <w:pBdr>
          <w:top w:val="nil"/>
          <w:left w:val="nil"/>
          <w:bottom w:val="nil"/>
          <w:right w:val="nil"/>
          <w:between w:val="nil"/>
        </w:pBdr>
        <w:spacing w:after="0"/>
        <w:ind w:left="360"/>
        <w:rPr>
          <w:rFonts w:cs="Arial"/>
          <w:sz w:val="20"/>
          <w:szCs w:val="20"/>
        </w:rPr>
      </w:pPr>
      <w:r w:rsidRPr="00B559B5">
        <w:rPr>
          <w:rFonts w:cs="Arial"/>
          <w:sz w:val="20"/>
          <w:szCs w:val="20"/>
        </w:rPr>
        <w:t>[6:7-8</w:t>
      </w:r>
      <w:r w:rsidR="00A150A1">
        <w:rPr>
          <w:rFonts w:cs="Arial"/>
          <w:sz w:val="20"/>
          <w:szCs w:val="20"/>
        </w:rPr>
        <w:t xml:space="preserve">]   </w:t>
      </w:r>
      <w:r w:rsidR="00D97C21" w:rsidRPr="00B559B5">
        <w:rPr>
          <w:rFonts w:cs="Arial"/>
          <w:sz w:val="20"/>
          <w:szCs w:val="20"/>
        </w:rPr>
        <w:t xml:space="preserve">How did Haman </w:t>
      </w:r>
      <w:r w:rsidR="00710AFC">
        <w:rPr>
          <w:rFonts w:cs="Arial"/>
          <w:sz w:val="20"/>
          <w:szCs w:val="20"/>
        </w:rPr>
        <w:t>say</w:t>
      </w:r>
      <w:r w:rsidR="00D97C21" w:rsidRPr="00B559B5">
        <w:rPr>
          <w:rFonts w:cs="Arial"/>
          <w:sz w:val="20"/>
          <w:szCs w:val="20"/>
        </w:rPr>
        <w:t xml:space="preserve"> that </w:t>
      </w:r>
      <w:r w:rsidR="00710AFC">
        <w:rPr>
          <w:rFonts w:cs="Arial"/>
          <w:sz w:val="20"/>
          <w:szCs w:val="20"/>
        </w:rPr>
        <w:t>a</w:t>
      </w:r>
      <w:r w:rsidR="00D97C21" w:rsidRPr="00B559B5">
        <w:rPr>
          <w:rFonts w:cs="Arial"/>
          <w:sz w:val="20"/>
          <w:szCs w:val="20"/>
        </w:rPr>
        <w:t xml:space="preserve"> man should be dressed </w:t>
      </w:r>
      <w:r w:rsidR="00710AFC">
        <w:rPr>
          <w:rFonts w:cs="Arial"/>
          <w:sz w:val="20"/>
          <w:szCs w:val="20"/>
        </w:rPr>
        <w:t>if</w:t>
      </w:r>
      <w:r w:rsidR="00D97C21" w:rsidRPr="00B559B5">
        <w:rPr>
          <w:rFonts w:cs="Arial"/>
          <w:sz w:val="20"/>
          <w:szCs w:val="20"/>
        </w:rPr>
        <w:t xml:space="preserve"> the king took pleasure in honoring</w:t>
      </w:r>
      <w:r w:rsidR="00710AFC">
        <w:rPr>
          <w:rFonts w:cs="Arial"/>
          <w:sz w:val="20"/>
          <w:szCs w:val="20"/>
        </w:rPr>
        <w:t xml:space="preserve"> him</w:t>
      </w:r>
      <w:r w:rsidR="00D97C21" w:rsidRPr="00B559B5">
        <w:rPr>
          <w:rFonts w:cs="Arial"/>
          <w:sz w:val="20"/>
          <w:szCs w:val="20"/>
        </w:rPr>
        <w:t xml:space="preserve">? </w:t>
      </w:r>
    </w:p>
    <w:p w14:paraId="5E242B5B" w14:textId="3B19F677" w:rsidR="008F755B" w:rsidRDefault="00D97C21" w:rsidP="008F755B">
      <w:pPr>
        <w:pBdr>
          <w:top w:val="nil"/>
          <w:left w:val="nil"/>
          <w:bottom w:val="nil"/>
          <w:right w:val="nil"/>
          <w:between w:val="nil"/>
        </w:pBdr>
        <w:ind w:left="720"/>
        <w:rPr>
          <w:rFonts w:cs="Arial"/>
          <w:sz w:val="20"/>
          <w:szCs w:val="20"/>
        </w:rPr>
      </w:pPr>
      <w:r w:rsidRPr="00B559B5">
        <w:rPr>
          <w:rFonts w:cs="Arial"/>
          <w:sz w:val="20"/>
          <w:szCs w:val="20"/>
        </w:rPr>
        <w:t xml:space="preserve">Haman said </w:t>
      </w:r>
      <w:r w:rsidR="00710AFC">
        <w:rPr>
          <w:rFonts w:cs="Arial"/>
          <w:sz w:val="20"/>
          <w:szCs w:val="20"/>
        </w:rPr>
        <w:t>that such a man</w:t>
      </w:r>
      <w:r w:rsidRPr="00B559B5">
        <w:rPr>
          <w:rFonts w:cs="Arial"/>
          <w:sz w:val="20"/>
          <w:szCs w:val="20"/>
        </w:rPr>
        <w:t xml:space="preserve"> should wear royal robes that the king </w:t>
      </w:r>
      <w:r w:rsidR="00710AFC">
        <w:rPr>
          <w:rFonts w:cs="Arial"/>
          <w:sz w:val="20"/>
          <w:szCs w:val="20"/>
        </w:rPr>
        <w:t xml:space="preserve">himself </w:t>
      </w:r>
      <w:r w:rsidRPr="00B559B5">
        <w:rPr>
          <w:rFonts w:cs="Arial"/>
          <w:sz w:val="20"/>
          <w:szCs w:val="20"/>
        </w:rPr>
        <w:t xml:space="preserve">had worn. </w:t>
      </w:r>
    </w:p>
    <w:p w14:paraId="73CA4522" w14:textId="77777777" w:rsidR="00710AFC" w:rsidRDefault="00710AFC" w:rsidP="008F755B">
      <w:pPr>
        <w:pBdr>
          <w:top w:val="nil"/>
          <w:left w:val="nil"/>
          <w:bottom w:val="nil"/>
          <w:right w:val="nil"/>
          <w:between w:val="nil"/>
        </w:pBdr>
        <w:ind w:left="720"/>
        <w:rPr>
          <w:rFonts w:cs="Arial"/>
          <w:sz w:val="20"/>
          <w:szCs w:val="20"/>
        </w:rPr>
      </w:pPr>
    </w:p>
    <w:p w14:paraId="256C6C94" w14:textId="2E5D40FA" w:rsidR="00710AFC" w:rsidRPr="00B559B5" w:rsidRDefault="00710AFC" w:rsidP="00710AFC">
      <w:pPr>
        <w:numPr>
          <w:ilvl w:val="0"/>
          <w:numId w:val="36"/>
        </w:numPr>
        <w:pBdr>
          <w:top w:val="nil"/>
          <w:left w:val="nil"/>
          <w:bottom w:val="nil"/>
          <w:right w:val="nil"/>
          <w:between w:val="nil"/>
        </w:pBdr>
        <w:spacing w:after="0"/>
        <w:ind w:left="360"/>
        <w:rPr>
          <w:rFonts w:cs="Arial"/>
          <w:sz w:val="20"/>
          <w:szCs w:val="20"/>
        </w:rPr>
      </w:pPr>
      <w:r w:rsidRPr="00B559B5">
        <w:rPr>
          <w:rFonts w:cs="Arial"/>
          <w:sz w:val="20"/>
          <w:szCs w:val="20"/>
        </w:rPr>
        <w:t>[6:7-8</w:t>
      </w:r>
      <w:r>
        <w:rPr>
          <w:rFonts w:cs="Arial"/>
          <w:sz w:val="20"/>
          <w:szCs w:val="20"/>
        </w:rPr>
        <w:t>]   What</w:t>
      </w:r>
      <w:r w:rsidRPr="00B559B5">
        <w:rPr>
          <w:rFonts w:cs="Arial"/>
          <w:sz w:val="20"/>
          <w:szCs w:val="20"/>
        </w:rPr>
        <w:t xml:space="preserve"> did Haman </w:t>
      </w:r>
      <w:r>
        <w:rPr>
          <w:rFonts w:cs="Arial"/>
          <w:sz w:val="20"/>
          <w:szCs w:val="20"/>
        </w:rPr>
        <w:t>say</w:t>
      </w:r>
      <w:r w:rsidRPr="00B559B5">
        <w:rPr>
          <w:rFonts w:cs="Arial"/>
          <w:sz w:val="20"/>
          <w:szCs w:val="20"/>
        </w:rPr>
        <w:t xml:space="preserve"> that </w:t>
      </w:r>
      <w:r>
        <w:rPr>
          <w:rFonts w:cs="Arial"/>
          <w:sz w:val="20"/>
          <w:szCs w:val="20"/>
        </w:rPr>
        <w:t>a</w:t>
      </w:r>
      <w:r w:rsidRPr="00B559B5">
        <w:rPr>
          <w:rFonts w:cs="Arial"/>
          <w:sz w:val="20"/>
          <w:szCs w:val="20"/>
        </w:rPr>
        <w:t xml:space="preserve"> man should </w:t>
      </w:r>
      <w:r>
        <w:rPr>
          <w:rFonts w:cs="Arial"/>
          <w:sz w:val="20"/>
          <w:szCs w:val="20"/>
        </w:rPr>
        <w:t>ride</w:t>
      </w:r>
      <w:r w:rsidRPr="00B559B5">
        <w:rPr>
          <w:rFonts w:cs="Arial"/>
          <w:sz w:val="20"/>
          <w:szCs w:val="20"/>
        </w:rPr>
        <w:t xml:space="preserve"> </w:t>
      </w:r>
      <w:r>
        <w:rPr>
          <w:rFonts w:cs="Arial"/>
          <w:sz w:val="20"/>
          <w:szCs w:val="20"/>
        </w:rPr>
        <w:t>if</w:t>
      </w:r>
      <w:r w:rsidRPr="00B559B5">
        <w:rPr>
          <w:rFonts w:cs="Arial"/>
          <w:sz w:val="20"/>
          <w:szCs w:val="20"/>
        </w:rPr>
        <w:t xml:space="preserve"> the king took pleasure in honoring</w:t>
      </w:r>
      <w:r>
        <w:rPr>
          <w:rFonts w:cs="Arial"/>
          <w:sz w:val="20"/>
          <w:szCs w:val="20"/>
        </w:rPr>
        <w:t xml:space="preserve"> him</w:t>
      </w:r>
      <w:r w:rsidRPr="00B559B5">
        <w:rPr>
          <w:rFonts w:cs="Arial"/>
          <w:sz w:val="20"/>
          <w:szCs w:val="20"/>
        </w:rPr>
        <w:t xml:space="preserve">? </w:t>
      </w:r>
    </w:p>
    <w:p w14:paraId="4B8E2C87" w14:textId="4BC4E8A9" w:rsidR="00710AFC" w:rsidRDefault="00710AFC" w:rsidP="00710AFC">
      <w:pPr>
        <w:pBdr>
          <w:top w:val="nil"/>
          <w:left w:val="nil"/>
          <w:bottom w:val="nil"/>
          <w:right w:val="nil"/>
          <w:between w:val="nil"/>
        </w:pBdr>
        <w:ind w:left="720"/>
        <w:rPr>
          <w:rFonts w:cs="Arial"/>
          <w:sz w:val="20"/>
          <w:szCs w:val="20"/>
        </w:rPr>
      </w:pPr>
      <w:r w:rsidRPr="00B559B5">
        <w:rPr>
          <w:rFonts w:cs="Arial"/>
          <w:sz w:val="20"/>
          <w:szCs w:val="20"/>
        </w:rPr>
        <w:t xml:space="preserve">Haman said </w:t>
      </w:r>
      <w:r>
        <w:rPr>
          <w:rFonts w:cs="Arial"/>
          <w:sz w:val="20"/>
          <w:szCs w:val="20"/>
        </w:rPr>
        <w:t>that such a man</w:t>
      </w:r>
      <w:r w:rsidRPr="00B559B5">
        <w:rPr>
          <w:rFonts w:cs="Arial"/>
          <w:sz w:val="20"/>
          <w:szCs w:val="20"/>
        </w:rPr>
        <w:t xml:space="preserve"> should </w:t>
      </w:r>
      <w:r w:rsidR="00357924">
        <w:rPr>
          <w:rFonts w:cs="Arial"/>
          <w:sz w:val="20"/>
          <w:szCs w:val="20"/>
        </w:rPr>
        <w:t>r</w:t>
      </w:r>
      <w:r>
        <w:rPr>
          <w:rFonts w:cs="Arial"/>
          <w:sz w:val="20"/>
          <w:szCs w:val="20"/>
        </w:rPr>
        <w:t xml:space="preserve">ide a horse </w:t>
      </w:r>
      <w:r w:rsidRPr="00B559B5">
        <w:rPr>
          <w:rFonts w:cs="Arial"/>
          <w:sz w:val="20"/>
          <w:szCs w:val="20"/>
        </w:rPr>
        <w:t xml:space="preserve">that the king </w:t>
      </w:r>
      <w:r>
        <w:rPr>
          <w:rFonts w:cs="Arial"/>
          <w:sz w:val="20"/>
          <w:szCs w:val="20"/>
        </w:rPr>
        <w:t xml:space="preserve">himself </w:t>
      </w:r>
      <w:r w:rsidRPr="00B559B5">
        <w:rPr>
          <w:rFonts w:cs="Arial"/>
          <w:sz w:val="20"/>
          <w:szCs w:val="20"/>
        </w:rPr>
        <w:t xml:space="preserve">had </w:t>
      </w:r>
      <w:r>
        <w:rPr>
          <w:rFonts w:cs="Arial"/>
          <w:sz w:val="20"/>
          <w:szCs w:val="20"/>
        </w:rPr>
        <w:t>ridden</w:t>
      </w:r>
      <w:r w:rsidRPr="00B559B5">
        <w:rPr>
          <w:rFonts w:cs="Arial"/>
          <w:sz w:val="20"/>
          <w:szCs w:val="20"/>
        </w:rPr>
        <w:t xml:space="preserve">. </w:t>
      </w:r>
    </w:p>
    <w:p w14:paraId="58A74E1C" w14:textId="77777777" w:rsidR="00710AFC" w:rsidRDefault="00710AFC" w:rsidP="008F755B">
      <w:pPr>
        <w:pBdr>
          <w:top w:val="nil"/>
          <w:left w:val="nil"/>
          <w:bottom w:val="nil"/>
          <w:right w:val="nil"/>
          <w:between w:val="nil"/>
        </w:pBdr>
        <w:ind w:left="720"/>
        <w:rPr>
          <w:rFonts w:cs="Arial"/>
          <w:sz w:val="20"/>
          <w:szCs w:val="20"/>
        </w:rPr>
      </w:pPr>
    </w:p>
    <w:p w14:paraId="0FFD05EC" w14:textId="3B2DF196" w:rsidR="009D33A2" w:rsidRPr="008F755B" w:rsidRDefault="00D64C5F" w:rsidP="00D64C5F">
      <w:pPr>
        <w:pStyle w:val="ListParagraph"/>
        <w:numPr>
          <w:ilvl w:val="0"/>
          <w:numId w:val="36"/>
        </w:numPr>
        <w:pBdr>
          <w:top w:val="nil"/>
          <w:left w:val="nil"/>
          <w:bottom w:val="nil"/>
          <w:right w:val="nil"/>
          <w:between w:val="nil"/>
        </w:pBdr>
        <w:spacing w:after="0"/>
        <w:ind w:left="360"/>
        <w:rPr>
          <w:rFonts w:cs="Arial"/>
          <w:sz w:val="20"/>
          <w:szCs w:val="20"/>
        </w:rPr>
      </w:pPr>
      <w:r w:rsidRPr="008F755B">
        <w:rPr>
          <w:rFonts w:cs="Arial"/>
          <w:sz w:val="20"/>
          <w:szCs w:val="20"/>
        </w:rPr>
        <w:t>[6:9</w:t>
      </w:r>
      <w:r w:rsidR="00A150A1">
        <w:rPr>
          <w:rFonts w:cs="Arial"/>
          <w:sz w:val="20"/>
          <w:szCs w:val="20"/>
        </w:rPr>
        <w:t xml:space="preserve">]   </w:t>
      </w:r>
      <w:r w:rsidR="00D97C21" w:rsidRPr="008F755B">
        <w:rPr>
          <w:rFonts w:cs="Arial"/>
          <w:sz w:val="20"/>
          <w:szCs w:val="20"/>
        </w:rPr>
        <w:t>Wh</w:t>
      </w:r>
      <w:r w:rsidR="00C56B24">
        <w:rPr>
          <w:rFonts w:cs="Arial"/>
          <w:sz w:val="20"/>
          <w:szCs w:val="20"/>
        </w:rPr>
        <w:t>o</w:t>
      </w:r>
      <w:r w:rsidR="00D97C21" w:rsidRPr="008F755B">
        <w:rPr>
          <w:rFonts w:cs="Arial"/>
          <w:sz w:val="20"/>
          <w:szCs w:val="20"/>
        </w:rPr>
        <w:t xml:space="preserve"> did Haman say should clothe </w:t>
      </w:r>
      <w:r w:rsidR="00247AA2">
        <w:rPr>
          <w:rFonts w:cs="Arial"/>
          <w:sz w:val="20"/>
          <w:szCs w:val="20"/>
        </w:rPr>
        <w:t>an honored</w:t>
      </w:r>
      <w:r w:rsidR="00D97C21" w:rsidRPr="008F755B">
        <w:rPr>
          <w:rFonts w:cs="Arial"/>
          <w:sz w:val="20"/>
          <w:szCs w:val="20"/>
        </w:rPr>
        <w:t xml:space="preserve"> man</w:t>
      </w:r>
      <w:r w:rsidR="00247AA2">
        <w:rPr>
          <w:rFonts w:cs="Arial"/>
          <w:sz w:val="20"/>
          <w:szCs w:val="20"/>
        </w:rPr>
        <w:t xml:space="preserve"> and lead him on a horse</w:t>
      </w:r>
      <w:r w:rsidR="00D97C21" w:rsidRPr="008F755B">
        <w:rPr>
          <w:rFonts w:cs="Arial"/>
          <w:sz w:val="20"/>
          <w:szCs w:val="20"/>
        </w:rPr>
        <w:t xml:space="preserve"> through the city streets? </w:t>
      </w:r>
    </w:p>
    <w:p w14:paraId="0FFD05EE" w14:textId="73FE3271" w:rsidR="009D33A2" w:rsidRDefault="00D97C21" w:rsidP="008F755B">
      <w:pPr>
        <w:pBdr>
          <w:top w:val="nil"/>
          <w:left w:val="nil"/>
          <w:bottom w:val="nil"/>
          <w:right w:val="nil"/>
          <w:between w:val="nil"/>
        </w:pBdr>
        <w:ind w:left="720"/>
        <w:rPr>
          <w:rFonts w:cs="Arial"/>
          <w:sz w:val="20"/>
          <w:szCs w:val="20"/>
        </w:rPr>
      </w:pPr>
      <w:r w:rsidRPr="00B559B5">
        <w:rPr>
          <w:rFonts w:cs="Arial"/>
          <w:sz w:val="20"/>
          <w:szCs w:val="20"/>
        </w:rPr>
        <w:t>H</w:t>
      </w:r>
      <w:r w:rsidR="00247AA2">
        <w:rPr>
          <w:rFonts w:cs="Arial"/>
          <w:sz w:val="20"/>
          <w:szCs w:val="20"/>
        </w:rPr>
        <w:t>aman</w:t>
      </w:r>
      <w:r w:rsidRPr="00B559B5">
        <w:rPr>
          <w:rFonts w:cs="Arial"/>
          <w:sz w:val="20"/>
          <w:szCs w:val="20"/>
        </w:rPr>
        <w:t xml:space="preserve"> said that one of the king's most noble officials should do</w:t>
      </w:r>
      <w:r w:rsidR="00247AA2">
        <w:rPr>
          <w:rFonts w:cs="Arial"/>
          <w:sz w:val="20"/>
          <w:szCs w:val="20"/>
        </w:rPr>
        <w:t xml:space="preserve"> these things.</w:t>
      </w:r>
    </w:p>
    <w:p w14:paraId="72629F2F" w14:textId="77777777" w:rsidR="00247AA2" w:rsidRDefault="00247AA2" w:rsidP="008F755B">
      <w:pPr>
        <w:pBdr>
          <w:top w:val="nil"/>
          <w:left w:val="nil"/>
          <w:bottom w:val="nil"/>
          <w:right w:val="nil"/>
          <w:between w:val="nil"/>
        </w:pBdr>
        <w:ind w:left="720"/>
        <w:rPr>
          <w:rFonts w:cs="Arial"/>
          <w:sz w:val="20"/>
          <w:szCs w:val="20"/>
        </w:rPr>
      </w:pPr>
    </w:p>
    <w:p w14:paraId="2A1B53D1" w14:textId="003885F5" w:rsidR="00247AA2" w:rsidRDefault="00247AA2" w:rsidP="00247AA2">
      <w:pPr>
        <w:pStyle w:val="ListParagraph"/>
        <w:numPr>
          <w:ilvl w:val="0"/>
          <w:numId w:val="36"/>
        </w:numPr>
        <w:pBdr>
          <w:top w:val="nil"/>
          <w:left w:val="nil"/>
          <w:bottom w:val="nil"/>
          <w:right w:val="nil"/>
          <w:between w:val="nil"/>
        </w:pBdr>
        <w:ind w:left="360"/>
        <w:rPr>
          <w:rFonts w:cs="Arial"/>
          <w:sz w:val="20"/>
          <w:szCs w:val="20"/>
        </w:rPr>
      </w:pPr>
      <w:r>
        <w:rPr>
          <w:rFonts w:cs="Arial"/>
          <w:sz w:val="20"/>
          <w:szCs w:val="20"/>
        </w:rPr>
        <w:t>[6:10]   What did the king tell Haman to do in verse 10?</w:t>
      </w:r>
    </w:p>
    <w:p w14:paraId="74BBFFB5" w14:textId="0DFB9E55" w:rsidR="00247AA2" w:rsidRDefault="00247AA2" w:rsidP="00247AA2">
      <w:pPr>
        <w:pStyle w:val="ListParagraph"/>
        <w:pBdr>
          <w:top w:val="nil"/>
          <w:left w:val="nil"/>
          <w:bottom w:val="nil"/>
          <w:right w:val="nil"/>
          <w:between w:val="nil"/>
        </w:pBdr>
        <w:rPr>
          <w:rFonts w:cs="Arial"/>
          <w:sz w:val="20"/>
          <w:szCs w:val="20"/>
        </w:rPr>
      </w:pPr>
      <w:r>
        <w:rPr>
          <w:rFonts w:cs="Arial"/>
          <w:sz w:val="20"/>
          <w:szCs w:val="20"/>
        </w:rPr>
        <w:t>The king told Haman to hurry and take the robes and the horse, as he had described, and to do for Mordecai all the things that Haman had said should be done.</w:t>
      </w:r>
    </w:p>
    <w:p w14:paraId="0FFD05EF" w14:textId="77777777" w:rsidR="009D33A2" w:rsidRPr="00B559B5" w:rsidRDefault="00D97C21" w:rsidP="007F1ACC">
      <w:pPr>
        <w:pStyle w:val="CommentSection"/>
      </w:pPr>
      <w:r w:rsidRPr="00B559B5">
        <w:t>Comment Section:</w:t>
      </w:r>
      <w:r w:rsidRPr="00567D5F">
        <w:br w:type="page"/>
      </w:r>
    </w:p>
    <w:p w14:paraId="0FFD05F0" w14:textId="1746C3CC" w:rsidR="009D33A2" w:rsidRPr="003516A3" w:rsidRDefault="00D97C21" w:rsidP="008508BC">
      <w:pPr>
        <w:pStyle w:val="Heading1"/>
        <w:rPr>
          <w:rStyle w:val="Heading2Char"/>
        </w:rPr>
      </w:pPr>
      <w:bookmarkStart w:id="129" w:name="_heading=h.sw8axlvm1b6s" w:colFirst="0" w:colLast="0"/>
      <w:bookmarkStart w:id="130" w:name="_Toc203574613"/>
      <w:bookmarkEnd w:id="129"/>
      <w:r w:rsidRPr="00B559B5">
        <w:lastRenderedPageBreak/>
        <w:t>Esther 7:7-10</w:t>
      </w:r>
      <w:r w:rsidR="003516A3">
        <w:t xml:space="preserve"> </w:t>
      </w:r>
      <w:r w:rsidR="003516A3">
        <w:tab/>
      </w:r>
      <w:r w:rsidRPr="003516A3">
        <w:rPr>
          <w:rStyle w:val="Heading2Char"/>
        </w:rPr>
        <w:t>Haman is hanged</w:t>
      </w:r>
      <w:bookmarkEnd w:id="130"/>
    </w:p>
    <w:p w14:paraId="0FFD05F1" w14:textId="163948CD" w:rsidR="009D33A2" w:rsidRDefault="00D97C21" w:rsidP="008F755B">
      <w:pPr>
        <w:pStyle w:val="Background"/>
      </w:pPr>
      <w:r w:rsidRPr="00B559B5">
        <w:rPr>
          <w:b/>
        </w:rPr>
        <w:t xml:space="preserve">Background: </w:t>
      </w:r>
      <w:r w:rsidRPr="00B559B5">
        <w:t xml:space="preserve">On the second day of Esther’s feast, the king said to Esther that he would grant her request, up to half of </w:t>
      </w:r>
      <w:r w:rsidR="00615D05">
        <w:t>his</w:t>
      </w:r>
      <w:r w:rsidRPr="00B559B5">
        <w:t xml:space="preserve"> kingdom. Esther </w:t>
      </w:r>
      <w:r w:rsidR="0016327C">
        <w:t xml:space="preserve">asked the king to grant her and her people their lives, and she </w:t>
      </w:r>
      <w:r w:rsidRPr="00B559B5">
        <w:t>told the king about the plan to destroy her people</w:t>
      </w:r>
      <w:r w:rsidR="0016327C">
        <w:t>.</w:t>
      </w:r>
      <w:r w:rsidRPr="00B559B5">
        <w:t xml:space="preserve"> </w:t>
      </w:r>
      <w:r w:rsidR="0016327C">
        <w:t>W</w:t>
      </w:r>
      <w:r w:rsidRPr="00B559B5">
        <w:t xml:space="preserve">hen the king asked who </w:t>
      </w:r>
      <w:r w:rsidR="00615D05">
        <w:t xml:space="preserve">had </w:t>
      </w:r>
      <w:r w:rsidRPr="00B559B5">
        <w:t>dared to</w:t>
      </w:r>
      <w:r w:rsidR="00615D05">
        <w:t xml:space="preserve"> make </w:t>
      </w:r>
      <w:r w:rsidRPr="00B559B5">
        <w:t>this</w:t>
      </w:r>
      <w:r w:rsidR="00615D05">
        <w:t xml:space="preserve"> plan</w:t>
      </w:r>
      <w:r w:rsidRPr="00B559B5">
        <w:t xml:space="preserve">, she replied that it was </w:t>
      </w:r>
      <w:r w:rsidR="0016327C">
        <w:t xml:space="preserve">an enemy: </w:t>
      </w:r>
      <w:r w:rsidRPr="00B559B5">
        <w:t>th</w:t>
      </w:r>
      <w:r w:rsidR="0016327C">
        <w:t>e</w:t>
      </w:r>
      <w:r w:rsidRPr="00B559B5">
        <w:t xml:space="preserve"> evil Haman.</w:t>
      </w:r>
      <w:r w:rsidR="0016327C">
        <w:t xml:space="preserve"> Then Haman was terrified</w:t>
      </w:r>
      <w:r w:rsidR="00615D05">
        <w:t xml:space="preserve"> in the king and queen’s presence</w:t>
      </w:r>
      <w:r w:rsidR="0016327C">
        <w:t>.</w:t>
      </w:r>
    </w:p>
    <w:p w14:paraId="0432B87F" w14:textId="77777777" w:rsidR="001A5736" w:rsidRPr="00170DC8" w:rsidRDefault="001A5736" w:rsidP="001A5736">
      <w:pPr>
        <w:pStyle w:val="Background"/>
        <w:rPr>
          <w:b/>
          <w:bCs w:val="0"/>
          <w:i/>
          <w:iCs/>
        </w:rPr>
      </w:pPr>
      <w:r w:rsidRPr="00170DC8">
        <w:rPr>
          <w:b/>
          <w:bCs w:val="0"/>
          <w:i/>
          <w:iCs/>
        </w:rPr>
        <w:t>Read the passage.</w:t>
      </w:r>
    </w:p>
    <w:p w14:paraId="0FFD05F2" w14:textId="77777777" w:rsidR="009D33A2" w:rsidRPr="00B559B5" w:rsidRDefault="00D97C21" w:rsidP="00F94597">
      <w:pPr>
        <w:pStyle w:val="Part1"/>
      </w:pPr>
      <w:r w:rsidRPr="00B559B5">
        <w:t>Part 1</w:t>
      </w:r>
    </w:p>
    <w:p w14:paraId="0FFD05F3" w14:textId="77777777" w:rsidR="009D33A2" w:rsidRPr="008F755B" w:rsidRDefault="00D97C21" w:rsidP="008F755B">
      <w:pPr>
        <w:pStyle w:val="Answerortell"/>
      </w:pPr>
      <w:r w:rsidRPr="008F755B">
        <w:t>Tell in your own words what you just read in these verses.</w:t>
      </w:r>
    </w:p>
    <w:p w14:paraId="0FFD05F4" w14:textId="694EC6B4" w:rsidR="009D33A2" w:rsidRPr="00B559B5" w:rsidRDefault="00D97C21" w:rsidP="008F755B">
      <w:pPr>
        <w:pStyle w:val="Checklist2"/>
      </w:pPr>
      <w:r w:rsidRPr="00B559B5">
        <w:t xml:space="preserve">When the king went </w:t>
      </w:r>
      <w:r w:rsidR="0016327C">
        <w:t xml:space="preserve">angrily </w:t>
      </w:r>
      <w:r w:rsidRPr="00B559B5">
        <w:t xml:space="preserve">into the palace garden, Haman </w:t>
      </w:r>
      <w:r w:rsidR="0016327C">
        <w:t xml:space="preserve">stayed to </w:t>
      </w:r>
      <w:r w:rsidRPr="00B559B5">
        <w:t xml:space="preserve">beg Queen Esther </w:t>
      </w:r>
      <w:r w:rsidR="00182EB9">
        <w:t>for his life, because he saw that the king intended to harm him</w:t>
      </w:r>
      <w:r w:rsidRPr="00B559B5">
        <w:t>. [7:7]</w:t>
      </w:r>
    </w:p>
    <w:p w14:paraId="0FFD05F5" w14:textId="01A8FAC7" w:rsidR="009D33A2" w:rsidRPr="00B559B5" w:rsidRDefault="00D97C21" w:rsidP="008F755B">
      <w:pPr>
        <w:pStyle w:val="Checklist2"/>
      </w:pPr>
      <w:r w:rsidRPr="00B559B5">
        <w:t>When the king returned, it looked like Haman was assaulting Queen Esther as he begged for his life. [7:8]</w:t>
      </w:r>
    </w:p>
    <w:p w14:paraId="0FFD05F6" w14:textId="6214EDE5" w:rsidR="009D33A2" w:rsidRPr="00B559B5" w:rsidRDefault="00182EB9" w:rsidP="00182EB9">
      <w:pPr>
        <w:pStyle w:val="Checklist2"/>
      </w:pPr>
      <w:r>
        <w:t xml:space="preserve">An official told the king that </w:t>
      </w:r>
      <w:r w:rsidR="00D97C21" w:rsidRPr="00B559B5">
        <w:t>Haman had set up gallows to hang Mordecai</w:t>
      </w:r>
      <w:r>
        <w:t>. T</w:t>
      </w:r>
      <w:r w:rsidR="00D97C21" w:rsidRPr="00B559B5">
        <w:t xml:space="preserve">he king </w:t>
      </w:r>
      <w:r>
        <w:t xml:space="preserve">said </w:t>
      </w:r>
      <w:r w:rsidR="00D97C21" w:rsidRPr="00B559B5">
        <w:t>to hang Haman on the gallows</w:t>
      </w:r>
      <w:r>
        <w:t>, and they did</w:t>
      </w:r>
      <w:r w:rsidR="00D97C21" w:rsidRPr="00B559B5">
        <w:t xml:space="preserve">. </w:t>
      </w:r>
      <w:r w:rsidR="00615D05">
        <w:t xml:space="preserve">Then the king stopped being angry. </w:t>
      </w:r>
      <w:r w:rsidR="00D97C21" w:rsidRPr="00B559B5">
        <w:t>[7:9-10]</w:t>
      </w:r>
    </w:p>
    <w:p w14:paraId="0FFD05F7" w14:textId="77777777" w:rsidR="009D33A2" w:rsidRPr="00B559B5" w:rsidRDefault="00D97C21" w:rsidP="00F94597">
      <w:pPr>
        <w:pStyle w:val="Part2"/>
      </w:pPr>
      <w:r w:rsidRPr="00B559B5">
        <w:t>Part 2</w:t>
      </w:r>
    </w:p>
    <w:p w14:paraId="0FFD05F8" w14:textId="77777777" w:rsidR="009D33A2" w:rsidRPr="00B559B5" w:rsidRDefault="00D97C21" w:rsidP="008F755B">
      <w:pPr>
        <w:pStyle w:val="Answerortell"/>
      </w:pPr>
      <w:r w:rsidRPr="00B559B5">
        <w:t>Answer the following questions.</w:t>
      </w:r>
    </w:p>
    <w:p w14:paraId="0FFD05F9" w14:textId="60DDADA6" w:rsidR="009D33A2" w:rsidRPr="00B559B5" w:rsidRDefault="00D64C5F">
      <w:pPr>
        <w:numPr>
          <w:ilvl w:val="0"/>
          <w:numId w:val="37"/>
        </w:numPr>
        <w:spacing w:before="200" w:after="0"/>
        <w:ind w:left="360"/>
        <w:rPr>
          <w:rFonts w:cs="Arial"/>
          <w:sz w:val="20"/>
          <w:szCs w:val="20"/>
        </w:rPr>
      </w:pPr>
      <w:r w:rsidRPr="00B559B5">
        <w:rPr>
          <w:rFonts w:cs="Arial"/>
          <w:sz w:val="20"/>
          <w:szCs w:val="20"/>
        </w:rPr>
        <w:t>[7:7</w:t>
      </w:r>
      <w:r w:rsidR="00A150A1">
        <w:rPr>
          <w:rFonts w:cs="Arial"/>
          <w:sz w:val="20"/>
          <w:szCs w:val="20"/>
        </w:rPr>
        <w:t xml:space="preserve">]   </w:t>
      </w:r>
      <w:r w:rsidR="00D97C21" w:rsidRPr="00B559B5">
        <w:rPr>
          <w:rFonts w:cs="Arial"/>
          <w:sz w:val="20"/>
          <w:szCs w:val="20"/>
        </w:rPr>
        <w:t xml:space="preserve">What did Haman do when the king got up in a rage </w:t>
      </w:r>
      <w:r w:rsidR="00182EB9">
        <w:rPr>
          <w:rFonts w:cs="Arial"/>
          <w:sz w:val="20"/>
          <w:szCs w:val="20"/>
        </w:rPr>
        <w:t>and went into the palace garden</w:t>
      </w:r>
      <w:r w:rsidR="00D97C21" w:rsidRPr="00B559B5">
        <w:rPr>
          <w:rFonts w:cs="Arial"/>
          <w:sz w:val="20"/>
          <w:szCs w:val="20"/>
        </w:rPr>
        <w:t>?</w:t>
      </w:r>
    </w:p>
    <w:p w14:paraId="0FFD05FA" w14:textId="77777777" w:rsidR="009D33A2" w:rsidRPr="00B559B5" w:rsidRDefault="00D97C21">
      <w:pPr>
        <w:ind w:left="720"/>
        <w:rPr>
          <w:rFonts w:cs="Arial"/>
          <w:sz w:val="20"/>
          <w:szCs w:val="20"/>
        </w:rPr>
      </w:pPr>
      <w:r w:rsidRPr="00B559B5">
        <w:rPr>
          <w:rFonts w:cs="Arial"/>
          <w:sz w:val="20"/>
          <w:szCs w:val="20"/>
        </w:rPr>
        <w:t>Haman stayed to beg for his life from Queen Esther.</w:t>
      </w:r>
    </w:p>
    <w:p w14:paraId="0FFD05FB" w14:textId="77777777" w:rsidR="009D33A2" w:rsidRPr="00B559B5" w:rsidRDefault="009D33A2">
      <w:pPr>
        <w:pBdr>
          <w:top w:val="nil"/>
          <w:left w:val="nil"/>
          <w:bottom w:val="nil"/>
          <w:right w:val="nil"/>
          <w:between w:val="nil"/>
        </w:pBdr>
        <w:ind w:left="720"/>
        <w:rPr>
          <w:rFonts w:cs="Arial"/>
          <w:sz w:val="20"/>
          <w:szCs w:val="20"/>
        </w:rPr>
      </w:pPr>
    </w:p>
    <w:p w14:paraId="5D39AC51" w14:textId="04E28429" w:rsidR="00182EB9" w:rsidRDefault="00182EB9">
      <w:pPr>
        <w:numPr>
          <w:ilvl w:val="0"/>
          <w:numId w:val="37"/>
        </w:numPr>
        <w:pBdr>
          <w:top w:val="nil"/>
          <w:left w:val="nil"/>
          <w:bottom w:val="nil"/>
          <w:right w:val="nil"/>
          <w:between w:val="nil"/>
        </w:pBdr>
        <w:spacing w:after="0"/>
        <w:ind w:left="360"/>
        <w:rPr>
          <w:rFonts w:cs="Arial"/>
          <w:sz w:val="20"/>
          <w:szCs w:val="20"/>
        </w:rPr>
      </w:pPr>
      <w:r>
        <w:rPr>
          <w:rFonts w:cs="Arial"/>
          <w:sz w:val="20"/>
          <w:szCs w:val="20"/>
        </w:rPr>
        <w:t>[7:7]   What did Haman understand that the king intended?</w:t>
      </w:r>
    </w:p>
    <w:p w14:paraId="4C36F454" w14:textId="73B14D7D" w:rsidR="00182EB9" w:rsidRDefault="00182EB9" w:rsidP="00182EB9">
      <w:pPr>
        <w:pBdr>
          <w:top w:val="nil"/>
          <w:left w:val="nil"/>
          <w:bottom w:val="nil"/>
          <w:right w:val="nil"/>
          <w:between w:val="nil"/>
        </w:pBdr>
        <w:spacing w:after="0"/>
        <w:ind w:left="720"/>
        <w:rPr>
          <w:rFonts w:cs="Arial"/>
          <w:sz w:val="20"/>
          <w:szCs w:val="20"/>
        </w:rPr>
      </w:pPr>
      <w:r>
        <w:rPr>
          <w:rFonts w:cs="Arial"/>
          <w:sz w:val="20"/>
          <w:szCs w:val="20"/>
        </w:rPr>
        <w:t xml:space="preserve">He understood that the king intended </w:t>
      </w:r>
      <w:r w:rsidR="00357924">
        <w:rPr>
          <w:rFonts w:cs="Arial"/>
          <w:sz w:val="20"/>
          <w:szCs w:val="20"/>
        </w:rPr>
        <w:t>to destroy him</w:t>
      </w:r>
      <w:r>
        <w:rPr>
          <w:rFonts w:cs="Arial"/>
          <w:sz w:val="20"/>
          <w:szCs w:val="20"/>
        </w:rPr>
        <w:t>.</w:t>
      </w:r>
    </w:p>
    <w:p w14:paraId="2E4D6F30" w14:textId="77777777" w:rsidR="00182EB9" w:rsidRDefault="00182EB9" w:rsidP="00182EB9">
      <w:pPr>
        <w:pBdr>
          <w:top w:val="nil"/>
          <w:left w:val="nil"/>
          <w:bottom w:val="nil"/>
          <w:right w:val="nil"/>
          <w:between w:val="nil"/>
        </w:pBdr>
        <w:spacing w:after="0"/>
        <w:rPr>
          <w:rFonts w:cs="Arial"/>
          <w:sz w:val="20"/>
          <w:szCs w:val="20"/>
        </w:rPr>
      </w:pPr>
    </w:p>
    <w:p w14:paraId="413C616A" w14:textId="77777777" w:rsidR="00182EB9" w:rsidRDefault="00182EB9" w:rsidP="00182EB9">
      <w:pPr>
        <w:pBdr>
          <w:top w:val="nil"/>
          <w:left w:val="nil"/>
          <w:bottom w:val="nil"/>
          <w:right w:val="nil"/>
          <w:between w:val="nil"/>
        </w:pBdr>
        <w:spacing w:after="0"/>
        <w:rPr>
          <w:rFonts w:cs="Arial"/>
          <w:sz w:val="20"/>
          <w:szCs w:val="20"/>
        </w:rPr>
      </w:pPr>
    </w:p>
    <w:p w14:paraId="7A2FA0B6" w14:textId="2DAD1CD2" w:rsidR="00182EB9" w:rsidRDefault="00D64C5F">
      <w:pPr>
        <w:numPr>
          <w:ilvl w:val="0"/>
          <w:numId w:val="37"/>
        </w:numPr>
        <w:pBdr>
          <w:top w:val="nil"/>
          <w:left w:val="nil"/>
          <w:bottom w:val="nil"/>
          <w:right w:val="nil"/>
          <w:between w:val="nil"/>
        </w:pBdr>
        <w:spacing w:after="0"/>
        <w:ind w:left="360"/>
        <w:rPr>
          <w:rFonts w:cs="Arial"/>
          <w:sz w:val="20"/>
          <w:szCs w:val="20"/>
        </w:rPr>
      </w:pPr>
      <w:r w:rsidRPr="00B559B5">
        <w:rPr>
          <w:rFonts w:cs="Arial"/>
          <w:sz w:val="20"/>
          <w:szCs w:val="20"/>
        </w:rPr>
        <w:t>[7:</w:t>
      </w:r>
      <w:r w:rsidR="00182EB9">
        <w:rPr>
          <w:rFonts w:cs="Arial"/>
          <w:sz w:val="20"/>
          <w:szCs w:val="20"/>
        </w:rPr>
        <w:t>7-</w:t>
      </w:r>
      <w:r w:rsidRPr="00B559B5">
        <w:rPr>
          <w:rFonts w:cs="Arial"/>
          <w:sz w:val="20"/>
          <w:szCs w:val="20"/>
        </w:rPr>
        <w:t>8</w:t>
      </w:r>
      <w:r w:rsidR="00A150A1">
        <w:rPr>
          <w:rFonts w:cs="Arial"/>
          <w:sz w:val="20"/>
          <w:szCs w:val="20"/>
        </w:rPr>
        <w:t xml:space="preserve">]   </w:t>
      </w:r>
      <w:r w:rsidR="00182EB9">
        <w:rPr>
          <w:rFonts w:cs="Arial"/>
          <w:sz w:val="20"/>
          <w:szCs w:val="20"/>
        </w:rPr>
        <w:t>What was happening when the king came back into the room?</w:t>
      </w:r>
    </w:p>
    <w:p w14:paraId="197371C1" w14:textId="57F754F7" w:rsidR="00182EB9" w:rsidRDefault="00182EB9" w:rsidP="00182EB9">
      <w:pPr>
        <w:pBdr>
          <w:top w:val="nil"/>
          <w:left w:val="nil"/>
          <w:bottom w:val="nil"/>
          <w:right w:val="nil"/>
          <w:between w:val="nil"/>
        </w:pBdr>
        <w:spacing w:after="0"/>
        <w:ind w:firstLine="720"/>
        <w:rPr>
          <w:rFonts w:cs="Arial"/>
          <w:sz w:val="20"/>
          <w:szCs w:val="20"/>
        </w:rPr>
      </w:pPr>
      <w:r>
        <w:rPr>
          <w:rFonts w:cs="Arial"/>
          <w:sz w:val="20"/>
          <w:szCs w:val="20"/>
        </w:rPr>
        <w:t xml:space="preserve">While starting to beg for his life, </w:t>
      </w:r>
      <w:r w:rsidR="00D97C21" w:rsidRPr="00B559B5">
        <w:rPr>
          <w:rFonts w:cs="Arial"/>
          <w:sz w:val="20"/>
          <w:szCs w:val="20"/>
        </w:rPr>
        <w:t xml:space="preserve">Haman </w:t>
      </w:r>
      <w:r>
        <w:rPr>
          <w:rFonts w:cs="Arial"/>
          <w:sz w:val="20"/>
          <w:szCs w:val="20"/>
        </w:rPr>
        <w:t xml:space="preserve">had just </w:t>
      </w:r>
      <w:r w:rsidR="00D97C21" w:rsidRPr="00B559B5">
        <w:rPr>
          <w:rFonts w:cs="Arial"/>
          <w:sz w:val="20"/>
          <w:szCs w:val="20"/>
        </w:rPr>
        <w:t>f</w:t>
      </w:r>
      <w:r>
        <w:rPr>
          <w:rFonts w:cs="Arial"/>
          <w:sz w:val="20"/>
          <w:szCs w:val="20"/>
        </w:rPr>
        <w:t>a</w:t>
      </w:r>
      <w:r w:rsidR="00D97C21" w:rsidRPr="00B559B5">
        <w:rPr>
          <w:rFonts w:cs="Arial"/>
          <w:sz w:val="20"/>
          <w:szCs w:val="20"/>
        </w:rPr>
        <w:t>ll</w:t>
      </w:r>
      <w:r>
        <w:rPr>
          <w:rFonts w:cs="Arial"/>
          <w:sz w:val="20"/>
          <w:szCs w:val="20"/>
        </w:rPr>
        <w:t>en</w:t>
      </w:r>
      <w:r w:rsidR="00D97C21" w:rsidRPr="00B559B5">
        <w:rPr>
          <w:rFonts w:cs="Arial"/>
          <w:sz w:val="20"/>
          <w:szCs w:val="20"/>
        </w:rPr>
        <w:t xml:space="preserve"> on the couch where Esther was</w:t>
      </w:r>
      <w:r w:rsidR="00615D05">
        <w:rPr>
          <w:rFonts w:cs="Arial"/>
          <w:sz w:val="20"/>
          <w:szCs w:val="20"/>
        </w:rPr>
        <w:t>.</w:t>
      </w:r>
    </w:p>
    <w:p w14:paraId="2D965B63" w14:textId="77777777" w:rsidR="00182EB9" w:rsidRDefault="00182EB9" w:rsidP="00182EB9">
      <w:pPr>
        <w:pBdr>
          <w:top w:val="nil"/>
          <w:left w:val="nil"/>
          <w:bottom w:val="nil"/>
          <w:right w:val="nil"/>
          <w:between w:val="nil"/>
        </w:pBdr>
        <w:spacing w:after="0"/>
        <w:ind w:firstLine="720"/>
        <w:rPr>
          <w:rFonts w:cs="Arial"/>
          <w:sz w:val="20"/>
          <w:szCs w:val="20"/>
        </w:rPr>
      </w:pPr>
    </w:p>
    <w:p w14:paraId="770D94A7" w14:textId="77777777" w:rsidR="00182EB9" w:rsidRDefault="00182EB9" w:rsidP="00182EB9">
      <w:pPr>
        <w:pBdr>
          <w:top w:val="nil"/>
          <w:left w:val="nil"/>
          <w:bottom w:val="nil"/>
          <w:right w:val="nil"/>
          <w:between w:val="nil"/>
        </w:pBdr>
        <w:spacing w:after="0"/>
        <w:ind w:firstLine="720"/>
        <w:rPr>
          <w:rFonts w:cs="Arial"/>
          <w:sz w:val="20"/>
          <w:szCs w:val="20"/>
        </w:rPr>
      </w:pPr>
    </w:p>
    <w:p w14:paraId="0FFD05FC" w14:textId="3990DE4E" w:rsidR="009D33A2" w:rsidRPr="00182EB9" w:rsidRDefault="00182EB9" w:rsidP="00182EB9">
      <w:pPr>
        <w:pStyle w:val="ListParagraph"/>
        <w:numPr>
          <w:ilvl w:val="0"/>
          <w:numId w:val="37"/>
        </w:numPr>
        <w:pBdr>
          <w:top w:val="nil"/>
          <w:left w:val="nil"/>
          <w:bottom w:val="nil"/>
          <w:right w:val="nil"/>
          <w:between w:val="nil"/>
        </w:pBdr>
        <w:spacing w:after="0"/>
        <w:ind w:left="360"/>
        <w:rPr>
          <w:rFonts w:cs="Arial"/>
          <w:sz w:val="20"/>
          <w:szCs w:val="20"/>
        </w:rPr>
      </w:pPr>
      <w:r>
        <w:rPr>
          <w:rFonts w:cs="Arial"/>
          <w:sz w:val="20"/>
          <w:szCs w:val="20"/>
        </w:rPr>
        <w:t>[7:8]   W</w:t>
      </w:r>
      <w:r w:rsidR="00D97C21" w:rsidRPr="00182EB9">
        <w:rPr>
          <w:rFonts w:cs="Arial"/>
          <w:sz w:val="20"/>
          <w:szCs w:val="20"/>
        </w:rPr>
        <w:t xml:space="preserve">hat did the king </w:t>
      </w:r>
      <w:r>
        <w:rPr>
          <w:rFonts w:cs="Arial"/>
          <w:sz w:val="20"/>
          <w:szCs w:val="20"/>
        </w:rPr>
        <w:t>ask to indicate what he thought that Haman was doing</w:t>
      </w:r>
      <w:r w:rsidR="00D97C21" w:rsidRPr="00182EB9">
        <w:rPr>
          <w:rFonts w:cs="Arial"/>
          <w:sz w:val="20"/>
          <w:szCs w:val="20"/>
        </w:rPr>
        <w:t xml:space="preserve">? </w:t>
      </w:r>
    </w:p>
    <w:p w14:paraId="0FFD05FD" w14:textId="2E0868E1" w:rsidR="009D33A2" w:rsidRPr="00B559B5" w:rsidRDefault="00D97C21">
      <w:pPr>
        <w:pBdr>
          <w:top w:val="nil"/>
          <w:left w:val="nil"/>
          <w:bottom w:val="nil"/>
          <w:right w:val="nil"/>
          <w:between w:val="nil"/>
        </w:pBdr>
        <w:ind w:left="720"/>
        <w:rPr>
          <w:rFonts w:cs="Arial"/>
          <w:sz w:val="20"/>
          <w:szCs w:val="20"/>
        </w:rPr>
      </w:pPr>
      <w:r w:rsidRPr="00B559B5">
        <w:rPr>
          <w:rFonts w:cs="Arial"/>
          <w:sz w:val="20"/>
          <w:szCs w:val="20"/>
        </w:rPr>
        <w:t xml:space="preserve">The king </w:t>
      </w:r>
      <w:r w:rsidR="00182EB9">
        <w:rPr>
          <w:rFonts w:cs="Arial"/>
          <w:sz w:val="20"/>
          <w:szCs w:val="20"/>
        </w:rPr>
        <w:t>asked if Haman</w:t>
      </w:r>
      <w:r w:rsidRPr="00B559B5">
        <w:rPr>
          <w:rFonts w:cs="Arial"/>
          <w:sz w:val="20"/>
          <w:szCs w:val="20"/>
        </w:rPr>
        <w:t xml:space="preserve"> was assaulting the queen in the king's presence.</w:t>
      </w:r>
    </w:p>
    <w:p w14:paraId="0FFD05FE" w14:textId="77777777" w:rsidR="009D33A2" w:rsidRPr="00B559B5" w:rsidRDefault="009D33A2">
      <w:pPr>
        <w:pBdr>
          <w:top w:val="nil"/>
          <w:left w:val="nil"/>
          <w:bottom w:val="nil"/>
          <w:right w:val="nil"/>
          <w:between w:val="nil"/>
        </w:pBdr>
        <w:ind w:left="720"/>
        <w:rPr>
          <w:rFonts w:cs="Arial"/>
          <w:sz w:val="20"/>
          <w:szCs w:val="20"/>
        </w:rPr>
      </w:pPr>
    </w:p>
    <w:p w14:paraId="3A9BB378" w14:textId="377E8F45" w:rsidR="00615D05" w:rsidRDefault="00615D05">
      <w:pPr>
        <w:numPr>
          <w:ilvl w:val="0"/>
          <w:numId w:val="37"/>
        </w:numPr>
        <w:pBdr>
          <w:top w:val="nil"/>
          <w:left w:val="nil"/>
          <w:bottom w:val="nil"/>
          <w:right w:val="nil"/>
          <w:between w:val="nil"/>
        </w:pBdr>
        <w:spacing w:after="0"/>
        <w:ind w:left="360"/>
        <w:rPr>
          <w:rFonts w:cs="Arial"/>
          <w:sz w:val="20"/>
          <w:szCs w:val="20"/>
        </w:rPr>
      </w:pPr>
      <w:r>
        <w:rPr>
          <w:rFonts w:cs="Arial"/>
          <w:sz w:val="20"/>
          <w:szCs w:val="20"/>
        </w:rPr>
        <w:t>[7:8]   Why do you think that the servants covered Haman’s face when the king asked this?</w:t>
      </w:r>
    </w:p>
    <w:p w14:paraId="1648B17B" w14:textId="4BA7CEEC" w:rsidR="00615D05" w:rsidRDefault="00615D05" w:rsidP="00615D05">
      <w:pPr>
        <w:pBdr>
          <w:top w:val="nil"/>
          <w:left w:val="nil"/>
          <w:bottom w:val="nil"/>
          <w:right w:val="nil"/>
          <w:between w:val="nil"/>
        </w:pBdr>
        <w:spacing w:after="0"/>
        <w:ind w:left="720"/>
        <w:rPr>
          <w:rFonts w:cs="Arial"/>
          <w:sz w:val="20"/>
          <w:szCs w:val="20"/>
        </w:rPr>
      </w:pPr>
      <w:r w:rsidRPr="00615D05">
        <w:rPr>
          <w:rFonts w:cs="Arial"/>
          <w:i/>
          <w:iCs/>
          <w:sz w:val="20"/>
          <w:szCs w:val="20"/>
        </w:rPr>
        <w:t xml:space="preserve">(Answer may vary.) </w:t>
      </w:r>
      <w:r>
        <w:rPr>
          <w:rFonts w:cs="Arial"/>
          <w:sz w:val="20"/>
          <w:szCs w:val="20"/>
        </w:rPr>
        <w:t>Perhaps this indicated that Haman was doomed to die.</w:t>
      </w:r>
    </w:p>
    <w:p w14:paraId="44B685DF" w14:textId="77777777" w:rsidR="00615D05" w:rsidRDefault="00615D05" w:rsidP="00615D05">
      <w:pPr>
        <w:pBdr>
          <w:top w:val="nil"/>
          <w:left w:val="nil"/>
          <w:bottom w:val="nil"/>
          <w:right w:val="nil"/>
          <w:between w:val="nil"/>
        </w:pBdr>
        <w:spacing w:after="0"/>
        <w:ind w:left="720"/>
        <w:rPr>
          <w:rFonts w:cs="Arial"/>
          <w:sz w:val="20"/>
          <w:szCs w:val="20"/>
        </w:rPr>
      </w:pPr>
    </w:p>
    <w:p w14:paraId="49374AFC" w14:textId="77777777" w:rsidR="00615D05" w:rsidRDefault="00615D05" w:rsidP="00615D05">
      <w:pPr>
        <w:pBdr>
          <w:top w:val="nil"/>
          <w:left w:val="nil"/>
          <w:bottom w:val="nil"/>
          <w:right w:val="nil"/>
          <w:between w:val="nil"/>
        </w:pBdr>
        <w:spacing w:after="0"/>
        <w:ind w:left="720"/>
        <w:rPr>
          <w:rFonts w:cs="Arial"/>
          <w:sz w:val="20"/>
          <w:szCs w:val="20"/>
        </w:rPr>
      </w:pPr>
    </w:p>
    <w:p w14:paraId="713C1B2F" w14:textId="5D7708DB" w:rsidR="00615D05" w:rsidRDefault="00D64C5F">
      <w:pPr>
        <w:numPr>
          <w:ilvl w:val="0"/>
          <w:numId w:val="37"/>
        </w:numPr>
        <w:pBdr>
          <w:top w:val="nil"/>
          <w:left w:val="nil"/>
          <w:bottom w:val="nil"/>
          <w:right w:val="nil"/>
          <w:between w:val="nil"/>
        </w:pBdr>
        <w:spacing w:after="0"/>
        <w:ind w:left="360"/>
        <w:rPr>
          <w:rFonts w:cs="Arial"/>
          <w:sz w:val="20"/>
          <w:szCs w:val="20"/>
        </w:rPr>
      </w:pPr>
      <w:r w:rsidRPr="00B559B5">
        <w:rPr>
          <w:rFonts w:cs="Arial"/>
          <w:sz w:val="20"/>
          <w:szCs w:val="20"/>
        </w:rPr>
        <w:t>[7:9</w:t>
      </w:r>
      <w:r w:rsidR="00A150A1">
        <w:rPr>
          <w:rFonts w:cs="Arial"/>
          <w:sz w:val="20"/>
          <w:szCs w:val="20"/>
        </w:rPr>
        <w:t xml:space="preserve">]   </w:t>
      </w:r>
      <w:r w:rsidR="00615D05">
        <w:rPr>
          <w:rFonts w:cs="Arial"/>
          <w:sz w:val="20"/>
          <w:szCs w:val="20"/>
        </w:rPr>
        <w:t xml:space="preserve">What did the official </w:t>
      </w:r>
      <w:proofErr w:type="spellStart"/>
      <w:r w:rsidR="00615D05">
        <w:rPr>
          <w:rFonts w:cs="Arial"/>
          <w:sz w:val="20"/>
          <w:szCs w:val="20"/>
        </w:rPr>
        <w:t>Harbana</w:t>
      </w:r>
      <w:proofErr w:type="spellEnd"/>
      <w:r w:rsidR="00615D05">
        <w:rPr>
          <w:rFonts w:cs="Arial"/>
          <w:sz w:val="20"/>
          <w:szCs w:val="20"/>
        </w:rPr>
        <w:t xml:space="preserve"> tell the king then?</w:t>
      </w:r>
    </w:p>
    <w:p w14:paraId="1F0F38EE" w14:textId="1384671D" w:rsidR="00615D05" w:rsidRDefault="00615D05" w:rsidP="00615D05">
      <w:pPr>
        <w:pBdr>
          <w:top w:val="nil"/>
          <w:left w:val="nil"/>
          <w:bottom w:val="nil"/>
          <w:right w:val="nil"/>
          <w:between w:val="nil"/>
        </w:pBdr>
        <w:spacing w:after="0"/>
        <w:ind w:left="720"/>
        <w:rPr>
          <w:rFonts w:cs="Arial"/>
          <w:sz w:val="20"/>
          <w:szCs w:val="20"/>
        </w:rPr>
      </w:pPr>
      <w:r>
        <w:rPr>
          <w:rFonts w:cs="Arial"/>
          <w:sz w:val="20"/>
          <w:szCs w:val="20"/>
        </w:rPr>
        <w:t xml:space="preserve">He told the king that Haman had set up </w:t>
      </w:r>
      <w:proofErr w:type="gramStart"/>
      <w:r>
        <w:rPr>
          <w:rFonts w:cs="Arial"/>
          <w:sz w:val="20"/>
          <w:szCs w:val="20"/>
        </w:rPr>
        <w:t>a</w:t>
      </w:r>
      <w:proofErr w:type="gramEnd"/>
      <w:r>
        <w:rPr>
          <w:rFonts w:cs="Arial"/>
          <w:sz w:val="20"/>
          <w:szCs w:val="20"/>
        </w:rPr>
        <w:t xml:space="preserve"> gallows to kill Mordecai, the one who spoke up to protect the king.</w:t>
      </w:r>
    </w:p>
    <w:p w14:paraId="2A08A5ED" w14:textId="77777777" w:rsidR="00615D05" w:rsidRDefault="00615D05" w:rsidP="00615D05">
      <w:pPr>
        <w:pBdr>
          <w:top w:val="nil"/>
          <w:left w:val="nil"/>
          <w:bottom w:val="nil"/>
          <w:right w:val="nil"/>
          <w:between w:val="nil"/>
        </w:pBdr>
        <w:spacing w:after="0"/>
        <w:ind w:left="720"/>
        <w:rPr>
          <w:rFonts w:cs="Arial"/>
          <w:sz w:val="20"/>
          <w:szCs w:val="20"/>
        </w:rPr>
      </w:pPr>
    </w:p>
    <w:p w14:paraId="64C43739" w14:textId="1B1FC073" w:rsidR="00615D05" w:rsidRPr="007F1ACC" w:rsidRDefault="007F1ACC" w:rsidP="007F1ACC">
      <w:pPr>
        <w:pStyle w:val="Continuedline"/>
      </w:pPr>
      <w:r>
        <w:lastRenderedPageBreak/>
        <w:t>Esther 7:7-10 continued</w:t>
      </w:r>
    </w:p>
    <w:p w14:paraId="0FFD05FF" w14:textId="6DCB442B" w:rsidR="009D33A2" w:rsidRPr="00B559B5" w:rsidRDefault="00615D05">
      <w:pPr>
        <w:numPr>
          <w:ilvl w:val="0"/>
          <w:numId w:val="37"/>
        </w:numPr>
        <w:pBdr>
          <w:top w:val="nil"/>
          <w:left w:val="nil"/>
          <w:bottom w:val="nil"/>
          <w:right w:val="nil"/>
          <w:between w:val="nil"/>
        </w:pBdr>
        <w:spacing w:after="0"/>
        <w:ind w:left="360"/>
        <w:rPr>
          <w:rFonts w:cs="Arial"/>
          <w:sz w:val="20"/>
          <w:szCs w:val="20"/>
        </w:rPr>
      </w:pPr>
      <w:r>
        <w:rPr>
          <w:rFonts w:cs="Arial"/>
          <w:sz w:val="20"/>
          <w:szCs w:val="20"/>
        </w:rPr>
        <w:t xml:space="preserve">[7:10] </w:t>
      </w:r>
      <w:r w:rsidR="00D97C21" w:rsidRPr="00B559B5">
        <w:rPr>
          <w:rFonts w:cs="Arial"/>
          <w:sz w:val="20"/>
          <w:szCs w:val="20"/>
        </w:rPr>
        <w:t>Wh</w:t>
      </w:r>
      <w:r>
        <w:rPr>
          <w:rFonts w:cs="Arial"/>
          <w:sz w:val="20"/>
          <w:szCs w:val="20"/>
        </w:rPr>
        <w:t>at</w:t>
      </w:r>
      <w:r w:rsidR="00D97C21" w:rsidRPr="00B559B5">
        <w:rPr>
          <w:rFonts w:cs="Arial"/>
          <w:sz w:val="20"/>
          <w:szCs w:val="20"/>
        </w:rPr>
        <w:t xml:space="preserve"> did the king say to</w:t>
      </w:r>
      <w:r>
        <w:rPr>
          <w:rFonts w:cs="Arial"/>
          <w:sz w:val="20"/>
          <w:szCs w:val="20"/>
        </w:rPr>
        <w:t xml:space="preserve"> do</w:t>
      </w:r>
      <w:r w:rsidR="00D97C21" w:rsidRPr="00B559B5">
        <w:rPr>
          <w:rFonts w:cs="Arial"/>
          <w:sz w:val="20"/>
          <w:szCs w:val="20"/>
        </w:rPr>
        <w:t xml:space="preserve">? </w:t>
      </w:r>
    </w:p>
    <w:p w14:paraId="0FFD0600" w14:textId="0BC609A2" w:rsidR="009D33A2" w:rsidRDefault="00D97C21">
      <w:pPr>
        <w:pBdr>
          <w:top w:val="nil"/>
          <w:left w:val="nil"/>
          <w:bottom w:val="nil"/>
          <w:right w:val="nil"/>
          <w:between w:val="nil"/>
        </w:pBdr>
        <w:ind w:left="720"/>
        <w:rPr>
          <w:rFonts w:cs="Arial"/>
          <w:sz w:val="20"/>
          <w:szCs w:val="20"/>
        </w:rPr>
      </w:pPr>
      <w:r w:rsidRPr="00B559B5">
        <w:rPr>
          <w:rFonts w:cs="Arial"/>
          <w:sz w:val="20"/>
          <w:szCs w:val="20"/>
        </w:rPr>
        <w:t xml:space="preserve">The king said to hang Haman on the gallows </w:t>
      </w:r>
      <w:r w:rsidR="00615D05">
        <w:rPr>
          <w:rFonts w:cs="Arial"/>
          <w:sz w:val="20"/>
          <w:szCs w:val="20"/>
        </w:rPr>
        <w:t xml:space="preserve">that </w:t>
      </w:r>
      <w:r w:rsidRPr="00B559B5">
        <w:rPr>
          <w:rFonts w:cs="Arial"/>
          <w:sz w:val="20"/>
          <w:szCs w:val="20"/>
        </w:rPr>
        <w:t xml:space="preserve">Haman </w:t>
      </w:r>
      <w:r w:rsidR="00615D05">
        <w:rPr>
          <w:rFonts w:cs="Arial"/>
          <w:sz w:val="20"/>
          <w:szCs w:val="20"/>
        </w:rPr>
        <w:t xml:space="preserve">had </w:t>
      </w:r>
      <w:r w:rsidRPr="00B559B5">
        <w:rPr>
          <w:rFonts w:cs="Arial"/>
          <w:sz w:val="20"/>
          <w:szCs w:val="20"/>
        </w:rPr>
        <w:t>set up for Mordecai.</w:t>
      </w:r>
    </w:p>
    <w:p w14:paraId="62634AB1" w14:textId="77777777" w:rsidR="007F1ACC" w:rsidRDefault="007F1ACC">
      <w:pPr>
        <w:pBdr>
          <w:top w:val="nil"/>
          <w:left w:val="nil"/>
          <w:bottom w:val="nil"/>
          <w:right w:val="nil"/>
          <w:between w:val="nil"/>
        </w:pBdr>
        <w:ind w:left="720"/>
        <w:rPr>
          <w:rFonts w:cs="Arial"/>
          <w:sz w:val="20"/>
          <w:szCs w:val="20"/>
        </w:rPr>
      </w:pPr>
    </w:p>
    <w:p w14:paraId="0FFD0602" w14:textId="2173304C" w:rsidR="009D33A2" w:rsidRPr="00B559B5" w:rsidRDefault="00D64C5F">
      <w:pPr>
        <w:numPr>
          <w:ilvl w:val="0"/>
          <w:numId w:val="37"/>
        </w:numPr>
        <w:pBdr>
          <w:top w:val="nil"/>
          <w:left w:val="nil"/>
          <w:bottom w:val="nil"/>
          <w:right w:val="nil"/>
          <w:between w:val="nil"/>
        </w:pBdr>
        <w:spacing w:after="0"/>
        <w:ind w:left="360"/>
        <w:rPr>
          <w:rFonts w:cs="Arial"/>
          <w:sz w:val="20"/>
          <w:szCs w:val="20"/>
        </w:rPr>
      </w:pPr>
      <w:r w:rsidRPr="00B559B5">
        <w:rPr>
          <w:rFonts w:cs="Arial"/>
          <w:sz w:val="20"/>
          <w:szCs w:val="20"/>
        </w:rPr>
        <w:t>[7:10</w:t>
      </w:r>
      <w:r w:rsidR="00A150A1">
        <w:rPr>
          <w:rFonts w:cs="Arial"/>
          <w:sz w:val="20"/>
          <w:szCs w:val="20"/>
        </w:rPr>
        <w:t xml:space="preserve">]   </w:t>
      </w:r>
      <w:r w:rsidR="00D97C21" w:rsidRPr="00B559B5">
        <w:rPr>
          <w:rFonts w:cs="Arial"/>
          <w:sz w:val="20"/>
          <w:szCs w:val="20"/>
        </w:rPr>
        <w:t xml:space="preserve">What happened after they </w:t>
      </w:r>
      <w:r w:rsidR="00615D05">
        <w:rPr>
          <w:rFonts w:cs="Arial"/>
          <w:sz w:val="20"/>
          <w:szCs w:val="20"/>
        </w:rPr>
        <w:t>killed</w:t>
      </w:r>
      <w:r w:rsidR="00D97C21" w:rsidRPr="00B559B5">
        <w:rPr>
          <w:rFonts w:cs="Arial"/>
          <w:sz w:val="20"/>
          <w:szCs w:val="20"/>
        </w:rPr>
        <w:t xml:space="preserve"> Haman on the gallows? </w:t>
      </w:r>
    </w:p>
    <w:p w14:paraId="0FFD0604" w14:textId="179AE1F0" w:rsidR="009D33A2" w:rsidRPr="008F755B" w:rsidRDefault="00D97C21" w:rsidP="008F755B">
      <w:pPr>
        <w:pBdr>
          <w:top w:val="nil"/>
          <w:left w:val="nil"/>
          <w:bottom w:val="nil"/>
          <w:right w:val="nil"/>
          <w:between w:val="nil"/>
        </w:pBdr>
        <w:ind w:left="720"/>
        <w:rPr>
          <w:rFonts w:cs="Arial"/>
          <w:sz w:val="20"/>
          <w:szCs w:val="20"/>
        </w:rPr>
      </w:pPr>
      <w:r w:rsidRPr="00B559B5">
        <w:rPr>
          <w:rFonts w:cs="Arial"/>
          <w:sz w:val="20"/>
          <w:szCs w:val="20"/>
        </w:rPr>
        <w:t>The king’s rage died down.</w:t>
      </w:r>
    </w:p>
    <w:p w14:paraId="0FFD0605" w14:textId="77777777" w:rsidR="009D33A2" w:rsidRPr="00B559B5" w:rsidRDefault="00D97C21" w:rsidP="007F1ACC">
      <w:pPr>
        <w:pStyle w:val="CommentSection"/>
      </w:pPr>
      <w:r w:rsidRPr="00B559B5">
        <w:t>Comment Section:</w:t>
      </w:r>
    </w:p>
    <w:sectPr w:rsidR="009D33A2" w:rsidRPr="00B559B5">
      <w:headerReference w:type="default" r:id="rId14"/>
      <w:footerReference w:type="even" r:id="rId15"/>
      <w:footerReference w:type="default" r:id="rId16"/>
      <w:headerReference w:type="first" r:id="rId17"/>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230E3" w14:textId="77777777" w:rsidR="00E361E4" w:rsidRDefault="00E361E4">
      <w:pPr>
        <w:spacing w:after="0" w:line="240" w:lineRule="auto"/>
      </w:pPr>
      <w:r>
        <w:separator/>
      </w:r>
    </w:p>
  </w:endnote>
  <w:endnote w:type="continuationSeparator" w:id="0">
    <w:p w14:paraId="005606A0" w14:textId="77777777" w:rsidR="00E361E4" w:rsidRDefault="00E36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AA20D1E-BB99-8849-88CE-55A5E40F60E2}"/>
    <w:embedBold r:id="rId2" w:fontKey="{91B2DF0A-2D9F-CA4F-858B-4451C62C692F}"/>
    <w:embedItalic r:id="rId3" w:fontKey="{71EB841E-BA01-2841-AA22-AD08FC74F58B}"/>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ADE329C6-EFFE-FB4B-BB66-DF32EB2D7E70}"/>
  </w:font>
  <w:font w:name="Aptos">
    <w:panose1 w:val="020B0004020202020204"/>
    <w:charset w:val="00"/>
    <w:family w:val="swiss"/>
    <w:pitch w:val="variable"/>
    <w:sig w:usb0="20000287" w:usb1="00000003" w:usb2="00000000" w:usb3="00000000" w:csb0="0000019F" w:csb1="00000000"/>
    <w:embedRegular r:id="rId6" w:fontKey="{FECE314F-82EA-CB44-BF7D-73E56CBD4525}"/>
    <w:embedBold r:id="rId7" w:fontKey="{09A976F4-2299-F844-BC41-44D730AA55D7}"/>
    <w:embedItalic r:id="rId8" w:fontKey="{79A5B2EC-A3A0-354C-AFCD-9BBA8DD1EA38}"/>
    <w:embedBoldItalic r:id="rId9" w:fontKey="{E5CBFC7A-8727-4149-A5F3-B23E8F6F3746}"/>
  </w:font>
  <w:font w:name="Arial">
    <w:panose1 w:val="020B0604020202020204"/>
    <w:charset w:val="00"/>
    <w:family w:val="swiss"/>
    <w:pitch w:val="variable"/>
    <w:sig w:usb0="E0002EFF" w:usb1="C000785B" w:usb2="00000009" w:usb3="00000000" w:csb0="000001FF" w:csb1="00000000"/>
    <w:embedRegular r:id="rId10" w:fontKey="{995B407F-2E87-0A42-B75F-8CFBB3EDF1A0}"/>
    <w:embedBold r:id="rId11" w:fontKey="{EF7B6EA1-0B50-FA47-8EC1-661C1177C3A0}"/>
    <w:embedItalic r:id="rId12" w:fontKey="{1A15F249-D727-2942-9CFB-43928024AF61}"/>
    <w:embedBoldItalic r:id="rId13" w:fontKey="{BE21FBDA-AEB3-1645-9C6A-8406C614C420}"/>
  </w:font>
  <w:font w:name="Calibri">
    <w:panose1 w:val="020F0502020204030204"/>
    <w:charset w:val="00"/>
    <w:family w:val="swiss"/>
    <w:pitch w:val="variable"/>
    <w:sig w:usb0="E4002EFF" w:usb1="C000247B" w:usb2="00000009" w:usb3="00000000" w:csb0="000001FF" w:csb1="00000000"/>
    <w:embedBold r:id="rId14" w:fontKey="{0DD51B15-AF9E-BC42-81D8-8EB61EC72FED}"/>
  </w:font>
  <w:font w:name="Aptos Display">
    <w:panose1 w:val="020B0004020202020204"/>
    <w:charset w:val="00"/>
    <w:family w:val="swiss"/>
    <w:pitch w:val="variable"/>
    <w:sig w:usb0="20000287" w:usb1="00000003" w:usb2="00000000" w:usb3="00000000" w:csb0="0000019F" w:csb1="00000000"/>
    <w:embedRegular r:id="rId15" w:fontKey="{0455B788-40BE-6041-A603-4EF94A08A8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866275"/>
      <w:docPartObj>
        <w:docPartGallery w:val="Page Numbers (Bottom of Page)"/>
        <w:docPartUnique/>
      </w:docPartObj>
    </w:sdtPr>
    <w:sdtContent>
      <w:p w14:paraId="2B6F0022" w14:textId="2516F138" w:rsidR="0004615C" w:rsidRDefault="0004615C" w:rsidP="002E2B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FD0608" w14:textId="431583D3" w:rsidR="009D33A2" w:rsidRDefault="009D33A2" w:rsidP="0004615C">
    <w:pPr>
      <w:pBdr>
        <w:top w:val="nil"/>
        <w:left w:val="nil"/>
        <w:bottom w:val="nil"/>
        <w:right w:val="nil"/>
        <w:between w:val="nil"/>
      </w:pBdr>
      <w:tabs>
        <w:tab w:val="center" w:pos="4680"/>
        <w:tab w:val="right" w:pos="9360"/>
      </w:tabs>
      <w:spacing w:line="240" w:lineRule="auto"/>
      <w:ind w:right="360"/>
      <w:jc w:val="center"/>
      <w:rPr>
        <w:color w:val="000000"/>
      </w:rPr>
    </w:pPr>
  </w:p>
  <w:p w14:paraId="0FFD0609" w14:textId="77777777" w:rsidR="009D33A2" w:rsidRDefault="009D33A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846408"/>
      <w:docPartObj>
        <w:docPartGallery w:val="Page Numbers (Bottom of Page)"/>
        <w:docPartUnique/>
      </w:docPartObj>
    </w:sdtPr>
    <w:sdtContent>
      <w:p w14:paraId="0B1FCBB5" w14:textId="171DF277" w:rsidR="0004615C" w:rsidRDefault="0004615C" w:rsidP="002E2B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FFD060B" w14:textId="7D995A26" w:rsidR="009D33A2" w:rsidRPr="00240DD9" w:rsidRDefault="002A55CE">
    <w:pPr>
      <w:pBdr>
        <w:top w:val="nil"/>
        <w:left w:val="nil"/>
        <w:bottom w:val="nil"/>
        <w:right w:val="nil"/>
        <w:between w:val="nil"/>
      </w:pBdr>
      <w:tabs>
        <w:tab w:val="center" w:pos="4680"/>
        <w:tab w:val="right" w:pos="9360"/>
      </w:tabs>
      <w:spacing w:line="240" w:lineRule="auto"/>
      <w:rPr>
        <w:rFonts w:cs="Arial"/>
        <w:color w:val="000000"/>
        <w:sz w:val="16"/>
        <w:szCs w:val="16"/>
      </w:rPr>
    </w:pPr>
    <w:bookmarkStart w:id="2" w:name="_Hlk194705646"/>
    <w:r w:rsidRPr="00240DD9">
      <w:rPr>
        <w:rFonts w:cs="Arial"/>
        <w:color w:val="000000"/>
        <w:sz w:val="16"/>
        <w:szCs w:val="16"/>
      </w:rPr>
      <w:t>A</w:t>
    </w:r>
    <w:r w:rsidR="00837A50">
      <w:rPr>
        <w:rFonts w:cs="Arial"/>
        <w:color w:val="000000"/>
        <w:sz w:val="16"/>
        <w:szCs w:val="16"/>
      </w:rPr>
      <w:t>ugust</w:t>
    </w:r>
    <w:r w:rsidRPr="00240DD9">
      <w:rPr>
        <w:rFonts w:cs="Arial"/>
        <w:color w:val="000000"/>
        <w:sz w:val="16"/>
        <w:szCs w:val="16"/>
      </w:rPr>
      <w:t xml:space="preserve"> 2025</w:t>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7215199"/>
      <w:docPartObj>
        <w:docPartGallery w:val="Page Numbers (Bottom of Page)"/>
        <w:docPartUnique/>
      </w:docPartObj>
    </w:sdtPr>
    <w:sdtContent>
      <w:p w14:paraId="11A3F561" w14:textId="4AF1553B" w:rsidR="00CD1E11" w:rsidRDefault="00CD1E11" w:rsidP="00593C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B0252E" w14:textId="3C619A8B" w:rsidR="00044696" w:rsidRPr="0014388B" w:rsidRDefault="0014388B" w:rsidP="00CD1E11">
    <w:pPr>
      <w:pStyle w:val="Footer"/>
      <w:ind w:right="360"/>
      <w:rPr>
        <w:sz w:val="16"/>
        <w:szCs w:val="16"/>
      </w:rPr>
    </w:pPr>
    <w:r w:rsidRPr="0014388B">
      <w:rPr>
        <w:sz w:val="16"/>
        <w:szCs w:val="16"/>
      </w:rPr>
      <w:t>A</w:t>
    </w:r>
    <w:r w:rsidR="00837A50">
      <w:rPr>
        <w:sz w:val="16"/>
        <w:szCs w:val="16"/>
      </w:rPr>
      <w:t>ugust</w:t>
    </w:r>
    <w:r w:rsidRPr="0014388B">
      <w:rPr>
        <w:sz w:val="16"/>
        <w:szCs w:val="16"/>
      </w:rPr>
      <w:t xml:space="preserve"> 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3383789"/>
      <w:docPartObj>
        <w:docPartGallery w:val="Page Numbers (Bottom of Page)"/>
        <w:docPartUnique/>
      </w:docPartObj>
    </w:sdtPr>
    <w:sdtContent>
      <w:p w14:paraId="302F9C6D" w14:textId="26AFC6D9" w:rsidR="00DD2C9D" w:rsidRDefault="00DD2C9D" w:rsidP="002E2B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FD060E" w14:textId="0B96B878" w:rsidR="009D33A2" w:rsidRDefault="009D33A2" w:rsidP="00DD2C9D">
    <w:pPr>
      <w:pBdr>
        <w:top w:val="nil"/>
        <w:left w:val="nil"/>
        <w:bottom w:val="nil"/>
        <w:right w:val="nil"/>
        <w:between w:val="nil"/>
      </w:pBdr>
      <w:tabs>
        <w:tab w:val="center" w:pos="4680"/>
        <w:tab w:val="right" w:pos="9360"/>
      </w:tabs>
      <w:spacing w:line="240" w:lineRule="auto"/>
      <w:ind w:right="360"/>
      <w:jc w:val="center"/>
      <w:rPr>
        <w:color w:val="000000"/>
      </w:rPr>
    </w:pPr>
  </w:p>
  <w:p w14:paraId="0FFD060F" w14:textId="77777777" w:rsidR="009D33A2" w:rsidRDefault="009D33A2">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8970782"/>
      <w:docPartObj>
        <w:docPartGallery w:val="Page Numbers (Bottom of Page)"/>
        <w:docPartUnique/>
      </w:docPartObj>
    </w:sdtPr>
    <w:sdtContent>
      <w:p w14:paraId="08A9C507" w14:textId="468D2E04" w:rsidR="00DD2C9D" w:rsidRDefault="00DD2C9D" w:rsidP="002E2B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0FFD0611" w14:textId="16CED928" w:rsidR="009D33A2" w:rsidRDefault="00837A50" w:rsidP="00AD078F">
    <w:pPr>
      <w:pBdr>
        <w:top w:val="nil"/>
        <w:left w:val="nil"/>
        <w:bottom w:val="nil"/>
        <w:right w:val="nil"/>
        <w:between w:val="nil"/>
      </w:pBdr>
      <w:tabs>
        <w:tab w:val="center" w:pos="4680"/>
        <w:tab w:val="right" w:pos="9360"/>
      </w:tabs>
      <w:spacing w:line="240" w:lineRule="auto"/>
    </w:pPr>
    <w:r>
      <w:rPr>
        <w:rFonts w:cs="Arial"/>
        <w:color w:val="000000"/>
        <w:sz w:val="16"/>
        <w:szCs w:val="16"/>
      </w:rPr>
      <w:t>August</w:t>
    </w:r>
    <w:r w:rsidR="00240DD9" w:rsidRPr="00240DD9">
      <w:rPr>
        <w:rFonts w:cs="Arial"/>
        <w:color w:val="000000"/>
        <w:sz w:val="16"/>
        <w:szCs w:val="16"/>
      </w:rPr>
      <w:t xml:space="preserve"> 202</w:t>
    </w:r>
    <w:r w:rsidR="00964FA2">
      <w:rPr>
        <w:rFonts w:cs="Arial"/>
        <w:color w:val="000000"/>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F29B" w14:textId="77777777" w:rsidR="00E361E4" w:rsidRDefault="00E361E4">
      <w:pPr>
        <w:spacing w:after="0" w:line="240" w:lineRule="auto"/>
      </w:pPr>
      <w:r>
        <w:separator/>
      </w:r>
    </w:p>
  </w:footnote>
  <w:footnote w:type="continuationSeparator" w:id="0">
    <w:p w14:paraId="74C87ED0" w14:textId="77777777" w:rsidR="00E361E4" w:rsidRDefault="00E36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0607" w14:textId="73012276" w:rsidR="009D33A2" w:rsidRPr="008D7F46" w:rsidRDefault="004C18C9" w:rsidP="00E31320">
    <w:pPr>
      <w:pStyle w:val="Header"/>
      <w:jc w:val="center"/>
      <w:rPr>
        <w:rFonts w:cs="Arial"/>
        <w:szCs w:val="20"/>
      </w:rPr>
    </w:pPr>
    <w:bookmarkStart w:id="1" w:name="_Hlk194776650"/>
    <w:r w:rsidRPr="008D7F46">
      <w:rPr>
        <w:rFonts w:cs="Arial"/>
        <w:color w:val="000000"/>
        <w:szCs w:val="20"/>
      </w:rPr>
      <w:t>Reviewers</w:t>
    </w:r>
    <w:r w:rsidR="00E93B55">
      <w:rPr>
        <w:rFonts w:cs="Arial"/>
        <w:color w:val="000000"/>
        <w:szCs w:val="20"/>
      </w:rPr>
      <w:t>’</w:t>
    </w:r>
    <w:r w:rsidRPr="008D7F46">
      <w:rPr>
        <w:rFonts w:cs="Arial"/>
        <w:color w:val="000000"/>
        <w:szCs w:val="20"/>
      </w:rPr>
      <w:t xml:space="preserve"> Guide (RG)</w:t>
    </w:r>
    <w:r w:rsidRPr="008D7F46">
      <w:rPr>
        <w:rFonts w:cs="Arial"/>
        <w:color w:val="000000"/>
        <w:szCs w:val="20"/>
      </w:rPr>
      <w:tab/>
      <w:t>Old Testament Survey</w:t>
    </w:r>
    <w:r w:rsidRPr="008D7F46">
      <w:rPr>
        <w:rFonts w:cs="Arial"/>
        <w:color w:val="000000"/>
        <w:szCs w:val="20"/>
      </w:rPr>
      <w:tab/>
      <w:t>Joshua-Esther</w:t>
    </w:r>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060C" w14:textId="77777777" w:rsidR="009D33A2" w:rsidRDefault="009D33A2">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060D" w14:textId="4A3EF5EA" w:rsidR="009D33A2" w:rsidRPr="008D7F46" w:rsidRDefault="003D0517" w:rsidP="00FD54C5">
    <w:pPr>
      <w:pBdr>
        <w:top w:val="nil"/>
        <w:left w:val="nil"/>
        <w:bottom w:val="nil"/>
        <w:right w:val="nil"/>
        <w:between w:val="nil"/>
      </w:pBdr>
      <w:tabs>
        <w:tab w:val="center" w:pos="4680"/>
        <w:tab w:val="right" w:pos="9360"/>
      </w:tabs>
      <w:spacing w:line="240" w:lineRule="auto"/>
      <w:jc w:val="center"/>
      <w:rPr>
        <w:rFonts w:cs="Arial"/>
        <w:sz w:val="20"/>
        <w:szCs w:val="20"/>
      </w:rPr>
    </w:pPr>
    <w:bookmarkStart w:id="131" w:name="_Hlk194681721"/>
    <w:r w:rsidRPr="008D7F46">
      <w:rPr>
        <w:rFonts w:cs="Arial"/>
        <w:color w:val="000000"/>
        <w:sz w:val="20"/>
        <w:szCs w:val="20"/>
      </w:rPr>
      <w:t>Reviewers</w:t>
    </w:r>
    <w:r w:rsidR="00E93B55">
      <w:rPr>
        <w:rFonts w:cs="Arial"/>
        <w:color w:val="000000"/>
        <w:sz w:val="20"/>
        <w:szCs w:val="20"/>
      </w:rPr>
      <w:t>’</w:t>
    </w:r>
    <w:r w:rsidRPr="008D7F46">
      <w:rPr>
        <w:rFonts w:cs="Arial"/>
        <w:color w:val="000000"/>
        <w:sz w:val="20"/>
        <w:szCs w:val="20"/>
      </w:rPr>
      <w:t xml:space="preserve"> Guide (RG)</w:t>
    </w:r>
    <w:r w:rsidRPr="008D7F46">
      <w:rPr>
        <w:rFonts w:cs="Arial"/>
        <w:color w:val="000000"/>
        <w:sz w:val="20"/>
        <w:szCs w:val="20"/>
      </w:rPr>
      <w:tab/>
      <w:t>Old Testament Survey</w:t>
    </w:r>
    <w:r w:rsidRPr="008D7F46">
      <w:rPr>
        <w:rFonts w:cs="Arial"/>
        <w:color w:val="000000"/>
        <w:sz w:val="20"/>
        <w:szCs w:val="20"/>
      </w:rPr>
      <w:tab/>
      <w:t>Joshua-</w:t>
    </w:r>
    <w:bookmarkEnd w:id="131"/>
    <w:r w:rsidR="00FD54C5" w:rsidRPr="008D7F46">
      <w:rPr>
        <w:rFonts w:cs="Arial"/>
        <w:color w:val="000000"/>
        <w:sz w:val="20"/>
        <w:szCs w:val="20"/>
      </w:rPr>
      <w:t>Esther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0612" w14:textId="77777777" w:rsidR="009D33A2" w:rsidRDefault="009D33A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73"/>
    <w:multiLevelType w:val="multilevel"/>
    <w:tmpl w:val="2CC83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413AB9"/>
    <w:multiLevelType w:val="multilevel"/>
    <w:tmpl w:val="14D46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78335D"/>
    <w:multiLevelType w:val="multilevel"/>
    <w:tmpl w:val="5BCE49C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81414F5"/>
    <w:multiLevelType w:val="multilevel"/>
    <w:tmpl w:val="5510A2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9C6131F"/>
    <w:multiLevelType w:val="multilevel"/>
    <w:tmpl w:val="9140D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D00FCD"/>
    <w:multiLevelType w:val="multilevel"/>
    <w:tmpl w:val="D03AFA5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9C3D6A"/>
    <w:multiLevelType w:val="multilevel"/>
    <w:tmpl w:val="A45002B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5039A3"/>
    <w:multiLevelType w:val="multilevel"/>
    <w:tmpl w:val="BAB8A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EEC14EB"/>
    <w:multiLevelType w:val="multilevel"/>
    <w:tmpl w:val="3E7216E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4B4BEE"/>
    <w:multiLevelType w:val="multilevel"/>
    <w:tmpl w:val="749E30C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2E05272"/>
    <w:multiLevelType w:val="multilevel"/>
    <w:tmpl w:val="41A6CC2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3EA29BC"/>
    <w:multiLevelType w:val="multilevel"/>
    <w:tmpl w:val="80D01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44439C4"/>
    <w:multiLevelType w:val="multilevel"/>
    <w:tmpl w:val="814846D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223B6F"/>
    <w:multiLevelType w:val="multilevel"/>
    <w:tmpl w:val="B218EBA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18692F09"/>
    <w:multiLevelType w:val="multilevel"/>
    <w:tmpl w:val="3896652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FE0708"/>
    <w:multiLevelType w:val="multilevel"/>
    <w:tmpl w:val="BEF405F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BF4D7B"/>
    <w:multiLevelType w:val="multilevel"/>
    <w:tmpl w:val="7E4A48B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6367AF"/>
    <w:multiLevelType w:val="multilevel"/>
    <w:tmpl w:val="077EEB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D86566A"/>
    <w:multiLevelType w:val="multilevel"/>
    <w:tmpl w:val="CDACC83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DF45AF5"/>
    <w:multiLevelType w:val="multilevel"/>
    <w:tmpl w:val="80B6432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9C75D6"/>
    <w:multiLevelType w:val="multilevel"/>
    <w:tmpl w:val="A63CD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0231FEE"/>
    <w:multiLevelType w:val="multilevel"/>
    <w:tmpl w:val="63D6998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002262"/>
    <w:multiLevelType w:val="multilevel"/>
    <w:tmpl w:val="A63E09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111301D"/>
    <w:multiLevelType w:val="multilevel"/>
    <w:tmpl w:val="050E4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41F6ED0"/>
    <w:multiLevelType w:val="multilevel"/>
    <w:tmpl w:val="F83A8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5F56493"/>
    <w:multiLevelType w:val="multilevel"/>
    <w:tmpl w:val="48D2FE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5FB41F2"/>
    <w:multiLevelType w:val="multilevel"/>
    <w:tmpl w:val="3CC00E4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69843F3"/>
    <w:multiLevelType w:val="multilevel"/>
    <w:tmpl w:val="E9F05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94E5CA3"/>
    <w:multiLevelType w:val="multilevel"/>
    <w:tmpl w:val="6158C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95D0DFF"/>
    <w:multiLevelType w:val="multilevel"/>
    <w:tmpl w:val="4F5C010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8E6A18"/>
    <w:multiLevelType w:val="multilevel"/>
    <w:tmpl w:val="E95403A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A177CCC"/>
    <w:multiLevelType w:val="multilevel"/>
    <w:tmpl w:val="095456A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D986B6D"/>
    <w:multiLevelType w:val="multilevel"/>
    <w:tmpl w:val="F9EA1C5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EF94327"/>
    <w:multiLevelType w:val="multilevel"/>
    <w:tmpl w:val="D304B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00F59DE"/>
    <w:multiLevelType w:val="multilevel"/>
    <w:tmpl w:val="C1BCC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10C5F40"/>
    <w:multiLevelType w:val="multilevel"/>
    <w:tmpl w:val="BAE44E4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1263C46"/>
    <w:multiLevelType w:val="multilevel"/>
    <w:tmpl w:val="EE62E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1280949"/>
    <w:multiLevelType w:val="multilevel"/>
    <w:tmpl w:val="E7CE755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1EB4BCE"/>
    <w:multiLevelType w:val="multilevel"/>
    <w:tmpl w:val="EB0A9B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2940B40"/>
    <w:multiLevelType w:val="multilevel"/>
    <w:tmpl w:val="ACD8811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2EE2165"/>
    <w:multiLevelType w:val="multilevel"/>
    <w:tmpl w:val="BA44573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66321B1"/>
    <w:multiLevelType w:val="multilevel"/>
    <w:tmpl w:val="D0CCA520"/>
    <w:lvl w:ilvl="0">
      <w:start w:val="1"/>
      <w:numFmt w:val="bullet"/>
      <w:pStyle w:val="Checklist2"/>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6732073"/>
    <w:multiLevelType w:val="multilevel"/>
    <w:tmpl w:val="1ED2DCA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2176E0"/>
    <w:multiLevelType w:val="multilevel"/>
    <w:tmpl w:val="69289EF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93A3263"/>
    <w:multiLevelType w:val="multilevel"/>
    <w:tmpl w:val="565EB12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AD372DB"/>
    <w:multiLevelType w:val="multilevel"/>
    <w:tmpl w:val="0B586C5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C1E0D78"/>
    <w:multiLevelType w:val="multilevel"/>
    <w:tmpl w:val="BEA0B3E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C3F0392"/>
    <w:multiLevelType w:val="multilevel"/>
    <w:tmpl w:val="61CA110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C570C2C"/>
    <w:multiLevelType w:val="multilevel"/>
    <w:tmpl w:val="539E6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EF622B0"/>
    <w:multiLevelType w:val="multilevel"/>
    <w:tmpl w:val="F204364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01B7A84"/>
    <w:multiLevelType w:val="multilevel"/>
    <w:tmpl w:val="DC3479C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41063BD7"/>
    <w:multiLevelType w:val="multilevel"/>
    <w:tmpl w:val="E6D2ADB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410F1612"/>
    <w:multiLevelType w:val="multilevel"/>
    <w:tmpl w:val="E564F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1F76BCC"/>
    <w:multiLevelType w:val="multilevel"/>
    <w:tmpl w:val="6FDA9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41F80419"/>
    <w:multiLevelType w:val="multilevel"/>
    <w:tmpl w:val="A3185AD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43D05661"/>
    <w:multiLevelType w:val="multilevel"/>
    <w:tmpl w:val="2A9AD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45AA5F9E"/>
    <w:multiLevelType w:val="multilevel"/>
    <w:tmpl w:val="196A745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5AB6C37"/>
    <w:multiLevelType w:val="multilevel"/>
    <w:tmpl w:val="975AE91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468512B8"/>
    <w:multiLevelType w:val="multilevel"/>
    <w:tmpl w:val="8700A48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7DD3EC0"/>
    <w:multiLevelType w:val="multilevel"/>
    <w:tmpl w:val="333C147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48FC2D2E"/>
    <w:multiLevelType w:val="multilevel"/>
    <w:tmpl w:val="13864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B7B5F92"/>
    <w:multiLevelType w:val="multilevel"/>
    <w:tmpl w:val="79DEA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4D95252B"/>
    <w:multiLevelType w:val="multilevel"/>
    <w:tmpl w:val="3ABE0BA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4E222450"/>
    <w:multiLevelType w:val="multilevel"/>
    <w:tmpl w:val="705CE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4F1B7903"/>
    <w:multiLevelType w:val="multilevel"/>
    <w:tmpl w:val="73AE6D7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4F216E4D"/>
    <w:multiLevelType w:val="multilevel"/>
    <w:tmpl w:val="B482831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5094152D"/>
    <w:multiLevelType w:val="multilevel"/>
    <w:tmpl w:val="4C5A96C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53CD2FAC"/>
    <w:multiLevelType w:val="multilevel"/>
    <w:tmpl w:val="33CA224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548836F4"/>
    <w:multiLevelType w:val="multilevel"/>
    <w:tmpl w:val="E9DC374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48E1987"/>
    <w:multiLevelType w:val="multilevel"/>
    <w:tmpl w:val="F782F05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552701FA"/>
    <w:multiLevelType w:val="multilevel"/>
    <w:tmpl w:val="FE5234C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5747027C"/>
    <w:multiLevelType w:val="multilevel"/>
    <w:tmpl w:val="F9247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57F92593"/>
    <w:multiLevelType w:val="multilevel"/>
    <w:tmpl w:val="4A40E71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58770784"/>
    <w:multiLevelType w:val="multilevel"/>
    <w:tmpl w:val="E0BE749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5A2C1E0B"/>
    <w:multiLevelType w:val="multilevel"/>
    <w:tmpl w:val="6C5CA57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AD3133A"/>
    <w:multiLevelType w:val="multilevel"/>
    <w:tmpl w:val="B0148B7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5BE5256F"/>
    <w:multiLevelType w:val="multilevel"/>
    <w:tmpl w:val="BAEEE71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5E0828AE"/>
    <w:multiLevelType w:val="multilevel"/>
    <w:tmpl w:val="9A0E80D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5EFF2A97"/>
    <w:multiLevelType w:val="multilevel"/>
    <w:tmpl w:val="521423F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4F5493F"/>
    <w:multiLevelType w:val="multilevel"/>
    <w:tmpl w:val="5E36CB1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5635D83"/>
    <w:multiLevelType w:val="multilevel"/>
    <w:tmpl w:val="70365A5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66EA6582"/>
    <w:multiLevelType w:val="multilevel"/>
    <w:tmpl w:val="F05ED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671F5CC0"/>
    <w:multiLevelType w:val="multilevel"/>
    <w:tmpl w:val="17F8CF3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7DA6396"/>
    <w:multiLevelType w:val="multilevel"/>
    <w:tmpl w:val="6558504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693D22DA"/>
    <w:multiLevelType w:val="multilevel"/>
    <w:tmpl w:val="6BFAAE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69A40008"/>
    <w:multiLevelType w:val="multilevel"/>
    <w:tmpl w:val="C3D8D14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6ABD2AA1"/>
    <w:multiLevelType w:val="multilevel"/>
    <w:tmpl w:val="3DC8A84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6AEB1914"/>
    <w:multiLevelType w:val="multilevel"/>
    <w:tmpl w:val="9CF63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6B5725F9"/>
    <w:multiLevelType w:val="multilevel"/>
    <w:tmpl w:val="F12A59A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6C461600"/>
    <w:multiLevelType w:val="multilevel"/>
    <w:tmpl w:val="5DF4DD0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D5B7BDE"/>
    <w:multiLevelType w:val="multilevel"/>
    <w:tmpl w:val="9CE43D3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DA639DE"/>
    <w:multiLevelType w:val="multilevel"/>
    <w:tmpl w:val="8F7E5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6DCF77F0"/>
    <w:multiLevelType w:val="multilevel"/>
    <w:tmpl w:val="24CA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E12755D"/>
    <w:multiLevelType w:val="multilevel"/>
    <w:tmpl w:val="5ED68AF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6F015A28"/>
    <w:multiLevelType w:val="multilevel"/>
    <w:tmpl w:val="13981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6F5D03EA"/>
    <w:multiLevelType w:val="multilevel"/>
    <w:tmpl w:val="9FA85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706347A8"/>
    <w:multiLevelType w:val="multilevel"/>
    <w:tmpl w:val="99B8BB6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70C2159F"/>
    <w:multiLevelType w:val="multilevel"/>
    <w:tmpl w:val="434068E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0FB2769"/>
    <w:multiLevelType w:val="multilevel"/>
    <w:tmpl w:val="28E8B3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23410FD"/>
    <w:multiLevelType w:val="multilevel"/>
    <w:tmpl w:val="E38E3B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27C3D51"/>
    <w:multiLevelType w:val="multilevel"/>
    <w:tmpl w:val="15AA7CE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2882501"/>
    <w:multiLevelType w:val="multilevel"/>
    <w:tmpl w:val="8C643B6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735018C4"/>
    <w:multiLevelType w:val="multilevel"/>
    <w:tmpl w:val="A22CE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73F142F2"/>
    <w:multiLevelType w:val="multilevel"/>
    <w:tmpl w:val="DFAEAFF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75F5171D"/>
    <w:multiLevelType w:val="multilevel"/>
    <w:tmpl w:val="D66C915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64D32B2"/>
    <w:multiLevelType w:val="multilevel"/>
    <w:tmpl w:val="481487B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772F1D2F"/>
    <w:multiLevelType w:val="multilevel"/>
    <w:tmpl w:val="ABA20A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77B47A42"/>
    <w:multiLevelType w:val="multilevel"/>
    <w:tmpl w:val="2D383E1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7AD76504"/>
    <w:multiLevelType w:val="multilevel"/>
    <w:tmpl w:val="41EA3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7AED2385"/>
    <w:multiLevelType w:val="multilevel"/>
    <w:tmpl w:val="A9F6CCF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7BD72D3C"/>
    <w:multiLevelType w:val="multilevel"/>
    <w:tmpl w:val="1170506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F4E3787"/>
    <w:multiLevelType w:val="multilevel"/>
    <w:tmpl w:val="F22AC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6398859">
    <w:abstractNumId w:val="106"/>
  </w:num>
  <w:num w:numId="2" w16cid:durableId="1474054946">
    <w:abstractNumId w:val="34"/>
  </w:num>
  <w:num w:numId="3" w16cid:durableId="1604416378">
    <w:abstractNumId w:val="39"/>
  </w:num>
  <w:num w:numId="4" w16cid:durableId="272904952">
    <w:abstractNumId w:val="103"/>
  </w:num>
  <w:num w:numId="5" w16cid:durableId="1642346806">
    <w:abstractNumId w:val="64"/>
  </w:num>
  <w:num w:numId="6" w16cid:durableId="1645038235">
    <w:abstractNumId w:val="50"/>
  </w:num>
  <w:num w:numId="7" w16cid:durableId="947355306">
    <w:abstractNumId w:val="59"/>
  </w:num>
  <w:num w:numId="8" w16cid:durableId="2051345650">
    <w:abstractNumId w:val="1"/>
  </w:num>
  <w:num w:numId="9" w16cid:durableId="820270011">
    <w:abstractNumId w:val="110"/>
  </w:num>
  <w:num w:numId="10" w16cid:durableId="260144699">
    <w:abstractNumId w:val="6"/>
  </w:num>
  <w:num w:numId="11" w16cid:durableId="1167208193">
    <w:abstractNumId w:val="41"/>
  </w:num>
  <w:num w:numId="12" w16cid:durableId="2036467193">
    <w:abstractNumId w:val="111"/>
  </w:num>
  <w:num w:numId="13" w16cid:durableId="1639337538">
    <w:abstractNumId w:val="20"/>
  </w:num>
  <w:num w:numId="14" w16cid:durableId="1751543143">
    <w:abstractNumId w:val="4"/>
  </w:num>
  <w:num w:numId="15" w16cid:durableId="997538130">
    <w:abstractNumId w:val="24"/>
  </w:num>
  <w:num w:numId="16" w16cid:durableId="1189567620">
    <w:abstractNumId w:val="23"/>
  </w:num>
  <w:num w:numId="17" w16cid:durableId="47270630">
    <w:abstractNumId w:val="79"/>
  </w:num>
  <w:num w:numId="18" w16cid:durableId="615450659">
    <w:abstractNumId w:val="33"/>
  </w:num>
  <w:num w:numId="19" w16cid:durableId="1434394907">
    <w:abstractNumId w:val="73"/>
  </w:num>
  <w:num w:numId="20" w16cid:durableId="776364671">
    <w:abstractNumId w:val="99"/>
  </w:num>
  <w:num w:numId="21" w16cid:durableId="1787233275">
    <w:abstractNumId w:val="27"/>
  </w:num>
  <w:num w:numId="22" w16cid:durableId="1523131043">
    <w:abstractNumId w:val="55"/>
  </w:num>
  <w:num w:numId="23" w16cid:durableId="264845784">
    <w:abstractNumId w:val="91"/>
  </w:num>
  <w:num w:numId="24" w16cid:durableId="941110915">
    <w:abstractNumId w:val="46"/>
  </w:num>
  <w:num w:numId="25" w16cid:durableId="361634689">
    <w:abstractNumId w:val="84"/>
  </w:num>
  <w:num w:numId="26" w16cid:durableId="1969048669">
    <w:abstractNumId w:val="107"/>
  </w:num>
  <w:num w:numId="27" w16cid:durableId="2071493392">
    <w:abstractNumId w:val="11"/>
  </w:num>
  <w:num w:numId="28" w16cid:durableId="329068070">
    <w:abstractNumId w:val="108"/>
  </w:num>
  <w:num w:numId="29" w16cid:durableId="775248673">
    <w:abstractNumId w:val="52"/>
  </w:num>
  <w:num w:numId="30" w16cid:durableId="23096634">
    <w:abstractNumId w:val="28"/>
  </w:num>
  <w:num w:numId="31" w16cid:durableId="733358898">
    <w:abstractNumId w:val="16"/>
  </w:num>
  <w:num w:numId="32" w16cid:durableId="1199783474">
    <w:abstractNumId w:val="37"/>
  </w:num>
  <w:num w:numId="33" w16cid:durableId="1899970544">
    <w:abstractNumId w:val="71"/>
  </w:num>
  <w:num w:numId="34" w16cid:durableId="1173032034">
    <w:abstractNumId w:val="95"/>
  </w:num>
  <w:num w:numId="35" w16cid:durableId="1277172402">
    <w:abstractNumId w:val="60"/>
  </w:num>
  <w:num w:numId="36" w16cid:durableId="508374420">
    <w:abstractNumId w:val="94"/>
  </w:num>
  <w:num w:numId="37" w16cid:durableId="513691721">
    <w:abstractNumId w:val="61"/>
  </w:num>
  <w:num w:numId="38" w16cid:durableId="779448200">
    <w:abstractNumId w:val="87"/>
  </w:num>
  <w:num w:numId="39" w16cid:durableId="560091719">
    <w:abstractNumId w:val="0"/>
  </w:num>
  <w:num w:numId="40" w16cid:durableId="1974166413">
    <w:abstractNumId w:val="36"/>
  </w:num>
  <w:num w:numId="41" w16cid:durableId="1538658966">
    <w:abstractNumId w:val="74"/>
  </w:num>
  <w:num w:numId="42" w16cid:durableId="658078148">
    <w:abstractNumId w:val="44"/>
  </w:num>
  <w:num w:numId="43" w16cid:durableId="425661707">
    <w:abstractNumId w:val="51"/>
  </w:num>
  <w:num w:numId="44" w16cid:durableId="263850869">
    <w:abstractNumId w:val="82"/>
  </w:num>
  <w:num w:numId="45" w16cid:durableId="248003191">
    <w:abstractNumId w:val="96"/>
  </w:num>
  <w:num w:numId="46" w16cid:durableId="1423835472">
    <w:abstractNumId w:val="81"/>
  </w:num>
  <w:num w:numId="47" w16cid:durableId="1376271939">
    <w:abstractNumId w:val="3"/>
  </w:num>
  <w:num w:numId="48" w16cid:durableId="644159585">
    <w:abstractNumId w:val="26"/>
  </w:num>
  <w:num w:numId="49" w16cid:durableId="531186653">
    <w:abstractNumId w:val="69"/>
  </w:num>
  <w:num w:numId="50" w16cid:durableId="960262149">
    <w:abstractNumId w:val="42"/>
  </w:num>
  <w:num w:numId="51" w16cid:durableId="1435788672">
    <w:abstractNumId w:val="92"/>
  </w:num>
  <w:num w:numId="52" w16cid:durableId="2140608922">
    <w:abstractNumId w:val="75"/>
  </w:num>
  <w:num w:numId="53" w16cid:durableId="495540687">
    <w:abstractNumId w:val="85"/>
  </w:num>
  <w:num w:numId="54" w16cid:durableId="1945915813">
    <w:abstractNumId w:val="80"/>
  </w:num>
  <w:num w:numId="55" w16cid:durableId="1989094151">
    <w:abstractNumId w:val="32"/>
  </w:num>
  <w:num w:numId="56" w16cid:durableId="1661929580">
    <w:abstractNumId w:val="98"/>
  </w:num>
  <w:num w:numId="57" w16cid:durableId="1945649285">
    <w:abstractNumId w:val="18"/>
  </w:num>
  <w:num w:numId="58" w16cid:durableId="681594794">
    <w:abstractNumId w:val="19"/>
  </w:num>
  <w:num w:numId="59" w16cid:durableId="1266496779">
    <w:abstractNumId w:val="29"/>
  </w:num>
  <w:num w:numId="60" w16cid:durableId="280770928">
    <w:abstractNumId w:val="31"/>
  </w:num>
  <w:num w:numId="61" w16cid:durableId="1067652619">
    <w:abstractNumId w:val="63"/>
  </w:num>
  <w:num w:numId="62" w16cid:durableId="1250771799">
    <w:abstractNumId w:val="93"/>
  </w:num>
  <w:num w:numId="63" w16cid:durableId="1549535274">
    <w:abstractNumId w:val="90"/>
  </w:num>
  <w:num w:numId="64" w16cid:durableId="2073775878">
    <w:abstractNumId w:val="77"/>
  </w:num>
  <w:num w:numId="65" w16cid:durableId="1265306419">
    <w:abstractNumId w:val="45"/>
  </w:num>
  <w:num w:numId="66" w16cid:durableId="2026204161">
    <w:abstractNumId w:val="88"/>
  </w:num>
  <w:num w:numId="67" w16cid:durableId="186451375">
    <w:abstractNumId w:val="7"/>
  </w:num>
  <w:num w:numId="68" w16cid:durableId="1323854390">
    <w:abstractNumId w:val="9"/>
  </w:num>
  <w:num w:numId="69" w16cid:durableId="1381439932">
    <w:abstractNumId w:val="21"/>
  </w:num>
  <w:num w:numId="70" w16cid:durableId="1431897497">
    <w:abstractNumId w:val="40"/>
  </w:num>
  <w:num w:numId="71" w16cid:durableId="560553917">
    <w:abstractNumId w:val="97"/>
  </w:num>
  <w:num w:numId="72" w16cid:durableId="1759477290">
    <w:abstractNumId w:val="48"/>
  </w:num>
  <w:num w:numId="73" w16cid:durableId="215775008">
    <w:abstractNumId w:val="109"/>
  </w:num>
  <w:num w:numId="74" w16cid:durableId="590508232">
    <w:abstractNumId w:val="100"/>
  </w:num>
  <w:num w:numId="75" w16cid:durableId="1396775853">
    <w:abstractNumId w:val="14"/>
  </w:num>
  <w:num w:numId="76" w16cid:durableId="1559625864">
    <w:abstractNumId w:val="66"/>
  </w:num>
  <w:num w:numId="77" w16cid:durableId="1312052288">
    <w:abstractNumId w:val="53"/>
  </w:num>
  <w:num w:numId="78" w16cid:durableId="901911396">
    <w:abstractNumId w:val="72"/>
  </w:num>
  <w:num w:numId="79" w16cid:durableId="1270552477">
    <w:abstractNumId w:val="67"/>
  </w:num>
  <w:num w:numId="80" w16cid:durableId="1076591713">
    <w:abstractNumId w:val="12"/>
  </w:num>
  <w:num w:numId="81" w16cid:durableId="833498667">
    <w:abstractNumId w:val="38"/>
  </w:num>
  <w:num w:numId="82" w16cid:durableId="546143481">
    <w:abstractNumId w:val="70"/>
  </w:num>
  <w:num w:numId="83" w16cid:durableId="1247495279">
    <w:abstractNumId w:val="65"/>
  </w:num>
  <w:num w:numId="84" w16cid:durableId="222565710">
    <w:abstractNumId w:val="49"/>
  </w:num>
  <w:num w:numId="85" w16cid:durableId="1352342227">
    <w:abstractNumId w:val="30"/>
  </w:num>
  <w:num w:numId="86" w16cid:durableId="2095927720">
    <w:abstractNumId w:val="5"/>
  </w:num>
  <w:num w:numId="87" w16cid:durableId="1544825918">
    <w:abstractNumId w:val="54"/>
  </w:num>
  <w:num w:numId="88" w16cid:durableId="1169952733">
    <w:abstractNumId w:val="13"/>
  </w:num>
  <w:num w:numId="89" w16cid:durableId="858197540">
    <w:abstractNumId w:val="56"/>
  </w:num>
  <w:num w:numId="90" w16cid:durableId="384763370">
    <w:abstractNumId w:val="62"/>
  </w:num>
  <w:num w:numId="91" w16cid:durableId="1550654774">
    <w:abstractNumId w:val="68"/>
  </w:num>
  <w:num w:numId="92" w16cid:durableId="875190938">
    <w:abstractNumId w:val="101"/>
  </w:num>
  <w:num w:numId="93" w16cid:durableId="903952552">
    <w:abstractNumId w:val="104"/>
  </w:num>
  <w:num w:numId="94" w16cid:durableId="222329357">
    <w:abstractNumId w:val="83"/>
  </w:num>
  <w:num w:numId="95" w16cid:durableId="1255018746">
    <w:abstractNumId w:val="43"/>
  </w:num>
  <w:num w:numId="96" w16cid:durableId="134179874">
    <w:abstractNumId w:val="2"/>
  </w:num>
  <w:num w:numId="97" w16cid:durableId="2085448318">
    <w:abstractNumId w:val="89"/>
  </w:num>
  <w:num w:numId="98" w16cid:durableId="29188162">
    <w:abstractNumId w:val="10"/>
  </w:num>
  <w:num w:numId="99" w16cid:durableId="1106458781">
    <w:abstractNumId w:val="47"/>
  </w:num>
  <w:num w:numId="100" w16cid:durableId="28146323">
    <w:abstractNumId w:val="8"/>
  </w:num>
  <w:num w:numId="101" w16cid:durableId="2111124617">
    <w:abstractNumId w:val="15"/>
  </w:num>
  <w:num w:numId="102" w16cid:durableId="482236637">
    <w:abstractNumId w:val="86"/>
  </w:num>
  <w:num w:numId="103" w16cid:durableId="900674114">
    <w:abstractNumId w:val="57"/>
  </w:num>
  <w:num w:numId="104" w16cid:durableId="557666522">
    <w:abstractNumId w:val="105"/>
  </w:num>
  <w:num w:numId="105" w16cid:durableId="1696036592">
    <w:abstractNumId w:val="78"/>
  </w:num>
  <w:num w:numId="106" w16cid:durableId="1183057067">
    <w:abstractNumId w:val="35"/>
  </w:num>
  <w:num w:numId="107" w16cid:durableId="465319181">
    <w:abstractNumId w:val="76"/>
  </w:num>
  <w:num w:numId="108" w16cid:durableId="668599607">
    <w:abstractNumId w:val="58"/>
  </w:num>
  <w:num w:numId="109" w16cid:durableId="1330594088">
    <w:abstractNumId w:val="22"/>
  </w:num>
  <w:num w:numId="110" w16cid:durableId="1629967833">
    <w:abstractNumId w:val="25"/>
  </w:num>
  <w:num w:numId="111" w16cid:durableId="390813798">
    <w:abstractNumId w:val="17"/>
  </w:num>
  <w:num w:numId="112" w16cid:durableId="1007946090">
    <w:abstractNumId w:val="102"/>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3A2"/>
    <w:rsid w:val="000001C9"/>
    <w:rsid w:val="00012265"/>
    <w:rsid w:val="00012A2B"/>
    <w:rsid w:val="00032320"/>
    <w:rsid w:val="00034D60"/>
    <w:rsid w:val="0004249D"/>
    <w:rsid w:val="00044696"/>
    <w:rsid w:val="0004615C"/>
    <w:rsid w:val="00051EBD"/>
    <w:rsid w:val="00056B5E"/>
    <w:rsid w:val="00057E58"/>
    <w:rsid w:val="0006376E"/>
    <w:rsid w:val="0006461D"/>
    <w:rsid w:val="000701B4"/>
    <w:rsid w:val="00077CCC"/>
    <w:rsid w:val="00080251"/>
    <w:rsid w:val="000852B7"/>
    <w:rsid w:val="00092B49"/>
    <w:rsid w:val="00095266"/>
    <w:rsid w:val="000B268B"/>
    <w:rsid w:val="000B5DA9"/>
    <w:rsid w:val="000C517A"/>
    <w:rsid w:val="000D02C6"/>
    <w:rsid w:val="000D55CE"/>
    <w:rsid w:val="000E5BCD"/>
    <w:rsid w:val="000F17ED"/>
    <w:rsid w:val="000F6030"/>
    <w:rsid w:val="000F67D2"/>
    <w:rsid w:val="00110B58"/>
    <w:rsid w:val="00114EC7"/>
    <w:rsid w:val="001151F9"/>
    <w:rsid w:val="00120304"/>
    <w:rsid w:val="001212A2"/>
    <w:rsid w:val="001234FF"/>
    <w:rsid w:val="00125D45"/>
    <w:rsid w:val="00127848"/>
    <w:rsid w:val="00133102"/>
    <w:rsid w:val="00134734"/>
    <w:rsid w:val="00134834"/>
    <w:rsid w:val="001361C4"/>
    <w:rsid w:val="0014388B"/>
    <w:rsid w:val="001477ED"/>
    <w:rsid w:val="00154F72"/>
    <w:rsid w:val="00157626"/>
    <w:rsid w:val="0015767D"/>
    <w:rsid w:val="0016327C"/>
    <w:rsid w:val="00171510"/>
    <w:rsid w:val="00172CB8"/>
    <w:rsid w:val="00176457"/>
    <w:rsid w:val="00180E11"/>
    <w:rsid w:val="00182EB9"/>
    <w:rsid w:val="001904BE"/>
    <w:rsid w:val="001906FA"/>
    <w:rsid w:val="001A0DD9"/>
    <w:rsid w:val="001A24F7"/>
    <w:rsid w:val="001A5736"/>
    <w:rsid w:val="001A57C3"/>
    <w:rsid w:val="001B770F"/>
    <w:rsid w:val="001C562C"/>
    <w:rsid w:val="001D0180"/>
    <w:rsid w:val="001D2B25"/>
    <w:rsid w:val="001D684B"/>
    <w:rsid w:val="001E0CEE"/>
    <w:rsid w:val="001E4743"/>
    <w:rsid w:val="001F3557"/>
    <w:rsid w:val="00207A17"/>
    <w:rsid w:val="002124C6"/>
    <w:rsid w:val="002145E9"/>
    <w:rsid w:val="002158D5"/>
    <w:rsid w:val="00223404"/>
    <w:rsid w:val="00225217"/>
    <w:rsid w:val="00240DD9"/>
    <w:rsid w:val="00245FDD"/>
    <w:rsid w:val="00246959"/>
    <w:rsid w:val="002479AC"/>
    <w:rsid w:val="00247AA2"/>
    <w:rsid w:val="00252657"/>
    <w:rsid w:val="00254AAE"/>
    <w:rsid w:val="002600A9"/>
    <w:rsid w:val="0026069A"/>
    <w:rsid w:val="002644B7"/>
    <w:rsid w:val="002648A9"/>
    <w:rsid w:val="00265AF2"/>
    <w:rsid w:val="002834D6"/>
    <w:rsid w:val="00294E8B"/>
    <w:rsid w:val="00296E9B"/>
    <w:rsid w:val="002A55CE"/>
    <w:rsid w:val="002A601A"/>
    <w:rsid w:val="002B40CB"/>
    <w:rsid w:val="002D4810"/>
    <w:rsid w:val="002D659A"/>
    <w:rsid w:val="002E11E2"/>
    <w:rsid w:val="002E237A"/>
    <w:rsid w:val="002E23F0"/>
    <w:rsid w:val="002E328D"/>
    <w:rsid w:val="002E57B5"/>
    <w:rsid w:val="002E698C"/>
    <w:rsid w:val="00304D5E"/>
    <w:rsid w:val="00311BB7"/>
    <w:rsid w:val="00314BD3"/>
    <w:rsid w:val="0031562E"/>
    <w:rsid w:val="00320AC0"/>
    <w:rsid w:val="00321790"/>
    <w:rsid w:val="00323D46"/>
    <w:rsid w:val="0032449D"/>
    <w:rsid w:val="00325D5D"/>
    <w:rsid w:val="00326DA5"/>
    <w:rsid w:val="00330C1A"/>
    <w:rsid w:val="0033663A"/>
    <w:rsid w:val="00345B3C"/>
    <w:rsid w:val="00346180"/>
    <w:rsid w:val="003516A3"/>
    <w:rsid w:val="00357924"/>
    <w:rsid w:val="0036262F"/>
    <w:rsid w:val="003635E6"/>
    <w:rsid w:val="00364F77"/>
    <w:rsid w:val="00370C4B"/>
    <w:rsid w:val="00370FC2"/>
    <w:rsid w:val="00375639"/>
    <w:rsid w:val="003759E1"/>
    <w:rsid w:val="00375D57"/>
    <w:rsid w:val="00381D81"/>
    <w:rsid w:val="00385506"/>
    <w:rsid w:val="0039332A"/>
    <w:rsid w:val="003959D3"/>
    <w:rsid w:val="00396E43"/>
    <w:rsid w:val="003A04AD"/>
    <w:rsid w:val="003A6166"/>
    <w:rsid w:val="003A6FBF"/>
    <w:rsid w:val="003B27E7"/>
    <w:rsid w:val="003B370B"/>
    <w:rsid w:val="003B590A"/>
    <w:rsid w:val="003B78C3"/>
    <w:rsid w:val="003C149F"/>
    <w:rsid w:val="003C7EDB"/>
    <w:rsid w:val="003D0517"/>
    <w:rsid w:val="003D26F8"/>
    <w:rsid w:val="003D739E"/>
    <w:rsid w:val="003F4B71"/>
    <w:rsid w:val="00402D55"/>
    <w:rsid w:val="004051B0"/>
    <w:rsid w:val="00406D40"/>
    <w:rsid w:val="004134E4"/>
    <w:rsid w:val="004252BE"/>
    <w:rsid w:val="00430BD8"/>
    <w:rsid w:val="00433AF1"/>
    <w:rsid w:val="004415BE"/>
    <w:rsid w:val="0044297F"/>
    <w:rsid w:val="004505FB"/>
    <w:rsid w:val="00452481"/>
    <w:rsid w:val="00453E51"/>
    <w:rsid w:val="004607AE"/>
    <w:rsid w:val="00484EF6"/>
    <w:rsid w:val="00490AAD"/>
    <w:rsid w:val="004952F3"/>
    <w:rsid w:val="004A4306"/>
    <w:rsid w:val="004B28AF"/>
    <w:rsid w:val="004B6174"/>
    <w:rsid w:val="004B77E4"/>
    <w:rsid w:val="004C18C9"/>
    <w:rsid w:val="004C287A"/>
    <w:rsid w:val="004C554A"/>
    <w:rsid w:val="004C5A44"/>
    <w:rsid w:val="004C7450"/>
    <w:rsid w:val="004E3FDB"/>
    <w:rsid w:val="004F373D"/>
    <w:rsid w:val="004F64BE"/>
    <w:rsid w:val="00500669"/>
    <w:rsid w:val="00503C0F"/>
    <w:rsid w:val="005050FB"/>
    <w:rsid w:val="00507FBF"/>
    <w:rsid w:val="00510C87"/>
    <w:rsid w:val="00513DF6"/>
    <w:rsid w:val="005147DC"/>
    <w:rsid w:val="005171C6"/>
    <w:rsid w:val="0052496C"/>
    <w:rsid w:val="00526864"/>
    <w:rsid w:val="00531320"/>
    <w:rsid w:val="0053151D"/>
    <w:rsid w:val="00541708"/>
    <w:rsid w:val="00555FF6"/>
    <w:rsid w:val="00562776"/>
    <w:rsid w:val="00567D5F"/>
    <w:rsid w:val="0057763B"/>
    <w:rsid w:val="005805CF"/>
    <w:rsid w:val="0058580C"/>
    <w:rsid w:val="00595573"/>
    <w:rsid w:val="00596EA4"/>
    <w:rsid w:val="0059708D"/>
    <w:rsid w:val="005A0B68"/>
    <w:rsid w:val="005A1068"/>
    <w:rsid w:val="005B3151"/>
    <w:rsid w:val="005B6AE4"/>
    <w:rsid w:val="005C424D"/>
    <w:rsid w:val="005D309E"/>
    <w:rsid w:val="005E2EC1"/>
    <w:rsid w:val="005E4B24"/>
    <w:rsid w:val="005E5DBE"/>
    <w:rsid w:val="005F0ADC"/>
    <w:rsid w:val="005F3538"/>
    <w:rsid w:val="006068D4"/>
    <w:rsid w:val="00607478"/>
    <w:rsid w:val="00615D05"/>
    <w:rsid w:val="006303A5"/>
    <w:rsid w:val="00631F23"/>
    <w:rsid w:val="006343E5"/>
    <w:rsid w:val="00637F8A"/>
    <w:rsid w:val="00643B3A"/>
    <w:rsid w:val="006475C0"/>
    <w:rsid w:val="00650603"/>
    <w:rsid w:val="006546C4"/>
    <w:rsid w:val="006640C0"/>
    <w:rsid w:val="00665DF4"/>
    <w:rsid w:val="006746DC"/>
    <w:rsid w:val="00675A98"/>
    <w:rsid w:val="0067781B"/>
    <w:rsid w:val="00680450"/>
    <w:rsid w:val="006810F0"/>
    <w:rsid w:val="00690CBB"/>
    <w:rsid w:val="006A7038"/>
    <w:rsid w:val="006A7424"/>
    <w:rsid w:val="006A775C"/>
    <w:rsid w:val="006A793B"/>
    <w:rsid w:val="006B0F19"/>
    <w:rsid w:val="006B14A8"/>
    <w:rsid w:val="006B4169"/>
    <w:rsid w:val="006B56AD"/>
    <w:rsid w:val="006C4852"/>
    <w:rsid w:val="006E37BD"/>
    <w:rsid w:val="006E4896"/>
    <w:rsid w:val="006E5BB7"/>
    <w:rsid w:val="006E6DD7"/>
    <w:rsid w:val="006F0744"/>
    <w:rsid w:val="006F6214"/>
    <w:rsid w:val="00710AFC"/>
    <w:rsid w:val="007140A2"/>
    <w:rsid w:val="00723440"/>
    <w:rsid w:val="00730C61"/>
    <w:rsid w:val="00732C37"/>
    <w:rsid w:val="00742253"/>
    <w:rsid w:val="007439FC"/>
    <w:rsid w:val="00747AE6"/>
    <w:rsid w:val="00747F85"/>
    <w:rsid w:val="00751A81"/>
    <w:rsid w:val="00761D52"/>
    <w:rsid w:val="007725E8"/>
    <w:rsid w:val="0077679A"/>
    <w:rsid w:val="007770F4"/>
    <w:rsid w:val="00785283"/>
    <w:rsid w:val="00787E8B"/>
    <w:rsid w:val="00790078"/>
    <w:rsid w:val="007929A2"/>
    <w:rsid w:val="007A1D9D"/>
    <w:rsid w:val="007B08F3"/>
    <w:rsid w:val="007B4994"/>
    <w:rsid w:val="007C1AA2"/>
    <w:rsid w:val="007D158A"/>
    <w:rsid w:val="007D3BBC"/>
    <w:rsid w:val="007D5D6B"/>
    <w:rsid w:val="007D6DBF"/>
    <w:rsid w:val="007D7B5C"/>
    <w:rsid w:val="007E0281"/>
    <w:rsid w:val="007E0C5F"/>
    <w:rsid w:val="007E406B"/>
    <w:rsid w:val="007E5824"/>
    <w:rsid w:val="007E5D5F"/>
    <w:rsid w:val="007F1ACC"/>
    <w:rsid w:val="007F6358"/>
    <w:rsid w:val="00800344"/>
    <w:rsid w:val="0080164F"/>
    <w:rsid w:val="00802091"/>
    <w:rsid w:val="00802A05"/>
    <w:rsid w:val="0080428E"/>
    <w:rsid w:val="00804BC0"/>
    <w:rsid w:val="00805842"/>
    <w:rsid w:val="008136CF"/>
    <w:rsid w:val="008175B1"/>
    <w:rsid w:val="008231C6"/>
    <w:rsid w:val="00823EA7"/>
    <w:rsid w:val="0083196C"/>
    <w:rsid w:val="0083791A"/>
    <w:rsid w:val="00837A50"/>
    <w:rsid w:val="00840404"/>
    <w:rsid w:val="008405B0"/>
    <w:rsid w:val="0084149A"/>
    <w:rsid w:val="008508BC"/>
    <w:rsid w:val="00850C52"/>
    <w:rsid w:val="008533F6"/>
    <w:rsid w:val="00856713"/>
    <w:rsid w:val="00863710"/>
    <w:rsid w:val="00867C52"/>
    <w:rsid w:val="00876681"/>
    <w:rsid w:val="0087787D"/>
    <w:rsid w:val="008830B6"/>
    <w:rsid w:val="00883DDA"/>
    <w:rsid w:val="00885688"/>
    <w:rsid w:val="0088702A"/>
    <w:rsid w:val="00894C98"/>
    <w:rsid w:val="008953CC"/>
    <w:rsid w:val="008B7F31"/>
    <w:rsid w:val="008C0845"/>
    <w:rsid w:val="008C09D1"/>
    <w:rsid w:val="008D2059"/>
    <w:rsid w:val="008D7F46"/>
    <w:rsid w:val="008E479A"/>
    <w:rsid w:val="008E545A"/>
    <w:rsid w:val="008E5571"/>
    <w:rsid w:val="008F0279"/>
    <w:rsid w:val="008F755B"/>
    <w:rsid w:val="009005EC"/>
    <w:rsid w:val="0090419A"/>
    <w:rsid w:val="00905ACE"/>
    <w:rsid w:val="009141D5"/>
    <w:rsid w:val="009223FA"/>
    <w:rsid w:val="00924B3D"/>
    <w:rsid w:val="00926A00"/>
    <w:rsid w:val="009306B4"/>
    <w:rsid w:val="00935BA8"/>
    <w:rsid w:val="0093638C"/>
    <w:rsid w:val="00940A2E"/>
    <w:rsid w:val="00940FDE"/>
    <w:rsid w:val="009533FE"/>
    <w:rsid w:val="00953DE0"/>
    <w:rsid w:val="009575E9"/>
    <w:rsid w:val="00960C18"/>
    <w:rsid w:val="00964FA2"/>
    <w:rsid w:val="00967B18"/>
    <w:rsid w:val="0097494B"/>
    <w:rsid w:val="00977D72"/>
    <w:rsid w:val="00981E61"/>
    <w:rsid w:val="00982E6B"/>
    <w:rsid w:val="00990937"/>
    <w:rsid w:val="009A05EE"/>
    <w:rsid w:val="009A7F8D"/>
    <w:rsid w:val="009B563D"/>
    <w:rsid w:val="009C0B08"/>
    <w:rsid w:val="009C3A9E"/>
    <w:rsid w:val="009C4BA0"/>
    <w:rsid w:val="009D33A2"/>
    <w:rsid w:val="009D5C59"/>
    <w:rsid w:val="009E20ED"/>
    <w:rsid w:val="009E2BDD"/>
    <w:rsid w:val="009E40FC"/>
    <w:rsid w:val="009E55B8"/>
    <w:rsid w:val="009F535B"/>
    <w:rsid w:val="009F719E"/>
    <w:rsid w:val="00A01CEE"/>
    <w:rsid w:val="00A01EF0"/>
    <w:rsid w:val="00A07522"/>
    <w:rsid w:val="00A1020C"/>
    <w:rsid w:val="00A11678"/>
    <w:rsid w:val="00A145EF"/>
    <w:rsid w:val="00A150A1"/>
    <w:rsid w:val="00A15C03"/>
    <w:rsid w:val="00A165D4"/>
    <w:rsid w:val="00A1787C"/>
    <w:rsid w:val="00A2104F"/>
    <w:rsid w:val="00A212E4"/>
    <w:rsid w:val="00A25682"/>
    <w:rsid w:val="00A2580E"/>
    <w:rsid w:val="00A27A25"/>
    <w:rsid w:val="00A31091"/>
    <w:rsid w:val="00A33D51"/>
    <w:rsid w:val="00A3433C"/>
    <w:rsid w:val="00A505B2"/>
    <w:rsid w:val="00A54DE5"/>
    <w:rsid w:val="00A6508C"/>
    <w:rsid w:val="00A70105"/>
    <w:rsid w:val="00A82346"/>
    <w:rsid w:val="00A958A1"/>
    <w:rsid w:val="00A97070"/>
    <w:rsid w:val="00AA025D"/>
    <w:rsid w:val="00AA4310"/>
    <w:rsid w:val="00AA6C52"/>
    <w:rsid w:val="00AB5268"/>
    <w:rsid w:val="00AB6DBF"/>
    <w:rsid w:val="00AD078F"/>
    <w:rsid w:val="00AD0E54"/>
    <w:rsid w:val="00AD4651"/>
    <w:rsid w:val="00AD5969"/>
    <w:rsid w:val="00AD65E3"/>
    <w:rsid w:val="00AD663C"/>
    <w:rsid w:val="00AD79C9"/>
    <w:rsid w:val="00AE723C"/>
    <w:rsid w:val="00AF0210"/>
    <w:rsid w:val="00B00CBF"/>
    <w:rsid w:val="00B10ECC"/>
    <w:rsid w:val="00B22726"/>
    <w:rsid w:val="00B23471"/>
    <w:rsid w:val="00B23939"/>
    <w:rsid w:val="00B26C9A"/>
    <w:rsid w:val="00B319AB"/>
    <w:rsid w:val="00B3361D"/>
    <w:rsid w:val="00B33EFC"/>
    <w:rsid w:val="00B345B6"/>
    <w:rsid w:val="00B45651"/>
    <w:rsid w:val="00B45B76"/>
    <w:rsid w:val="00B509EC"/>
    <w:rsid w:val="00B559B5"/>
    <w:rsid w:val="00B63F75"/>
    <w:rsid w:val="00B669DB"/>
    <w:rsid w:val="00B67E26"/>
    <w:rsid w:val="00B713BB"/>
    <w:rsid w:val="00B77EA2"/>
    <w:rsid w:val="00B90F8C"/>
    <w:rsid w:val="00B97D26"/>
    <w:rsid w:val="00BA3A3E"/>
    <w:rsid w:val="00BA6AA1"/>
    <w:rsid w:val="00BB02B7"/>
    <w:rsid w:val="00BB633F"/>
    <w:rsid w:val="00BB7A3E"/>
    <w:rsid w:val="00BC07F9"/>
    <w:rsid w:val="00BC4A9A"/>
    <w:rsid w:val="00BC53EB"/>
    <w:rsid w:val="00BD11C9"/>
    <w:rsid w:val="00BD370F"/>
    <w:rsid w:val="00BE58C2"/>
    <w:rsid w:val="00BE77A9"/>
    <w:rsid w:val="00BF49A2"/>
    <w:rsid w:val="00BF5BFF"/>
    <w:rsid w:val="00BF7142"/>
    <w:rsid w:val="00C042C4"/>
    <w:rsid w:val="00C07A33"/>
    <w:rsid w:val="00C151CA"/>
    <w:rsid w:val="00C21745"/>
    <w:rsid w:val="00C27FA2"/>
    <w:rsid w:val="00C37E60"/>
    <w:rsid w:val="00C423A0"/>
    <w:rsid w:val="00C42D8D"/>
    <w:rsid w:val="00C43867"/>
    <w:rsid w:val="00C43D04"/>
    <w:rsid w:val="00C54FB3"/>
    <w:rsid w:val="00C5627F"/>
    <w:rsid w:val="00C56B24"/>
    <w:rsid w:val="00C61A02"/>
    <w:rsid w:val="00C7445C"/>
    <w:rsid w:val="00C8242F"/>
    <w:rsid w:val="00C826DB"/>
    <w:rsid w:val="00C867C3"/>
    <w:rsid w:val="00C914C6"/>
    <w:rsid w:val="00C9265D"/>
    <w:rsid w:val="00C95114"/>
    <w:rsid w:val="00CA496C"/>
    <w:rsid w:val="00CA77D4"/>
    <w:rsid w:val="00CD1041"/>
    <w:rsid w:val="00CD1188"/>
    <w:rsid w:val="00CD1E11"/>
    <w:rsid w:val="00CE14F7"/>
    <w:rsid w:val="00CF19C8"/>
    <w:rsid w:val="00CF1A9F"/>
    <w:rsid w:val="00CF3BC8"/>
    <w:rsid w:val="00CF4221"/>
    <w:rsid w:val="00CF4AEB"/>
    <w:rsid w:val="00D037A3"/>
    <w:rsid w:val="00D07BA2"/>
    <w:rsid w:val="00D1473C"/>
    <w:rsid w:val="00D31894"/>
    <w:rsid w:val="00D357FD"/>
    <w:rsid w:val="00D36DD4"/>
    <w:rsid w:val="00D44827"/>
    <w:rsid w:val="00D4519B"/>
    <w:rsid w:val="00D473FD"/>
    <w:rsid w:val="00D52754"/>
    <w:rsid w:val="00D556C9"/>
    <w:rsid w:val="00D57A6D"/>
    <w:rsid w:val="00D60822"/>
    <w:rsid w:val="00D61B82"/>
    <w:rsid w:val="00D61BE4"/>
    <w:rsid w:val="00D63F82"/>
    <w:rsid w:val="00D64C5F"/>
    <w:rsid w:val="00D71F0A"/>
    <w:rsid w:val="00D80E88"/>
    <w:rsid w:val="00D82DD9"/>
    <w:rsid w:val="00D84B43"/>
    <w:rsid w:val="00D97C21"/>
    <w:rsid w:val="00DA0CD3"/>
    <w:rsid w:val="00DA1516"/>
    <w:rsid w:val="00DB2DDC"/>
    <w:rsid w:val="00DC3583"/>
    <w:rsid w:val="00DC7FB2"/>
    <w:rsid w:val="00DD2C9D"/>
    <w:rsid w:val="00DD4688"/>
    <w:rsid w:val="00DE7EFB"/>
    <w:rsid w:val="00DF3681"/>
    <w:rsid w:val="00DF5063"/>
    <w:rsid w:val="00DF5357"/>
    <w:rsid w:val="00E02301"/>
    <w:rsid w:val="00E044D5"/>
    <w:rsid w:val="00E06E0A"/>
    <w:rsid w:val="00E118DC"/>
    <w:rsid w:val="00E15E74"/>
    <w:rsid w:val="00E247F3"/>
    <w:rsid w:val="00E31320"/>
    <w:rsid w:val="00E31A19"/>
    <w:rsid w:val="00E31E6F"/>
    <w:rsid w:val="00E35186"/>
    <w:rsid w:val="00E361E4"/>
    <w:rsid w:val="00E363D3"/>
    <w:rsid w:val="00E40F20"/>
    <w:rsid w:val="00E43A65"/>
    <w:rsid w:val="00E46348"/>
    <w:rsid w:val="00E4728F"/>
    <w:rsid w:val="00E509A6"/>
    <w:rsid w:val="00E5122B"/>
    <w:rsid w:val="00E60E97"/>
    <w:rsid w:val="00E63210"/>
    <w:rsid w:val="00E726AA"/>
    <w:rsid w:val="00E730E1"/>
    <w:rsid w:val="00E744A3"/>
    <w:rsid w:val="00E8239B"/>
    <w:rsid w:val="00E857DF"/>
    <w:rsid w:val="00E91D73"/>
    <w:rsid w:val="00E93B55"/>
    <w:rsid w:val="00EA01F2"/>
    <w:rsid w:val="00EA0307"/>
    <w:rsid w:val="00EA1246"/>
    <w:rsid w:val="00EA1545"/>
    <w:rsid w:val="00EC2ECF"/>
    <w:rsid w:val="00EC3219"/>
    <w:rsid w:val="00EC7F54"/>
    <w:rsid w:val="00ED3AB0"/>
    <w:rsid w:val="00ED418E"/>
    <w:rsid w:val="00ED6420"/>
    <w:rsid w:val="00EE180B"/>
    <w:rsid w:val="00EE2AAB"/>
    <w:rsid w:val="00EE2B18"/>
    <w:rsid w:val="00EE5A32"/>
    <w:rsid w:val="00EE6A81"/>
    <w:rsid w:val="00F00BE4"/>
    <w:rsid w:val="00F06960"/>
    <w:rsid w:val="00F06D07"/>
    <w:rsid w:val="00F070D4"/>
    <w:rsid w:val="00F1067E"/>
    <w:rsid w:val="00F1427D"/>
    <w:rsid w:val="00F15B2E"/>
    <w:rsid w:val="00F17CF2"/>
    <w:rsid w:val="00F3019A"/>
    <w:rsid w:val="00F32DFA"/>
    <w:rsid w:val="00F349FA"/>
    <w:rsid w:val="00F43BE9"/>
    <w:rsid w:val="00F46138"/>
    <w:rsid w:val="00F5751E"/>
    <w:rsid w:val="00F61286"/>
    <w:rsid w:val="00F61F65"/>
    <w:rsid w:val="00F62415"/>
    <w:rsid w:val="00F74FD4"/>
    <w:rsid w:val="00F77529"/>
    <w:rsid w:val="00F840EB"/>
    <w:rsid w:val="00F84B51"/>
    <w:rsid w:val="00F86A1D"/>
    <w:rsid w:val="00F914B1"/>
    <w:rsid w:val="00F94597"/>
    <w:rsid w:val="00F94AAE"/>
    <w:rsid w:val="00FA5809"/>
    <w:rsid w:val="00FA79DF"/>
    <w:rsid w:val="00FB0BAF"/>
    <w:rsid w:val="00FB383D"/>
    <w:rsid w:val="00FC037C"/>
    <w:rsid w:val="00FC15E7"/>
    <w:rsid w:val="00FC6919"/>
    <w:rsid w:val="00FD54C5"/>
    <w:rsid w:val="00FD72C2"/>
    <w:rsid w:val="00FD7867"/>
    <w:rsid w:val="00FE1EAF"/>
    <w:rsid w:val="00FF0E9B"/>
    <w:rsid w:val="00FF1578"/>
    <w:rsid w:val="00FF1AD2"/>
    <w:rsid w:val="00FF4ECF"/>
    <w:rsid w:val="00FF65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FFCFADC"/>
  <w15:docId w15:val="{AD7A145D-A809-874A-A523-575EDB4A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BA0"/>
    <w:pPr>
      <w:spacing w:line="276" w:lineRule="auto"/>
    </w:pPr>
    <w:rPr>
      <w:rFonts w:ascii="Arial" w:hAnsi="Arial"/>
    </w:rPr>
  </w:style>
  <w:style w:type="paragraph" w:styleId="Heading1">
    <w:name w:val="heading 1"/>
    <w:basedOn w:val="Normal"/>
    <w:next w:val="Normal"/>
    <w:link w:val="Heading1Char"/>
    <w:uiPriority w:val="9"/>
    <w:qFormat/>
    <w:rsid w:val="009C4BA0"/>
    <w:pPr>
      <w:spacing w:after="120"/>
      <w:outlineLvl w:val="0"/>
    </w:pPr>
    <w:rPr>
      <w:rFonts w:cs="Arial"/>
      <w:b/>
      <w:sz w:val="40"/>
      <w:szCs w:val="44"/>
    </w:rPr>
  </w:style>
  <w:style w:type="paragraph" w:styleId="Heading2">
    <w:name w:val="heading 2"/>
    <w:basedOn w:val="Heading1"/>
    <w:next w:val="Normal"/>
    <w:link w:val="Heading2Char"/>
    <w:uiPriority w:val="9"/>
    <w:unhideWhenUsed/>
    <w:qFormat/>
    <w:rsid w:val="00CD1041"/>
    <w:pPr>
      <w:outlineLvl w:val="1"/>
    </w:pPr>
    <w:rPr>
      <w:sz w:val="32"/>
      <w:szCs w:val="32"/>
    </w:rPr>
  </w:style>
  <w:style w:type="paragraph" w:styleId="Heading3">
    <w:name w:val="heading 3"/>
    <w:basedOn w:val="Normal"/>
    <w:next w:val="Normal"/>
    <w:link w:val="Heading3Char"/>
    <w:uiPriority w:val="9"/>
    <w:unhideWhenUsed/>
    <w:qFormat/>
    <w:rsid w:val="00A409A8"/>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A409A8"/>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A409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A409A8"/>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9D27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7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7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09A8"/>
    <w:pPr>
      <w:keepNext/>
      <w:keepLines/>
      <w:spacing w:after="60"/>
    </w:pPr>
    <w:rPr>
      <w:sz w:val="52"/>
      <w:szCs w:val="52"/>
    </w:rPr>
  </w:style>
  <w:style w:type="character" w:customStyle="1" w:styleId="Heading1Char">
    <w:name w:val="Heading 1 Char"/>
    <w:basedOn w:val="DefaultParagraphFont"/>
    <w:link w:val="Heading1"/>
    <w:uiPriority w:val="9"/>
    <w:rsid w:val="009C4BA0"/>
    <w:rPr>
      <w:rFonts w:ascii="Arial" w:hAnsi="Arial" w:cs="Arial"/>
      <w:b/>
      <w:sz w:val="40"/>
      <w:szCs w:val="44"/>
    </w:rPr>
  </w:style>
  <w:style w:type="character" w:customStyle="1" w:styleId="Heading2Char">
    <w:name w:val="Heading 2 Char"/>
    <w:basedOn w:val="DefaultParagraphFont"/>
    <w:link w:val="Heading2"/>
    <w:uiPriority w:val="9"/>
    <w:rsid w:val="00CD1041"/>
    <w:rPr>
      <w:rFonts w:ascii="Arial" w:hAnsi="Arial" w:cs="Arial"/>
      <w:b/>
      <w:sz w:val="32"/>
      <w:szCs w:val="32"/>
    </w:rPr>
  </w:style>
  <w:style w:type="character" w:customStyle="1" w:styleId="Heading3Char">
    <w:name w:val="Heading 3 Char"/>
    <w:basedOn w:val="DefaultParagraphFont"/>
    <w:link w:val="Heading3"/>
    <w:uiPriority w:val="9"/>
    <w:semiHidden/>
    <w:rsid w:val="009D27FE"/>
    <w:rPr>
      <w:rFonts w:ascii="Arial" w:eastAsia="Arial" w:hAnsi="Arial" w:cs="Arial"/>
      <w:color w:val="434343"/>
      <w:kern w:val="0"/>
      <w:sz w:val="28"/>
      <w:szCs w:val="28"/>
      <w:lang w:val="en"/>
    </w:rPr>
  </w:style>
  <w:style w:type="character" w:customStyle="1" w:styleId="Heading4Char">
    <w:name w:val="Heading 4 Char"/>
    <w:basedOn w:val="DefaultParagraphFont"/>
    <w:link w:val="Heading4"/>
    <w:uiPriority w:val="9"/>
    <w:semiHidden/>
    <w:rsid w:val="009D27FE"/>
    <w:rPr>
      <w:rFonts w:ascii="Arial" w:eastAsia="Arial" w:hAnsi="Arial" w:cs="Arial"/>
      <w:color w:val="666666"/>
      <w:kern w:val="0"/>
      <w:lang w:val="en"/>
    </w:rPr>
  </w:style>
  <w:style w:type="character" w:customStyle="1" w:styleId="Heading5Char">
    <w:name w:val="Heading 5 Char"/>
    <w:basedOn w:val="DefaultParagraphFont"/>
    <w:link w:val="Heading5"/>
    <w:uiPriority w:val="9"/>
    <w:semiHidden/>
    <w:rsid w:val="009D27FE"/>
    <w:rPr>
      <w:rFonts w:ascii="Arial" w:eastAsia="Arial" w:hAnsi="Arial" w:cs="Arial"/>
      <w:color w:val="666666"/>
      <w:kern w:val="0"/>
      <w:sz w:val="22"/>
      <w:szCs w:val="22"/>
      <w:lang w:val="en"/>
    </w:rPr>
  </w:style>
  <w:style w:type="character" w:customStyle="1" w:styleId="Heading6Char">
    <w:name w:val="Heading 6 Char"/>
    <w:basedOn w:val="DefaultParagraphFont"/>
    <w:link w:val="Heading6"/>
    <w:uiPriority w:val="9"/>
    <w:semiHidden/>
    <w:rsid w:val="009D27FE"/>
    <w:rPr>
      <w:rFonts w:ascii="Arial" w:eastAsia="Arial" w:hAnsi="Arial" w:cs="Arial"/>
      <w:i/>
      <w:color w:val="666666"/>
      <w:kern w:val="0"/>
      <w:sz w:val="22"/>
      <w:szCs w:val="22"/>
      <w:lang w:val="en"/>
    </w:rPr>
  </w:style>
  <w:style w:type="character" w:customStyle="1" w:styleId="Heading7Char">
    <w:name w:val="Heading 7 Char"/>
    <w:basedOn w:val="DefaultParagraphFont"/>
    <w:link w:val="Heading7"/>
    <w:uiPriority w:val="9"/>
    <w:semiHidden/>
    <w:rsid w:val="009D2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7FE"/>
    <w:rPr>
      <w:rFonts w:eastAsiaTheme="majorEastAsia" w:cstheme="majorBidi"/>
      <w:color w:val="272727" w:themeColor="text1" w:themeTint="D8"/>
    </w:rPr>
  </w:style>
  <w:style w:type="character" w:customStyle="1" w:styleId="TitleChar">
    <w:name w:val="Title Char"/>
    <w:basedOn w:val="DefaultParagraphFont"/>
    <w:link w:val="Title"/>
    <w:uiPriority w:val="10"/>
    <w:rsid w:val="009D27FE"/>
    <w:rPr>
      <w:rFonts w:ascii="Arial" w:eastAsia="Arial" w:hAnsi="Arial" w:cs="Arial"/>
      <w:kern w:val="0"/>
      <w:sz w:val="52"/>
      <w:szCs w:val="52"/>
      <w:lang w:val="en"/>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character" w:customStyle="1" w:styleId="SubtitleChar">
    <w:name w:val="Subtitle Char"/>
    <w:basedOn w:val="DefaultParagraphFont"/>
    <w:link w:val="Subtitle"/>
    <w:uiPriority w:val="11"/>
    <w:rsid w:val="009D27FE"/>
    <w:rPr>
      <w:rFonts w:ascii="Arial" w:eastAsia="Arial" w:hAnsi="Arial" w:cs="Arial"/>
      <w:color w:val="666666"/>
      <w:kern w:val="0"/>
      <w:sz w:val="30"/>
      <w:szCs w:val="30"/>
      <w:lang w:val="en"/>
    </w:rPr>
  </w:style>
  <w:style w:type="paragraph" w:styleId="Quote">
    <w:name w:val="Quote"/>
    <w:basedOn w:val="Normal"/>
    <w:next w:val="Normal"/>
    <w:link w:val="QuoteChar"/>
    <w:uiPriority w:val="29"/>
    <w:qFormat/>
    <w:rsid w:val="009D27FE"/>
    <w:pPr>
      <w:spacing w:before="160"/>
      <w:jc w:val="center"/>
    </w:pPr>
    <w:rPr>
      <w:i/>
      <w:iCs/>
      <w:color w:val="404040" w:themeColor="text1" w:themeTint="BF"/>
    </w:rPr>
  </w:style>
  <w:style w:type="character" w:customStyle="1" w:styleId="QuoteChar">
    <w:name w:val="Quote Char"/>
    <w:basedOn w:val="DefaultParagraphFont"/>
    <w:link w:val="Quote"/>
    <w:uiPriority w:val="29"/>
    <w:rsid w:val="009D27FE"/>
    <w:rPr>
      <w:i/>
      <w:iCs/>
      <w:color w:val="404040" w:themeColor="text1" w:themeTint="BF"/>
    </w:rPr>
  </w:style>
  <w:style w:type="paragraph" w:styleId="ListParagraph">
    <w:name w:val="List Paragraph"/>
    <w:basedOn w:val="Normal"/>
    <w:uiPriority w:val="34"/>
    <w:qFormat/>
    <w:rsid w:val="00A409A8"/>
    <w:pPr>
      <w:ind w:left="720"/>
      <w:contextualSpacing/>
    </w:pPr>
  </w:style>
  <w:style w:type="character" w:styleId="IntenseEmphasis">
    <w:name w:val="Intense Emphasis"/>
    <w:basedOn w:val="DefaultParagraphFont"/>
    <w:uiPriority w:val="21"/>
    <w:qFormat/>
    <w:rsid w:val="009D27FE"/>
    <w:rPr>
      <w:i/>
      <w:iCs/>
      <w:color w:val="0F4761" w:themeColor="accent1" w:themeShade="BF"/>
    </w:rPr>
  </w:style>
  <w:style w:type="paragraph" w:styleId="IntenseQuote">
    <w:name w:val="Intense Quote"/>
    <w:basedOn w:val="Normal"/>
    <w:next w:val="Normal"/>
    <w:link w:val="IntenseQuoteChar"/>
    <w:uiPriority w:val="30"/>
    <w:qFormat/>
    <w:rsid w:val="009D2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7FE"/>
    <w:rPr>
      <w:i/>
      <w:iCs/>
      <w:color w:val="0F4761" w:themeColor="accent1" w:themeShade="BF"/>
    </w:rPr>
  </w:style>
  <w:style w:type="character" w:styleId="IntenseReference">
    <w:name w:val="Intense Reference"/>
    <w:basedOn w:val="DefaultParagraphFont"/>
    <w:uiPriority w:val="32"/>
    <w:qFormat/>
    <w:rsid w:val="009D27FE"/>
    <w:rPr>
      <w:b/>
      <w:bCs/>
      <w:smallCaps/>
      <w:color w:val="0F4761" w:themeColor="accent1" w:themeShade="BF"/>
      <w:spacing w:val="5"/>
    </w:rPr>
  </w:style>
  <w:style w:type="character" w:styleId="CommentReference">
    <w:name w:val="annotation reference"/>
    <w:basedOn w:val="DefaultParagraphFont"/>
    <w:uiPriority w:val="99"/>
    <w:semiHidden/>
    <w:unhideWhenUsed/>
    <w:rsid w:val="00A409A8"/>
    <w:rPr>
      <w:sz w:val="16"/>
      <w:szCs w:val="16"/>
    </w:rPr>
  </w:style>
  <w:style w:type="paragraph" w:styleId="TOC1">
    <w:name w:val="toc 1"/>
    <w:next w:val="Normal"/>
    <w:autoRedefine/>
    <w:uiPriority w:val="39"/>
    <w:unhideWhenUsed/>
    <w:rsid w:val="00E93B55"/>
    <w:pPr>
      <w:tabs>
        <w:tab w:val="left" w:leader="dot" w:pos="2880"/>
        <w:tab w:val="right" w:leader="dot" w:pos="8640"/>
      </w:tabs>
      <w:spacing w:after="100"/>
    </w:pPr>
    <w:rPr>
      <w:rFonts w:ascii="Arial" w:hAnsi="Arial"/>
      <w:b/>
    </w:rPr>
  </w:style>
  <w:style w:type="character" w:styleId="Hyperlink">
    <w:name w:val="Hyperlink"/>
    <w:basedOn w:val="DefaultParagraphFont"/>
    <w:uiPriority w:val="99"/>
    <w:unhideWhenUsed/>
    <w:rsid w:val="006D4A5A"/>
    <w:rPr>
      <w:color w:val="467886" w:themeColor="hyperlink"/>
      <w:u w:val="single"/>
    </w:rPr>
  </w:style>
  <w:style w:type="paragraph" w:styleId="CommentText">
    <w:name w:val="annotation text"/>
    <w:basedOn w:val="Normal"/>
    <w:link w:val="CommentTextChar"/>
    <w:uiPriority w:val="99"/>
    <w:unhideWhenUsed/>
    <w:rsid w:val="00A409A8"/>
    <w:pPr>
      <w:spacing w:line="240" w:lineRule="auto"/>
    </w:pPr>
    <w:rPr>
      <w:sz w:val="20"/>
      <w:szCs w:val="20"/>
    </w:rPr>
  </w:style>
  <w:style w:type="character" w:customStyle="1" w:styleId="CommentTextChar">
    <w:name w:val="Comment Text Char"/>
    <w:basedOn w:val="DefaultParagraphFont"/>
    <w:link w:val="CommentText"/>
    <w:uiPriority w:val="99"/>
    <w:rsid w:val="00A409A8"/>
    <w:rPr>
      <w:rFonts w:ascii="Arial" w:eastAsia="Arial" w:hAnsi="Arial" w:cs="Arial"/>
      <w:kern w:val="0"/>
      <w:sz w:val="20"/>
      <w:szCs w:val="20"/>
      <w:lang w:val="en"/>
    </w:rPr>
  </w:style>
  <w:style w:type="paragraph" w:styleId="CommentSubject">
    <w:name w:val="annotation subject"/>
    <w:basedOn w:val="CommentText"/>
    <w:next w:val="CommentText"/>
    <w:link w:val="CommentSubjectChar"/>
    <w:uiPriority w:val="99"/>
    <w:semiHidden/>
    <w:unhideWhenUsed/>
    <w:rsid w:val="00A409A8"/>
    <w:rPr>
      <w:b/>
      <w:bCs/>
    </w:rPr>
  </w:style>
  <w:style w:type="character" w:customStyle="1" w:styleId="CommentSubjectChar">
    <w:name w:val="Comment Subject Char"/>
    <w:basedOn w:val="CommentTextChar"/>
    <w:link w:val="CommentSubject"/>
    <w:uiPriority w:val="99"/>
    <w:semiHidden/>
    <w:rsid w:val="00A409A8"/>
    <w:rPr>
      <w:rFonts w:ascii="Arial" w:eastAsia="Arial" w:hAnsi="Arial" w:cs="Arial"/>
      <w:b/>
      <w:bCs/>
      <w:kern w:val="0"/>
      <w:sz w:val="20"/>
      <w:szCs w:val="20"/>
      <w:lang w:val="en"/>
    </w:rPr>
  </w:style>
  <w:style w:type="paragraph" w:styleId="NoSpacing">
    <w:name w:val="No Spacing"/>
    <w:uiPriority w:val="1"/>
    <w:qFormat/>
    <w:rsid w:val="00664927"/>
    <w:rPr>
      <w:rFonts w:ascii="Arial" w:eastAsia="Arial" w:hAnsi="Arial" w:cs="Arial"/>
      <w:lang w:val="en"/>
    </w:rPr>
  </w:style>
  <w:style w:type="paragraph" w:customStyle="1" w:styleId="Style1">
    <w:name w:val="Style1"/>
    <w:basedOn w:val="Normal"/>
    <w:qFormat/>
    <w:rsid w:val="006D4A5A"/>
    <w:pPr>
      <w:spacing w:line="360" w:lineRule="auto"/>
    </w:pPr>
    <w:rPr>
      <w:sz w:val="20"/>
      <w:szCs w:val="20"/>
    </w:rPr>
  </w:style>
  <w:style w:type="paragraph" w:styleId="Header">
    <w:name w:val="header"/>
    <w:basedOn w:val="Normal"/>
    <w:link w:val="HeaderChar"/>
    <w:uiPriority w:val="99"/>
    <w:unhideWhenUsed/>
    <w:rsid w:val="00044696"/>
    <w:pPr>
      <w:tabs>
        <w:tab w:val="center" w:pos="4680"/>
        <w:tab w:val="right" w:pos="9360"/>
      </w:tabs>
      <w:spacing w:line="240" w:lineRule="auto"/>
    </w:pPr>
    <w:rPr>
      <w:sz w:val="20"/>
    </w:rPr>
  </w:style>
  <w:style w:type="character" w:customStyle="1" w:styleId="HeaderChar">
    <w:name w:val="Header Char"/>
    <w:basedOn w:val="DefaultParagraphFont"/>
    <w:link w:val="Header"/>
    <w:uiPriority w:val="99"/>
    <w:rsid w:val="00044696"/>
    <w:rPr>
      <w:rFonts w:ascii="Arial" w:hAnsi="Arial"/>
      <w:sz w:val="20"/>
    </w:rPr>
  </w:style>
  <w:style w:type="paragraph" w:styleId="Footer">
    <w:name w:val="footer"/>
    <w:basedOn w:val="Normal"/>
    <w:link w:val="FooterChar"/>
    <w:uiPriority w:val="99"/>
    <w:unhideWhenUsed/>
    <w:rsid w:val="00044696"/>
    <w:pPr>
      <w:tabs>
        <w:tab w:val="center" w:pos="4680"/>
        <w:tab w:val="right" w:pos="9360"/>
      </w:tabs>
      <w:spacing w:line="240" w:lineRule="auto"/>
    </w:pPr>
    <w:rPr>
      <w:sz w:val="20"/>
    </w:rPr>
  </w:style>
  <w:style w:type="character" w:customStyle="1" w:styleId="FooterChar">
    <w:name w:val="Footer Char"/>
    <w:basedOn w:val="DefaultParagraphFont"/>
    <w:link w:val="Footer"/>
    <w:uiPriority w:val="99"/>
    <w:rsid w:val="00044696"/>
    <w:rPr>
      <w:rFonts w:ascii="Arial" w:hAnsi="Arial"/>
      <w:sz w:val="20"/>
    </w:rPr>
  </w:style>
  <w:style w:type="character" w:styleId="PageNumber">
    <w:name w:val="page number"/>
    <w:basedOn w:val="DefaultParagraphFont"/>
    <w:uiPriority w:val="99"/>
    <w:semiHidden/>
    <w:unhideWhenUsed/>
    <w:rsid w:val="00DF5642"/>
  </w:style>
  <w:style w:type="paragraph" w:styleId="Revision">
    <w:name w:val="Revision"/>
    <w:hidden/>
    <w:uiPriority w:val="99"/>
    <w:semiHidden/>
    <w:rsid w:val="00A409A8"/>
    <w:rPr>
      <w:rFonts w:ascii="Arial" w:eastAsia="Arial" w:hAnsi="Arial" w:cs="Arial"/>
      <w:lang w:val="en"/>
    </w:rPr>
  </w:style>
  <w:style w:type="paragraph" w:customStyle="1" w:styleId="Continuedline">
    <w:name w:val="Continued line"/>
    <w:basedOn w:val="Normal"/>
    <w:qFormat/>
    <w:rsid w:val="00500669"/>
    <w:pPr>
      <w:pageBreakBefore/>
    </w:pPr>
    <w:rPr>
      <w:b/>
      <w:sz w:val="20"/>
      <w:szCs w:val="20"/>
    </w:rPr>
  </w:style>
  <w:style w:type="paragraph" w:customStyle="1" w:styleId="CommentSection">
    <w:name w:val="Comment Section"/>
    <w:basedOn w:val="Normal"/>
    <w:qFormat/>
    <w:rsid w:val="00500669"/>
    <w:pPr>
      <w:spacing w:before="240" w:after="240"/>
    </w:pPr>
    <w:rPr>
      <w:b/>
      <w:sz w:val="20"/>
      <w:szCs w:val="20"/>
    </w:rPr>
  </w:style>
  <w:style w:type="paragraph" w:customStyle="1" w:styleId="Style2">
    <w:name w:val="Style2"/>
    <w:basedOn w:val="Normal"/>
    <w:qFormat/>
    <w:rsid w:val="006D4A5A"/>
    <w:pPr>
      <w:spacing w:before="240" w:after="240"/>
    </w:pPr>
    <w:rPr>
      <w:sz w:val="20"/>
      <w:szCs w:val="20"/>
    </w:rPr>
  </w:style>
  <w:style w:type="paragraph" w:customStyle="1" w:styleId="WA">
    <w:name w:val="WA"/>
    <w:basedOn w:val="Normal"/>
    <w:qFormat/>
    <w:rsid w:val="006D4A5A"/>
    <w:pPr>
      <w:spacing w:before="480"/>
      <w:jc w:val="center"/>
    </w:pPr>
    <w:rPr>
      <w:b/>
      <w:sz w:val="58"/>
      <w:szCs w:val="58"/>
    </w:rPr>
  </w:style>
  <w:style w:type="paragraph" w:customStyle="1" w:styleId="RGgeneraltitle">
    <w:name w:val="RG general title"/>
    <w:basedOn w:val="Normal"/>
    <w:qFormat/>
    <w:rsid w:val="006D4A5A"/>
    <w:pPr>
      <w:spacing w:before="240" w:after="240"/>
      <w:jc w:val="center"/>
    </w:pPr>
    <w:rPr>
      <w:rFonts w:eastAsia="Calibri"/>
      <w:b/>
      <w:sz w:val="52"/>
      <w:szCs w:val="52"/>
    </w:rPr>
  </w:style>
  <w:style w:type="paragraph" w:customStyle="1" w:styleId="RGbooktitle">
    <w:name w:val="RG book title"/>
    <w:basedOn w:val="Normal"/>
    <w:qFormat/>
    <w:rsid w:val="006D4A5A"/>
    <w:pPr>
      <w:spacing w:before="480"/>
      <w:jc w:val="center"/>
    </w:pPr>
    <w:rPr>
      <w:b/>
      <w:bCs/>
      <w:i/>
      <w:sz w:val="46"/>
      <w:szCs w:val="46"/>
    </w:rPr>
  </w:style>
  <w:style w:type="paragraph" w:customStyle="1" w:styleId="Style3">
    <w:name w:val="Style3"/>
    <w:basedOn w:val="Style2"/>
    <w:qFormat/>
    <w:rsid w:val="006D4A5A"/>
    <w:pPr>
      <w:spacing w:before="200"/>
    </w:pPr>
  </w:style>
  <w:style w:type="paragraph" w:customStyle="1" w:styleId="Part2">
    <w:name w:val="Part 2"/>
    <w:basedOn w:val="Part1"/>
    <w:qFormat/>
    <w:rsid w:val="00F94597"/>
    <w:pPr>
      <w:spacing w:before="240"/>
    </w:pPr>
  </w:style>
  <w:style w:type="paragraph" w:customStyle="1" w:styleId="Part1">
    <w:name w:val="Part 1"/>
    <w:basedOn w:val="Normal"/>
    <w:qFormat/>
    <w:rsid w:val="009C4BA0"/>
    <w:pPr>
      <w:spacing w:after="80" w:line="360" w:lineRule="auto"/>
    </w:pPr>
    <w:rPr>
      <w:rFonts w:cs="Arial"/>
      <w:b/>
      <w:sz w:val="32"/>
      <w:szCs w:val="32"/>
    </w:rPr>
  </w:style>
  <w:style w:type="paragraph" w:customStyle="1" w:styleId="Background">
    <w:name w:val="Background"/>
    <w:basedOn w:val="Normal"/>
    <w:qFormat/>
    <w:rsid w:val="00500669"/>
    <w:pPr>
      <w:spacing w:after="240"/>
    </w:pPr>
    <w:rPr>
      <w:bCs/>
      <w:sz w:val="20"/>
      <w:szCs w:val="20"/>
    </w:rPr>
  </w:style>
  <w:style w:type="paragraph" w:customStyle="1" w:styleId="Answerortell">
    <w:name w:val="Answer or tell"/>
    <w:basedOn w:val="Normal"/>
    <w:qFormat/>
    <w:rsid w:val="00500669"/>
    <w:pPr>
      <w:spacing w:after="80" w:line="360" w:lineRule="auto"/>
    </w:pPr>
    <w:rPr>
      <w:sz w:val="20"/>
      <w:szCs w:val="20"/>
    </w:rPr>
  </w:style>
  <w:style w:type="paragraph" w:customStyle="1" w:styleId="msonormal0">
    <w:name w:val="msonormal"/>
    <w:basedOn w:val="Normal"/>
    <w:rsid w:val="00D117B9"/>
    <w:pPr>
      <w:spacing w:before="100" w:beforeAutospacing="1" w:after="100" w:afterAutospacing="1" w:line="240" w:lineRule="auto"/>
    </w:pPr>
    <w:rPr>
      <w:rFonts w:ascii="Times New Roman" w:eastAsia="Times New Roman" w:hAnsi="Times New Roman" w:cs="Times New Roman"/>
      <w:sz w:val="24"/>
      <w:szCs w:val="24"/>
      <w:lang w:eastAsia="zh-CN" w:bidi="ar-SA"/>
    </w:rPr>
  </w:style>
  <w:style w:type="character" w:customStyle="1" w:styleId="apple-tab-span">
    <w:name w:val="apple-tab-span"/>
    <w:basedOn w:val="DefaultParagraphFont"/>
    <w:rsid w:val="00D117B9"/>
  </w:style>
  <w:style w:type="paragraph" w:styleId="NormalWeb">
    <w:name w:val="Normal (Web)"/>
    <w:basedOn w:val="Normal"/>
    <w:uiPriority w:val="99"/>
    <w:unhideWhenUsed/>
    <w:rsid w:val="00D117B9"/>
    <w:pPr>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TOC2">
    <w:name w:val="toc 2"/>
    <w:basedOn w:val="Normal"/>
    <w:next w:val="Normal"/>
    <w:autoRedefine/>
    <w:uiPriority w:val="39"/>
    <w:semiHidden/>
    <w:unhideWhenUsed/>
    <w:rsid w:val="00BD4003"/>
    <w:pPr>
      <w:spacing w:after="100"/>
      <w:ind w:left="220"/>
    </w:pPr>
  </w:style>
  <w:style w:type="paragraph" w:customStyle="1" w:styleId="Checklist2">
    <w:name w:val="Checklist 2"/>
    <w:basedOn w:val="Normal"/>
    <w:qFormat/>
    <w:rsid w:val="009C4BA0"/>
    <w:pPr>
      <w:numPr>
        <w:numId w:val="11"/>
      </w:numPr>
      <w:spacing w:after="80"/>
      <w:contextualSpacing/>
    </w:pPr>
    <w:rPr>
      <w:rFonts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yellen/Library/Group%20Containers/UBF8T346G9.Office/User%20Content.localized/Templates.localized/Ultimate%20RG%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jK0mgEgUaYKMr+85NsfZkJWpA==">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</go:docsCustomData>
</go:gDocsCustomXmlDataStorage>
</file>

<file path=customXml/itemProps1.xml><?xml version="1.0" encoding="utf-8"?>
<ds:datastoreItem xmlns:ds="http://schemas.openxmlformats.org/officeDocument/2006/customXml" ds:itemID="{98236363-6183-5549-8CE2-FA7E0B7CF2D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Ultimate RG Template 2.dotx</Template>
  <TotalTime>0</TotalTime>
  <Pages>144</Pages>
  <Words>31464</Words>
  <Characters>179347</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MaryEllen Oliver</dc:creator>
  <cp:lastModifiedBy>MaryEllen Oliver</cp:lastModifiedBy>
  <cp:revision>2</cp:revision>
  <cp:lastPrinted>2025-07-15T20:36:00Z</cp:lastPrinted>
  <dcterms:created xsi:type="dcterms:W3CDTF">2025-08-06T15:27:00Z</dcterms:created>
  <dcterms:modified xsi:type="dcterms:W3CDTF">2025-08-06T15:27:00Z</dcterms:modified>
</cp:coreProperties>
</file>